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F39D7" w14:textId="7EA5627F" w:rsidR="00CB6BCB" w:rsidRDefault="00796A19" w:rsidP="00CB6BCB">
      <w:pPr>
        <w:pStyle w:val="10"/>
      </w:pPr>
      <w:r>
        <w:t>XML</w:t>
      </w:r>
      <w:r w:rsidR="00CB6BCB">
        <w:rPr>
          <w:rFonts w:hint="eastAsia"/>
        </w:rPr>
        <w:t>的简介</w:t>
      </w:r>
    </w:p>
    <w:p w14:paraId="7FFAC478" w14:textId="4A3B5F24" w:rsidR="00CB6BCB" w:rsidRDefault="00CB6BCB" w:rsidP="00CB6BCB">
      <w:pPr>
        <w:pStyle w:val="2"/>
      </w:pPr>
      <w:r>
        <w:rPr>
          <w:rFonts w:hint="eastAsia"/>
        </w:rPr>
        <w:t>可扩展标记型语言（</w:t>
      </w:r>
      <w:r>
        <w:rPr>
          <w:rFonts w:hint="eastAsia"/>
        </w:rPr>
        <w:t>extensible</w:t>
      </w:r>
      <w:r>
        <w:t xml:space="preserve"> </w:t>
      </w:r>
      <w:r>
        <w:rPr>
          <w:rFonts w:hint="eastAsia"/>
        </w:rPr>
        <w:t>Markus</w:t>
      </w:r>
      <w:r>
        <w:t xml:space="preserve"> </w:t>
      </w:r>
      <w:r>
        <w:rPr>
          <w:rFonts w:hint="eastAsia"/>
        </w:rPr>
        <w:t>language</w:t>
      </w:r>
      <w:r>
        <w:rPr>
          <w:rFonts w:hint="eastAsia"/>
        </w:rPr>
        <w:t>）</w:t>
      </w:r>
    </w:p>
    <w:p w14:paraId="62BDB208" w14:textId="6CF32788" w:rsidR="00D17961" w:rsidRPr="00D17961" w:rsidRDefault="005768FE" w:rsidP="00F62409">
      <w:pPr>
        <w:pStyle w:val="3"/>
      </w:pPr>
      <w:r>
        <w:rPr>
          <w:rFonts w:hint="eastAsia"/>
        </w:rPr>
        <w:t>概述</w:t>
      </w:r>
    </w:p>
    <w:p w14:paraId="525027DA" w14:textId="03F13F6B" w:rsidR="00CB6BCB" w:rsidRDefault="00796A19" w:rsidP="006F2578">
      <w:pPr>
        <w:ind w:firstLine="420"/>
      </w:pPr>
      <w:r>
        <w:t>XML</w:t>
      </w:r>
      <w:r w:rsidR="00CB6BCB">
        <w:t>是一种可扩展的标记语言，它被设计用来传输和存储数据，是由万维网协会推出的</w:t>
      </w:r>
      <w:proofErr w:type="gramStart"/>
      <w:r w:rsidR="00CB6BCB">
        <w:t>一</w:t>
      </w:r>
      <w:proofErr w:type="gramEnd"/>
      <w:r w:rsidR="00CB6BCB">
        <w:t>套数据</w:t>
      </w:r>
      <w:r w:rsidR="00CB6BCB">
        <w:rPr>
          <w:rFonts w:hint="eastAsia"/>
        </w:rPr>
        <w:t>。</w:t>
      </w:r>
      <w:r w:rsidR="00CB6BCB" w:rsidRPr="00152953">
        <w:rPr>
          <w:rFonts w:hint="eastAsia"/>
        </w:rPr>
        <w:t>它可以用于定义</w:t>
      </w:r>
      <w:r w:rsidR="00CB6BCB" w:rsidRPr="00152953">
        <w:t>Web</w:t>
      </w:r>
      <w:r w:rsidR="00CB6BCB" w:rsidRPr="00152953">
        <w:t>网页上的文档元素，以及复杂数据的表述和传输。</w:t>
      </w:r>
      <w:r>
        <w:t>XML</w:t>
      </w:r>
      <w:r w:rsidR="00CB6BCB">
        <w:t>与</w:t>
      </w:r>
      <w:r w:rsidR="00CB6BCB">
        <w:t>HTML</w:t>
      </w:r>
      <w:r w:rsidR="00CB6BCB">
        <w:t>的主要差异在于：</w:t>
      </w:r>
      <w:r w:rsidR="00CB6BCB">
        <w:t>HTML</w:t>
      </w:r>
      <w:r w:rsidR="00CB6BCB">
        <w:t>用来显示数据，</w:t>
      </w:r>
      <w:r>
        <w:t>XML</w:t>
      </w:r>
      <w:r w:rsidR="00CB6BCB">
        <w:t>用来传输和存储数据；</w:t>
      </w:r>
      <w:r w:rsidR="00CB6BCB">
        <w:t>HTML</w:t>
      </w:r>
      <w:r w:rsidR="00CB6BCB">
        <w:rPr>
          <w:rFonts w:hint="eastAsia"/>
        </w:rPr>
        <w:t>用来显示信息，</w:t>
      </w:r>
      <w:r>
        <w:t>XML</w:t>
      </w:r>
      <w:r w:rsidR="00CB6BCB">
        <w:t>用来传输信息。</w:t>
      </w:r>
      <w:r>
        <w:t>XML</w:t>
      </w:r>
      <w:r w:rsidR="00CB6BCB">
        <w:t>的最大特点是它的自我描述和任意扩展，当用其描述数据时，用户可以根据需要，组织</w:t>
      </w:r>
      <w:r w:rsidR="00CB6BCB">
        <w:rPr>
          <w:rFonts w:hint="eastAsia"/>
        </w:rPr>
        <w:t>符合</w:t>
      </w:r>
      <w:r>
        <w:t>XML</w:t>
      </w:r>
      <w:r w:rsidR="00CB6BCB">
        <w:t>规范形式的任意内容，并且标签的名称也可以由用户指定。</w:t>
      </w:r>
      <w:r w:rsidR="0055435E">
        <w:rPr>
          <w:rFonts w:hint="eastAsia"/>
        </w:rPr>
        <w:t>XML</w:t>
      </w:r>
      <w:r w:rsidR="0055435E">
        <w:rPr>
          <w:rFonts w:hint="eastAsia"/>
        </w:rPr>
        <w:t>是</w:t>
      </w:r>
      <w:r w:rsidR="0055435E">
        <w:rPr>
          <w:rFonts w:hint="eastAsia"/>
        </w:rPr>
        <w:t>w</w:t>
      </w:r>
      <w:r w:rsidR="0055435E">
        <w:t>3</w:t>
      </w:r>
      <w:r w:rsidR="0055435E">
        <w:rPr>
          <w:rFonts w:hint="eastAsia"/>
        </w:rPr>
        <w:t>c</w:t>
      </w:r>
      <w:r w:rsidR="0055435E">
        <w:rPr>
          <w:rFonts w:hint="eastAsia"/>
        </w:rPr>
        <w:t>组织发布的一个技术，版本</w:t>
      </w:r>
      <w:r w:rsidR="0055435E">
        <w:rPr>
          <w:rFonts w:hint="eastAsia"/>
        </w:rPr>
        <w:t xml:space="preserve"> </w:t>
      </w:r>
      <w:r w:rsidR="0055435E">
        <w:t xml:space="preserve">1.0 </w:t>
      </w:r>
      <w:r w:rsidR="0055435E">
        <w:rPr>
          <w:rFonts w:hint="eastAsia"/>
        </w:rPr>
        <w:t>和</w:t>
      </w:r>
      <w:r w:rsidR="0055435E">
        <w:rPr>
          <w:rFonts w:hint="eastAsia"/>
        </w:rPr>
        <w:t>1</w:t>
      </w:r>
      <w:r w:rsidR="0055435E">
        <w:t>.1</w:t>
      </w:r>
      <w:r w:rsidR="0055435E">
        <w:rPr>
          <w:rFonts w:hint="eastAsia"/>
        </w:rPr>
        <w:t>（使用的一般为</w:t>
      </w:r>
      <w:r w:rsidR="0055435E">
        <w:rPr>
          <w:rFonts w:hint="eastAsia"/>
        </w:rPr>
        <w:t>1</w:t>
      </w:r>
      <w:r w:rsidR="0055435E">
        <w:t>.0</w:t>
      </w:r>
      <w:r w:rsidR="0055435E">
        <w:rPr>
          <w:rFonts w:hint="eastAsia"/>
        </w:rPr>
        <w:t>版本</w:t>
      </w:r>
      <w:r w:rsidR="0055435E">
        <w:rPr>
          <w:rFonts w:hint="eastAsia"/>
        </w:rPr>
        <w:t xml:space="preserve"> </w:t>
      </w:r>
      <w:r w:rsidR="0055435E">
        <w:t>1.1</w:t>
      </w:r>
      <w:r w:rsidR="0055435E">
        <w:rPr>
          <w:rFonts w:hint="eastAsia"/>
        </w:rPr>
        <w:t>向下不兼容）</w:t>
      </w:r>
    </w:p>
    <w:p w14:paraId="6815C490" w14:textId="6903FE96" w:rsidR="00CB6BCB" w:rsidRDefault="005768FE" w:rsidP="006F2578">
      <w:pPr>
        <w:ind w:firstLine="420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：可扩展标记型语言。</w:t>
      </w:r>
    </w:p>
    <w:p w14:paraId="7865E9DB" w14:textId="77777777" w:rsidR="007E6A31" w:rsidRDefault="00561331" w:rsidP="007E6A31">
      <w:pPr>
        <w:ind w:firstLine="420"/>
      </w:pPr>
      <w:r>
        <w:tab/>
      </w:r>
      <w:r>
        <w:rPr>
          <w:rFonts w:hint="eastAsia"/>
        </w:rPr>
        <w:t>标记型语言：</w:t>
      </w:r>
      <w:r>
        <w:rPr>
          <w:rFonts w:hint="eastAsia"/>
        </w:rPr>
        <w:t>html</w:t>
      </w:r>
      <w:r>
        <w:rPr>
          <w:rFonts w:hint="eastAsia"/>
        </w:rPr>
        <w:t>标记型语言，也是使用标签来操作</w:t>
      </w:r>
    </w:p>
    <w:p w14:paraId="497F14E0" w14:textId="77777777" w:rsidR="00FA69CE" w:rsidRDefault="007E6A31" w:rsidP="007E6A31">
      <w:pPr>
        <w:ind w:firstLine="420"/>
      </w:pPr>
      <w:r>
        <w:tab/>
      </w:r>
      <w:r>
        <w:rPr>
          <w:rFonts w:hint="eastAsia"/>
        </w:rPr>
        <w:t>可扩展：</w:t>
      </w:r>
    </w:p>
    <w:p w14:paraId="2622B782" w14:textId="73F57A91" w:rsidR="00CB6BCB" w:rsidRDefault="00FA69CE" w:rsidP="007E6A31">
      <w:pPr>
        <w:ind w:firstLine="420"/>
      </w:pPr>
      <w:r>
        <w:tab/>
      </w:r>
      <w:r>
        <w:tab/>
      </w:r>
      <w:r w:rsidR="007E6A31">
        <w:rPr>
          <w:rFonts w:hint="eastAsia"/>
        </w:rPr>
        <w:t>html</w:t>
      </w:r>
      <w:r w:rsidR="000731E7">
        <w:rPr>
          <w:rFonts w:hint="eastAsia"/>
        </w:rPr>
        <w:t>：</w:t>
      </w:r>
      <w:r w:rsidR="007E6A31">
        <w:rPr>
          <w:rFonts w:hint="eastAsia"/>
        </w:rPr>
        <w:t>里面的标签是固定的，每个标签都有特定的含义</w:t>
      </w:r>
      <w:r w:rsidR="00561331">
        <w:t xml:space="preserve"> </w:t>
      </w:r>
    </w:p>
    <w:p w14:paraId="2F31AE70" w14:textId="2A76B9E6" w:rsidR="00343A15" w:rsidRDefault="00275FD3" w:rsidP="00275FD3">
      <w:pPr>
        <w:pStyle w:val="a8"/>
        <w:ind w:left="780" w:firstLineChars="0" w:firstLine="0"/>
      </w:pPr>
      <w:r>
        <w:tab/>
      </w:r>
      <w:r>
        <w:tab/>
        <w:t>XML</w:t>
      </w:r>
      <w:r>
        <w:rPr>
          <w:rFonts w:hint="eastAsia"/>
        </w:rPr>
        <w:t>：标签可以使自己定义，可以中文的标签</w:t>
      </w:r>
      <w:r w:rsidR="00343A15">
        <w:rPr>
          <w:rFonts w:hint="eastAsia"/>
        </w:rPr>
        <w:t>。</w:t>
      </w:r>
    </w:p>
    <w:p w14:paraId="66E4D057" w14:textId="5A49C798" w:rsidR="00275FD3" w:rsidRDefault="00343A15" w:rsidP="00275FD3">
      <w:pPr>
        <w:pStyle w:val="a8"/>
        <w:ind w:left="78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例如：</w:t>
      </w:r>
      <w:r w:rsidR="00275FD3">
        <w:rPr>
          <w:rFonts w:hint="eastAsia"/>
        </w:rPr>
        <w:t>&lt;</w:t>
      </w:r>
      <w:r w:rsidR="00275FD3">
        <w:t>person&gt;</w:t>
      </w:r>
      <w:r>
        <w:rPr>
          <w:rFonts w:hint="eastAsia"/>
        </w:rPr>
        <w:t>&lt;/</w:t>
      </w:r>
      <w:r>
        <w:t>person&gt;</w:t>
      </w:r>
      <w:r w:rsidR="00BB0433">
        <w:t xml:space="preserve"> </w:t>
      </w:r>
      <w:r w:rsidR="00275FD3">
        <w:t>&lt;</w:t>
      </w:r>
      <w:r w:rsidR="00275FD3">
        <w:rPr>
          <w:rFonts w:hint="eastAsia"/>
        </w:rPr>
        <w:t>猫</w:t>
      </w:r>
      <w:r w:rsidR="00275FD3">
        <w:t>&gt;&lt;</w:t>
      </w:r>
      <w:r w:rsidR="00275FD3">
        <w:rPr>
          <w:rFonts w:hint="eastAsia"/>
        </w:rPr>
        <w:t>/</w:t>
      </w:r>
      <w:r w:rsidR="00275FD3">
        <w:rPr>
          <w:rFonts w:hint="eastAsia"/>
        </w:rPr>
        <w:t>猫</w:t>
      </w:r>
      <w:r w:rsidR="000A5FE5">
        <w:rPr>
          <w:rFonts w:hint="eastAsia"/>
        </w:rPr>
        <w:t>&gt;</w:t>
      </w:r>
    </w:p>
    <w:p w14:paraId="51DB3372" w14:textId="7BE3A2AD" w:rsidR="00CB6BCB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的用途：</w:t>
      </w:r>
    </w:p>
    <w:p w14:paraId="61517A13" w14:textId="1B390525" w:rsidR="00CB6BCB" w:rsidRDefault="006F2578" w:rsidP="002755AC">
      <w:pPr>
        <w:ind w:firstLine="420"/>
      </w:pPr>
      <w:r>
        <w:rPr>
          <w:rFonts w:hint="eastAsia"/>
        </w:rPr>
        <w:t>1)</w:t>
      </w:r>
      <w:r w:rsidR="00CB6BCB">
        <w:rPr>
          <w:rFonts w:hint="eastAsia"/>
        </w:rPr>
        <w:t>传输数据</w:t>
      </w:r>
    </w:p>
    <w:p w14:paraId="5A9E7B55" w14:textId="748ACA72" w:rsidR="00CB6BCB" w:rsidRDefault="00CB6BCB" w:rsidP="002755AC">
      <w:pPr>
        <w:ind w:firstLine="420"/>
      </w:pPr>
      <w:r>
        <w:rPr>
          <w:rFonts w:hint="eastAsia"/>
        </w:rPr>
        <w:t>通过</w:t>
      </w:r>
      <w:r w:rsidR="00796A19">
        <w:t>XML</w:t>
      </w:r>
      <w:r>
        <w:t>可以在不同的系统之间传输数据，在开发过程中难免会遇到多个系统之间相互通</w:t>
      </w:r>
      <w:r>
        <w:rPr>
          <w:rFonts w:hint="eastAsia"/>
        </w:rPr>
        <w:t>信，且各系统的存储数据又是多种多样的情况，对于开发者而言，这些工作量是巨大的，通过转换为</w:t>
      </w:r>
      <w:r w:rsidR="00796A19">
        <w:t>XML</w:t>
      </w:r>
      <w:r>
        <w:t>格式来传输数据可以减少传输数据时的复杂性，并且还可以具备通用性。</w:t>
      </w:r>
    </w:p>
    <w:p w14:paraId="0CEE4D37" w14:textId="0EDBE49B" w:rsidR="00CB6BCB" w:rsidRDefault="00CB6BCB" w:rsidP="002755AC">
      <w:pPr>
        <w:ind w:firstLine="420"/>
      </w:pPr>
      <w:r>
        <w:t>2</w:t>
      </w:r>
      <w:r w:rsidR="006F2578">
        <w:rPr>
          <w:rFonts w:hint="eastAsia"/>
        </w:rPr>
        <w:t>)</w:t>
      </w:r>
      <w:r>
        <w:rPr>
          <w:rFonts w:hint="eastAsia"/>
        </w:rPr>
        <w:t>存储数据</w:t>
      </w:r>
      <w:r w:rsidR="004F02E2">
        <w:t>(</w:t>
      </w:r>
      <w:r w:rsidR="004F02E2">
        <w:rPr>
          <w:rFonts w:hint="eastAsia"/>
        </w:rPr>
        <w:t>存储数据</w:t>
      </w:r>
      <w:r w:rsidR="004F02E2">
        <w:t>)</w:t>
      </w:r>
    </w:p>
    <w:p w14:paraId="2D14E896" w14:textId="163171AB" w:rsidR="00CB6BCB" w:rsidRDefault="00CB6BCB" w:rsidP="002755AC">
      <w:pPr>
        <w:ind w:firstLine="420"/>
      </w:pPr>
      <w:r>
        <w:rPr>
          <w:rFonts w:hint="eastAsia"/>
        </w:rPr>
        <w:t>利用</w:t>
      </w:r>
      <w:r w:rsidR="00796A19">
        <w:t>XML</w:t>
      </w:r>
      <w:r>
        <w:t>来存储数据是其最基本的用途，因为它可以作为数据文件，所以当需要</w:t>
      </w:r>
      <w:r w:rsidRPr="00B26709">
        <w:rPr>
          <w:color w:val="FF0000"/>
        </w:rPr>
        <w:t>持久化保存</w:t>
      </w:r>
      <w:r w:rsidRPr="00B26709">
        <w:rPr>
          <w:rFonts w:hint="eastAsia"/>
          <w:color w:val="FF0000"/>
        </w:rPr>
        <w:t>数据</w:t>
      </w:r>
      <w:r>
        <w:rPr>
          <w:rFonts w:hint="eastAsia"/>
        </w:rPr>
        <w:t>时，可以利用</w:t>
      </w:r>
      <w:r w:rsidR="00796A19">
        <w:t>XML</w:t>
      </w:r>
      <w:r>
        <w:t>数据格式进行存储，例如，</w:t>
      </w:r>
      <w:r>
        <w:t>web.</w:t>
      </w:r>
      <w:r w:rsidR="00796A19">
        <w:t>XML</w:t>
      </w:r>
      <w:r>
        <w:t>、</w:t>
      </w:r>
      <w:r>
        <w:t>struts.</w:t>
      </w:r>
      <w:r w:rsidR="00796A19">
        <w:t>XML</w:t>
      </w:r>
      <w:r>
        <w:t>、</w:t>
      </w:r>
      <w:r>
        <w:t>spring.</w:t>
      </w:r>
      <w:r w:rsidR="00796A19">
        <w:t>XML</w:t>
      </w:r>
      <w:r>
        <w:t>等。</w:t>
      </w:r>
      <w:r w:rsidR="00B26709">
        <w:rPr>
          <w:rFonts w:hint="eastAsia"/>
        </w:rPr>
        <w:t>数据的最终位置是在数据库中。</w:t>
      </w:r>
      <w:r>
        <w:t>下面就是</w:t>
      </w:r>
      <w:r>
        <w:rPr>
          <w:rFonts w:hint="eastAsia"/>
        </w:rPr>
        <w:t>经常见到的</w:t>
      </w:r>
      <w:r>
        <w:t>web.</w:t>
      </w:r>
      <w:r w:rsidR="00796A19">
        <w:t>XML</w:t>
      </w:r>
      <w:r>
        <w:t>文件内容：</w:t>
      </w:r>
    </w:p>
    <w:p w14:paraId="1DC3AC79" w14:textId="1562D8F3" w:rsidR="00CB6BCB" w:rsidRDefault="00CB6BCB" w:rsidP="00CB6BCB">
      <w:pPr>
        <w:pStyle w:val="a8"/>
        <w:ind w:left="780" w:firstLineChars="0" w:firstLine="0"/>
      </w:pPr>
    </w:p>
    <w:p w14:paraId="64179F97" w14:textId="1D604126" w:rsidR="008554EC" w:rsidRDefault="008554EC" w:rsidP="008554EC">
      <w:pPr>
        <w:ind w:firstLineChars="0"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数据交换</w:t>
      </w:r>
    </w:p>
    <w:p w14:paraId="62930600" w14:textId="79361155" w:rsidR="00CC3155" w:rsidRDefault="008554EC" w:rsidP="00CC3155">
      <w:pPr>
        <w:ind w:firstLineChars="0"/>
      </w:pPr>
      <w:r>
        <w:tab/>
      </w:r>
      <w:r>
        <w:rPr>
          <w:rFonts w:hint="eastAsia"/>
        </w:rPr>
        <w:t>由于各个计算机所使用的操作系统、数据库不同，因此数据之间的交换向来是件头痛的事。可以使用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来实现不同数据库中数据的交换。</w:t>
      </w:r>
      <w:r w:rsidR="00CC3155">
        <w:rPr>
          <w:rFonts w:hint="eastAsia"/>
        </w:rPr>
        <w:t>将</w:t>
      </w:r>
      <w:r w:rsidR="00CC3155">
        <w:t>O</w:t>
      </w:r>
      <w:r w:rsidR="00CC3155">
        <w:rPr>
          <w:rFonts w:hint="eastAsia"/>
        </w:rPr>
        <w:t>racle</w:t>
      </w:r>
      <w:r w:rsidR="00CC3155">
        <w:rPr>
          <w:rFonts w:hint="eastAsia"/>
        </w:rPr>
        <w:t>的数据导出一个</w:t>
      </w:r>
      <w:r w:rsidR="00CC3155">
        <w:rPr>
          <w:rFonts w:hint="eastAsia"/>
        </w:rPr>
        <w:t>X</w:t>
      </w:r>
      <w:r w:rsidR="00CC3155">
        <w:t>ML</w:t>
      </w:r>
      <w:r w:rsidR="00CC3155">
        <w:rPr>
          <w:rFonts w:hint="eastAsia"/>
        </w:rPr>
        <w:t>文件，然后通过</w:t>
      </w:r>
      <w:r w:rsidR="00CC3155">
        <w:rPr>
          <w:rFonts w:hint="eastAsia"/>
        </w:rPr>
        <w:t>d</w:t>
      </w:r>
      <w:r w:rsidR="00CC3155">
        <w:t>om4j</w:t>
      </w:r>
      <w:r w:rsidR="00CC3155">
        <w:rPr>
          <w:rFonts w:hint="eastAsia"/>
        </w:rPr>
        <w:t>技术读取</w:t>
      </w:r>
      <w:r w:rsidR="00CC3155">
        <w:rPr>
          <w:rFonts w:hint="eastAsia"/>
        </w:rPr>
        <w:t>X</w:t>
      </w:r>
      <w:r w:rsidR="00CC3155">
        <w:t>ML</w:t>
      </w:r>
      <w:r w:rsidR="00CC3155">
        <w:rPr>
          <w:rFonts w:hint="eastAsia"/>
        </w:rPr>
        <w:t>的文件内容，最后导入</w:t>
      </w:r>
      <w:r w:rsidR="00CC3155">
        <w:rPr>
          <w:rFonts w:hint="eastAsia"/>
        </w:rPr>
        <w:t>Mysql</w:t>
      </w:r>
      <w:r w:rsidR="00CC3155">
        <w:rPr>
          <w:rFonts w:hint="eastAsia"/>
        </w:rPr>
        <w:t>中。</w:t>
      </w:r>
    </w:p>
    <w:p w14:paraId="08767DB3" w14:textId="65216A69" w:rsidR="008554EC" w:rsidRDefault="008554EC" w:rsidP="008554EC">
      <w:pPr>
        <w:ind w:firstLineChars="0"/>
      </w:pPr>
      <w:r>
        <w:tab/>
      </w:r>
      <w:r>
        <w:rPr>
          <w:rFonts w:hint="eastAsia"/>
        </w:rPr>
        <w:t>如何解决：将</w:t>
      </w:r>
      <w:r>
        <w:t>MySQL</w:t>
      </w:r>
      <w:r>
        <w:t>数据库一个表中的数据库导出到</w:t>
      </w:r>
      <w:r>
        <w:t>xml</w:t>
      </w:r>
      <w:r>
        <w:t>文件中，再通过</w:t>
      </w:r>
      <w:r>
        <w:t>dom4j</w:t>
      </w:r>
      <w:r>
        <w:t>读取</w:t>
      </w:r>
    </w:p>
    <w:p w14:paraId="1847CEEF" w14:textId="44C0F8B8" w:rsidR="008554EC" w:rsidRDefault="008554EC" w:rsidP="008554EC">
      <w:pPr>
        <w:ind w:firstLineChars="0"/>
      </w:pPr>
      <w:r>
        <w:t>xml</w:t>
      </w:r>
      <w:r>
        <w:t>文件，将</w:t>
      </w:r>
      <w:r>
        <w:t>xml</w:t>
      </w:r>
      <w:r>
        <w:t>中的数据写入到</w:t>
      </w:r>
      <w:r>
        <w:t>Oracle</w:t>
      </w:r>
      <w:r>
        <w:t>数据库中。</w:t>
      </w:r>
    </w:p>
    <w:p w14:paraId="76BC62D0" w14:textId="2790F037" w:rsidR="00CB6BCB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的应用</w:t>
      </w:r>
    </w:p>
    <w:p w14:paraId="3427C2FE" w14:textId="50CE318F" w:rsidR="00CB6BCB" w:rsidRDefault="002755AC" w:rsidP="002755AC">
      <w:pPr>
        <w:ind w:firstLine="420"/>
      </w:pPr>
      <w:r>
        <w:t>1</w:t>
      </w:r>
      <w:r w:rsidR="000D2C72">
        <w:rPr>
          <w:rFonts w:hint="eastAsia"/>
        </w:rPr>
        <w:t>、</w:t>
      </w:r>
      <w:r w:rsidR="00CB6BCB">
        <w:rPr>
          <w:rFonts w:hint="eastAsia"/>
        </w:rPr>
        <w:t>不同的系统之间传输数据</w:t>
      </w:r>
    </w:p>
    <w:p w14:paraId="747066CF" w14:textId="17EBD99A" w:rsidR="00CB6BCB" w:rsidRDefault="00CB6BCB" w:rsidP="009938C3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qq</w:t>
      </w:r>
      <w:r>
        <w:rPr>
          <w:rFonts w:hint="eastAsia"/>
        </w:rPr>
        <w:t>之间传输数据</w:t>
      </w:r>
      <w:r w:rsidR="009938C3">
        <w:rPr>
          <w:rFonts w:hint="eastAsia"/>
        </w:rPr>
        <w:t>，例如：</w:t>
      </w:r>
    </w:p>
    <w:p w14:paraId="5996627A" w14:textId="088043AB" w:rsidR="009938C3" w:rsidRDefault="009938C3" w:rsidP="009938C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B0B038" wp14:editId="0F2B0C31">
            <wp:extent cx="4320000" cy="1834934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3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F98E" w14:textId="7D0F9346" w:rsidR="00CB6BCB" w:rsidRDefault="002755AC" w:rsidP="009938C3">
      <w:pPr>
        <w:ind w:firstLine="420"/>
      </w:pPr>
      <w:r>
        <w:t>2</w:t>
      </w:r>
      <w:r>
        <w:rPr>
          <w:rFonts w:hint="eastAsia"/>
        </w:rPr>
        <w:t>、</w:t>
      </w:r>
      <w:r w:rsidR="00CB6BCB">
        <w:rPr>
          <w:rFonts w:hint="eastAsia"/>
        </w:rPr>
        <w:t>用来表示生活中有关系的</w:t>
      </w:r>
      <w:proofErr w:type="gramStart"/>
      <w:r w:rsidR="00CB6BCB">
        <w:rPr>
          <w:rFonts w:hint="eastAsia"/>
        </w:rPr>
        <w:t>的</w:t>
      </w:r>
      <w:proofErr w:type="gramEnd"/>
      <w:r w:rsidR="00CB6BCB">
        <w:rPr>
          <w:rFonts w:hint="eastAsia"/>
        </w:rPr>
        <w:t>数据</w:t>
      </w:r>
    </w:p>
    <w:p w14:paraId="56D79A2A" w14:textId="6DB64BD3" w:rsidR="007523C9" w:rsidRDefault="007523C9" w:rsidP="009938C3">
      <w:pPr>
        <w:ind w:firstLine="420"/>
      </w:pPr>
      <w:r>
        <w:t xml:space="preserve">   </w:t>
      </w:r>
      <w:r w:rsidR="007F7917">
        <w:rPr>
          <w:rFonts w:hint="eastAsia"/>
        </w:rPr>
        <w:t>可以用</w:t>
      </w:r>
      <w:r w:rsidR="007F7917">
        <w:t>XML</w:t>
      </w:r>
      <w:r w:rsidR="007F5B13">
        <w:rPr>
          <w:rFonts w:hint="eastAsia"/>
        </w:rPr>
        <w:t>来实现有关系的数据。</w:t>
      </w:r>
    </w:p>
    <w:p w14:paraId="008674DC" w14:textId="6941BB83" w:rsidR="00CB6BCB" w:rsidRDefault="00CB6BCB" w:rsidP="009938C3">
      <w:pPr>
        <w:ind w:firstLine="420"/>
        <w:jc w:val="left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例如：山西省</w:t>
      </w:r>
      <w:r>
        <w:rPr>
          <w:rFonts w:hint="eastAsia"/>
        </w:rPr>
        <w:t>-</w:t>
      </w:r>
      <w:r>
        <w:rPr>
          <w:rFonts w:hint="eastAsia"/>
        </w:rPr>
        <w:t>太原市</w:t>
      </w:r>
      <w:r>
        <w:rPr>
          <w:rFonts w:hint="eastAsia"/>
        </w:rPr>
        <w:t>-</w:t>
      </w:r>
      <w:r>
        <w:rPr>
          <w:rFonts w:hint="eastAsia"/>
        </w:rPr>
        <w:t>迎泽区</w:t>
      </w:r>
    </w:p>
    <w:p w14:paraId="63C3BFF1" w14:textId="77777777" w:rsidR="00D046CD" w:rsidRDefault="00D046CD" w:rsidP="009938C3">
      <w:pPr>
        <w:ind w:firstLine="420"/>
        <w:jc w:val="left"/>
      </w:pPr>
      <w:r>
        <w:tab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46CD" w:rsidRPr="00A83D34" w14:paraId="16373094" w14:textId="77777777" w:rsidTr="00D046CD">
        <w:tc>
          <w:tcPr>
            <w:tcW w:w="8296" w:type="dxa"/>
          </w:tcPr>
          <w:p w14:paraId="4806AA3C" w14:textId="087FEC87" w:rsidR="00D046CD" w:rsidRPr="00A83D34" w:rsidRDefault="00D046CD" w:rsidP="009938C3">
            <w:pPr>
              <w:ind w:firstLineChars="0" w:firstLine="0"/>
              <w:jc w:val="left"/>
              <w:rPr>
                <w:szCs w:val="21"/>
              </w:rPr>
            </w:pPr>
            <w:r w:rsidRPr="00A83D34">
              <w:rPr>
                <w:rFonts w:hint="eastAsia"/>
                <w:szCs w:val="21"/>
              </w:rPr>
              <w:t>&lt;</w:t>
            </w:r>
            <w:r w:rsidRPr="00A83D34">
              <w:rPr>
                <w:rFonts w:hint="eastAsia"/>
                <w:szCs w:val="21"/>
              </w:rPr>
              <w:t>山西</w:t>
            </w:r>
            <w:r w:rsidRPr="00A83D34">
              <w:rPr>
                <w:szCs w:val="21"/>
              </w:rPr>
              <w:t>&gt;</w:t>
            </w:r>
          </w:p>
          <w:p w14:paraId="2EA1B276" w14:textId="52111076" w:rsidR="00D046CD" w:rsidRPr="00A83D34" w:rsidRDefault="00D046CD" w:rsidP="009938C3">
            <w:pPr>
              <w:ind w:firstLineChars="0" w:firstLine="0"/>
              <w:jc w:val="left"/>
              <w:rPr>
                <w:szCs w:val="21"/>
              </w:rPr>
            </w:pPr>
            <w:r w:rsidRPr="00A83D34">
              <w:rPr>
                <w:rFonts w:hint="eastAsia"/>
                <w:szCs w:val="21"/>
              </w:rPr>
              <w:t xml:space="preserve"> </w:t>
            </w:r>
            <w:r w:rsidRPr="00A83D34">
              <w:rPr>
                <w:szCs w:val="21"/>
              </w:rPr>
              <w:t xml:space="preserve">       </w:t>
            </w:r>
            <w:r w:rsidRPr="00A83D34">
              <w:rPr>
                <w:rFonts w:hint="eastAsia"/>
                <w:szCs w:val="21"/>
              </w:rPr>
              <w:t>&lt;</w:t>
            </w:r>
            <w:r w:rsidRPr="00A83D34">
              <w:rPr>
                <w:rFonts w:hint="eastAsia"/>
                <w:szCs w:val="21"/>
              </w:rPr>
              <w:t>太原</w:t>
            </w:r>
            <w:r w:rsidRPr="00A83D34">
              <w:rPr>
                <w:szCs w:val="21"/>
              </w:rPr>
              <w:t>&gt;</w:t>
            </w:r>
          </w:p>
          <w:p w14:paraId="73B16B49" w14:textId="18F13C18" w:rsidR="00DB626A" w:rsidRPr="00A83D34" w:rsidRDefault="00DB626A" w:rsidP="009938C3">
            <w:pPr>
              <w:ind w:firstLineChars="0" w:firstLine="0"/>
              <w:jc w:val="left"/>
              <w:rPr>
                <w:szCs w:val="21"/>
              </w:rPr>
            </w:pPr>
            <w:r w:rsidRPr="00A83D34">
              <w:rPr>
                <w:rFonts w:hint="eastAsia"/>
                <w:szCs w:val="21"/>
              </w:rPr>
              <w:t xml:space="preserve"> </w:t>
            </w:r>
            <w:r w:rsidRPr="00A83D34">
              <w:rPr>
                <w:szCs w:val="21"/>
              </w:rPr>
              <w:t xml:space="preserve">               </w:t>
            </w:r>
            <w:r w:rsidRPr="00A83D34">
              <w:rPr>
                <w:rFonts w:hint="eastAsia"/>
                <w:szCs w:val="21"/>
              </w:rPr>
              <w:t>&lt;</w:t>
            </w:r>
            <w:proofErr w:type="gramStart"/>
            <w:r w:rsidRPr="00A83D34">
              <w:rPr>
                <w:rFonts w:hint="eastAsia"/>
                <w:szCs w:val="21"/>
              </w:rPr>
              <w:t>迎泽区</w:t>
            </w:r>
            <w:proofErr w:type="gramEnd"/>
            <w:r w:rsidRPr="00A83D34">
              <w:rPr>
                <w:szCs w:val="21"/>
              </w:rPr>
              <w:t>&gt;</w:t>
            </w:r>
          </w:p>
          <w:p w14:paraId="799B296D" w14:textId="1AAD87C5" w:rsidR="00DB626A" w:rsidRPr="00A83D34" w:rsidRDefault="00DB626A" w:rsidP="009938C3">
            <w:pPr>
              <w:ind w:firstLineChars="0" w:firstLine="0"/>
              <w:jc w:val="left"/>
              <w:rPr>
                <w:szCs w:val="21"/>
              </w:rPr>
            </w:pPr>
            <w:r w:rsidRPr="00A83D34">
              <w:rPr>
                <w:rFonts w:hint="eastAsia"/>
                <w:szCs w:val="21"/>
              </w:rPr>
              <w:t xml:space="preserve"> </w:t>
            </w:r>
            <w:r w:rsidRPr="00A83D34">
              <w:rPr>
                <w:szCs w:val="21"/>
              </w:rPr>
              <w:t xml:space="preserve">               </w:t>
            </w:r>
            <w:r w:rsidRPr="00A83D34">
              <w:rPr>
                <w:rFonts w:hint="eastAsia"/>
                <w:szCs w:val="21"/>
              </w:rPr>
              <w:t>&lt;/</w:t>
            </w:r>
            <w:proofErr w:type="gramStart"/>
            <w:r w:rsidRPr="00A83D34">
              <w:rPr>
                <w:rFonts w:hint="eastAsia"/>
                <w:szCs w:val="21"/>
              </w:rPr>
              <w:t>迎泽区</w:t>
            </w:r>
            <w:proofErr w:type="gramEnd"/>
            <w:r w:rsidRPr="00A83D34">
              <w:rPr>
                <w:szCs w:val="21"/>
              </w:rPr>
              <w:t>&gt;</w:t>
            </w:r>
          </w:p>
          <w:p w14:paraId="5DB37855" w14:textId="0C09F4DC" w:rsidR="00D046CD" w:rsidRPr="00A83D34" w:rsidRDefault="00D046CD" w:rsidP="009938C3">
            <w:pPr>
              <w:ind w:firstLineChars="0" w:firstLine="0"/>
              <w:jc w:val="left"/>
              <w:rPr>
                <w:szCs w:val="21"/>
              </w:rPr>
            </w:pPr>
            <w:r w:rsidRPr="00A83D34">
              <w:rPr>
                <w:rFonts w:hint="eastAsia"/>
                <w:szCs w:val="21"/>
              </w:rPr>
              <w:t xml:space="preserve"> </w:t>
            </w:r>
            <w:r w:rsidRPr="00A83D34">
              <w:rPr>
                <w:szCs w:val="21"/>
              </w:rPr>
              <w:t xml:space="preserve">       </w:t>
            </w:r>
            <w:r w:rsidRPr="00A83D34">
              <w:rPr>
                <w:rFonts w:hint="eastAsia"/>
                <w:szCs w:val="21"/>
              </w:rPr>
              <w:t>&lt;</w:t>
            </w:r>
            <w:r w:rsidRPr="00A83D34">
              <w:rPr>
                <w:szCs w:val="21"/>
              </w:rPr>
              <w:t>/</w:t>
            </w:r>
            <w:r w:rsidRPr="00A83D34">
              <w:rPr>
                <w:rFonts w:hint="eastAsia"/>
                <w:szCs w:val="21"/>
              </w:rPr>
              <w:t>太原</w:t>
            </w:r>
            <w:r w:rsidRPr="00A83D34">
              <w:rPr>
                <w:szCs w:val="21"/>
              </w:rPr>
              <w:t>&gt;</w:t>
            </w:r>
          </w:p>
          <w:p w14:paraId="1E3FF217" w14:textId="474A4D2F" w:rsidR="00D046CD" w:rsidRPr="00A83D34" w:rsidRDefault="00D046CD" w:rsidP="009938C3">
            <w:pPr>
              <w:ind w:firstLineChars="0" w:firstLine="0"/>
              <w:jc w:val="left"/>
              <w:rPr>
                <w:szCs w:val="21"/>
              </w:rPr>
            </w:pPr>
            <w:r w:rsidRPr="00A83D34">
              <w:rPr>
                <w:rFonts w:hint="eastAsia"/>
                <w:szCs w:val="21"/>
              </w:rPr>
              <w:t>&lt;</w:t>
            </w:r>
            <w:r w:rsidRPr="00A83D34">
              <w:rPr>
                <w:szCs w:val="21"/>
              </w:rPr>
              <w:t>/</w:t>
            </w:r>
            <w:r w:rsidRPr="00A83D34">
              <w:rPr>
                <w:rFonts w:hint="eastAsia"/>
                <w:szCs w:val="21"/>
              </w:rPr>
              <w:t>山西</w:t>
            </w:r>
            <w:r w:rsidRPr="00A83D34">
              <w:rPr>
                <w:szCs w:val="21"/>
              </w:rPr>
              <w:t>&gt;</w:t>
            </w:r>
          </w:p>
        </w:tc>
      </w:tr>
    </w:tbl>
    <w:p w14:paraId="19C38016" w14:textId="628D5A08" w:rsidR="00D046CD" w:rsidRDefault="00D046CD" w:rsidP="009938C3">
      <w:pPr>
        <w:ind w:firstLine="420"/>
        <w:jc w:val="left"/>
      </w:pPr>
    </w:p>
    <w:p w14:paraId="16B08962" w14:textId="77777777" w:rsidR="00A83D34" w:rsidRDefault="002755AC" w:rsidP="00A83D34">
      <w:pPr>
        <w:ind w:firstLine="420"/>
      </w:pPr>
      <w:r>
        <w:t>3</w:t>
      </w:r>
      <w:r>
        <w:rPr>
          <w:rFonts w:hint="eastAsia"/>
        </w:rPr>
        <w:t>、</w:t>
      </w:r>
      <w:r w:rsidR="00CB6BCB">
        <w:rPr>
          <w:rFonts w:hint="eastAsia"/>
        </w:rPr>
        <w:t>经常用在配置文件、</w:t>
      </w:r>
    </w:p>
    <w:p w14:paraId="7DA8D270" w14:textId="03B7021E" w:rsidR="00CB6BCB" w:rsidRDefault="00CB6BCB" w:rsidP="00A83D34">
      <w:pPr>
        <w:ind w:firstLine="420"/>
      </w:pPr>
      <w:r>
        <w:t xml:space="preserve"> </w:t>
      </w:r>
      <w:r>
        <w:rPr>
          <w:rFonts w:hint="eastAsia"/>
        </w:rPr>
        <w:t>比如现在连接数据库：知道数据库的用户名和密码数据库名称</w:t>
      </w:r>
    </w:p>
    <w:p w14:paraId="509E045A" w14:textId="151461B8" w:rsidR="00CB6BCB" w:rsidRDefault="00CB6BCB" w:rsidP="00A83D34">
      <w:pPr>
        <w:ind w:firstLine="420"/>
      </w:pPr>
      <w:r>
        <w:t xml:space="preserve"> </w:t>
      </w:r>
      <w:r>
        <w:rPr>
          <w:rFonts w:hint="eastAsia"/>
        </w:rPr>
        <w:t>如果修改数据的信息，不需要修改源代码，只需要修改配置文件</w:t>
      </w:r>
      <w:r w:rsidR="00C42DD3">
        <w:rPr>
          <w:rFonts w:hint="eastAsia"/>
        </w:rPr>
        <w:t>。</w:t>
      </w:r>
    </w:p>
    <w:p w14:paraId="5C245D69" w14:textId="285A18C8" w:rsidR="00C42DD3" w:rsidRDefault="00C42DD3" w:rsidP="00F62409">
      <w:pPr>
        <w:pStyle w:val="3"/>
      </w:pPr>
      <w:r>
        <w:t>XML</w:t>
      </w:r>
      <w:r>
        <w:rPr>
          <w:rFonts w:hint="eastAsia"/>
        </w:rPr>
        <w:t>的优点</w:t>
      </w:r>
    </w:p>
    <w:p w14:paraId="23758BC5" w14:textId="79419B7C" w:rsidR="00C42DD3" w:rsidRPr="00C42DD3" w:rsidRDefault="00C42DD3" w:rsidP="00C42DD3">
      <w:pPr>
        <w:ind w:firstLine="42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简单，普通的文本文件，计算机可以直接识别。</w:t>
      </w:r>
    </w:p>
    <w:p w14:paraId="2DB8DF45" w14:textId="46C39DA7" w:rsidR="00C42DD3" w:rsidRDefault="00C42DD3" w:rsidP="002755AC">
      <w:pPr>
        <w:ind w:firstLine="42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良好的可读性</w:t>
      </w:r>
      <w:r>
        <w:rPr>
          <w:rFonts w:hint="eastAsia"/>
        </w:rPr>
        <w:t>(</w:t>
      </w:r>
      <w:r>
        <w:rPr>
          <w:rFonts w:hint="eastAsia"/>
        </w:rPr>
        <w:t>格式与内容分离</w:t>
      </w:r>
      <w:r>
        <w:t>)</w:t>
      </w:r>
    </w:p>
    <w:p w14:paraId="5983EB3B" w14:textId="555556A0" w:rsidR="00C42DD3" w:rsidRDefault="00C42DD3" w:rsidP="002755AC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可扩展性</w:t>
      </w:r>
    </w:p>
    <w:p w14:paraId="45E913FD" w14:textId="192485C1" w:rsidR="00C42DD3" w:rsidRDefault="00C42DD3" w:rsidP="002755AC">
      <w:pPr>
        <w:ind w:firstLine="420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可以轻松的跨平台应用。</w:t>
      </w:r>
    </w:p>
    <w:p w14:paraId="292BEF51" w14:textId="5996631B" w:rsidR="00C42DD3" w:rsidRDefault="00C42DD3" w:rsidP="002755AC">
      <w:pPr>
        <w:ind w:firstLine="420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数据内容与其</w:t>
      </w:r>
      <w:r w:rsidR="00B26709">
        <w:rPr>
          <w:rFonts w:hint="eastAsia"/>
        </w:rPr>
        <w:t>形式分离。</w:t>
      </w:r>
    </w:p>
    <w:p w14:paraId="7964E32A" w14:textId="77777777" w:rsidR="00B26709" w:rsidRPr="00C42DD3" w:rsidRDefault="00B26709" w:rsidP="002755AC">
      <w:pPr>
        <w:ind w:firstLine="420"/>
      </w:pPr>
    </w:p>
    <w:p w14:paraId="50A656F9" w14:textId="310C6318" w:rsidR="00CB6BCB" w:rsidRDefault="00CB6BCB" w:rsidP="00134A04">
      <w:pPr>
        <w:pStyle w:val="2"/>
      </w:pPr>
      <w:r>
        <w:rPr>
          <w:rFonts w:hint="eastAsia"/>
        </w:rPr>
        <w:t>数据的传输格式</w:t>
      </w:r>
    </w:p>
    <w:p w14:paraId="18635C9C" w14:textId="204CF06E" w:rsidR="00CB6BCB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的技术架构</w:t>
      </w:r>
    </w:p>
    <w:p w14:paraId="5A01A9CA" w14:textId="0416342E" w:rsidR="006F2578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的文档声明</w:t>
      </w:r>
    </w:p>
    <w:p w14:paraId="7DBCC573" w14:textId="1C16F2BB" w:rsidR="00CB6BCB" w:rsidRDefault="00B8597B" w:rsidP="00B8597B">
      <w:pPr>
        <w:ind w:firstLineChars="0" w:firstLine="0"/>
      </w:pPr>
      <w:r>
        <w:tab/>
      </w:r>
      <w:r w:rsidR="00CB6BCB">
        <w:rPr>
          <w:rFonts w:hint="eastAsia"/>
        </w:rPr>
        <w:t>创建一个文件后缀</w:t>
      </w:r>
      <w:r w:rsidR="00CB6BCB">
        <w:rPr>
          <w:rFonts w:hint="eastAsia"/>
        </w:rPr>
        <w:t>.</w:t>
      </w:r>
      <w:r w:rsidR="00796A19">
        <w:rPr>
          <w:rFonts w:hint="eastAsia"/>
        </w:rPr>
        <w:t>XML</w:t>
      </w:r>
      <w:r>
        <w:rPr>
          <w:rFonts w:hint="eastAsia"/>
        </w:rPr>
        <w:t>，</w:t>
      </w:r>
      <w:r w:rsidR="00CB6BCB">
        <w:rPr>
          <w:rFonts w:hint="eastAsia"/>
        </w:rPr>
        <w:t>第一步必须</w:t>
      </w:r>
      <w:r w:rsidR="00706838">
        <w:rPr>
          <w:rFonts w:hint="eastAsia"/>
        </w:rPr>
        <w:t>写</w:t>
      </w:r>
      <w:r w:rsidR="00CB6BCB">
        <w:rPr>
          <w:rFonts w:hint="eastAsia"/>
        </w:rPr>
        <w:t>一个文档说明（写了文档声明之后，表示写</w:t>
      </w:r>
      <w:r w:rsidR="00796A19">
        <w:rPr>
          <w:rFonts w:hint="eastAsia"/>
        </w:rPr>
        <w:t>XML</w:t>
      </w:r>
      <w:r w:rsidR="00CB6BCB">
        <w:rPr>
          <w:rFonts w:hint="eastAsia"/>
        </w:rPr>
        <w:t>里面的东西）</w:t>
      </w:r>
    </w:p>
    <w:p w14:paraId="29670353" w14:textId="77777777" w:rsidR="00041997" w:rsidRDefault="00067A7F" w:rsidP="006F2578">
      <w:pPr>
        <w:ind w:firstLine="420"/>
      </w:pPr>
      <w:r>
        <w:rPr>
          <w:rFonts w:hint="eastAsia"/>
        </w:rPr>
        <w:t>声明格式：</w:t>
      </w:r>
      <w:r w:rsidR="00041997" w:rsidRPr="00041997">
        <w:t>&lt;?xml version="1.0</w:t>
      </w:r>
      <w:proofErr w:type="gramStart"/>
      <w:r w:rsidR="00041997" w:rsidRPr="00041997">
        <w:t>"  encoding</w:t>
      </w:r>
      <w:proofErr w:type="gramEnd"/>
      <w:r w:rsidR="00041997" w:rsidRPr="00041997">
        <w:t>="UTF-8" standalone="no"?&gt;</w:t>
      </w:r>
    </w:p>
    <w:p w14:paraId="2C225260" w14:textId="27C609E4" w:rsidR="00A35BF1" w:rsidRDefault="00CB6BCB" w:rsidP="006F2578">
      <w:pPr>
        <w:ind w:firstLine="420"/>
      </w:pPr>
      <w:r>
        <w:rPr>
          <w:rFonts w:hint="eastAsia"/>
        </w:rPr>
        <w:t>注意点：</w:t>
      </w:r>
    </w:p>
    <w:p w14:paraId="03528E0A" w14:textId="4C6C0C19" w:rsidR="00CB6BCB" w:rsidRDefault="00A35BF1" w:rsidP="006F2578">
      <w:pPr>
        <w:ind w:firstLine="420"/>
      </w:pPr>
      <w:r>
        <w:tab/>
        <w:t>1</w:t>
      </w:r>
      <w:r w:rsidR="00106F69">
        <w:t>)</w:t>
      </w:r>
      <w:r w:rsidR="00CB6BCB">
        <w:rPr>
          <w:rFonts w:hint="eastAsia"/>
        </w:rPr>
        <w:t>位置：</w:t>
      </w:r>
      <w:r w:rsidR="00A2439C">
        <w:rPr>
          <w:rFonts w:hint="eastAsia"/>
        </w:rPr>
        <w:t>文档声明的位置</w:t>
      </w:r>
      <w:r w:rsidR="00CB6BCB">
        <w:rPr>
          <w:rFonts w:hint="eastAsia"/>
        </w:rPr>
        <w:t>必须为第一行第一列</w:t>
      </w:r>
      <w:r w:rsidR="00A2439C">
        <w:rPr>
          <w:rFonts w:hint="eastAsia"/>
        </w:rPr>
        <w:t>。</w:t>
      </w:r>
    </w:p>
    <w:p w14:paraId="111FBF72" w14:textId="0C0D53C6" w:rsidR="00CB6BCB" w:rsidRDefault="00CB6BCB" w:rsidP="006F2578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3B4788">
        <w:t>2</w:t>
      </w:r>
      <w:r w:rsidR="003B4788">
        <w:rPr>
          <w:rFonts w:hint="eastAsia"/>
        </w:rPr>
        <w:t>)</w:t>
      </w:r>
      <w:r>
        <w:rPr>
          <w:rFonts w:hint="eastAsia"/>
        </w:rPr>
        <w:t>属性：</w:t>
      </w:r>
      <w:r>
        <w:rPr>
          <w:rFonts w:hint="eastAsia"/>
        </w:rPr>
        <w:t>version</w:t>
      </w:r>
      <w:r>
        <w:t xml:space="preserve">  </w:t>
      </w:r>
      <w:r w:rsidR="00796A19">
        <w:rPr>
          <w:rFonts w:hint="eastAsia"/>
        </w:rPr>
        <w:t>XML</w:t>
      </w:r>
      <w:r>
        <w:rPr>
          <w:rFonts w:hint="eastAsia"/>
        </w:rPr>
        <w:t>的标准版本</w:t>
      </w:r>
      <w:r>
        <w:rPr>
          <w:rFonts w:hint="eastAsia"/>
        </w:rPr>
        <w:t xml:space="preserve"> </w:t>
      </w:r>
      <w:r>
        <w:t xml:space="preserve">1.0 1.1 </w:t>
      </w:r>
      <w:r>
        <w:rPr>
          <w:rFonts w:hint="eastAsia"/>
        </w:rPr>
        <w:t>两个版本</w:t>
      </w:r>
    </w:p>
    <w:p w14:paraId="6C1AA05D" w14:textId="77777777" w:rsidR="00565E12" w:rsidRDefault="00CB6BCB" w:rsidP="006F2578">
      <w:pPr>
        <w:ind w:firstLine="420"/>
      </w:pPr>
      <w:r>
        <w:rPr>
          <w:rFonts w:hint="eastAsia"/>
        </w:rPr>
        <w:t xml:space="preserve"> </w:t>
      </w:r>
      <w:r>
        <w:t xml:space="preserve">           E</w:t>
      </w:r>
      <w:r>
        <w:rPr>
          <w:rFonts w:hint="eastAsia"/>
        </w:rPr>
        <w:t>ncodeing</w:t>
      </w:r>
      <w:r>
        <w:rPr>
          <w:rFonts w:hint="eastAsia"/>
        </w:rPr>
        <w:t>：指明文档使用的字符编码格式，</w:t>
      </w:r>
      <w:r w:rsidR="00796A19">
        <w:rPr>
          <w:rFonts w:hint="eastAsia"/>
        </w:rPr>
        <w:t>XML</w:t>
      </w:r>
      <w:r>
        <w:rPr>
          <w:rFonts w:hint="eastAsia"/>
        </w:rPr>
        <w:t>编码</w:t>
      </w:r>
      <w:r>
        <w:rPr>
          <w:rFonts w:hint="eastAsia"/>
        </w:rPr>
        <w:t xml:space="preserve"> </w:t>
      </w:r>
    </w:p>
    <w:p w14:paraId="1E5345A1" w14:textId="77777777" w:rsidR="00565E12" w:rsidRDefault="00565E12" w:rsidP="006F2578">
      <w:pPr>
        <w:ind w:firstLine="420"/>
      </w:pPr>
      <w:r>
        <w:tab/>
      </w:r>
      <w:r>
        <w:tab/>
      </w:r>
      <w:r>
        <w:tab/>
      </w:r>
      <w:r>
        <w:tab/>
      </w:r>
      <w:r w:rsidR="00CB6BCB">
        <w:rPr>
          <w:rFonts w:hint="eastAsia"/>
        </w:rPr>
        <w:t>gbk</w:t>
      </w:r>
      <w:r w:rsidR="00CB6BCB">
        <w:rPr>
          <w:rFonts w:hint="eastAsia"/>
        </w:rPr>
        <w:t>中文简体</w:t>
      </w:r>
    </w:p>
    <w:p w14:paraId="01CEBA76" w14:textId="77777777" w:rsidR="00565E12" w:rsidRDefault="00565E12" w:rsidP="006F2578">
      <w:pPr>
        <w:ind w:firstLine="420"/>
      </w:pPr>
      <w:r>
        <w:tab/>
      </w:r>
      <w:r>
        <w:tab/>
      </w:r>
      <w:r>
        <w:tab/>
      </w:r>
      <w:r>
        <w:tab/>
      </w:r>
      <w:r w:rsidR="00CB6BCB">
        <w:t>UTF</w:t>
      </w:r>
      <w:r w:rsidR="00CB6BCB">
        <w:rPr>
          <w:rFonts w:hint="eastAsia"/>
        </w:rPr>
        <w:t>-</w:t>
      </w:r>
      <w:r w:rsidR="00CB6BCB">
        <w:t xml:space="preserve">8 </w:t>
      </w:r>
    </w:p>
    <w:p w14:paraId="0A003988" w14:textId="59B1A4C4" w:rsidR="00CB6BCB" w:rsidRDefault="00565E12" w:rsidP="006F2578">
      <w:pPr>
        <w:ind w:firstLine="420"/>
      </w:pPr>
      <w:r>
        <w:tab/>
      </w:r>
      <w:r>
        <w:tab/>
      </w:r>
      <w:r>
        <w:tab/>
      </w:r>
      <w:r>
        <w:tab/>
      </w:r>
      <w:r w:rsidR="00CB6BCB">
        <w:rPr>
          <w:rFonts w:hint="eastAsia"/>
        </w:rPr>
        <w:t>iso</w:t>
      </w:r>
      <w:r w:rsidR="00CB6BCB">
        <w:t>8859-1</w:t>
      </w:r>
      <w:r w:rsidR="00CB6BCB">
        <w:rPr>
          <w:rFonts w:hint="eastAsia"/>
        </w:rPr>
        <w:t>（不包含中文</w:t>
      </w:r>
      <w:r w:rsidR="00796A19">
        <w:rPr>
          <w:rFonts w:hint="eastAsia"/>
        </w:rPr>
        <w:t>）。</w:t>
      </w:r>
    </w:p>
    <w:p w14:paraId="45ABDAF7" w14:textId="014A2627" w:rsidR="00CB6BCB" w:rsidRDefault="00CB6BCB" w:rsidP="006F2578">
      <w:pPr>
        <w:ind w:firstLine="420"/>
      </w:pPr>
      <w:r>
        <w:rPr>
          <w:rFonts w:hint="eastAsia"/>
        </w:rPr>
        <w:t xml:space="preserve"> </w:t>
      </w:r>
      <w:r>
        <w:t xml:space="preserve">           S</w:t>
      </w:r>
      <w:r>
        <w:rPr>
          <w:rFonts w:hint="eastAsia"/>
        </w:rPr>
        <w:t>tandalone</w:t>
      </w:r>
      <w:r>
        <w:rPr>
          <w:rFonts w:hint="eastAsia"/>
        </w:rPr>
        <w:t>：是否需要依赖其他的文件值</w:t>
      </w:r>
      <w:r>
        <w:rPr>
          <w:rFonts w:hint="eastAsia"/>
        </w:rPr>
        <w:t xml:space="preserve"> yes</w:t>
      </w:r>
      <w:r>
        <w:t xml:space="preserve">  </w:t>
      </w:r>
      <w:r>
        <w:rPr>
          <w:rFonts w:hint="eastAsia"/>
        </w:rPr>
        <w:t>no</w:t>
      </w:r>
      <w:r w:rsidR="00D21338">
        <w:rPr>
          <w:rFonts w:hint="eastAsia"/>
        </w:rPr>
        <w:t>。</w:t>
      </w:r>
      <w:r w:rsidR="00D21338" w:rsidRPr="00D21338">
        <w:rPr>
          <w:rFonts w:hint="eastAsia"/>
        </w:rPr>
        <w:t>如果</w:t>
      </w:r>
      <w:r w:rsidR="00D21338" w:rsidRPr="00D21338">
        <w:t>XML</w:t>
      </w:r>
      <w:r w:rsidR="00D21338" w:rsidRPr="00D21338">
        <w:t>文档引用其它描述该文档可以包含什么的文件</w:t>
      </w:r>
      <w:r w:rsidR="00D21338" w:rsidRPr="00D21338">
        <w:t>(</w:t>
      </w:r>
      <w:r w:rsidR="00D21338" w:rsidRPr="00D21338">
        <w:t>如</w:t>
      </w:r>
      <w:r w:rsidR="00D21338" w:rsidRPr="00D21338">
        <w:t>DTD)</w:t>
      </w:r>
      <w:r w:rsidR="00D21338" w:rsidRPr="00D21338">
        <w:t>，则</w:t>
      </w:r>
      <w:r w:rsidR="00D21338" w:rsidRPr="00D21338">
        <w:t xml:space="preserve"> standalone=</w:t>
      </w:r>
      <w:proofErr w:type="gramStart"/>
      <w:r w:rsidR="00D21338" w:rsidRPr="00D21338">
        <w:t>”</w:t>
      </w:r>
      <w:proofErr w:type="gramEnd"/>
      <w:r w:rsidR="00D21338" w:rsidRPr="00D21338">
        <w:t>no</w:t>
      </w:r>
      <w:proofErr w:type="gramStart"/>
      <w:r w:rsidR="00D21338" w:rsidRPr="00D21338">
        <w:t>”</w:t>
      </w:r>
      <w:proofErr w:type="gramEnd"/>
      <w:r w:rsidR="00D21338" w:rsidRPr="00D21338">
        <w:t>。默认值为</w:t>
      </w:r>
      <w:proofErr w:type="gramStart"/>
      <w:r w:rsidR="00D21338" w:rsidRPr="00D21338">
        <w:t>”</w:t>
      </w:r>
      <w:proofErr w:type="gramEnd"/>
      <w:r w:rsidR="00D21338" w:rsidRPr="00D21338">
        <w:t>no</w:t>
      </w:r>
      <w:proofErr w:type="gramStart"/>
      <w:r w:rsidR="00D21338" w:rsidRPr="00D21338">
        <w:t>”</w:t>
      </w:r>
      <w:proofErr w:type="gramEnd"/>
      <w:r w:rsidR="00D21338" w:rsidRPr="00D21338">
        <w:t>。</w:t>
      </w:r>
    </w:p>
    <w:p w14:paraId="6CFC1749" w14:textId="4AC56DE2" w:rsidR="00CB6BCB" w:rsidRDefault="00CB6BCB" w:rsidP="006F2578">
      <w:pPr>
        <w:ind w:firstLine="420"/>
      </w:pPr>
      <w:r>
        <w:rPr>
          <w:rFonts w:hint="eastAsia"/>
        </w:rPr>
        <w:t xml:space="preserve"> </w:t>
      </w:r>
      <w:r>
        <w:t xml:space="preserve">     </w:t>
      </w:r>
      <w:r w:rsidR="00761A1D">
        <w:rPr>
          <w:rFonts w:hint="eastAsia"/>
        </w:rPr>
        <w:t>注：属性之间要用空格</w:t>
      </w:r>
      <w:r w:rsidR="00A71B79">
        <w:rPr>
          <w:rFonts w:hint="eastAsia"/>
        </w:rPr>
        <w:t>分隔。</w:t>
      </w:r>
    </w:p>
    <w:p w14:paraId="557E2B52" w14:textId="260060FB" w:rsidR="00CB6BCB" w:rsidRDefault="00796A19" w:rsidP="00F62409">
      <w:pPr>
        <w:pStyle w:val="3"/>
      </w:pPr>
      <w:r>
        <w:t>XML</w:t>
      </w:r>
      <w:r w:rsidR="00CB6BCB">
        <w:rPr>
          <w:rFonts w:hint="eastAsia"/>
        </w:rPr>
        <w:t>的中文乱码</w:t>
      </w:r>
      <w:r>
        <w:rPr>
          <w:rFonts w:hint="eastAsia"/>
        </w:rPr>
        <w:t>：</w:t>
      </w:r>
    </w:p>
    <w:p w14:paraId="6450BE35" w14:textId="77777777" w:rsidR="00CB6BCB" w:rsidRDefault="00CB6BCB" w:rsidP="00796A19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54B8FD84" wp14:editId="6461094D">
            <wp:extent cx="4320000" cy="2168322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D3CB" w14:textId="77777777" w:rsidR="00CB6BCB" w:rsidRDefault="00CB6BCB" w:rsidP="00CB6BCB">
      <w:pPr>
        <w:ind w:firstLineChars="100" w:firstLine="210"/>
      </w:pPr>
      <w:r>
        <w:rPr>
          <w:rFonts w:hint="eastAsia"/>
        </w:rPr>
        <w:t>保存时候的编码和大家时候的编码要一致</w:t>
      </w:r>
    </w:p>
    <w:p w14:paraId="29D2D2BD" w14:textId="31E01069" w:rsidR="00CB6BCB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的元素的定义（标签的定义）</w:t>
      </w:r>
    </w:p>
    <w:p w14:paraId="17EB54C9" w14:textId="43A1C7C3" w:rsidR="00CB6BCB" w:rsidRDefault="00CB6BCB" w:rsidP="00DD42DA">
      <w:pPr>
        <w:ind w:left="420" w:firstLineChars="0" w:firstLine="0"/>
      </w:pPr>
      <w:r>
        <w:rPr>
          <w:rFonts w:hint="eastAsia"/>
        </w:rPr>
        <w:t>标签定义</w:t>
      </w:r>
      <w:r w:rsidR="00796A19">
        <w:rPr>
          <w:rFonts w:hint="eastAsia"/>
        </w:rPr>
        <w:t>:</w:t>
      </w:r>
      <w:r>
        <w:rPr>
          <w:rFonts w:hint="eastAsia"/>
        </w:rPr>
        <w:t>&lt;</w:t>
      </w:r>
      <w:r>
        <w:t>person&gt;&lt;/person&gt;</w:t>
      </w:r>
    </w:p>
    <w:p w14:paraId="51403E36" w14:textId="6BB8AC00" w:rsidR="00DD42DA" w:rsidRDefault="00DD42DA" w:rsidP="00796A19">
      <w:pPr>
        <w:ind w:firstLine="420"/>
      </w:pPr>
      <w:r>
        <w:rPr>
          <w:rFonts w:hint="eastAsia"/>
        </w:rPr>
        <w:t>注：</w:t>
      </w:r>
    </w:p>
    <w:p w14:paraId="3A20585F" w14:textId="26AB5F6F" w:rsidR="00CB6BCB" w:rsidRDefault="00DD42DA" w:rsidP="00796A19">
      <w:pPr>
        <w:ind w:firstLine="420"/>
      </w:pPr>
      <w:r>
        <w:tab/>
      </w:r>
      <w:r w:rsidR="00796A19">
        <w:rPr>
          <w:rFonts w:hint="eastAsia"/>
        </w:rPr>
        <w:t>1</w:t>
      </w:r>
      <w:r w:rsidR="00796A19">
        <w:t>)</w:t>
      </w:r>
      <w:r w:rsidR="00CB6BCB">
        <w:rPr>
          <w:rFonts w:hint="eastAsia"/>
        </w:rPr>
        <w:t>标签成对形式出现。</w:t>
      </w:r>
    </w:p>
    <w:p w14:paraId="05EAF494" w14:textId="618AC4BE" w:rsidR="00CB6BCB" w:rsidRDefault="00DD42DA" w:rsidP="00796A19">
      <w:pPr>
        <w:ind w:firstLine="420"/>
      </w:pPr>
      <w:r>
        <w:tab/>
      </w:r>
      <w:r w:rsidR="00796A19">
        <w:rPr>
          <w:rFonts w:hint="eastAsia"/>
        </w:rPr>
        <w:t>2)</w:t>
      </w:r>
      <w:r w:rsidR="00CB6BCB">
        <w:rPr>
          <w:rFonts w:hint="eastAsia"/>
        </w:rPr>
        <w:t>标签没有内容，可以在标签内结束</w:t>
      </w:r>
      <w:r w:rsidR="00CB6BCB">
        <w:rPr>
          <w:rFonts w:hint="eastAsia"/>
        </w:rPr>
        <w:t>&lt;</w:t>
      </w:r>
      <w:r w:rsidR="00CB6BCB">
        <w:t>a/&gt;</w:t>
      </w:r>
      <w:r w:rsidR="00452E1B">
        <w:rPr>
          <w:rFonts w:hint="eastAsia"/>
        </w:rPr>
        <w:t>。</w:t>
      </w:r>
    </w:p>
    <w:p w14:paraId="21B590DC" w14:textId="3FB6AC18" w:rsidR="00CB6BCB" w:rsidRDefault="00B90202" w:rsidP="00796A19">
      <w:pPr>
        <w:ind w:firstLine="420"/>
      </w:pPr>
      <w:r>
        <w:tab/>
      </w:r>
      <w:r w:rsidR="00796A19">
        <w:rPr>
          <w:rFonts w:hint="eastAsia"/>
        </w:rPr>
        <w:t>3</w:t>
      </w:r>
      <w:r w:rsidR="00796A19">
        <w:t>)</w:t>
      </w:r>
      <w:r w:rsidR="00CB6BCB">
        <w:rPr>
          <w:rFonts w:hint="eastAsia"/>
        </w:rPr>
        <w:t>标签可以嵌套，但是必须要合理嵌套</w:t>
      </w:r>
      <w:r w:rsidR="00452E1B">
        <w:rPr>
          <w:rFonts w:hint="eastAsia"/>
        </w:rPr>
        <w:t>。</w:t>
      </w:r>
    </w:p>
    <w:p w14:paraId="4D82F926" w14:textId="39C8F615" w:rsidR="00CB6BCB" w:rsidRDefault="00796A19" w:rsidP="00796A19">
      <w:pPr>
        <w:ind w:left="420" w:firstLine="420"/>
      </w:pPr>
      <w:r>
        <w:rPr>
          <w:rFonts w:hint="eastAsia"/>
        </w:rPr>
        <w:t>合理嵌套：</w:t>
      </w:r>
      <w:r w:rsidR="00CB6BCB">
        <w:rPr>
          <w:rFonts w:hint="eastAsia"/>
        </w:rPr>
        <w:t>&lt;dad</w:t>
      </w:r>
      <w:r w:rsidR="00CB6BCB">
        <w:t>&gt;&lt;</w:t>
      </w:r>
      <w:r w:rsidR="00CB6BCB">
        <w:rPr>
          <w:rFonts w:hint="eastAsia"/>
        </w:rPr>
        <w:t>son</w:t>
      </w:r>
      <w:r w:rsidR="00CB6BCB">
        <w:t>&gt;&lt;/</w:t>
      </w:r>
      <w:r w:rsidR="00CB6BCB">
        <w:rPr>
          <w:rFonts w:hint="eastAsia"/>
        </w:rPr>
        <w:t>son</w:t>
      </w:r>
      <w:r w:rsidR="00CB6BCB">
        <w:t>&gt;&lt;/</w:t>
      </w:r>
      <w:r w:rsidR="00CB6BCB">
        <w:rPr>
          <w:rFonts w:hint="eastAsia"/>
        </w:rPr>
        <w:t>dad</w:t>
      </w:r>
      <w:r w:rsidR="00CB6BCB">
        <w:t>&gt;</w:t>
      </w:r>
      <w:r w:rsidR="00CB6BCB">
        <w:rPr>
          <w:rFonts w:hint="eastAsia"/>
        </w:rPr>
        <w:t>即</w:t>
      </w:r>
      <w:r w:rsidR="00CB6BCB">
        <w:rPr>
          <w:rFonts w:hint="eastAsia"/>
        </w:rPr>
        <w:t>dad</w:t>
      </w:r>
      <w:r w:rsidR="00CB6BCB">
        <w:rPr>
          <w:rFonts w:hint="eastAsia"/>
        </w:rPr>
        <w:t>是</w:t>
      </w:r>
      <w:r w:rsidR="00CB6BCB">
        <w:rPr>
          <w:rFonts w:hint="eastAsia"/>
        </w:rPr>
        <w:t>son</w:t>
      </w:r>
      <w:r w:rsidR="00CB6BCB">
        <w:rPr>
          <w:rFonts w:hint="eastAsia"/>
        </w:rPr>
        <w:t>的父元素</w:t>
      </w:r>
      <w:r w:rsidR="00CB6BCB">
        <w:rPr>
          <w:rFonts w:hint="eastAsia"/>
        </w:rPr>
        <w:t>son</w:t>
      </w:r>
      <w:r w:rsidR="00CB6BCB">
        <w:rPr>
          <w:rFonts w:hint="eastAsia"/>
        </w:rPr>
        <w:t>是</w:t>
      </w:r>
      <w:r w:rsidR="00CB6BCB">
        <w:rPr>
          <w:rFonts w:hint="eastAsia"/>
        </w:rPr>
        <w:t>dad</w:t>
      </w:r>
      <w:r w:rsidR="00CB6BCB">
        <w:rPr>
          <w:rFonts w:hint="eastAsia"/>
        </w:rPr>
        <w:t>的子元素</w:t>
      </w:r>
      <w:r>
        <w:rPr>
          <w:rFonts w:hint="eastAsia"/>
        </w:rPr>
        <w:t>。</w:t>
      </w:r>
    </w:p>
    <w:p w14:paraId="349D0D9B" w14:textId="4D761842" w:rsidR="00CB6BCB" w:rsidRDefault="00CB6BCB" w:rsidP="00796A19">
      <w:pPr>
        <w:ind w:firstLine="420"/>
      </w:pPr>
      <w:r>
        <w:t xml:space="preserve">  </w:t>
      </w:r>
      <w:r w:rsidR="00796A19">
        <w:tab/>
      </w:r>
      <w:r w:rsidR="00796A19">
        <w:rPr>
          <w:rFonts w:hint="eastAsia"/>
        </w:rPr>
        <w:t>不合理嵌套：</w:t>
      </w:r>
      <w:r>
        <w:rPr>
          <w:rFonts w:hint="eastAsia"/>
        </w:rPr>
        <w:t>&lt;</w:t>
      </w:r>
      <w:r>
        <w:t>aa&gt;&lt;bb&gt;&lt;/aa&gt;&lt;/bb&gt;</w:t>
      </w:r>
      <w:r>
        <w:rPr>
          <w:rFonts w:hint="eastAsia"/>
        </w:rPr>
        <w:t>不合理嵌套</w:t>
      </w:r>
      <w:r w:rsidR="0089259A">
        <w:rPr>
          <w:rFonts w:hint="eastAsia"/>
        </w:rPr>
        <w:t>.</w:t>
      </w:r>
    </w:p>
    <w:p w14:paraId="081FD53E" w14:textId="35D87E08" w:rsidR="00CB6BCB" w:rsidRDefault="00BE7ED8" w:rsidP="0089259A">
      <w:pPr>
        <w:ind w:firstLineChars="145" w:firstLine="304"/>
      </w:pPr>
      <w:r>
        <w:tab/>
      </w:r>
      <w:r>
        <w:tab/>
      </w:r>
      <w:r w:rsidR="0089259A">
        <w:t>4</w:t>
      </w:r>
      <w:r w:rsidR="0089259A">
        <w:rPr>
          <w:rFonts w:hint="eastAsia"/>
        </w:rPr>
        <w:t>)</w:t>
      </w:r>
      <w:r w:rsidR="00CB6BCB">
        <w:rPr>
          <w:rFonts w:hint="eastAsia"/>
        </w:rPr>
        <w:t>一个</w:t>
      </w:r>
      <w:r w:rsidR="00796A19">
        <w:rPr>
          <w:rFonts w:hint="eastAsia"/>
        </w:rPr>
        <w:t>XML</w:t>
      </w:r>
      <w:r w:rsidR="00CB6BCB">
        <w:rPr>
          <w:rFonts w:hint="eastAsia"/>
        </w:rPr>
        <w:t>有且只有一</w:t>
      </w:r>
      <w:r w:rsidR="00377993">
        <w:rPr>
          <w:rFonts w:hint="eastAsia"/>
        </w:rPr>
        <w:t>个</w:t>
      </w:r>
      <w:r w:rsidR="00CB6BCB">
        <w:rPr>
          <w:rFonts w:hint="eastAsia"/>
        </w:rPr>
        <w:t>根标签，其他的标签都是这个标签这么下面的标签</w:t>
      </w:r>
      <w:r w:rsidR="00CB6BCB">
        <w:rPr>
          <w:rFonts w:hint="eastAsia"/>
        </w:rPr>
        <w:t xml:space="preserve"> </w:t>
      </w:r>
      <w:r w:rsidR="0089259A">
        <w:t>.</w:t>
      </w:r>
    </w:p>
    <w:p w14:paraId="045059E8" w14:textId="4CEFF381" w:rsidR="00CB6BCB" w:rsidRDefault="00483363" w:rsidP="00796A19">
      <w:pPr>
        <w:ind w:firstLine="420"/>
      </w:pPr>
      <w:r>
        <w:tab/>
      </w:r>
      <w:r w:rsidR="00CB6BCB">
        <w:t>5</w:t>
      </w:r>
      <w:r w:rsidR="0089259A">
        <w:rPr>
          <w:rFonts w:hint="eastAsia"/>
        </w:rPr>
        <w:t>)</w:t>
      </w:r>
      <w:r w:rsidR="00CB6BCB">
        <w:rPr>
          <w:rFonts w:hint="eastAsia"/>
        </w:rPr>
        <w:t>在</w:t>
      </w:r>
      <w:r w:rsidR="00796A19">
        <w:rPr>
          <w:rFonts w:hint="eastAsia"/>
        </w:rPr>
        <w:t>XML</w:t>
      </w:r>
      <w:r w:rsidR="00CB6BCB">
        <w:rPr>
          <w:rFonts w:hint="eastAsia"/>
        </w:rPr>
        <w:t>中，它会将空格和换行内容进行解析</w:t>
      </w:r>
      <w:r w:rsidR="00416271">
        <w:rPr>
          <w:rFonts w:hint="eastAsia"/>
        </w:rPr>
        <w:t>，</w:t>
      </w:r>
      <w:r w:rsidR="001C4354">
        <w:rPr>
          <w:rFonts w:hint="eastAsia"/>
        </w:rPr>
        <w:t>下面中的代码含义是不一样的</w:t>
      </w:r>
      <w:r w:rsidR="00FD232B">
        <w:rPr>
          <w:rFonts w:hint="eastAsia"/>
        </w:rPr>
        <w:t>。</w:t>
      </w:r>
    </w:p>
    <w:p w14:paraId="1995C33E" w14:textId="77777777" w:rsidR="00CB6BCB" w:rsidRDefault="00CB6BCB" w:rsidP="00796A19">
      <w:pPr>
        <w:ind w:firstLine="420"/>
      </w:pPr>
      <w:r>
        <w:rPr>
          <w:rFonts w:hint="eastAsia"/>
        </w:rPr>
        <w:t xml:space="preserve"> </w:t>
      </w:r>
      <w:r>
        <w:t xml:space="preserve">               &lt;aa&gt;111111&lt;/aa&gt;   </w:t>
      </w:r>
    </w:p>
    <w:p w14:paraId="216FF093" w14:textId="6B84A4A9" w:rsidR="00CB6BCB" w:rsidRDefault="00CB6BCB" w:rsidP="00796A19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 w:rsidR="00C14C5D">
        <w:t xml:space="preserve">           </w:t>
      </w:r>
      <w:r>
        <w:t xml:space="preserve">  &lt;aa&gt;</w:t>
      </w:r>
      <w:r w:rsidR="00B778D9">
        <w:rPr>
          <w:rFonts w:hint="eastAsia"/>
        </w:rPr>
        <w:t>/</w:t>
      </w:r>
      <w:r w:rsidR="00B778D9">
        <w:t>/</w:t>
      </w:r>
      <w:r w:rsidR="00B778D9">
        <w:rPr>
          <w:rFonts w:hint="eastAsia"/>
        </w:rPr>
        <w:t>这里的会被解析。</w:t>
      </w:r>
    </w:p>
    <w:p w14:paraId="5E6D0314" w14:textId="3741488F" w:rsidR="00CB6BCB" w:rsidRDefault="00CB6BCB" w:rsidP="00796A19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 w:rsidR="00C14C5D">
        <w:t xml:space="preserve">          </w:t>
      </w:r>
      <w:r>
        <w:t xml:space="preserve"> </w:t>
      </w:r>
      <w:r w:rsidR="00C14C5D">
        <w:t xml:space="preserve"> </w:t>
      </w:r>
      <w:r>
        <w:t>1111</w:t>
      </w:r>
    </w:p>
    <w:p w14:paraId="171C01A4" w14:textId="24776FEA" w:rsidR="00CB6BCB" w:rsidRDefault="00CB6BCB" w:rsidP="00796A19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 w:rsidR="00C14C5D">
        <w:t xml:space="preserve">           </w:t>
      </w:r>
      <w:r>
        <w:t xml:space="preserve">   &lt;/aa&gt;</w:t>
      </w:r>
    </w:p>
    <w:p w14:paraId="2877AF38" w14:textId="3E4AC9B8" w:rsidR="00CB6BCB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中标签的命名规则</w:t>
      </w:r>
    </w:p>
    <w:p w14:paraId="1289CB7E" w14:textId="650B8C23" w:rsidR="00CB6BCB" w:rsidRDefault="005D6E39" w:rsidP="00E16B10">
      <w:pPr>
        <w:ind w:firstLine="420"/>
      </w:pPr>
      <w:r>
        <w:rPr>
          <w:rFonts w:hint="eastAsia"/>
        </w:rPr>
        <w:t>1</w:t>
      </w:r>
      <w:r w:rsidR="00572D77">
        <w:rPr>
          <w:rFonts w:hint="eastAsia"/>
        </w:rPr>
        <w:t>、</w:t>
      </w:r>
      <w:r w:rsidR="00796A19">
        <w:rPr>
          <w:rFonts w:hint="eastAsia"/>
        </w:rPr>
        <w:t>XML</w:t>
      </w:r>
      <w:r w:rsidR="00CB6BCB">
        <w:rPr>
          <w:rFonts w:hint="eastAsia"/>
        </w:rPr>
        <w:t>代码中是区分大小写的。</w:t>
      </w:r>
      <w:r w:rsidR="00CB6BCB">
        <w:rPr>
          <w:rFonts w:hint="eastAsia"/>
        </w:rPr>
        <w:t>&lt;</w:t>
      </w:r>
      <w:r w:rsidR="00CB6BCB">
        <w:t>age&gt;&lt;Age&gt;</w:t>
      </w:r>
      <w:r w:rsidR="00CB6BCB">
        <w:rPr>
          <w:rFonts w:hint="eastAsia"/>
        </w:rPr>
        <w:t>是两个不同的标签。</w:t>
      </w:r>
    </w:p>
    <w:p w14:paraId="4B505393" w14:textId="1D4BD3AB" w:rsidR="00CB6BCB" w:rsidRDefault="005D6E39" w:rsidP="00E16B10">
      <w:pPr>
        <w:ind w:firstLine="420"/>
      </w:pPr>
      <w:r>
        <w:rPr>
          <w:rFonts w:hint="eastAsia"/>
        </w:rPr>
        <w:t>2</w:t>
      </w:r>
      <w:r w:rsidR="00572D77">
        <w:rPr>
          <w:rFonts w:hint="eastAsia"/>
        </w:rPr>
        <w:t>、</w:t>
      </w:r>
      <w:r w:rsidR="00CB6BCB">
        <w:rPr>
          <w:rFonts w:hint="eastAsia"/>
        </w:rPr>
        <w:t>标签名称不能以数字和下划线开头</w:t>
      </w:r>
      <w:r w:rsidR="00B53CEA">
        <w:rPr>
          <w:rFonts w:hint="eastAsia"/>
        </w:rPr>
        <w:t>，</w:t>
      </w:r>
      <w:r w:rsidR="00CB6BCB">
        <w:rPr>
          <w:rFonts w:hint="eastAsia"/>
        </w:rPr>
        <w:t>只能以字母和中文字开头</w:t>
      </w:r>
      <w:r w:rsidR="00681B37">
        <w:rPr>
          <w:rFonts w:hint="eastAsia"/>
        </w:rPr>
        <w:t>。</w:t>
      </w:r>
    </w:p>
    <w:p w14:paraId="63A30E15" w14:textId="0951D9B5" w:rsidR="00CB6BCB" w:rsidRDefault="005D6E39" w:rsidP="00E16B10">
      <w:pPr>
        <w:ind w:firstLine="420"/>
      </w:pPr>
      <w:r>
        <w:rPr>
          <w:rFonts w:hint="eastAsia"/>
        </w:rPr>
        <w:t>3</w:t>
      </w:r>
      <w:r w:rsidR="001C3BDB">
        <w:rPr>
          <w:rFonts w:hint="eastAsia"/>
        </w:rPr>
        <w:t>、</w:t>
      </w:r>
      <w:r w:rsidR="00681B37" w:rsidRPr="00681B37">
        <w:rPr>
          <w:rFonts w:hint="eastAsia"/>
        </w:rPr>
        <w:t>元素的名字不能以</w:t>
      </w:r>
      <w:r w:rsidR="00681B37" w:rsidRPr="00681B37">
        <w:t>xml</w:t>
      </w:r>
      <w:r w:rsidR="00681B37" w:rsidRPr="00681B37">
        <w:t>（</w:t>
      </w:r>
      <w:r w:rsidR="00681B37" w:rsidRPr="00681B37">
        <w:t>XML</w:t>
      </w:r>
      <w:r w:rsidR="00681B37" w:rsidRPr="00681B37">
        <w:t>、</w:t>
      </w:r>
      <w:r w:rsidR="00681B37" w:rsidRPr="00681B37">
        <w:t>Xml</w:t>
      </w:r>
      <w:r w:rsidR="00681B37" w:rsidRPr="00681B37">
        <w:t>、</w:t>
      </w:r>
      <w:r w:rsidR="00681B37" w:rsidRPr="00681B37">
        <w:t>xML</w:t>
      </w:r>
      <w:r w:rsidR="00681B37" w:rsidRPr="00681B37">
        <w:t>等）开头</w:t>
      </w:r>
      <w:r w:rsidR="00681B37">
        <w:rPr>
          <w:rFonts w:hint="eastAsia"/>
        </w:rPr>
        <w:t>。</w:t>
      </w:r>
    </w:p>
    <w:p w14:paraId="01603A1D" w14:textId="3B91E659" w:rsidR="00CB6BCB" w:rsidRDefault="005D6E39" w:rsidP="00E16B10">
      <w:pPr>
        <w:ind w:firstLine="420"/>
      </w:pPr>
      <w:r>
        <w:t>4</w:t>
      </w:r>
      <w:r w:rsidR="00213C35">
        <w:rPr>
          <w:rFonts w:hint="eastAsia"/>
        </w:rPr>
        <w:t>、</w:t>
      </w:r>
      <w:r w:rsidR="00796A19">
        <w:rPr>
          <w:rFonts w:hint="eastAsia"/>
        </w:rPr>
        <w:t>XML</w:t>
      </w:r>
      <w:r w:rsidR="00CB6BCB">
        <w:rPr>
          <w:rFonts w:hint="eastAsia"/>
        </w:rPr>
        <w:t>标签里面不能包含空格和冒号</w:t>
      </w:r>
      <w:r w:rsidR="00681B37">
        <w:rPr>
          <w:rFonts w:hint="eastAsia"/>
        </w:rPr>
        <w:t>。</w:t>
      </w:r>
    </w:p>
    <w:p w14:paraId="63A20F06" w14:textId="69EF3076" w:rsidR="00CB6BCB" w:rsidRDefault="005D6E39" w:rsidP="00E16B10">
      <w:pPr>
        <w:ind w:firstLine="420"/>
      </w:pPr>
      <w:r>
        <w:rPr>
          <w:rFonts w:hint="eastAsia"/>
        </w:rPr>
        <w:t>5</w:t>
      </w:r>
      <w:r w:rsidR="00933B52">
        <w:rPr>
          <w:rFonts w:hint="eastAsia"/>
        </w:rPr>
        <w:t>、</w:t>
      </w:r>
      <w:r w:rsidR="00CB6BCB">
        <w:rPr>
          <w:rFonts w:hint="eastAsia"/>
        </w:rPr>
        <w:t>xm</w:t>
      </w:r>
      <w:r w:rsidR="00CB6BCB">
        <w:rPr>
          <w:rFonts w:hint="eastAsia"/>
        </w:rPr>
        <w:t>的标签可以是中文</w:t>
      </w:r>
      <w:r w:rsidR="00681B37">
        <w:rPr>
          <w:rFonts w:hint="eastAsia"/>
        </w:rPr>
        <w:t>。</w:t>
      </w:r>
    </w:p>
    <w:p w14:paraId="6F765889" w14:textId="77777777" w:rsidR="00E266B4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中属性的定义</w:t>
      </w:r>
    </w:p>
    <w:p w14:paraId="7A352B3E" w14:textId="77777777" w:rsidR="00195041" w:rsidRDefault="00F968AB" w:rsidP="00CA664F">
      <w:pPr>
        <w:ind w:firstLine="420"/>
      </w:pPr>
      <w:r w:rsidRPr="00F968AB">
        <w:t xml:space="preserve">  </w:t>
      </w:r>
      <w:r w:rsidRPr="00F968AB">
        <w:t>属性是标记的属性，可以为标记添加附加信息。属性是</w:t>
      </w:r>
      <w:proofErr w:type="gramStart"/>
      <w:r w:rsidRPr="00F968AB">
        <w:t>一个名值对</w:t>
      </w:r>
      <w:proofErr w:type="gramEnd"/>
      <w:r w:rsidRPr="00F968AB">
        <w:t>，必须由名称和值组成，属性必须在标记的开始标记或空标记中声明，用</w:t>
      </w:r>
      <w:proofErr w:type="gramStart"/>
      <w:r w:rsidRPr="00F968AB">
        <w:t>”</w:t>
      </w:r>
      <w:proofErr w:type="gramEnd"/>
      <w:r w:rsidRPr="00F968AB">
        <w:t>=</w:t>
      </w:r>
      <w:proofErr w:type="gramStart"/>
      <w:r w:rsidRPr="00F968AB">
        <w:t>”</w:t>
      </w:r>
      <w:proofErr w:type="gramEnd"/>
      <w:r w:rsidRPr="00F968AB">
        <w:t>为属性指定一个值。</w:t>
      </w:r>
      <w:r w:rsidRPr="00F968AB">
        <w:t xml:space="preserve"> </w:t>
      </w:r>
    </w:p>
    <w:p w14:paraId="38F1BD21" w14:textId="5EAB8F48" w:rsidR="00195041" w:rsidRDefault="00F968AB" w:rsidP="00CA664F">
      <w:pPr>
        <w:ind w:firstLine="420"/>
        <w:rPr>
          <w:rFonts w:hint="eastAsia"/>
        </w:rPr>
      </w:pPr>
      <w:r w:rsidRPr="00F968AB">
        <w:t>语法如下：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041" w14:paraId="6C14912A" w14:textId="77777777" w:rsidTr="00195041">
        <w:tc>
          <w:tcPr>
            <w:tcW w:w="8296" w:type="dxa"/>
          </w:tcPr>
          <w:p w14:paraId="105E78B1" w14:textId="77777777" w:rsidR="00195041" w:rsidRDefault="00195041" w:rsidP="00195041">
            <w:pPr>
              <w:ind w:firstLineChars="0" w:firstLine="0"/>
            </w:pPr>
            <w:r>
              <w:t>&lt;</w:t>
            </w:r>
            <w:r>
              <w:t>标记名称</w:t>
            </w:r>
            <w:r>
              <w:t xml:space="preserve"> </w:t>
            </w:r>
            <w:r>
              <w:t>属性列表</w:t>
            </w:r>
            <w:r>
              <w:t xml:space="preserve">/&gt;  </w:t>
            </w:r>
          </w:p>
          <w:p w14:paraId="1348D573" w14:textId="77777777" w:rsidR="00195041" w:rsidRDefault="00195041" w:rsidP="00195041">
            <w:pPr>
              <w:ind w:firstLineChars="0" w:firstLine="0"/>
            </w:pPr>
            <w:r>
              <w:t>&lt;</w:t>
            </w:r>
            <w:r>
              <w:t>标记名称</w:t>
            </w:r>
            <w:r>
              <w:t xml:space="preserve"> </w:t>
            </w:r>
            <w:r>
              <w:t>属性列表</w:t>
            </w:r>
            <w:r>
              <w:t>&gt;XXX&lt;/</w:t>
            </w:r>
            <w:r>
              <w:t>标记名称</w:t>
            </w:r>
            <w:r>
              <w:t xml:space="preserve">&gt; </w:t>
            </w:r>
          </w:p>
          <w:p w14:paraId="6C316AA0" w14:textId="77777777" w:rsidR="00195041" w:rsidRDefault="00195041" w:rsidP="00195041">
            <w:pPr>
              <w:ind w:firstLineChars="0" w:firstLine="0"/>
            </w:pPr>
            <w:proofErr w:type="gramStart"/>
            <w:r>
              <w:t>&lt;!--</w:t>
            </w:r>
            <w:proofErr w:type="gramEnd"/>
            <w:r>
              <w:t xml:space="preserve"> </w:t>
            </w:r>
            <w:r>
              <w:t>例如</w:t>
            </w:r>
            <w:r>
              <w:t xml:space="preserve"> --&gt;</w:t>
            </w:r>
          </w:p>
          <w:p w14:paraId="45190654" w14:textId="3ED471C3" w:rsidR="00195041" w:rsidRDefault="00195041" w:rsidP="00195041">
            <w:pPr>
              <w:ind w:firstLineChars="0" w:firstLine="0"/>
              <w:rPr>
                <w:rFonts w:hint="eastAsia"/>
              </w:rPr>
            </w:pPr>
            <w:r>
              <w:t>&lt;</w:t>
            </w:r>
            <w:r>
              <w:t>桌子</w:t>
            </w:r>
            <w:r>
              <w:t xml:space="preserve"> width="40" height='100'/&gt;</w:t>
            </w:r>
          </w:p>
        </w:tc>
      </w:tr>
    </w:tbl>
    <w:p w14:paraId="3319F91C" w14:textId="6F41589F" w:rsidR="00195041" w:rsidRDefault="00195041" w:rsidP="00CA664F">
      <w:pPr>
        <w:ind w:firstLine="420"/>
        <w:rPr>
          <w:rFonts w:hint="eastAsia"/>
        </w:rPr>
      </w:pPr>
    </w:p>
    <w:p w14:paraId="760F0B9E" w14:textId="64C8D917" w:rsidR="00CB6BCB" w:rsidRDefault="00CB6BCB" w:rsidP="00CA664F">
      <w:pPr>
        <w:ind w:firstLine="420"/>
      </w:pPr>
      <w:r>
        <w:rPr>
          <w:rFonts w:hint="eastAsia"/>
        </w:rPr>
        <w:t>&lt;</w:t>
      </w:r>
      <w:r>
        <w:t>person&gt;&lt;/person&gt;</w:t>
      </w:r>
    </w:p>
    <w:p w14:paraId="16362D8A" w14:textId="34FAEC29" w:rsidR="003F3A8E" w:rsidRDefault="00CA664F" w:rsidP="003F3A8E">
      <w:pPr>
        <w:ind w:firstLine="420"/>
      </w:pPr>
      <w:r>
        <w:rPr>
          <w:rFonts w:hint="eastAsia"/>
        </w:rPr>
        <w:t>规则</w:t>
      </w:r>
      <w:r w:rsidR="00CB6BCB">
        <w:rPr>
          <w:rFonts w:hint="eastAsia"/>
        </w:rPr>
        <w:t>：</w:t>
      </w:r>
      <w:r w:rsidR="003F3A8E">
        <w:rPr>
          <w:rFonts w:hint="eastAsia"/>
        </w:rPr>
        <w:t>1</w:t>
      </w:r>
      <w:r w:rsidR="00BC129D">
        <w:rPr>
          <w:rFonts w:hint="eastAsia"/>
        </w:rPr>
        <w:t>)</w:t>
      </w:r>
      <w:r w:rsidR="003F3A8E">
        <w:rPr>
          <w:rFonts w:hint="eastAsia"/>
        </w:rPr>
        <w:t>一个标签上可以有多个属性。</w:t>
      </w:r>
    </w:p>
    <w:p w14:paraId="2AE15497" w14:textId="4F7C2B0A" w:rsidR="00CB6BCB" w:rsidRDefault="00CB6BCB" w:rsidP="00CA664F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3F3A8E">
        <w:t xml:space="preserve">  </w:t>
      </w:r>
      <w:r>
        <w:t>2</w:t>
      </w:r>
      <w:r w:rsidR="00BC129D">
        <w:rPr>
          <w:rFonts w:hint="eastAsia"/>
        </w:rPr>
        <w:t>)</w:t>
      </w:r>
      <w:r>
        <w:rPr>
          <w:rFonts w:hint="eastAsia"/>
        </w:rPr>
        <w:t>属性名称不能相同。</w:t>
      </w:r>
    </w:p>
    <w:p w14:paraId="78BC13F3" w14:textId="77777777" w:rsidR="008E2D19" w:rsidRDefault="00CB6BCB" w:rsidP="00CA664F">
      <w:pPr>
        <w:ind w:firstLine="420"/>
      </w:pPr>
      <w:r>
        <w:rPr>
          <w:rFonts w:hint="eastAsia"/>
        </w:rPr>
        <w:t xml:space="preserve"> </w:t>
      </w:r>
      <w:r>
        <w:t xml:space="preserve">     3</w:t>
      </w:r>
      <w:r w:rsidR="00BC129D">
        <w:t>)</w:t>
      </w:r>
      <w:r>
        <w:rPr>
          <w:rFonts w:hint="eastAsia"/>
        </w:rPr>
        <w:t>属性名和属性</w:t>
      </w:r>
      <w:r w:rsidR="00050FFD">
        <w:rPr>
          <w:rFonts w:hint="eastAsia"/>
        </w:rPr>
        <w:t>值</w:t>
      </w:r>
      <w:r>
        <w:rPr>
          <w:rFonts w:hint="eastAsia"/>
        </w:rPr>
        <w:t>之间使用“</w:t>
      </w:r>
      <w:r>
        <w:rPr>
          <w:rFonts w:hint="eastAsia"/>
        </w:rPr>
        <w:t>=</w:t>
      </w:r>
      <w:r>
        <w:rPr>
          <w:rFonts w:hint="eastAsia"/>
        </w:rPr>
        <w:t>”</w:t>
      </w:r>
      <w:r w:rsidR="003A4FAC">
        <w:rPr>
          <w:rFonts w:hint="eastAsia"/>
        </w:rPr>
        <w:t>连接</w:t>
      </w:r>
      <w:r w:rsidR="004E0B7C">
        <w:rPr>
          <w:rFonts w:hint="eastAsia"/>
        </w:rPr>
        <w:t>。</w:t>
      </w:r>
    </w:p>
    <w:p w14:paraId="2176E645" w14:textId="1AA4E027" w:rsidR="00CB6BCB" w:rsidRDefault="008E2D19" w:rsidP="00CA664F">
      <w:pPr>
        <w:ind w:firstLine="420"/>
      </w:pPr>
      <w:r>
        <w:tab/>
        <w:t xml:space="preserve">  4</w:t>
      </w:r>
      <w:r>
        <w:rPr>
          <w:rFonts w:hint="eastAsia"/>
        </w:rPr>
        <w:t>)</w:t>
      </w:r>
      <w:r>
        <w:rPr>
          <w:rFonts w:hint="eastAsia"/>
        </w:rPr>
        <w:t>多个属性之间使用空格间隔</w:t>
      </w:r>
      <w:r w:rsidR="003D5531">
        <w:rPr>
          <w:rFonts w:hint="eastAsia"/>
        </w:rPr>
        <w:t>。</w:t>
      </w:r>
    </w:p>
    <w:p w14:paraId="696CAE7E" w14:textId="1ADDF48B" w:rsidR="00CB6BCB" w:rsidRDefault="00CB6BCB" w:rsidP="00CA664F">
      <w:pPr>
        <w:ind w:firstLine="420"/>
      </w:pPr>
      <w:r>
        <w:rPr>
          <w:rFonts w:hint="eastAsia"/>
        </w:rPr>
        <w:t xml:space="preserve"> </w:t>
      </w:r>
      <w:r>
        <w:t xml:space="preserve">     4</w:t>
      </w:r>
      <w:r w:rsidR="00604CB2">
        <w:rPr>
          <w:rFonts w:hint="eastAsia"/>
        </w:rPr>
        <w:t>)</w:t>
      </w:r>
      <w:r>
        <w:rPr>
          <w:rFonts w:hint="eastAsia"/>
        </w:rPr>
        <w:t>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使用引号，单引号和双引号均可使用，如果属性</w:t>
      </w:r>
      <w:proofErr w:type="gramStart"/>
      <w:r>
        <w:rPr>
          <w:rFonts w:hint="eastAsia"/>
        </w:rPr>
        <w:t>值本身</w:t>
      </w:r>
      <w:proofErr w:type="gramEnd"/>
      <w:r>
        <w:rPr>
          <w:rFonts w:hint="eastAsia"/>
        </w:rPr>
        <w:t>包含双引号，那么有必要使用单引号包围它或者可以使用实体（</w:t>
      </w:r>
      <w:r>
        <w:t>&amp;quot</w:t>
      </w:r>
      <w:r>
        <w:t>）引用它。</w:t>
      </w:r>
    </w:p>
    <w:p w14:paraId="4FFB45BF" w14:textId="22326BFD" w:rsidR="00EF6D8A" w:rsidRDefault="00EF6D8A" w:rsidP="00CA664F">
      <w:pPr>
        <w:ind w:firstLine="420"/>
      </w:pPr>
      <w:r w:rsidRPr="00EF6D8A">
        <w:rPr>
          <w:rFonts w:hint="eastAsia"/>
        </w:rPr>
        <w:t>使用属性的原则：</w:t>
      </w:r>
    </w:p>
    <w:p w14:paraId="03658F32" w14:textId="5082C615" w:rsidR="00EF6D8A" w:rsidRDefault="00EF6D8A" w:rsidP="00CA664F">
      <w:pPr>
        <w:ind w:firstLine="420"/>
      </w:pPr>
      <w:r>
        <w:tab/>
      </w:r>
      <w:r w:rsidRPr="00EF6D8A">
        <w:t xml:space="preserve">  </w:t>
      </w:r>
      <w:r w:rsidRPr="00EF6D8A">
        <w:t>属性不体现数据的结构，只是数据的附加信息；</w:t>
      </w:r>
      <w:r w:rsidRPr="00EF6D8A">
        <w:t xml:space="preserve"> </w:t>
      </w:r>
      <w:r w:rsidRPr="00EF6D8A">
        <w:t>一个信息是作为一个标记的属性或子标记，取决于具体问题，不要因为属性的频繁使用破坏</w:t>
      </w:r>
      <w:r w:rsidRPr="00EF6D8A">
        <w:t>XML</w:t>
      </w:r>
      <w:r w:rsidRPr="00EF6D8A">
        <w:t>的数据结构。下面是一个结构清晰的</w:t>
      </w:r>
      <w:r w:rsidRPr="00EF6D8A">
        <w:t>XML</w:t>
      </w:r>
      <w:r w:rsidRPr="00EF6D8A">
        <w:t>文件</w:t>
      </w:r>
      <w:r w:rsidRPr="00EF6D8A">
        <w:t>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F95" w14:paraId="6A93848D" w14:textId="77777777" w:rsidTr="00CC1F95">
        <w:tc>
          <w:tcPr>
            <w:tcW w:w="8296" w:type="dxa"/>
          </w:tcPr>
          <w:p w14:paraId="18F5059C" w14:textId="77777777" w:rsidR="00CC1F95" w:rsidRDefault="00CC1F95" w:rsidP="00CC1F95">
            <w:pPr>
              <w:ind w:firstLineChars="0" w:firstLine="0"/>
            </w:pPr>
            <w:r>
              <w:t>&lt;</w:t>
            </w:r>
            <w:r>
              <w:t>楼房</w:t>
            </w:r>
            <w:r>
              <w:t xml:space="preserve"> height="23m" width="12m"&gt;  </w:t>
            </w:r>
          </w:p>
          <w:p w14:paraId="0AE4E05B" w14:textId="77777777" w:rsidR="00CC1F95" w:rsidRDefault="00CC1F95" w:rsidP="00CC1F95">
            <w:pPr>
              <w:ind w:firstLineChars="0" w:firstLine="0"/>
            </w:pPr>
            <w:r>
              <w:t xml:space="preserve">    &lt;</w:t>
            </w:r>
            <w:r>
              <w:t>结构</w:t>
            </w:r>
            <w:r>
              <w:t>&gt;</w:t>
            </w:r>
            <w:r>
              <w:t>混凝土</w:t>
            </w:r>
            <w:r>
              <w:t>&lt;/</w:t>
            </w:r>
            <w:r>
              <w:t>结构</w:t>
            </w:r>
            <w:r>
              <w:t xml:space="preserve">&gt;  </w:t>
            </w:r>
          </w:p>
          <w:p w14:paraId="097FBCC2" w14:textId="77777777" w:rsidR="00CC1F95" w:rsidRDefault="00CC1F95" w:rsidP="00CC1F95">
            <w:pPr>
              <w:ind w:firstLineChars="0" w:firstLine="0"/>
            </w:pPr>
            <w:r>
              <w:t xml:space="preserve">    &lt;</w:t>
            </w:r>
            <w:r>
              <w:t>类别</w:t>
            </w:r>
            <w:r>
              <w:t>&gt;</w:t>
            </w:r>
            <w:r>
              <w:t>商用</w:t>
            </w:r>
            <w:r>
              <w:t>&lt;/</w:t>
            </w:r>
            <w:r>
              <w:t>类别</w:t>
            </w:r>
            <w:r>
              <w:t xml:space="preserve">&gt;  </w:t>
            </w:r>
          </w:p>
          <w:p w14:paraId="5E8BB236" w14:textId="77777777" w:rsidR="00AF7E13" w:rsidRDefault="00CC1F95" w:rsidP="00CC1F95">
            <w:pPr>
              <w:ind w:firstLineChars="0" w:firstLine="0"/>
            </w:pPr>
            <w:r>
              <w:t>&lt;/</w:t>
            </w:r>
            <w:r>
              <w:t>楼房</w:t>
            </w:r>
            <w:r>
              <w:t>&gt;</w:t>
            </w:r>
          </w:p>
          <w:p w14:paraId="3967CB60" w14:textId="77777777" w:rsidR="00760F89" w:rsidRDefault="00760F89" w:rsidP="00CC1F95">
            <w:pPr>
              <w:ind w:firstLineChars="0" w:firstLine="0"/>
            </w:pPr>
            <w:r w:rsidRPr="00760F89">
              <w:t>下面是一个结构不清晰的</w:t>
            </w:r>
            <w:r w:rsidRPr="00760F89">
              <w:t>XML</w:t>
            </w:r>
            <w:r w:rsidRPr="00760F89">
              <w:t>文件</w:t>
            </w:r>
            <w:r w:rsidRPr="00760F89">
              <w:t>:</w:t>
            </w:r>
          </w:p>
          <w:p w14:paraId="726D6A4A" w14:textId="0B2620BA" w:rsidR="00AF7E13" w:rsidRPr="00AF7E13" w:rsidRDefault="00AF7E13" w:rsidP="00CC1F95">
            <w:pPr>
              <w:ind w:firstLineChars="0" w:firstLine="0"/>
              <w:rPr>
                <w:rFonts w:hint="eastAsia"/>
              </w:rPr>
            </w:pPr>
            <w:r w:rsidRPr="00AF7E13">
              <w:t>&lt;</w:t>
            </w:r>
            <w:r w:rsidRPr="00AF7E13">
              <w:t>楼房</w:t>
            </w:r>
            <w:r w:rsidRPr="00AF7E13">
              <w:t xml:space="preserve"> height="23m" width="12m" </w:t>
            </w:r>
            <w:r w:rsidRPr="00AF7E13">
              <w:t>结构</w:t>
            </w:r>
            <w:r w:rsidRPr="00AF7E13">
              <w:t>="</w:t>
            </w:r>
            <w:r w:rsidRPr="00AF7E13">
              <w:t>混凝土</w:t>
            </w:r>
            <w:r w:rsidRPr="00AF7E13">
              <w:t xml:space="preserve">" </w:t>
            </w:r>
            <w:r w:rsidRPr="00AF7E13">
              <w:t>建筑商</w:t>
            </w:r>
            <w:r w:rsidRPr="00AF7E13">
              <w:t>="</w:t>
            </w:r>
            <w:r w:rsidRPr="00AF7E13">
              <w:t>华海集团</w:t>
            </w:r>
            <w:r w:rsidRPr="00AF7E13">
              <w:t xml:space="preserve">" </w:t>
            </w:r>
            <w:r w:rsidRPr="00AF7E13">
              <w:t>类别</w:t>
            </w:r>
            <w:r w:rsidRPr="00AF7E13">
              <w:t>="</w:t>
            </w:r>
            <w:r w:rsidRPr="00AF7E13">
              <w:t>商用</w:t>
            </w:r>
            <w:r w:rsidRPr="00AF7E13">
              <w:t>"&gt;&lt;/</w:t>
            </w:r>
            <w:r w:rsidRPr="00AF7E13">
              <w:t>楼房</w:t>
            </w:r>
            <w:r w:rsidRPr="00AF7E13">
              <w:t>&gt;</w:t>
            </w:r>
          </w:p>
        </w:tc>
      </w:tr>
    </w:tbl>
    <w:p w14:paraId="43F5E65A" w14:textId="77777777" w:rsidR="00CC1F95" w:rsidRDefault="00CC1F95" w:rsidP="00CA664F">
      <w:pPr>
        <w:ind w:firstLine="420"/>
        <w:rPr>
          <w:rFonts w:hint="eastAsia"/>
        </w:rPr>
      </w:pPr>
    </w:p>
    <w:p w14:paraId="060322FB" w14:textId="05BE2EA2" w:rsidR="00CB6BCB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中的注释</w:t>
      </w:r>
    </w:p>
    <w:p w14:paraId="416199BA" w14:textId="5DDFB27D" w:rsidR="00CB6BCB" w:rsidRDefault="006054A1" w:rsidP="006054A1">
      <w:pPr>
        <w:ind w:firstLineChars="0" w:firstLine="0"/>
      </w:pPr>
      <w:r>
        <w:tab/>
      </w:r>
      <w:r>
        <w:rPr>
          <w:rFonts w:hint="eastAsia"/>
        </w:rPr>
        <w:t>格式：</w:t>
      </w:r>
      <w:proofErr w:type="gramStart"/>
      <w:r w:rsidR="00CB6BCB">
        <w:t>&lt;!</w:t>
      </w:r>
      <w:r w:rsidR="00361BB2">
        <w:rPr>
          <w:rFonts w:hint="eastAsia"/>
        </w:rPr>
        <w:t>--</w:t>
      </w:r>
      <w:proofErr w:type="gramEnd"/>
      <w:r w:rsidR="00CB6BCB">
        <w:rPr>
          <w:rFonts w:hint="eastAsia"/>
        </w:rPr>
        <w:t>注释内容</w:t>
      </w:r>
      <w:r w:rsidR="00CB6BCB">
        <w:t>--</w:t>
      </w:r>
      <w:r w:rsidR="0056060E">
        <w:t>&gt;</w:t>
      </w:r>
    </w:p>
    <w:p w14:paraId="5853444B" w14:textId="5B482422" w:rsidR="00CB6BCB" w:rsidRDefault="00CB6BCB" w:rsidP="006054A1">
      <w:pPr>
        <w:ind w:firstLineChars="0" w:firstLine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注：注释不可以有嵌套</w:t>
      </w:r>
    </w:p>
    <w:p w14:paraId="519AFAD2" w14:textId="77777777" w:rsidR="00771DE3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中的空白被保留</w:t>
      </w:r>
    </w:p>
    <w:p w14:paraId="1655CB14" w14:textId="78723CFF" w:rsidR="00CB6BCB" w:rsidRDefault="00CB6BCB" w:rsidP="00771DE3">
      <w:pPr>
        <w:ind w:firstLine="420"/>
      </w:pPr>
      <w:r>
        <w:rPr>
          <w:rFonts w:hint="eastAsia"/>
        </w:rPr>
        <w:t>空白被保留是指在</w:t>
      </w:r>
      <w:r w:rsidR="00796A19">
        <w:t>XML</w:t>
      </w:r>
      <w:r>
        <w:t>文档中，空白部分并不会被</w:t>
      </w:r>
      <w:proofErr w:type="gramStart"/>
      <w:r>
        <w:t>解析器</w:t>
      </w:r>
      <w:proofErr w:type="gramEnd"/>
      <w:r>
        <w:t>删除，而是被当作数据一样完整的</w:t>
      </w:r>
      <w:r>
        <w:rPr>
          <w:rFonts w:hint="eastAsia"/>
        </w:rPr>
        <w:t>保留。</w:t>
      </w:r>
    </w:p>
    <w:p w14:paraId="745C8046" w14:textId="7B668D99" w:rsidR="00CB6BCB" w:rsidRDefault="00796A19" w:rsidP="00F62409">
      <w:pPr>
        <w:pStyle w:val="3"/>
      </w:pPr>
      <w:r>
        <w:rPr>
          <w:rFonts w:hint="eastAsia"/>
        </w:rPr>
        <w:t>XML</w:t>
      </w:r>
      <w:r w:rsidR="00CB6BCB">
        <w:rPr>
          <w:rFonts w:hint="eastAsia"/>
        </w:rPr>
        <w:t>中的</w:t>
      </w:r>
      <w:r w:rsidR="00DE4AB2" w:rsidRPr="00DE4AB2">
        <w:rPr>
          <w:rFonts w:hint="eastAsia"/>
        </w:rPr>
        <w:t>实体</w:t>
      </w:r>
      <w:r w:rsidR="00DE4AB2">
        <w:rPr>
          <w:rFonts w:hint="eastAsia"/>
        </w:rPr>
        <w:t>(</w:t>
      </w:r>
      <w:r w:rsidR="00CB6BCB">
        <w:rPr>
          <w:rFonts w:hint="eastAsia"/>
        </w:rPr>
        <w:t>特殊字符</w:t>
      </w:r>
      <w:r w:rsidR="00DE4AB2">
        <w:rPr>
          <w:rFonts w:hint="eastAsia"/>
        </w:rPr>
        <w:t>)</w:t>
      </w:r>
    </w:p>
    <w:p w14:paraId="16815FD8" w14:textId="37E34C4A" w:rsidR="00CB6BCB" w:rsidRDefault="00CB6BCB" w:rsidP="00604531">
      <w:pPr>
        <w:ind w:firstLine="420"/>
      </w:pPr>
      <w:r>
        <w:rPr>
          <w:rFonts w:hint="eastAsia"/>
        </w:rPr>
        <w:t>如果想要在</w:t>
      </w:r>
      <w:r w:rsidR="00796A19">
        <w:rPr>
          <w:rFonts w:hint="eastAsia"/>
        </w:rPr>
        <w:t>XML</w:t>
      </w:r>
      <w:r>
        <w:rPr>
          <w:rFonts w:hint="eastAsia"/>
        </w:rPr>
        <w:t>中显示</w:t>
      </w:r>
      <w:proofErr w:type="gramStart"/>
      <w:r w:rsidR="00604531">
        <w:t>”</w:t>
      </w:r>
      <w:proofErr w:type="gramEnd"/>
      <w:r>
        <w:rPr>
          <w:rFonts w:hint="eastAsia"/>
        </w:rPr>
        <w:t>a</w:t>
      </w:r>
      <w:r>
        <w:t>&lt;b</w:t>
      </w:r>
      <w:proofErr w:type="gramStart"/>
      <w:r w:rsidR="00604531">
        <w:t>”</w:t>
      </w:r>
      <w:proofErr w:type="gramEnd"/>
      <w:r>
        <w:rPr>
          <w:rFonts w:hint="eastAsia"/>
        </w:rPr>
        <w:t>不能正常显示，因为把</w:t>
      </w:r>
      <w:r>
        <w:rPr>
          <w:rFonts w:hint="eastAsia"/>
        </w:rPr>
        <w:t>&lt;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标签</w:t>
      </w:r>
      <w:r w:rsidR="00604531">
        <w:rPr>
          <w:rFonts w:hint="eastAsia"/>
        </w:rPr>
        <w:t>来解释。</w:t>
      </w:r>
      <w:r>
        <w:t xml:space="preserve"> </w:t>
      </w:r>
      <w:r>
        <w:rPr>
          <w:rFonts w:hint="eastAsia"/>
        </w:rPr>
        <w:t>如果就想要显示，需要对特殊字符</w:t>
      </w:r>
      <w:r>
        <w:rPr>
          <w:rFonts w:hint="eastAsia"/>
        </w:rPr>
        <w:t>&lt;</w:t>
      </w:r>
      <w:r>
        <w:rPr>
          <w:rFonts w:hint="eastAsia"/>
        </w:rPr>
        <w:t>进行转义</w:t>
      </w:r>
      <w:r w:rsidR="00637872">
        <w:rPr>
          <w:rFonts w:hint="eastAsia"/>
        </w:rPr>
        <w:t>。</w:t>
      </w:r>
      <w:r w:rsidR="00724A90">
        <w:rPr>
          <w:rFonts w:hint="eastAsia"/>
        </w:rPr>
        <w:t>使</w:t>
      </w:r>
      <w:r w:rsidR="00215D8B" w:rsidRPr="00215D8B">
        <w:rPr>
          <w:rFonts w:hint="eastAsia"/>
        </w:rPr>
        <w:t>用实体引用来代替“</w:t>
      </w:r>
      <w:r w:rsidR="00215D8B" w:rsidRPr="00215D8B">
        <w:t>&lt;”</w:t>
      </w:r>
      <w:r w:rsidR="00215D8B" w:rsidRPr="00215D8B">
        <w:t>字符：</w:t>
      </w:r>
    </w:p>
    <w:p w14:paraId="7C46ABA5" w14:textId="1894FAC5" w:rsidR="00CB6BCB" w:rsidRDefault="00D4018E" w:rsidP="00604531">
      <w:pPr>
        <w:ind w:firstLine="420"/>
      </w:pPr>
      <w:r>
        <w:tab/>
      </w:r>
      <w:r w:rsidR="00CB6BCB">
        <w:rPr>
          <w:rFonts w:hint="eastAsia"/>
        </w:rPr>
        <w:t>@</w:t>
      </w:r>
      <w:r w:rsidR="00CB6BCB">
        <w:t xml:space="preserve"> </w:t>
      </w:r>
      <w:r w:rsidR="00CB6BCB">
        <w:rPr>
          <w:rFonts w:hint="eastAsia"/>
        </w:rPr>
        <w:t>---@amp</w:t>
      </w:r>
    </w:p>
    <w:p w14:paraId="3E33D267" w14:textId="2B70AB39" w:rsidR="00CB6BCB" w:rsidRDefault="00CB6BCB" w:rsidP="00604531">
      <w:pPr>
        <w:ind w:firstLine="420"/>
      </w:pPr>
      <w:r>
        <w:rPr>
          <w:rFonts w:hint="eastAsia"/>
        </w:rPr>
        <w:t xml:space="preserve"> </w:t>
      </w:r>
      <w:r>
        <w:t xml:space="preserve">   &lt; --&amp;lt</w:t>
      </w:r>
    </w:p>
    <w:p w14:paraId="651B7DD3" w14:textId="1C656E6B" w:rsidR="00CB6BCB" w:rsidRDefault="00D4018E" w:rsidP="00604531">
      <w:pPr>
        <w:ind w:firstLine="420"/>
      </w:pPr>
      <w:r>
        <w:tab/>
      </w:r>
      <w:r w:rsidR="00CB6BCB">
        <w:rPr>
          <w:rFonts w:hint="eastAsia"/>
        </w:rPr>
        <w:t>&gt;</w:t>
      </w:r>
      <w:r w:rsidR="00CB6BCB">
        <w:t>---&amp;gt</w:t>
      </w:r>
    </w:p>
    <w:p w14:paraId="6AB701A2" w14:textId="7A49C7FF" w:rsidR="00CB6BCB" w:rsidRDefault="00D4018E" w:rsidP="00604531">
      <w:pPr>
        <w:ind w:firstLine="420"/>
      </w:pPr>
      <w:r>
        <w:tab/>
      </w:r>
      <w:proofErr w:type="gramStart"/>
      <w:r w:rsidR="00CB6BCB">
        <w:t>“ ---</w:t>
      </w:r>
      <w:proofErr w:type="gramEnd"/>
      <w:r w:rsidR="00CB6BCB">
        <w:t>&amp;quot</w:t>
      </w:r>
    </w:p>
    <w:p w14:paraId="09C698F8" w14:textId="3122EA00" w:rsidR="00CB6BCB" w:rsidRDefault="00D4018E" w:rsidP="00604531">
      <w:pPr>
        <w:ind w:firstLine="420"/>
      </w:pPr>
      <w:r>
        <w:tab/>
      </w:r>
      <w:r w:rsidR="000B03CE">
        <w:t>.</w:t>
      </w:r>
      <w:r w:rsidR="00CB6BCB">
        <w:t xml:space="preserve"> --- &amp;apos</w:t>
      </w:r>
    </w:p>
    <w:p w14:paraId="5E91E7DE" w14:textId="77777777" w:rsidR="00156A02" w:rsidRDefault="00CB6BCB" w:rsidP="00F62409">
      <w:pPr>
        <w:pStyle w:val="3"/>
      </w:pPr>
      <w:r>
        <w:t>CDATE</w:t>
      </w:r>
      <w:r>
        <w:rPr>
          <w:rFonts w:hint="eastAsia"/>
        </w:rPr>
        <w:t>区</w:t>
      </w:r>
      <w:r>
        <w:t>:</w:t>
      </w:r>
    </w:p>
    <w:p w14:paraId="25708672" w14:textId="77777777" w:rsidR="00156A02" w:rsidRDefault="00156A02" w:rsidP="00156A02">
      <w:pPr>
        <w:ind w:firstLine="420"/>
      </w:pPr>
      <w:r>
        <w:t xml:space="preserve"> </w:t>
      </w:r>
      <w:r w:rsidR="00CB6BCB">
        <w:t>CDATA</w:t>
      </w:r>
      <w:r w:rsidR="00CB6BCB">
        <w:t>是用于需要原文保留的内容，尤其是在解析</w:t>
      </w:r>
      <w:r w:rsidR="00796A19">
        <w:t>XML</w:t>
      </w:r>
      <w:r w:rsidR="00CB6BCB">
        <w:t>过程中产生歧义的部分，当某个节</w:t>
      </w:r>
      <w:r w:rsidR="00CB6BCB">
        <w:rPr>
          <w:rFonts w:hint="eastAsia"/>
        </w:rPr>
        <w:t>点的数据有大量需要转义的字符时，那么</w:t>
      </w:r>
      <w:r w:rsidR="00CB6BCB">
        <w:t>CDATA</w:t>
      </w:r>
      <w:r w:rsidR="00CB6BCB">
        <w:t>就可以发挥其作用</w:t>
      </w:r>
      <w:r w:rsidR="00CB6BCB">
        <w:rPr>
          <w:rFonts w:hint="eastAsia"/>
        </w:rPr>
        <w:t>。</w:t>
      </w:r>
    </w:p>
    <w:p w14:paraId="15A67A0D" w14:textId="058F20AA" w:rsidR="00CB6BCB" w:rsidRDefault="00CB6BCB" w:rsidP="00156A02">
      <w:pPr>
        <w:ind w:firstLine="420"/>
      </w:pPr>
      <w:r>
        <w:t xml:space="preserve"> </w:t>
      </w:r>
      <w:r w:rsidR="00156A02" w:rsidRPr="00156A02">
        <w:rPr>
          <w:rFonts w:hint="eastAsia"/>
        </w:rPr>
        <w:t>在编写</w:t>
      </w:r>
      <w:r w:rsidR="00156A02" w:rsidRPr="00156A02">
        <w:t>XML</w:t>
      </w:r>
      <w:r w:rsidR="00156A02" w:rsidRPr="00156A02">
        <w:t>文件时，有些内容可能不想让解析引擎解析执行，而是当作原始内容处理，遇到此种情况，可以把这些内容放在</w:t>
      </w:r>
      <w:r w:rsidR="00156A02" w:rsidRPr="00156A02">
        <w:t>CDATA</w:t>
      </w:r>
      <w:r w:rsidR="00156A02" w:rsidRPr="00156A02">
        <w:t>区里，对于</w:t>
      </w:r>
      <w:r w:rsidR="00156A02" w:rsidRPr="00156A02">
        <w:t>CDATA</w:t>
      </w:r>
      <w:r w:rsidR="00156A02" w:rsidRPr="00156A02">
        <w:t>区域内的内容，</w:t>
      </w:r>
      <w:r w:rsidR="00156A02" w:rsidRPr="00156A02">
        <w:t>XML</w:t>
      </w:r>
      <w:r w:rsidR="00156A02" w:rsidRPr="00156A02">
        <w:t>解析程序不会处理，而是直接原封不动的输出。</w:t>
      </w:r>
    </w:p>
    <w:p w14:paraId="2EA501DE" w14:textId="141C6DA8" w:rsidR="00CB6BCB" w:rsidRDefault="007B4532" w:rsidP="007B4532">
      <w:pPr>
        <w:ind w:firstLine="420"/>
      </w:pPr>
      <w:r>
        <w:rPr>
          <w:rFonts w:hint="eastAsia"/>
        </w:rPr>
        <w:t>格式：</w:t>
      </w:r>
      <w:proofErr w:type="gramStart"/>
      <w:r w:rsidR="00CB6BCB">
        <w:t>&lt;![</w:t>
      </w:r>
      <w:proofErr w:type="gramEnd"/>
      <w:r w:rsidR="00CB6BCB">
        <w:t>CDATE [</w:t>
      </w:r>
      <w:r w:rsidRPr="007B4532">
        <w:rPr>
          <w:rFonts w:hint="eastAsia"/>
        </w:rPr>
        <w:t>内容</w:t>
      </w:r>
      <w:r w:rsidRPr="007B4532">
        <w:t>]]&gt;</w:t>
      </w:r>
    </w:p>
    <w:p w14:paraId="21A77384" w14:textId="7B0A01D6" w:rsidR="00902413" w:rsidRDefault="00902413" w:rsidP="007B4532">
      <w:pPr>
        <w:ind w:firstLine="420"/>
      </w:pPr>
      <w:r>
        <w:rPr>
          <w:rFonts w:hint="eastAsia"/>
        </w:rPr>
        <w:t>例如：</w:t>
      </w:r>
    </w:p>
    <w:p w14:paraId="2BCCBF25" w14:textId="77777777" w:rsidR="00902413" w:rsidRDefault="00902413" w:rsidP="00902413">
      <w:pPr>
        <w:ind w:firstLine="420"/>
      </w:pPr>
      <w:r>
        <w:tab/>
        <w:t xml:space="preserve">&lt;superType </w:t>
      </w:r>
      <w:r>
        <w:t>范围</w:t>
      </w:r>
      <w:r>
        <w:t xml:space="preserve">="200" </w:t>
      </w:r>
      <w:r>
        <w:t>程度</w:t>
      </w:r>
      <w:r>
        <w:t>="100%"&gt;</w:t>
      </w:r>
    </w:p>
    <w:p w14:paraId="68CDA609" w14:textId="77777777" w:rsidR="00902413" w:rsidRDefault="00902413" w:rsidP="00902413">
      <w:pPr>
        <w:ind w:firstLine="420"/>
      </w:pPr>
      <w:r>
        <w:t xml:space="preserve">    </w:t>
      </w:r>
      <w:proofErr w:type="gramStart"/>
      <w:r>
        <w:t>&lt;![</w:t>
      </w:r>
      <w:proofErr w:type="gramEnd"/>
      <w:r>
        <w:t>CDATA[&lt;"</w:t>
      </w:r>
      <w:r>
        <w:t>溅射</w:t>
      </w:r>
      <w:r>
        <w:t>"</w:t>
      </w:r>
      <w:r>
        <w:t>伤害</w:t>
      </w:r>
      <w:r>
        <w:t>&gt;]]&gt;</w:t>
      </w:r>
    </w:p>
    <w:p w14:paraId="49F57996" w14:textId="36C73858" w:rsidR="00902413" w:rsidRDefault="00902413" w:rsidP="00902413">
      <w:pPr>
        <w:ind w:firstLine="420"/>
      </w:pPr>
      <w:r>
        <w:tab/>
        <w:t>&lt;/superType&gt;</w:t>
      </w:r>
    </w:p>
    <w:p w14:paraId="13C951DA" w14:textId="253B8804" w:rsidR="00902413" w:rsidRDefault="00902413" w:rsidP="00902413">
      <w:pPr>
        <w:ind w:firstLine="420"/>
        <w:rPr>
          <w:rFonts w:hint="eastAsia"/>
        </w:rPr>
      </w:pPr>
      <w:r>
        <w:rPr>
          <w:rFonts w:hint="eastAsia"/>
        </w:rPr>
        <w:t>显示内容</w:t>
      </w:r>
      <w:r w:rsidR="006610B1">
        <w:rPr>
          <w:rFonts w:hint="eastAsia"/>
        </w:rPr>
        <w:t>：</w:t>
      </w:r>
      <w:r w:rsidR="006610B1" w:rsidRPr="006610B1">
        <w:t>&lt;</w:t>
      </w:r>
      <w:proofErr w:type="gramStart"/>
      <w:r w:rsidR="006610B1" w:rsidRPr="006610B1">
        <w:t>”</w:t>
      </w:r>
      <w:proofErr w:type="gramEnd"/>
      <w:r w:rsidR="006610B1" w:rsidRPr="006610B1">
        <w:t>溅射</w:t>
      </w:r>
      <w:proofErr w:type="gramStart"/>
      <w:r w:rsidR="006610B1" w:rsidRPr="006610B1">
        <w:t>”</w:t>
      </w:r>
      <w:proofErr w:type="gramEnd"/>
      <w:r w:rsidR="006610B1" w:rsidRPr="006610B1">
        <w:t>伤害</w:t>
      </w:r>
      <w:r w:rsidR="006610B1" w:rsidRPr="006610B1">
        <w:t xml:space="preserve">&gt; </w:t>
      </w:r>
      <w:r w:rsidR="006610B1" w:rsidRPr="006610B1">
        <w:t>，但是</w:t>
      </w:r>
      <w:r w:rsidR="006610B1" w:rsidRPr="006610B1">
        <w:t>CDATA</w:t>
      </w:r>
      <w:r w:rsidR="006610B1" w:rsidRPr="006610B1">
        <w:t>段中不能嵌套另一个</w:t>
      </w:r>
      <w:r w:rsidR="006610B1" w:rsidRPr="006610B1">
        <w:t>CDATA</w:t>
      </w:r>
      <w:r w:rsidR="006610B1" w:rsidRPr="006610B1">
        <w:t>段。</w:t>
      </w:r>
    </w:p>
    <w:p w14:paraId="40CB56C1" w14:textId="77777777" w:rsidR="00CB6BCB" w:rsidRDefault="00CB6BCB" w:rsidP="00F62409">
      <w:pPr>
        <w:pStyle w:val="3"/>
      </w:pPr>
      <w:r>
        <w:rPr>
          <w:rFonts w:hint="eastAsia"/>
        </w:rPr>
        <w:t>P</w:t>
      </w:r>
      <w:r>
        <w:t>I</w:t>
      </w:r>
      <w:r>
        <w:rPr>
          <w:rFonts w:hint="eastAsia"/>
        </w:rPr>
        <w:t>指令（处理指令）</w:t>
      </w:r>
    </w:p>
    <w:p w14:paraId="53CBFC02" w14:textId="0D21C882" w:rsidR="00CB6BCB" w:rsidRDefault="00CB6BCB" w:rsidP="00CB6BCB">
      <w:pPr>
        <w:ind w:left="284"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可以再</w:t>
      </w:r>
      <w:r w:rsidR="00796A19">
        <w:rPr>
          <w:rFonts w:hint="eastAsia"/>
        </w:rPr>
        <w:t>XML</w:t>
      </w:r>
      <w:r>
        <w:rPr>
          <w:rFonts w:hint="eastAsia"/>
        </w:rPr>
        <w:t>中设置样式</w:t>
      </w:r>
    </w:p>
    <w:p w14:paraId="538FC705" w14:textId="377B2ACD" w:rsidR="00CB6BCB" w:rsidRDefault="00CB6BCB" w:rsidP="00CB6BCB">
      <w:pPr>
        <w:ind w:left="284" w:firstLineChars="500" w:firstLine="1050"/>
      </w:pPr>
      <w:r w:rsidRPr="006604A3">
        <w:t>&lt;?</w:t>
      </w:r>
      <w:r w:rsidR="00796A19">
        <w:t>XML</w:t>
      </w:r>
      <w:r w:rsidRPr="006604A3">
        <w:t>-stylesheet type="text/css" href="1.js"?&gt;</w:t>
      </w:r>
    </w:p>
    <w:p w14:paraId="4DD2F30B" w14:textId="44745C90" w:rsidR="00CB6BCB" w:rsidRDefault="00796A19" w:rsidP="00CB6BCB">
      <w:pPr>
        <w:ind w:left="284" w:firstLineChars="500" w:firstLine="1050"/>
      </w:pPr>
      <w:r>
        <w:t>XML</w:t>
      </w:r>
      <w:r w:rsidR="00CB6BCB">
        <w:rPr>
          <w:rFonts w:hint="eastAsia"/>
        </w:rPr>
        <w:t>：</w:t>
      </w:r>
    </w:p>
    <w:p w14:paraId="30C2B9E0" w14:textId="5F1111C0" w:rsidR="00CB6BCB" w:rsidRDefault="00CB6BCB" w:rsidP="00CB6BCB">
      <w:pPr>
        <w:ind w:left="284" w:firstLineChars="500" w:firstLine="1050"/>
      </w:pPr>
      <w:r>
        <w:t xml:space="preserve">&lt;? </w:t>
      </w:r>
      <w:r w:rsidR="00796A19">
        <w:t>XML</w:t>
      </w:r>
      <w:r>
        <w:t xml:space="preserve"> version="1.0" encoding="utf=8"&gt;</w:t>
      </w:r>
    </w:p>
    <w:p w14:paraId="396187CA" w14:textId="1750662E" w:rsidR="00CB6BCB" w:rsidRDefault="00CB6BCB" w:rsidP="00CB6BCB">
      <w:pPr>
        <w:ind w:left="284" w:firstLineChars="500" w:firstLine="1050"/>
      </w:pPr>
      <w:r>
        <w:t>&lt;?</w:t>
      </w:r>
      <w:r w:rsidR="00796A19">
        <w:t>XML</w:t>
      </w:r>
      <w:r>
        <w:t>-stylesheet type="text/css" href="1.js"?&gt;</w:t>
      </w:r>
    </w:p>
    <w:p w14:paraId="6DA319CF" w14:textId="77777777" w:rsidR="00CB6BCB" w:rsidRDefault="00CB6BCB" w:rsidP="00CB6BCB">
      <w:pPr>
        <w:ind w:left="284" w:firstLineChars="500" w:firstLine="1050"/>
      </w:pPr>
      <w:r>
        <w:t>&lt;person&gt;</w:t>
      </w:r>
    </w:p>
    <w:p w14:paraId="25221AB4" w14:textId="77777777" w:rsidR="00CB6BCB" w:rsidRDefault="00CB6BCB" w:rsidP="00CB6BCB">
      <w:pPr>
        <w:ind w:left="284" w:firstLineChars="500" w:firstLine="1050"/>
      </w:pPr>
      <w:r>
        <w:t xml:space="preserve">    &lt;name&gt;1111111111&lt;/name&gt;    </w:t>
      </w:r>
    </w:p>
    <w:p w14:paraId="286732A6" w14:textId="77777777" w:rsidR="00CB6BCB" w:rsidRDefault="00CB6BCB" w:rsidP="00CB6BCB">
      <w:pPr>
        <w:ind w:left="284" w:firstLineChars="500" w:firstLine="1050"/>
      </w:pPr>
      <w:r>
        <w:t xml:space="preserve">    &lt;age&gt;222222222222&lt;/age&gt;</w:t>
      </w:r>
    </w:p>
    <w:p w14:paraId="1A0EDA2E" w14:textId="77777777" w:rsidR="00CB6BCB" w:rsidRDefault="00CB6BCB" w:rsidP="00CB6BCB">
      <w:pPr>
        <w:ind w:left="284" w:firstLineChars="500" w:firstLine="1050"/>
      </w:pPr>
    </w:p>
    <w:p w14:paraId="46D4E250" w14:textId="77777777" w:rsidR="00CB6BCB" w:rsidRDefault="00CB6BCB" w:rsidP="00CB6BCB">
      <w:pPr>
        <w:ind w:left="284" w:firstLineChars="500" w:firstLine="1050"/>
      </w:pPr>
      <w:r>
        <w:t>&lt;/person&gt;</w:t>
      </w:r>
    </w:p>
    <w:p w14:paraId="6FFAFB77" w14:textId="77777777" w:rsidR="00CB6BCB" w:rsidRDefault="00CB6BCB" w:rsidP="00CB6BCB">
      <w:pPr>
        <w:ind w:left="284" w:firstLineChars="500" w:firstLine="1050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中</w:t>
      </w:r>
    </w:p>
    <w:p w14:paraId="0A8DED5C" w14:textId="77777777" w:rsidR="00CB6BCB" w:rsidRDefault="00CB6BCB" w:rsidP="00CB6BCB">
      <w:pPr>
        <w:ind w:left="284" w:firstLineChars="500" w:firstLine="1050"/>
      </w:pPr>
      <w:proofErr w:type="gramStart"/>
      <w:r>
        <w:t>name{</w:t>
      </w:r>
      <w:proofErr w:type="gramEnd"/>
    </w:p>
    <w:p w14:paraId="01D78FE8" w14:textId="77777777" w:rsidR="00CB6BCB" w:rsidRDefault="00CB6BCB" w:rsidP="00CB6BCB">
      <w:pPr>
        <w:ind w:left="284" w:firstLineChars="500" w:firstLine="1050"/>
      </w:pPr>
      <w:r>
        <w:t xml:space="preserve">   </w:t>
      </w:r>
      <w:proofErr w:type="gramStart"/>
      <w:r>
        <w:t>background:red</w:t>
      </w:r>
      <w:proofErr w:type="gramEnd"/>
      <w:r>
        <w:t>;</w:t>
      </w:r>
    </w:p>
    <w:p w14:paraId="45B87493" w14:textId="77777777" w:rsidR="00CB6BCB" w:rsidRDefault="00CB6BCB" w:rsidP="00CB6BCB">
      <w:pPr>
        <w:ind w:left="284" w:firstLineChars="500" w:firstLine="1050"/>
      </w:pPr>
    </w:p>
    <w:p w14:paraId="505CF535" w14:textId="77777777" w:rsidR="00CB6BCB" w:rsidRDefault="00CB6BCB" w:rsidP="00CB6BCB">
      <w:pPr>
        <w:ind w:left="284" w:firstLineChars="500" w:firstLine="1050"/>
      </w:pPr>
      <w:r>
        <w:t>}</w:t>
      </w:r>
    </w:p>
    <w:p w14:paraId="1937DFE0" w14:textId="77777777" w:rsidR="00CB6BCB" w:rsidRDefault="00CB6BCB" w:rsidP="00CB6BCB">
      <w:pPr>
        <w:ind w:left="284" w:firstLineChars="500" w:firstLine="1050"/>
      </w:pPr>
      <w:proofErr w:type="gramStart"/>
      <w:r>
        <w:t>age{</w:t>
      </w:r>
      <w:proofErr w:type="gramEnd"/>
    </w:p>
    <w:p w14:paraId="0F946440" w14:textId="77777777" w:rsidR="00CB6BCB" w:rsidRDefault="00CB6BCB" w:rsidP="00CB6BCB">
      <w:pPr>
        <w:ind w:left="284" w:firstLineChars="500" w:firstLine="1050"/>
      </w:pPr>
      <w:r>
        <w:t xml:space="preserve">   background:red;</w:t>
      </w:r>
    </w:p>
    <w:p w14:paraId="4AD6B6DA" w14:textId="77777777" w:rsidR="00CB6BCB" w:rsidRDefault="00CB6BCB" w:rsidP="00CB6BCB">
      <w:pPr>
        <w:ind w:left="284" w:firstLineChars="500" w:firstLine="1050"/>
      </w:pPr>
    </w:p>
    <w:p w14:paraId="2A31AD9A" w14:textId="77777777" w:rsidR="00CB6BCB" w:rsidRDefault="00CB6BCB" w:rsidP="00CB6BCB">
      <w:pPr>
        <w:ind w:left="284" w:firstLineChars="500" w:firstLine="1050"/>
      </w:pPr>
      <w:r>
        <w:t>}</w:t>
      </w:r>
    </w:p>
    <w:p w14:paraId="4EDDAFB5" w14:textId="77777777" w:rsidR="00CB6BCB" w:rsidRDefault="00CB6BCB" w:rsidP="00CB6BCB">
      <w:pPr>
        <w:ind w:left="284" w:firstLineChars="500" w:firstLine="1050"/>
      </w:pPr>
      <w:r>
        <w:rPr>
          <w:rFonts w:hint="eastAsia"/>
        </w:rPr>
        <w:t>P</w:t>
      </w:r>
      <w:r>
        <w:t>I</w:t>
      </w:r>
      <w:r>
        <w:rPr>
          <w:rFonts w:hint="eastAsia"/>
        </w:rPr>
        <w:t>设置的样式只能对英文标签起作用，中文标签不起作用</w:t>
      </w:r>
    </w:p>
    <w:p w14:paraId="29AA8687" w14:textId="77777777" w:rsidR="00CB6BCB" w:rsidRDefault="00CB6BCB" w:rsidP="00CB6BCB">
      <w:pPr>
        <w:ind w:left="284" w:firstLineChars="500" w:firstLine="1050"/>
      </w:pPr>
      <w:r>
        <w:rPr>
          <w:noProof/>
        </w:rPr>
        <w:drawing>
          <wp:inline distT="0" distB="0" distL="0" distR="0" wp14:anchorId="2C7FB68D" wp14:editId="3A8B1AB6">
            <wp:extent cx="3317359" cy="21970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955" cy="220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C89A5" wp14:editId="7B892407">
            <wp:extent cx="5274310" cy="3356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9F5F" w14:textId="77777777" w:rsidR="00CB6BCB" w:rsidRDefault="00CB6BCB" w:rsidP="00CB6BCB">
      <w:pPr>
        <w:ind w:left="284" w:firstLineChars="500" w:firstLine="1050"/>
      </w:pPr>
    </w:p>
    <w:p w14:paraId="6FA9A712" w14:textId="53C79F13" w:rsidR="00CB6BCB" w:rsidRDefault="00CE5B5D" w:rsidP="00CE5B5D">
      <w:pPr>
        <w:pStyle w:val="10"/>
      </w:pPr>
      <w:r>
        <w:rPr>
          <w:rFonts w:hint="eastAsia"/>
        </w:rPr>
        <w:t>D</w:t>
      </w:r>
      <w:r>
        <w:t>TD</w:t>
      </w:r>
    </w:p>
    <w:p w14:paraId="5A7B5A25" w14:textId="77777777" w:rsidR="00CB6BCB" w:rsidRDefault="00CB6BCB" w:rsidP="00CB6BCB">
      <w:pPr>
        <w:ind w:left="284" w:firstLineChars="500" w:firstLine="1050"/>
      </w:pPr>
    </w:p>
    <w:p w14:paraId="17F18A4F" w14:textId="77777777" w:rsidR="00A40FA7" w:rsidRDefault="00796A19" w:rsidP="00A40FA7">
      <w:pPr>
        <w:pStyle w:val="2"/>
      </w:pPr>
      <w:r>
        <w:rPr>
          <w:rFonts w:hint="eastAsia"/>
        </w:rPr>
        <w:t>XML</w:t>
      </w:r>
      <w:r w:rsidR="00CB6BCB">
        <w:rPr>
          <w:rFonts w:hint="eastAsia"/>
        </w:rPr>
        <w:t>的约束</w:t>
      </w:r>
    </w:p>
    <w:p w14:paraId="6E77722B" w14:textId="03A0A6B5" w:rsidR="00CB6BCB" w:rsidRDefault="00CB6BCB" w:rsidP="00F62409">
      <w:pPr>
        <w:pStyle w:val="3"/>
      </w:pPr>
      <w:r>
        <w:rPr>
          <w:rFonts w:hint="eastAsia"/>
        </w:rPr>
        <w:t>为什么需要约束？</w:t>
      </w:r>
    </w:p>
    <w:p w14:paraId="4528250D" w14:textId="2DC5791E" w:rsidR="00EA5CC0" w:rsidRPr="00EA5CC0" w:rsidRDefault="00EA5CC0" w:rsidP="00EA5CC0">
      <w:pPr>
        <w:ind w:firstLine="420"/>
      </w:pPr>
      <w:r w:rsidRPr="00EA5CC0">
        <w:t>DTD</w:t>
      </w:r>
      <w:r>
        <w:t>(</w:t>
      </w:r>
      <w:r w:rsidRPr="0035557C">
        <w:t>Document Type Definition</w:t>
      </w:r>
      <w:r>
        <w:t>)</w:t>
      </w:r>
      <w:r w:rsidR="00AD0AAC">
        <w:rPr>
          <w:rFonts w:hint="eastAsia"/>
        </w:rPr>
        <w:t>文档类型定义：</w:t>
      </w:r>
      <w:r w:rsidRPr="00EA5CC0">
        <w:t>是用来规范</w:t>
      </w:r>
      <w:r w:rsidRPr="00EA5CC0">
        <w:t>XML</w:t>
      </w:r>
      <w:r w:rsidRPr="00EA5CC0">
        <w:t>文件的格式，必须出现在头文件中，一遍</w:t>
      </w:r>
      <w:r w:rsidRPr="00EA5CC0">
        <w:t>XML</w:t>
      </w:r>
      <w:r w:rsidRPr="00EA5CC0">
        <w:t>校验器在一开始便可以得到</w:t>
      </w:r>
      <w:r w:rsidRPr="00EA5CC0">
        <w:t>XML</w:t>
      </w:r>
      <w:r w:rsidRPr="00EA5CC0">
        <w:t>文件的格式定义。</w:t>
      </w:r>
      <w:r w:rsidRPr="00EA5CC0">
        <w:t>DTD</w:t>
      </w:r>
      <w:r w:rsidRPr="00EA5CC0">
        <w:t>是一套关于标记符的语法规则，它定义了可用在文档中的元素、属性和实体，以及这些内容之间的关系。</w:t>
      </w:r>
      <w:r w:rsidR="00780E0C">
        <w:rPr>
          <w:rFonts w:hint="eastAsia"/>
        </w:rPr>
        <w:t>D</w:t>
      </w:r>
      <w:r w:rsidR="00780E0C">
        <w:t>TD</w:t>
      </w:r>
      <w:r w:rsidR="00780E0C">
        <w:rPr>
          <w:rFonts w:hint="eastAsia"/>
        </w:rPr>
        <w:t>的文后缀名为</w:t>
      </w:r>
      <w:r w:rsidR="00780E0C">
        <w:rPr>
          <w:rFonts w:hint="eastAsia"/>
        </w:rPr>
        <w:t>.dtd</w:t>
      </w:r>
    </w:p>
    <w:p w14:paraId="7763E077" w14:textId="27E2921F" w:rsidR="00CB6BCB" w:rsidRDefault="00CB6BCB" w:rsidP="00A8532A">
      <w:pPr>
        <w:ind w:firstLine="420"/>
      </w:pPr>
      <w:r>
        <w:rPr>
          <w:rFonts w:hint="eastAsia"/>
        </w:rPr>
        <w:t>比如现在定义一个</w:t>
      </w:r>
      <w:r>
        <w:rPr>
          <w:rFonts w:hint="eastAsia"/>
        </w:rPr>
        <w:t>person</w:t>
      </w:r>
      <w:r>
        <w:rPr>
          <w:rFonts w:hint="eastAsia"/>
        </w:rPr>
        <w:t>的</w:t>
      </w:r>
      <w:r w:rsidR="00796A19">
        <w:rPr>
          <w:rFonts w:hint="eastAsia"/>
        </w:rPr>
        <w:t>XML</w:t>
      </w:r>
      <w:r>
        <w:rPr>
          <w:rFonts w:hint="eastAsia"/>
        </w:rPr>
        <w:t>文件，只想要这个文件保存人的信息，比如</w:t>
      </w:r>
      <w:r>
        <w:rPr>
          <w:rFonts w:hint="eastAsia"/>
        </w:rPr>
        <w:t>name</w:t>
      </w:r>
      <w:r w:rsidR="00A73DA9">
        <w:rPr>
          <w:rFonts w:hint="eastAsia"/>
        </w:rPr>
        <w:t>，</w:t>
      </w:r>
      <w:r>
        <w:t xml:space="preserve"> </w:t>
      </w:r>
      <w:r>
        <w:rPr>
          <w:rFonts w:hint="eastAsia"/>
        </w:rPr>
        <w:t>age</w:t>
      </w:r>
      <w:r>
        <w:rPr>
          <w:rFonts w:hint="eastAsia"/>
        </w:rPr>
        <w:t>等，但是，如果在</w:t>
      </w:r>
      <w:r w:rsidR="00796A19">
        <w:rPr>
          <w:rFonts w:hint="eastAsia"/>
        </w:rPr>
        <w:t>XML</w:t>
      </w:r>
      <w:r>
        <w:rPr>
          <w:rFonts w:hint="eastAsia"/>
        </w:rPr>
        <w:t>文件中写了一个标签</w:t>
      </w:r>
      <w:r>
        <w:rPr>
          <w:rFonts w:hint="eastAsia"/>
        </w:rPr>
        <w:t>&lt;</w:t>
      </w:r>
      <w:r>
        <w:rPr>
          <w:rFonts w:hint="eastAsia"/>
        </w:rPr>
        <w:t>猫</w:t>
      </w:r>
      <w:r>
        <w:t>&gt;</w:t>
      </w:r>
      <w:r>
        <w:rPr>
          <w:rFonts w:hint="eastAsia"/>
        </w:rPr>
        <w:t>，发现可以正常显示，应为符合语法规范。但是猫肯定不是人的信息，新买来的标签是自定义的，需要技术来规定</w:t>
      </w:r>
      <w:r w:rsidR="00796A19">
        <w:rPr>
          <w:rFonts w:hint="eastAsia"/>
        </w:rPr>
        <w:t>XML</w:t>
      </w:r>
      <w:r>
        <w:rPr>
          <w:rFonts w:hint="eastAsia"/>
        </w:rPr>
        <w:t>只能出现的元素，这个时候需要约束</w:t>
      </w:r>
      <w:r w:rsidR="00A40FA7">
        <w:rPr>
          <w:rFonts w:hint="eastAsia"/>
        </w:rPr>
        <w:t>。</w:t>
      </w:r>
    </w:p>
    <w:p w14:paraId="3A0C8175" w14:textId="77777777" w:rsidR="00780E0C" w:rsidRDefault="00780E0C" w:rsidP="00A8532A">
      <w:pPr>
        <w:ind w:firstLine="420"/>
      </w:pPr>
    </w:p>
    <w:p w14:paraId="3AE95F86" w14:textId="0E42BD5A" w:rsidR="00A40FA7" w:rsidRDefault="00A40FA7" w:rsidP="00F62409">
      <w:pPr>
        <w:pStyle w:val="3"/>
      </w:pPr>
      <w:r>
        <w:rPr>
          <w:rFonts w:hint="eastAsia"/>
        </w:rPr>
        <w:t>验证：</w:t>
      </w:r>
    </w:p>
    <w:p w14:paraId="4F740DBF" w14:textId="2CC164B5" w:rsidR="00A40FA7" w:rsidRDefault="00A40FA7" w:rsidP="00A40FA7">
      <w:pPr>
        <w:ind w:firstLine="420"/>
      </w:pPr>
      <w:r>
        <w:rPr>
          <w:rFonts w:hint="eastAsia"/>
        </w:rPr>
        <w:t>验证方式：格式验证和内容验证</w:t>
      </w:r>
    </w:p>
    <w:p w14:paraId="332BB9B8" w14:textId="7F3B97AC" w:rsidR="00A40FA7" w:rsidRDefault="00A40FA7" w:rsidP="00A40FA7">
      <w:pPr>
        <w:ind w:firstLine="420"/>
      </w:pPr>
      <w:r>
        <w:t>DTD:</w:t>
      </w:r>
      <w:r>
        <w:rPr>
          <w:rFonts w:hint="eastAsia"/>
        </w:rPr>
        <w:t>只验证</w:t>
      </w:r>
      <w:r w:rsidR="003A38F7">
        <w:rPr>
          <w:rFonts w:hint="eastAsia"/>
        </w:rPr>
        <w:t>标签的格式，内容不做验证。</w:t>
      </w:r>
      <w:r w:rsidR="003A38F7">
        <w:rPr>
          <w:rFonts w:hint="eastAsia"/>
        </w:rPr>
        <w:t>(</w:t>
      </w:r>
      <w:r w:rsidR="003A38F7">
        <w:rPr>
          <w:rFonts w:hint="eastAsia"/>
        </w:rPr>
        <w:t>内容的验证一般交给后台</w:t>
      </w:r>
      <w:r w:rsidR="003A38F7">
        <w:rPr>
          <w:rFonts w:hint="eastAsia"/>
        </w:rPr>
        <w:t>java</w:t>
      </w:r>
      <w:r w:rsidR="003A38F7">
        <w:rPr>
          <w:rFonts w:hint="eastAsia"/>
        </w:rPr>
        <w:t>来处理。</w:t>
      </w:r>
      <w:r w:rsidR="003A38F7">
        <w:t>)</w:t>
      </w:r>
    </w:p>
    <w:p w14:paraId="4DA73761" w14:textId="0BBA7521" w:rsidR="00CB6BCB" w:rsidRDefault="00796A19" w:rsidP="00A40FA7">
      <w:pPr>
        <w:ind w:firstLine="420"/>
      </w:pPr>
      <w:r>
        <w:rPr>
          <w:rFonts w:hint="eastAsia"/>
        </w:rPr>
        <w:t>XML</w:t>
      </w:r>
      <w:r w:rsidR="00CB6BCB">
        <w:rPr>
          <w:rFonts w:hint="eastAsia"/>
        </w:rPr>
        <w:t>的约束技术：</w:t>
      </w:r>
      <w:r w:rsidR="00CB6BCB">
        <w:rPr>
          <w:rFonts w:hint="eastAsia"/>
        </w:rPr>
        <w:t>dtd</w:t>
      </w:r>
      <w:r w:rsidR="00CB6BCB">
        <w:rPr>
          <w:rFonts w:hint="eastAsia"/>
        </w:rPr>
        <w:t>的约束和</w:t>
      </w:r>
      <w:r w:rsidR="00CB6BCB">
        <w:rPr>
          <w:rFonts w:hint="eastAsia"/>
        </w:rPr>
        <w:t>schema</w:t>
      </w:r>
      <w:r w:rsidR="00CB6BCB">
        <w:rPr>
          <w:rFonts w:hint="eastAsia"/>
        </w:rPr>
        <w:t>约束</w:t>
      </w:r>
      <w:r w:rsidR="00CB6BCB">
        <w:rPr>
          <w:rFonts w:hint="eastAsia"/>
        </w:rPr>
        <w:t xml:space="preserve"> </w:t>
      </w:r>
      <w:r w:rsidR="00CB6BCB">
        <w:rPr>
          <w:rFonts w:hint="eastAsia"/>
        </w:rPr>
        <w:t>（常见的约束）</w:t>
      </w:r>
    </w:p>
    <w:p w14:paraId="230471B6" w14:textId="77777777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</w:p>
    <w:p w14:paraId="7C8B150D" w14:textId="50EF3365" w:rsidR="00CB6BCB" w:rsidRDefault="00CB6BCB" w:rsidP="00A40FA7">
      <w:pPr>
        <w:pStyle w:val="2"/>
      </w:pPr>
      <w:r>
        <w:rPr>
          <w:rFonts w:hint="eastAsia"/>
        </w:rPr>
        <w:t>dtd</w:t>
      </w:r>
      <w:r>
        <w:rPr>
          <w:rFonts w:hint="eastAsia"/>
        </w:rPr>
        <w:t>的快速入门</w:t>
      </w:r>
    </w:p>
    <w:p w14:paraId="59340052" w14:textId="77777777" w:rsidR="00295C58" w:rsidRDefault="00CB6BCB" w:rsidP="00295C58">
      <w:pPr>
        <w:ind w:firstLine="4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创建一个文件后缀名</w:t>
      </w:r>
      <w:r w:rsidR="009917DF">
        <w:rPr>
          <w:rFonts w:hint="eastAsia"/>
        </w:rPr>
        <w:t>为</w:t>
      </w:r>
      <w:r>
        <w:rPr>
          <w:rFonts w:hint="eastAsia"/>
        </w:rPr>
        <w:t xml:space="preserve"> </w:t>
      </w:r>
      <w:r>
        <w:t>.</w:t>
      </w:r>
      <w:r>
        <w:rPr>
          <w:rFonts w:hint="eastAsia"/>
        </w:rPr>
        <w:t>dtd</w:t>
      </w:r>
    </w:p>
    <w:p w14:paraId="796CE277" w14:textId="77777777" w:rsidR="00295C58" w:rsidRDefault="00CB6BCB" w:rsidP="00295C58">
      <w:pPr>
        <w:ind w:firstLine="420"/>
      </w:pPr>
      <w:r>
        <w:rPr>
          <w:rFonts w:hint="eastAsia"/>
        </w:rPr>
        <w:t>步骤</w:t>
      </w:r>
      <w:r>
        <w:rPr>
          <w:rFonts w:hint="eastAsia"/>
        </w:rPr>
        <w:t xml:space="preserve"> </w:t>
      </w:r>
      <w:r w:rsidR="00295C58">
        <w:rPr>
          <w:rFonts w:hint="eastAsia"/>
        </w:rPr>
        <w:t>：</w:t>
      </w:r>
    </w:p>
    <w:p w14:paraId="4958C731" w14:textId="1B12E075" w:rsidR="00CB6BCB" w:rsidRDefault="00295C58" w:rsidP="00295C58">
      <w:pPr>
        <w:ind w:firstLine="420"/>
      </w:pPr>
      <w:r>
        <w:tab/>
        <w:t>1</w:t>
      </w:r>
      <w:r w:rsidR="00787089">
        <w:rPr>
          <w:rFonts w:hint="eastAsia"/>
        </w:rPr>
        <w:t>)</w:t>
      </w:r>
      <w:r w:rsidR="00CB6BCB">
        <w:rPr>
          <w:rFonts w:hint="eastAsia"/>
        </w:rPr>
        <w:t>看</w:t>
      </w:r>
      <w:r w:rsidR="00796A19">
        <w:rPr>
          <w:rFonts w:hint="eastAsia"/>
        </w:rPr>
        <w:t>XML</w:t>
      </w:r>
      <w:r w:rsidR="00CB6BCB">
        <w:rPr>
          <w:rFonts w:hint="eastAsia"/>
        </w:rPr>
        <w:t>中有多少个元素，有几个元素，在</w:t>
      </w:r>
      <w:r w:rsidR="00CB6BCB">
        <w:rPr>
          <w:rFonts w:hint="eastAsia"/>
        </w:rPr>
        <w:t>dtd</w:t>
      </w:r>
      <w:r w:rsidR="00CB6BCB">
        <w:rPr>
          <w:rFonts w:hint="eastAsia"/>
        </w:rPr>
        <w:t>文件</w:t>
      </w:r>
      <w:r w:rsidR="006A4978">
        <w:rPr>
          <w:rFonts w:hint="eastAsia"/>
        </w:rPr>
        <w:t>中</w:t>
      </w:r>
      <w:r w:rsidR="00CB6BCB">
        <w:rPr>
          <w:rFonts w:hint="eastAsia"/>
        </w:rPr>
        <w:t>写几个</w:t>
      </w:r>
      <w:r w:rsidR="00CB6BCB">
        <w:rPr>
          <w:rFonts w:hint="eastAsia"/>
        </w:rPr>
        <w:t>&lt;</w:t>
      </w:r>
      <w:r w:rsidR="00CB6BCB">
        <w:t>!ELEMENT&gt;</w:t>
      </w:r>
    </w:p>
    <w:p w14:paraId="6DDE73A5" w14:textId="1538F82E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83307F">
        <w:t>2</w:t>
      </w:r>
      <w:r w:rsidR="00987FF2">
        <w:rPr>
          <w:rFonts w:hint="eastAsia"/>
        </w:rPr>
        <w:t>)</w:t>
      </w:r>
      <w:r>
        <w:rPr>
          <w:rFonts w:hint="eastAsia"/>
        </w:rPr>
        <w:t>判断元素是简单元素还是复杂元素</w:t>
      </w:r>
      <w:r w:rsidR="00CA0E65">
        <w:rPr>
          <w:rFonts w:hint="eastAsia"/>
        </w:rPr>
        <w:t>。</w:t>
      </w:r>
    </w:p>
    <w:p w14:paraId="0A0780C6" w14:textId="5B87B582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 w:rsidR="003D6F3F">
        <w:tab/>
      </w:r>
      <w:r>
        <w:rPr>
          <w:rFonts w:hint="eastAsia"/>
        </w:rPr>
        <w:t>复杂元素：有子元素</w:t>
      </w:r>
      <w:r w:rsidR="003E7641">
        <w:rPr>
          <w:rFonts w:hint="eastAsia"/>
        </w:rPr>
        <w:t>的</w:t>
      </w:r>
      <w:r w:rsidR="002C62D0">
        <w:rPr>
          <w:rFonts w:hint="eastAsia"/>
        </w:rPr>
        <w:t>元素</w:t>
      </w:r>
      <w:r w:rsidR="00BB70ED">
        <w:rPr>
          <w:rFonts w:hint="eastAsia"/>
        </w:rPr>
        <w:t>。</w:t>
      </w:r>
    </w:p>
    <w:p w14:paraId="5CE3DAE9" w14:textId="5D57A4E1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 w:rsidR="003D6F3F">
        <w:tab/>
      </w:r>
      <w:r>
        <w:rPr>
          <w:rFonts w:hint="eastAsia"/>
        </w:rPr>
        <w:t>&lt;</w:t>
      </w:r>
      <w:r>
        <w:t>!</w:t>
      </w:r>
      <w:proofErr w:type="gramStart"/>
      <w:r>
        <w:t xml:space="preserve">ELEMENT  </w:t>
      </w:r>
      <w:r>
        <w:rPr>
          <w:rFonts w:hint="eastAsia"/>
        </w:rPr>
        <w:t>元素名称</w:t>
      </w:r>
      <w:proofErr w:type="gramEnd"/>
      <w:r>
        <w:rPr>
          <w:rFonts w:hint="eastAsia"/>
        </w:rPr>
        <w:t xml:space="preserve"> (</w:t>
      </w:r>
      <w:r>
        <w:rPr>
          <w:rFonts w:hint="eastAsia"/>
        </w:rPr>
        <w:t>子元素</w:t>
      </w:r>
      <w:r>
        <w:t>) &gt;</w:t>
      </w:r>
    </w:p>
    <w:p w14:paraId="2C51F237" w14:textId="2CDB5439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简单元素：没有子元素</w:t>
      </w:r>
    </w:p>
    <w:p w14:paraId="5EC5EC17" w14:textId="481AA436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</w:t>
      </w:r>
      <w:r w:rsidR="000D41BD">
        <w:tab/>
      </w:r>
      <w:r>
        <w:rPr>
          <w:rFonts w:hint="eastAsia"/>
        </w:rPr>
        <w:t>&lt;</w:t>
      </w:r>
      <w:r>
        <w:t>!</w:t>
      </w:r>
      <w:proofErr w:type="gramStart"/>
      <w:r>
        <w:t xml:space="preserve">ELEMENT  </w:t>
      </w:r>
      <w:r>
        <w:rPr>
          <w:rFonts w:hint="eastAsia"/>
        </w:rPr>
        <w:t>元素名称</w:t>
      </w:r>
      <w:proofErr w:type="gramEnd"/>
      <w:r>
        <w:rPr>
          <w:rFonts w:hint="eastAsia"/>
        </w:rPr>
        <w:t xml:space="preserve"> (#</w:t>
      </w:r>
      <w:r>
        <w:t>PCDATE) &gt;</w:t>
      </w:r>
      <w:r w:rsidR="00AB76F7">
        <w:rPr>
          <w:rFonts w:hint="eastAsia"/>
        </w:rPr>
        <w:t>/</w:t>
      </w:r>
      <w:r w:rsidR="00AB76F7">
        <w:t>/</w:t>
      </w:r>
      <w:r w:rsidR="00B8777B">
        <w:rPr>
          <w:rFonts w:hint="eastAsia"/>
        </w:rPr>
        <w:t>#</w:t>
      </w:r>
      <w:r w:rsidR="00B8777B">
        <w:t>PCDATE</w:t>
      </w:r>
      <w:r w:rsidR="00AB76F7">
        <w:rPr>
          <w:rFonts w:hint="eastAsia"/>
        </w:rPr>
        <w:t>表示一个字符串</w:t>
      </w:r>
      <w:r w:rsidR="00881E4F">
        <w:rPr>
          <w:rFonts w:hint="eastAsia"/>
        </w:rPr>
        <w:t>。</w:t>
      </w:r>
    </w:p>
    <w:p w14:paraId="69FF0C77" w14:textId="7A2330C6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3)</w:t>
      </w:r>
      <w:r>
        <w:rPr>
          <w:rFonts w:hint="eastAsia"/>
        </w:rPr>
        <w:t>在</w:t>
      </w:r>
      <w:r w:rsidR="00796A19">
        <w:rPr>
          <w:rFonts w:hint="eastAsia"/>
        </w:rPr>
        <w:t>XML</w:t>
      </w:r>
      <w:r>
        <w:rPr>
          <w:rFonts w:hint="eastAsia"/>
        </w:rPr>
        <w:t>文件中引入</w:t>
      </w:r>
      <w:r>
        <w:rPr>
          <w:rFonts w:hint="eastAsia"/>
        </w:rPr>
        <w:t>dtd</w:t>
      </w:r>
      <w:r>
        <w:rPr>
          <w:rFonts w:hint="eastAsia"/>
        </w:rPr>
        <w:t>文件</w:t>
      </w:r>
      <w:r w:rsidR="00F405FC">
        <w:rPr>
          <w:rFonts w:hint="eastAsia"/>
        </w:rPr>
        <w:t>，用来进行约束</w:t>
      </w:r>
      <w:r w:rsidR="0044375F">
        <w:rPr>
          <w:rFonts w:hint="eastAsia"/>
        </w:rPr>
        <w:t>。</w:t>
      </w:r>
    </w:p>
    <w:p w14:paraId="788E1076" w14:textId="0E0BCF43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&lt;!DSOCTYPE </w:t>
      </w:r>
      <w:r>
        <w:rPr>
          <w:rFonts w:hint="eastAsia"/>
        </w:rPr>
        <w:t>根元素名称</w:t>
      </w:r>
      <w:r>
        <w:rPr>
          <w:rFonts w:hint="eastAsia"/>
        </w:rPr>
        <w:t xml:space="preserve"> </w:t>
      </w:r>
      <w:r>
        <w:t xml:space="preserve">SYSTEM “dtd </w:t>
      </w:r>
      <w:r>
        <w:rPr>
          <w:rFonts w:hint="eastAsia"/>
        </w:rPr>
        <w:t>文件的路径</w:t>
      </w:r>
      <w:r>
        <w:t>”&gt;</w:t>
      </w:r>
    </w:p>
    <w:p w14:paraId="761AF1F0" w14:textId="780E72C6" w:rsidR="00351439" w:rsidRDefault="00351439" w:rsidP="00CB6BCB">
      <w:pPr>
        <w:ind w:firstLine="420"/>
      </w:pPr>
      <w:r>
        <w:tab/>
      </w:r>
      <w:r>
        <w:tab/>
      </w:r>
      <w:r>
        <w:rPr>
          <w:rFonts w:hint="eastAsia"/>
        </w:rPr>
        <w:t>注：只能写在</w:t>
      </w:r>
      <w:r w:rsidR="00DF7849">
        <w:rPr>
          <w:rFonts w:hint="eastAsia"/>
        </w:rPr>
        <w:t>&lt;</w:t>
      </w:r>
      <w:r w:rsidR="00DF7849">
        <w:t>?xml?&gt;</w:t>
      </w:r>
      <w:r w:rsidR="00DF7849">
        <w:rPr>
          <w:rFonts w:hint="eastAsia"/>
        </w:rPr>
        <w:t>的下边</w:t>
      </w:r>
      <w:r w:rsidR="000D7270">
        <w:rPr>
          <w:rFonts w:hint="eastAsia"/>
        </w:rPr>
        <w:t>。</w:t>
      </w:r>
    </w:p>
    <w:p w14:paraId="2C86CC38" w14:textId="77777777" w:rsidR="009A2C2A" w:rsidRDefault="00DD41BE" w:rsidP="00CB6BCB">
      <w:pPr>
        <w:ind w:firstLine="420"/>
      </w:pPr>
      <w:r>
        <w:rPr>
          <w:rFonts w:hint="eastAsia"/>
        </w:rPr>
        <w:t>例如：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2C2A" w:rsidRPr="009A2C2A" w14:paraId="5D8B29A6" w14:textId="77777777" w:rsidTr="009A2C2A">
        <w:tc>
          <w:tcPr>
            <w:tcW w:w="8296" w:type="dxa"/>
          </w:tcPr>
          <w:p w14:paraId="3A0AAB40" w14:textId="6BBE381C" w:rsidR="009A2C2A" w:rsidRDefault="009A2C2A" w:rsidP="009A2C2A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bookmarkStart w:id="0" w:name="_Hlk529255971"/>
            <w:r>
              <w:rPr>
                <w:rFonts w:ascii="黑体" w:eastAsia="黑体" w:hAnsi="黑体" w:hint="eastAsia"/>
                <w:szCs w:val="21"/>
              </w:rPr>
              <w:t>X</w:t>
            </w:r>
            <w:r>
              <w:rPr>
                <w:rFonts w:ascii="黑体" w:eastAsia="黑体" w:hAnsi="黑体"/>
                <w:szCs w:val="21"/>
              </w:rPr>
              <w:t>ML</w:t>
            </w:r>
            <w:r>
              <w:rPr>
                <w:rFonts w:ascii="黑体" w:eastAsia="黑体" w:hAnsi="黑体" w:hint="eastAsia"/>
                <w:szCs w:val="21"/>
              </w:rPr>
              <w:t>文件</w:t>
            </w:r>
          </w:p>
          <w:p w14:paraId="760F7505" w14:textId="77777777" w:rsidR="00E50524" w:rsidRDefault="009A2C2A" w:rsidP="00E50524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>&lt;?xml version="1.0" encoding="utf-8"?&gt;</w:t>
            </w:r>
          </w:p>
          <w:p w14:paraId="480A0435" w14:textId="34DA8F1E" w:rsidR="00E50524" w:rsidRPr="005D5500" w:rsidRDefault="00E50524" w:rsidP="009A2C2A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E50524">
              <w:rPr>
                <w:rFonts w:ascii="黑体" w:eastAsia="黑体" w:hAnsi="黑体"/>
                <w:szCs w:val="21"/>
              </w:rPr>
              <w:t>&lt;!DSOCTYPE</w:t>
            </w:r>
            <w:r w:rsidR="009C2336">
              <w:rPr>
                <w:rFonts w:ascii="黑体" w:eastAsia="黑体" w:hAnsi="黑体"/>
                <w:szCs w:val="21"/>
              </w:rPr>
              <w:t xml:space="preserve"> </w:t>
            </w:r>
            <w:r w:rsidR="009C2336">
              <w:rPr>
                <w:rFonts w:ascii="黑体" w:eastAsia="黑体" w:hAnsi="黑体" w:hint="eastAsia"/>
                <w:szCs w:val="21"/>
              </w:rPr>
              <w:t>person</w:t>
            </w:r>
            <w:r w:rsidR="009C2336">
              <w:rPr>
                <w:rFonts w:ascii="黑体" w:eastAsia="黑体" w:hAnsi="黑体"/>
                <w:szCs w:val="21"/>
              </w:rPr>
              <w:t xml:space="preserve"> </w:t>
            </w:r>
            <w:r w:rsidRPr="00E50524">
              <w:rPr>
                <w:rFonts w:ascii="黑体" w:eastAsia="黑体" w:hAnsi="黑体"/>
                <w:szCs w:val="21"/>
              </w:rPr>
              <w:t>SYSTEM “</w:t>
            </w:r>
            <w:r w:rsidR="00DD1E2F">
              <w:rPr>
                <w:rFonts w:ascii="黑体" w:eastAsia="黑体" w:hAnsi="黑体"/>
                <w:szCs w:val="21"/>
              </w:rPr>
              <w:t>1.</w:t>
            </w:r>
            <w:r w:rsidR="00DD1E2F">
              <w:rPr>
                <w:rFonts w:ascii="黑体" w:eastAsia="黑体" w:hAnsi="黑体" w:hint="eastAsia"/>
                <w:szCs w:val="21"/>
              </w:rPr>
              <w:t>dtd</w:t>
            </w:r>
            <w:r w:rsidRPr="00E50524">
              <w:rPr>
                <w:rFonts w:ascii="黑体" w:eastAsia="黑体" w:hAnsi="黑体"/>
                <w:szCs w:val="21"/>
              </w:rPr>
              <w:t>”&gt;</w:t>
            </w:r>
          </w:p>
          <w:p w14:paraId="682FA614" w14:textId="77777777" w:rsidR="009A2C2A" w:rsidRPr="00E50524" w:rsidRDefault="009A2C2A" w:rsidP="009A2C2A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>&lt;person&gt;</w:t>
            </w:r>
          </w:p>
          <w:p w14:paraId="07033652" w14:textId="77777777" w:rsidR="009A2C2A" w:rsidRPr="009A2C2A" w:rsidRDefault="009A2C2A" w:rsidP="009A2C2A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ab/>
              <w:t>&lt;name&gt;lee&lt;/name&gt;</w:t>
            </w:r>
          </w:p>
          <w:p w14:paraId="21479C9E" w14:textId="789EA144" w:rsidR="009A2C2A" w:rsidRDefault="009A2C2A" w:rsidP="009A2C2A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ab/>
              <w:t>&lt;age&gt;22&lt;/age&gt;</w:t>
            </w:r>
          </w:p>
          <w:p w14:paraId="789DB492" w14:textId="7BB22171" w:rsidR="00AC5555" w:rsidRPr="009A2C2A" w:rsidRDefault="00AC5555" w:rsidP="009A2C2A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 xml:space="preserve"> </w:t>
            </w:r>
            <w:r>
              <w:rPr>
                <w:rFonts w:ascii="黑体" w:eastAsia="黑体" w:hAnsi="黑体"/>
                <w:szCs w:val="21"/>
              </w:rPr>
              <w:t xml:space="preserve">   </w:t>
            </w:r>
            <w:r w:rsidRPr="009A2C2A">
              <w:rPr>
                <w:rFonts w:ascii="黑体" w:eastAsia="黑体" w:hAnsi="黑体"/>
                <w:szCs w:val="21"/>
              </w:rPr>
              <w:t>&lt;a&gt;22&lt;/a&gt;</w:t>
            </w:r>
            <w:r w:rsidR="006C55A6">
              <w:rPr>
                <w:rFonts w:ascii="黑体" w:eastAsia="黑体" w:hAnsi="黑体" w:hint="eastAsia"/>
                <w:szCs w:val="21"/>
              </w:rPr>
              <w:t>使用其他标签eclipse会报错</w:t>
            </w:r>
            <w:r w:rsidR="00C96EEA">
              <w:rPr>
                <w:rFonts w:ascii="黑体" w:eastAsia="黑体" w:hAnsi="黑体" w:hint="eastAsia"/>
                <w:szCs w:val="21"/>
              </w:rPr>
              <w:t>。</w:t>
            </w:r>
          </w:p>
          <w:p w14:paraId="39E18F0A" w14:textId="77777777" w:rsidR="009A2C2A" w:rsidRDefault="009A2C2A" w:rsidP="009A2C2A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>&lt;/person&gt;</w:t>
            </w:r>
          </w:p>
          <w:p w14:paraId="5DF65F0E" w14:textId="77777777" w:rsidR="00341A37" w:rsidRDefault="008E442F" w:rsidP="00341A37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D</w:t>
            </w:r>
            <w:r>
              <w:rPr>
                <w:rFonts w:ascii="黑体" w:eastAsia="黑体" w:hAnsi="黑体"/>
                <w:szCs w:val="21"/>
              </w:rPr>
              <w:t>TD</w:t>
            </w:r>
            <w:r>
              <w:rPr>
                <w:rFonts w:ascii="黑体" w:eastAsia="黑体" w:hAnsi="黑体" w:hint="eastAsia"/>
                <w:szCs w:val="21"/>
              </w:rPr>
              <w:t>文件</w:t>
            </w:r>
          </w:p>
          <w:p w14:paraId="37E80B73" w14:textId="5D8F73BF" w:rsidR="00341A37" w:rsidRDefault="00341A37" w:rsidP="00341A37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hint="eastAsia"/>
              </w:rPr>
              <w:t>&lt;</w:t>
            </w:r>
            <w:r>
              <w:t>!</w:t>
            </w:r>
            <w:proofErr w:type="gramStart"/>
            <w:r>
              <w:t xml:space="preserve">ELEMENT  </w:t>
            </w:r>
            <w:r>
              <w:rPr>
                <w:rFonts w:hint="eastAsia"/>
              </w:rPr>
              <w:t>person</w:t>
            </w:r>
            <w:proofErr w:type="gramEnd"/>
            <w:r>
              <w:rPr>
                <w:rFonts w:hint="eastAsia"/>
              </w:rPr>
              <w:t xml:space="preserve"> (name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age</w:t>
            </w:r>
            <w:r>
              <w:t>) &gt;</w:t>
            </w:r>
            <w:r w:rsidR="003B7FE0">
              <w:rPr>
                <w:rFonts w:hint="eastAsia"/>
              </w:rPr>
              <w:t>复杂元素</w:t>
            </w:r>
          </w:p>
          <w:p w14:paraId="31D05E4D" w14:textId="00E70D49" w:rsidR="00341A37" w:rsidRDefault="00341A37" w:rsidP="00341A37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hint="eastAsia"/>
              </w:rPr>
              <w:t>&lt;</w:t>
            </w:r>
            <w:r>
              <w:t>!</w:t>
            </w:r>
            <w:proofErr w:type="gramStart"/>
            <w:r>
              <w:t xml:space="preserve">ELEMENT  </w:t>
            </w:r>
            <w:r>
              <w:rPr>
                <w:rFonts w:hint="eastAsia"/>
              </w:rPr>
              <w:t>name</w:t>
            </w:r>
            <w:proofErr w:type="gramEnd"/>
            <w:r>
              <w:rPr>
                <w:rFonts w:hint="eastAsia"/>
              </w:rPr>
              <w:t xml:space="preserve"> (#</w:t>
            </w:r>
            <w:r>
              <w:t>PCDATA) &gt;</w:t>
            </w:r>
            <w:r w:rsidR="00100442">
              <w:rPr>
                <w:rFonts w:hint="eastAsia"/>
              </w:rPr>
              <w:t>简单元素</w:t>
            </w:r>
          </w:p>
          <w:p w14:paraId="426CA88E" w14:textId="651D6D27" w:rsidR="00F405FC" w:rsidRPr="009A2C2A" w:rsidRDefault="00341A37" w:rsidP="009A2C2A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hint="eastAsia"/>
              </w:rPr>
              <w:t>&lt;</w:t>
            </w:r>
            <w:r>
              <w:t>!</w:t>
            </w:r>
            <w:proofErr w:type="gramStart"/>
            <w:r>
              <w:t xml:space="preserve">ELEMENT  </w:t>
            </w:r>
            <w:r>
              <w:rPr>
                <w:rFonts w:hint="eastAsia"/>
              </w:rPr>
              <w:t>age</w:t>
            </w:r>
            <w:proofErr w:type="gramEnd"/>
            <w:r>
              <w:rPr>
                <w:rFonts w:hint="eastAsia"/>
              </w:rPr>
              <w:t>(#</w:t>
            </w:r>
            <w:r>
              <w:t>PCDATA) &gt;</w:t>
            </w:r>
            <w:r w:rsidR="005568CE">
              <w:rPr>
                <w:rFonts w:hint="eastAsia"/>
              </w:rPr>
              <w:t>简单</w:t>
            </w:r>
            <w:r w:rsidR="00100442">
              <w:rPr>
                <w:rFonts w:hint="eastAsia"/>
              </w:rPr>
              <w:t>元素</w:t>
            </w:r>
          </w:p>
        </w:tc>
      </w:tr>
      <w:bookmarkEnd w:id="0"/>
    </w:tbl>
    <w:p w14:paraId="7C14FF9F" w14:textId="0CD3984F" w:rsidR="00DD41BE" w:rsidRDefault="00DD41BE" w:rsidP="00CB6BCB">
      <w:pPr>
        <w:ind w:firstLine="420"/>
      </w:pPr>
    </w:p>
    <w:p w14:paraId="7D1A79E5" w14:textId="77777777" w:rsidR="00CB6BCB" w:rsidRDefault="00CB6BCB" w:rsidP="00CB6BCB">
      <w:pPr>
        <w:ind w:firstLine="420"/>
      </w:pPr>
      <w:r>
        <w:rPr>
          <w:noProof/>
        </w:rPr>
        <w:drawing>
          <wp:inline distT="0" distB="0" distL="0" distR="0" wp14:anchorId="57381D5F" wp14:editId="1ECBB708">
            <wp:extent cx="5274310" cy="27273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D15F" w14:textId="42F67ACA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打开</w:t>
      </w:r>
      <w:r w:rsidR="00796A19">
        <w:rPr>
          <w:rFonts w:hint="eastAsia"/>
        </w:rPr>
        <w:t>XML</w:t>
      </w:r>
      <w:r>
        <w:rPr>
          <w:rFonts w:hint="eastAsia"/>
        </w:rPr>
        <w:t>文件使用浏览器打开的，</w:t>
      </w:r>
      <w:r w:rsidRPr="00AC5555">
        <w:rPr>
          <w:rFonts w:hint="eastAsia"/>
          <w:color w:val="FF0000"/>
        </w:rPr>
        <w:t>浏览器只负责校验语法，而不负责校验约束</w:t>
      </w:r>
      <w:r w:rsidR="0075359A">
        <w:rPr>
          <w:rFonts w:hint="eastAsia"/>
        </w:rPr>
        <w:t>。</w:t>
      </w:r>
      <w:r>
        <w:rPr>
          <w:rFonts w:hint="eastAsia"/>
        </w:rPr>
        <w:t>如果校验</w:t>
      </w:r>
      <w:r w:rsidR="00796A19">
        <w:rPr>
          <w:rFonts w:hint="eastAsia"/>
        </w:rPr>
        <w:t>XML</w:t>
      </w:r>
      <w:r>
        <w:rPr>
          <w:rFonts w:hint="eastAsia"/>
        </w:rPr>
        <w:t>的约束，需要使用工具</w:t>
      </w:r>
      <w:r w:rsidR="00DB058D">
        <w:rPr>
          <w:rFonts w:hint="eastAsia"/>
        </w:rPr>
        <w:t>。</w:t>
      </w:r>
      <w:r w:rsidR="00382E1D">
        <w:rPr>
          <w:rFonts w:hint="eastAsia"/>
        </w:rPr>
        <w:t>可以使用</w:t>
      </w:r>
      <w:r w:rsidR="00382E1D">
        <w:rPr>
          <w:rFonts w:hint="eastAsia"/>
        </w:rPr>
        <w:t>myeclipse</w:t>
      </w:r>
      <w:r w:rsidR="00382E1D">
        <w:rPr>
          <w:rFonts w:hint="eastAsia"/>
        </w:rPr>
        <w:t>进行校验</w:t>
      </w:r>
      <w:r w:rsidR="00265EC1">
        <w:rPr>
          <w:rFonts w:hint="eastAsia"/>
        </w:rPr>
        <w:t>。</w:t>
      </w:r>
    </w:p>
    <w:p w14:paraId="3F4A26C6" w14:textId="2DCBEF4A" w:rsidR="00CB6BCB" w:rsidRDefault="00CB6BCB" w:rsidP="00A75683">
      <w:pPr>
        <w:pStyle w:val="2"/>
      </w:pPr>
      <w:r>
        <w:rPr>
          <w:rFonts w:hint="eastAsia"/>
        </w:rPr>
        <w:t>dtd</w:t>
      </w:r>
      <w:r>
        <w:rPr>
          <w:rFonts w:hint="eastAsia"/>
        </w:rPr>
        <w:t>的引入方式（三种）</w:t>
      </w:r>
    </w:p>
    <w:p w14:paraId="5937DB8D" w14:textId="77777777" w:rsidR="00935BD5" w:rsidRDefault="00935BD5" w:rsidP="00F62409">
      <w:pPr>
        <w:pStyle w:val="3"/>
      </w:pPr>
      <w:r>
        <w:rPr>
          <w:rFonts w:hint="eastAsia"/>
        </w:rPr>
        <w:t>外部引入</w:t>
      </w:r>
    </w:p>
    <w:p w14:paraId="2ECB4B4F" w14:textId="3EA6D684" w:rsidR="00370193" w:rsidRDefault="00935BD5" w:rsidP="00370193">
      <w:pPr>
        <w:ind w:firstLine="420"/>
      </w:pPr>
      <w:r>
        <w:rPr>
          <w:rFonts w:hint="eastAsia"/>
        </w:rPr>
        <w:t>外部引入</w:t>
      </w:r>
      <w:r w:rsidR="00CA55A5">
        <w:t>DTD</w:t>
      </w:r>
      <w:r w:rsidR="00CA55A5">
        <w:rPr>
          <w:rFonts w:hint="eastAsia"/>
        </w:rPr>
        <w:t>文件</w:t>
      </w:r>
      <w:r>
        <w:rPr>
          <w:rFonts w:hint="eastAsia"/>
        </w:rPr>
        <w:t>：</w:t>
      </w:r>
    </w:p>
    <w:p w14:paraId="11672C57" w14:textId="5D24D47B" w:rsidR="00CB6BCB" w:rsidRDefault="00370193" w:rsidP="00370193">
      <w:pPr>
        <w:ind w:firstLine="420"/>
      </w:pPr>
      <w:r>
        <w:rPr>
          <w:rFonts w:hint="eastAsia"/>
        </w:rPr>
        <w:t>格式：</w:t>
      </w:r>
      <w:r w:rsidR="00CB6BCB">
        <w:t>&lt;!</w:t>
      </w:r>
      <w:proofErr w:type="gramStart"/>
      <w:r w:rsidR="00CB6BCB">
        <w:t xml:space="preserve">DOCTYPE  </w:t>
      </w:r>
      <w:r w:rsidR="00CB6BCB">
        <w:rPr>
          <w:rFonts w:hint="eastAsia"/>
        </w:rPr>
        <w:t>根元素名称</w:t>
      </w:r>
      <w:proofErr w:type="gramEnd"/>
      <w:r w:rsidR="00CB6BCB">
        <w:rPr>
          <w:rFonts w:hint="eastAsia"/>
        </w:rPr>
        <w:t xml:space="preserve"> </w:t>
      </w:r>
      <w:r w:rsidR="00CB6BCB">
        <w:t xml:space="preserve">SYSTEM </w:t>
      </w:r>
      <w:r w:rsidR="00CB6BCB">
        <w:rPr>
          <w:rFonts w:hint="eastAsia"/>
        </w:rPr>
        <w:t>“根元素的路径</w:t>
      </w:r>
      <w:r w:rsidR="00CB6BCB">
        <w:t>”&gt;</w:t>
      </w:r>
    </w:p>
    <w:p w14:paraId="68F849D3" w14:textId="2033CA14" w:rsidR="00F9716B" w:rsidRDefault="00F9716B" w:rsidP="00370193">
      <w:pPr>
        <w:ind w:firstLine="420"/>
      </w:pPr>
      <w:r>
        <w:rPr>
          <w:rFonts w:hint="eastAsia"/>
        </w:rPr>
        <w:t>注：</w:t>
      </w:r>
    </w:p>
    <w:p w14:paraId="7DDC36FB" w14:textId="53C82A07" w:rsidR="00F9716B" w:rsidRDefault="00F9716B" w:rsidP="00370193">
      <w:pPr>
        <w:ind w:firstLine="420"/>
      </w:pPr>
      <w:r>
        <w:tab/>
        <w:t>1)S</w:t>
      </w:r>
      <w:r>
        <w:rPr>
          <w:rFonts w:hint="eastAsia"/>
        </w:rPr>
        <w:t>ystem</w:t>
      </w:r>
      <w:r>
        <w:rPr>
          <w:rFonts w:hint="eastAsia"/>
        </w:rPr>
        <w:t>：表示使用当前系统的</w:t>
      </w:r>
      <w:r>
        <w:rPr>
          <w:rFonts w:hint="eastAsia"/>
        </w:rPr>
        <w:t>dtd</w:t>
      </w:r>
    </w:p>
    <w:p w14:paraId="3E1CAD78" w14:textId="1F6E9B96" w:rsidR="00CB6BCB" w:rsidRDefault="00CB6BCB" w:rsidP="00F62409">
      <w:pPr>
        <w:pStyle w:val="3"/>
      </w:pPr>
      <w:r>
        <w:rPr>
          <w:rFonts w:hint="eastAsia"/>
        </w:rPr>
        <w:t>使用内部的</w:t>
      </w:r>
      <w:r>
        <w:rPr>
          <w:rFonts w:hint="eastAsia"/>
        </w:rPr>
        <w:t>dtd</w:t>
      </w:r>
      <w:r>
        <w:rPr>
          <w:rFonts w:hint="eastAsia"/>
        </w:rPr>
        <w:t>代码</w:t>
      </w:r>
      <w:r w:rsidR="007B45CE">
        <w:rPr>
          <w:rFonts w:hint="eastAsia"/>
        </w:rPr>
        <w:t>(</w:t>
      </w:r>
      <w:r>
        <w:rPr>
          <w:rFonts w:hint="eastAsia"/>
        </w:rPr>
        <w:t>在</w:t>
      </w:r>
      <w:r w:rsidR="00796A19">
        <w:rPr>
          <w:rFonts w:hint="eastAsia"/>
        </w:rPr>
        <w:t>XML</w:t>
      </w:r>
      <w:r>
        <w:rPr>
          <w:rFonts w:hint="eastAsia"/>
        </w:rPr>
        <w:t>中使用</w:t>
      </w:r>
      <w:r>
        <w:rPr>
          <w:rFonts w:hint="eastAsia"/>
        </w:rPr>
        <w:t>dtd</w:t>
      </w:r>
      <w:r w:rsidR="0014534E">
        <w:rPr>
          <w:rFonts w:hint="eastAsia"/>
        </w:rPr>
        <w:t>)</w:t>
      </w:r>
    </w:p>
    <w:p w14:paraId="6D37A058" w14:textId="6889445D" w:rsidR="00CB6BCB" w:rsidRDefault="00CB6BCB" w:rsidP="00A75683">
      <w:pPr>
        <w:ind w:left="420" w:firstLine="420"/>
      </w:pPr>
      <w:r>
        <w:t xml:space="preserve">&lt;!DOCTYPE </w:t>
      </w:r>
      <w:proofErr w:type="gramStart"/>
      <w:r>
        <w:rPr>
          <w:rFonts w:hint="eastAsia"/>
        </w:rPr>
        <w:t>根元素名称</w:t>
      </w:r>
      <w:r>
        <w:rPr>
          <w:rFonts w:hint="eastAsia"/>
        </w:rPr>
        <w:t>{</w:t>
      </w:r>
      <w:proofErr w:type="gramEnd"/>
    </w:p>
    <w:p w14:paraId="0A0F4250" w14:textId="0F389EC7" w:rsidR="00CB6BCB" w:rsidRDefault="00CB6BCB" w:rsidP="00A75683">
      <w:pPr>
        <w:ind w:leftChars="400" w:left="840" w:firstLine="420"/>
      </w:pPr>
      <w:r>
        <w:t xml:space="preserve">&lt;!ELEMENT </w:t>
      </w:r>
      <w:r w:rsidR="00BC3EB4">
        <w:rPr>
          <w:rFonts w:hint="eastAsia"/>
        </w:rPr>
        <w:t>students</w:t>
      </w:r>
      <w:r w:rsidR="00BC3EB4">
        <w:t xml:space="preserve"> (student+/</w:t>
      </w:r>
      <w:r w:rsidR="00BC3EB4">
        <w:rPr>
          <w:rFonts w:hint="eastAsia"/>
        </w:rPr>
        <w:t>？</w:t>
      </w:r>
      <w:r w:rsidR="00BC3EB4">
        <w:rPr>
          <w:rFonts w:hint="eastAsia"/>
        </w:rPr>
        <w:t>/*</w:t>
      </w:r>
      <w:r>
        <w:t>)&gt;</w:t>
      </w:r>
    </w:p>
    <w:p w14:paraId="0A300433" w14:textId="1C6EFCDE" w:rsidR="000631F7" w:rsidRDefault="000631F7" w:rsidP="00A75683">
      <w:pPr>
        <w:ind w:leftChars="400" w:left="840" w:firstLine="420"/>
      </w:pPr>
      <w:r>
        <w:rPr>
          <w:rFonts w:hint="eastAsia"/>
        </w:rPr>
        <w:t>&lt;</w:t>
      </w:r>
      <w:r>
        <w:t>!—</w:t>
      </w:r>
      <w:r>
        <w:rPr>
          <w:rFonts w:hint="eastAsia"/>
        </w:rPr>
        <w:t>表示</w:t>
      </w:r>
      <w:r>
        <w:rPr>
          <w:rFonts w:hint="eastAsia"/>
        </w:rPr>
        <w:t>students</w:t>
      </w:r>
      <w:r>
        <w:rPr>
          <w:rFonts w:hint="eastAsia"/>
        </w:rPr>
        <w:t>标签中的元素只能是括号中的类型</w:t>
      </w:r>
      <w:r>
        <w:t>-</w:t>
      </w:r>
      <w:r>
        <w:rPr>
          <w:rFonts w:hint="eastAsia"/>
        </w:rPr>
        <w:t>-</w:t>
      </w:r>
      <w:r>
        <w:t>&gt;</w:t>
      </w:r>
    </w:p>
    <w:p w14:paraId="175F734C" w14:textId="262DEDE4" w:rsidR="000631F7" w:rsidRDefault="00CB6BCB" w:rsidP="000631F7">
      <w:pPr>
        <w:ind w:leftChars="400" w:left="840" w:firstLine="420"/>
      </w:pPr>
      <w:r>
        <w:t xml:space="preserve">&lt;!ELEMENT </w:t>
      </w:r>
      <w:r w:rsidR="000631F7">
        <w:rPr>
          <w:rFonts w:hint="eastAsia"/>
        </w:rPr>
        <w:t>student</w:t>
      </w:r>
      <w:r w:rsidR="000631F7">
        <w:t xml:space="preserve">  </w:t>
      </w:r>
      <w:r>
        <w:t>(</w:t>
      </w:r>
      <w:r w:rsidR="000631F7">
        <w:t>name,age,score</w:t>
      </w:r>
      <w:r>
        <w:t xml:space="preserve">)&gt; </w:t>
      </w:r>
    </w:p>
    <w:p w14:paraId="3ACF0BC2" w14:textId="23907C56" w:rsidR="000631F7" w:rsidRDefault="000631F7" w:rsidP="000631F7">
      <w:pPr>
        <w:ind w:leftChars="400" w:left="840" w:firstLine="420"/>
      </w:pPr>
      <w:r>
        <w:rPr>
          <w:rFonts w:hint="eastAsia"/>
        </w:rPr>
        <w:t>&lt;</w:t>
      </w:r>
      <w:r>
        <w:t>!—</w:t>
      </w:r>
      <w:r>
        <w:rPr>
          <w:rFonts w:hint="eastAsia"/>
        </w:rPr>
        <w:t>表示</w:t>
      </w:r>
      <w:r>
        <w:rPr>
          <w:rFonts w:hint="eastAsia"/>
        </w:rPr>
        <w:t>student</w:t>
      </w:r>
      <w:r>
        <w:rPr>
          <w:rFonts w:hint="eastAsia"/>
        </w:rPr>
        <w:t>标签中的元素只能是括号中的类型</w:t>
      </w:r>
      <w:r>
        <w:t>-</w:t>
      </w:r>
      <w:r>
        <w:rPr>
          <w:rFonts w:hint="eastAsia"/>
        </w:rPr>
        <w:t>-</w:t>
      </w:r>
      <w:r>
        <w:t>&gt;</w:t>
      </w:r>
    </w:p>
    <w:p w14:paraId="1DC70ABB" w14:textId="2DB2FA08" w:rsidR="00CB6BCB" w:rsidRDefault="00CB6BCB" w:rsidP="00A75683">
      <w:pPr>
        <w:ind w:leftChars="400" w:left="840" w:firstLine="420"/>
      </w:pPr>
      <w:r>
        <w:t>&lt;!</w:t>
      </w:r>
      <w:r w:rsidR="000631F7">
        <w:t>ATTLIST</w:t>
      </w:r>
      <w:r>
        <w:t xml:space="preserve"> </w:t>
      </w:r>
      <w:r w:rsidR="000631F7">
        <w:rPr>
          <w:rFonts w:hint="eastAsia"/>
        </w:rPr>
        <w:t>student</w:t>
      </w:r>
      <w:r w:rsidR="000631F7">
        <w:t xml:space="preserve">  </w:t>
      </w:r>
      <w:r w:rsidR="000631F7">
        <w:rPr>
          <w:rFonts w:hint="eastAsia"/>
        </w:rPr>
        <w:t>id</w:t>
      </w:r>
      <w:r w:rsidR="000631F7">
        <w:t xml:space="preserve"> CDTA</w:t>
      </w:r>
      <w:r>
        <w:t xml:space="preserve">(#PCDATE)&gt; </w:t>
      </w:r>
    </w:p>
    <w:p w14:paraId="0A6FAD40" w14:textId="795623A6" w:rsidR="000631F7" w:rsidRDefault="000631F7" w:rsidP="000631F7">
      <w:pPr>
        <w:ind w:leftChars="400" w:left="840" w:firstLine="420"/>
      </w:pPr>
      <w:r>
        <w:rPr>
          <w:rFonts w:hint="eastAsia"/>
        </w:rPr>
        <w:t>&lt;</w:t>
      </w:r>
      <w:r>
        <w:t>!—</w:t>
      </w:r>
      <w:r>
        <w:rPr>
          <w:rFonts w:hint="eastAsia"/>
        </w:rPr>
        <w:t>表示</w:t>
      </w:r>
      <w:r>
        <w:rPr>
          <w:rFonts w:hint="eastAsia"/>
        </w:rPr>
        <w:t>student</w:t>
      </w:r>
      <w:r>
        <w:rPr>
          <w:rFonts w:hint="eastAsia"/>
        </w:rPr>
        <w:t>标签中的元素只能是括号中的类型</w:t>
      </w:r>
      <w:r>
        <w:t>-</w:t>
      </w:r>
      <w:r>
        <w:rPr>
          <w:rFonts w:hint="eastAsia"/>
        </w:rPr>
        <w:t>-</w:t>
      </w:r>
      <w:r>
        <w:t>&gt;</w:t>
      </w:r>
    </w:p>
    <w:p w14:paraId="78A2885E" w14:textId="33F591EF" w:rsidR="000631F7" w:rsidRDefault="000631F7" w:rsidP="000631F7">
      <w:pPr>
        <w:ind w:leftChars="400" w:left="840" w:firstLine="420"/>
      </w:pPr>
      <w:r>
        <w:t xml:space="preserve">&lt;!ELEMENT name </w:t>
      </w:r>
      <w:r w:rsidR="00E57351">
        <w:t>(#PCDATE)</w:t>
      </w:r>
      <w:r>
        <w:t>&gt;</w:t>
      </w:r>
    </w:p>
    <w:p w14:paraId="6EEC436E" w14:textId="352D9CF5" w:rsidR="00D42612" w:rsidRPr="00FE75AD" w:rsidRDefault="00D42612" w:rsidP="00FE75AD">
      <w:pPr>
        <w:ind w:leftChars="400" w:left="840" w:firstLine="420"/>
      </w:pPr>
      <w:r>
        <w:rPr>
          <w:rFonts w:hint="eastAsia"/>
        </w:rPr>
        <w:t>&lt;</w:t>
      </w:r>
      <w:r>
        <w:t>!—</w:t>
      </w:r>
      <w:r>
        <w:rPr>
          <w:rFonts w:hint="eastAsia"/>
        </w:rPr>
        <w:t>表示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为属性，且属性的内容是字符串</w:t>
      </w:r>
      <w:r>
        <w:t>-</w:t>
      </w:r>
      <w:r>
        <w:rPr>
          <w:rFonts w:hint="eastAsia"/>
        </w:rPr>
        <w:t>-</w:t>
      </w:r>
      <w:r>
        <w:t>&gt;</w:t>
      </w:r>
    </w:p>
    <w:p w14:paraId="1FF01764" w14:textId="6D23EC3A" w:rsidR="000631F7" w:rsidRDefault="000631F7" w:rsidP="000631F7">
      <w:pPr>
        <w:ind w:leftChars="400" w:left="840" w:firstLine="420"/>
      </w:pPr>
      <w:r>
        <w:t xml:space="preserve">&lt;!ELEMENT age  </w:t>
      </w:r>
      <w:r w:rsidR="00E57351">
        <w:t>(#PCDATE)</w:t>
      </w:r>
      <w:r>
        <w:t>&gt;</w:t>
      </w:r>
    </w:p>
    <w:p w14:paraId="00A623A1" w14:textId="2D84641C" w:rsidR="000631F7" w:rsidRPr="000631F7" w:rsidRDefault="000631F7" w:rsidP="0047591E">
      <w:pPr>
        <w:ind w:leftChars="400" w:left="840" w:firstLine="420"/>
      </w:pPr>
      <w:r>
        <w:t xml:space="preserve">&lt;!ELEMENT score  </w:t>
      </w:r>
      <w:r w:rsidR="00E57351">
        <w:t>(#PCDATE)</w:t>
      </w:r>
      <w:r>
        <w:t>&gt;</w:t>
      </w:r>
    </w:p>
    <w:p w14:paraId="77F373C2" w14:textId="78FEF7C3" w:rsidR="00CB6BCB" w:rsidRDefault="00CB6BCB" w:rsidP="00A75683">
      <w:pPr>
        <w:ind w:left="420" w:firstLine="420"/>
      </w:pPr>
      <w:r>
        <w:t>}&gt;</w:t>
      </w:r>
    </w:p>
    <w:p w14:paraId="6873E594" w14:textId="09CF387A" w:rsidR="000631F7" w:rsidRDefault="000631F7" w:rsidP="00A75683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+</w:t>
      </w:r>
      <w:r>
        <w:rPr>
          <w:rFonts w:hint="eastAsia"/>
        </w:rPr>
        <w:t>：代表元素出现</w:t>
      </w:r>
      <w:r>
        <w:rPr>
          <w:rFonts w:hint="eastAsia"/>
        </w:rPr>
        <w:t>1-n</w:t>
      </w:r>
      <w:r>
        <w:rPr>
          <w:rFonts w:hint="eastAsia"/>
        </w:rPr>
        <w:t>。</w:t>
      </w:r>
    </w:p>
    <w:p w14:paraId="2786DC2B" w14:textId="77777777" w:rsidR="000631F7" w:rsidRDefault="000631F7" w:rsidP="00A75683">
      <w:pPr>
        <w:ind w:left="420" w:firstLine="420"/>
      </w:pPr>
      <w:r>
        <w:t xml:space="preserve">   </w:t>
      </w:r>
      <w:r>
        <w:rPr>
          <w:rFonts w:hint="eastAsia"/>
        </w:rPr>
        <w:t>?</w:t>
      </w:r>
      <w:r>
        <w:t xml:space="preserve"> :</w:t>
      </w:r>
      <w:r>
        <w:rPr>
          <w:rFonts w:hint="eastAsia"/>
        </w:rPr>
        <w:t>代表元素出现</w:t>
      </w:r>
      <w:r>
        <w:rPr>
          <w:rFonts w:hint="eastAsia"/>
        </w:rPr>
        <w:t>0-1.</w:t>
      </w:r>
    </w:p>
    <w:p w14:paraId="6DB65BE3" w14:textId="65C5E8B2" w:rsidR="000631F7" w:rsidRDefault="000631F7" w:rsidP="00A75683">
      <w:pPr>
        <w:ind w:left="420" w:firstLine="420"/>
      </w:pPr>
      <w:r>
        <w:t xml:space="preserve">   *: </w:t>
      </w:r>
      <w:r>
        <w:rPr>
          <w:rFonts w:hint="eastAsia"/>
        </w:rPr>
        <w:t>代表从元素出现</w:t>
      </w:r>
      <w:r>
        <w:rPr>
          <w:rFonts w:hint="eastAsia"/>
        </w:rPr>
        <w:t>0-n</w:t>
      </w:r>
      <w:r>
        <w:rPr>
          <w:rFonts w:hint="eastAsia"/>
        </w:rPr>
        <w:t>。</w:t>
      </w:r>
    </w:p>
    <w:p w14:paraId="51ACD2C9" w14:textId="59193342" w:rsidR="00CB6BCB" w:rsidRDefault="00CB6BCB" w:rsidP="00F62409">
      <w:pPr>
        <w:pStyle w:val="3"/>
      </w:pPr>
      <w:r>
        <w:rPr>
          <w:rFonts w:hint="eastAsia"/>
        </w:rPr>
        <w:t>使用外部的</w:t>
      </w:r>
      <w:r>
        <w:rPr>
          <w:rFonts w:hint="eastAsia"/>
        </w:rPr>
        <w:t>dtd</w:t>
      </w:r>
      <w:r>
        <w:rPr>
          <w:rFonts w:hint="eastAsia"/>
        </w:rPr>
        <w:t>文件（网络上的</w:t>
      </w:r>
      <w:r>
        <w:rPr>
          <w:rFonts w:hint="eastAsia"/>
        </w:rPr>
        <w:t>dtd</w:t>
      </w:r>
      <w:r>
        <w:rPr>
          <w:rFonts w:hint="eastAsia"/>
        </w:rPr>
        <w:t>文件）</w:t>
      </w:r>
    </w:p>
    <w:p w14:paraId="6E1F45DA" w14:textId="39E81DD5" w:rsidR="00CB6BCB" w:rsidRDefault="00B6507D" w:rsidP="00A75683">
      <w:pPr>
        <w:ind w:firstLine="420"/>
      </w:pPr>
      <w:r>
        <w:rPr>
          <w:rFonts w:hint="eastAsia"/>
        </w:rPr>
        <w:t>格式：</w:t>
      </w:r>
      <w:r w:rsidR="00CB6BCB">
        <w:rPr>
          <w:rFonts w:hint="eastAsia"/>
        </w:rPr>
        <w:t>&lt;!</w:t>
      </w:r>
      <w:r w:rsidR="00CB6BCB">
        <w:t xml:space="preserve">DOCTYPE </w:t>
      </w:r>
      <w:r w:rsidR="00CB6BCB">
        <w:rPr>
          <w:rFonts w:hint="eastAsia"/>
        </w:rPr>
        <w:t>个人元素</w:t>
      </w:r>
      <w:r w:rsidR="00CB6BCB">
        <w:rPr>
          <w:rFonts w:hint="eastAsia"/>
        </w:rPr>
        <w:t xml:space="preserve"> </w:t>
      </w:r>
      <w:r w:rsidR="00CB6BCB">
        <w:t xml:space="preserve">PUBLIC </w:t>
      </w:r>
      <w:r w:rsidR="00CB6BCB">
        <w:rPr>
          <w:rFonts w:hint="eastAsia"/>
        </w:rPr>
        <w:t>“</w:t>
      </w:r>
      <w:r w:rsidR="00CB6BCB">
        <w:rPr>
          <w:rFonts w:hint="eastAsia"/>
        </w:rPr>
        <w:t>D</w:t>
      </w:r>
      <w:r w:rsidR="00CB6BCB">
        <w:t>TD</w:t>
      </w:r>
      <w:r w:rsidR="00CB6BCB">
        <w:rPr>
          <w:rFonts w:hint="eastAsia"/>
        </w:rPr>
        <w:t>名称”</w:t>
      </w:r>
      <w:r w:rsidR="00CB6BCB">
        <w:rPr>
          <w:rFonts w:hint="eastAsia"/>
        </w:rPr>
        <w:t xml:space="preserve"> </w:t>
      </w:r>
      <w:r w:rsidR="00CB6BCB">
        <w:rPr>
          <w:rFonts w:hint="eastAsia"/>
        </w:rPr>
        <w:t>“</w:t>
      </w:r>
      <w:r w:rsidR="00CB6BCB">
        <w:rPr>
          <w:rFonts w:hint="eastAsia"/>
        </w:rPr>
        <w:t>D</w:t>
      </w:r>
      <w:r w:rsidR="00CB6BCB">
        <w:t>TD</w:t>
      </w:r>
      <w:r w:rsidR="00CB6BCB">
        <w:rPr>
          <w:rFonts w:hint="eastAsia"/>
        </w:rPr>
        <w:t>文档的</w:t>
      </w:r>
      <w:r w:rsidR="00CB6BCB">
        <w:t>URL</w:t>
      </w:r>
      <w:r w:rsidR="00CB6BCB">
        <w:rPr>
          <w:rFonts w:hint="eastAsia"/>
        </w:rPr>
        <w:t>”</w:t>
      </w:r>
      <w:r w:rsidR="00CB6BCB">
        <w:t>&gt;</w:t>
      </w:r>
    </w:p>
    <w:p w14:paraId="18CD5A49" w14:textId="06C6A0A0" w:rsidR="00E84479" w:rsidRDefault="00E84479" w:rsidP="00A75683">
      <w:pPr>
        <w:ind w:firstLine="420"/>
      </w:pPr>
      <w:r>
        <w:rPr>
          <w:rFonts w:hint="eastAsia"/>
        </w:rPr>
        <w:t>注：</w:t>
      </w:r>
    </w:p>
    <w:p w14:paraId="40C7BE6C" w14:textId="6A3A196C" w:rsidR="00CB6BCB" w:rsidRDefault="00E84479" w:rsidP="004A38D3">
      <w:pPr>
        <w:ind w:firstLine="420"/>
      </w:pPr>
      <w:r>
        <w:tab/>
        <w:t>1</w:t>
      </w:r>
      <w:r w:rsidR="001349FC">
        <w:rPr>
          <w:rFonts w:hint="eastAsia"/>
        </w:rPr>
        <w:t>)</w:t>
      </w:r>
      <w:r>
        <w:t>PUBLIC</w:t>
      </w:r>
      <w:r w:rsidR="002B6A01">
        <w:t xml:space="preserve"> </w:t>
      </w:r>
      <w:r w:rsidR="002B6A01">
        <w:rPr>
          <w:rFonts w:hint="eastAsia"/>
        </w:rPr>
        <w:t>指的是使用网络上的</w:t>
      </w:r>
      <w:r w:rsidR="002B6A01">
        <w:rPr>
          <w:rFonts w:hint="eastAsia"/>
        </w:rPr>
        <w:t>dtd</w:t>
      </w:r>
      <w:r w:rsidR="002B6A01">
        <w:rPr>
          <w:rFonts w:hint="eastAsia"/>
        </w:rPr>
        <w:t>文件。</w:t>
      </w:r>
      <w:r w:rsidR="00CB6BCB">
        <w:rPr>
          <w:rFonts w:hint="eastAsia"/>
        </w:rPr>
        <w:t>后面要学到框架</w:t>
      </w:r>
      <w:r w:rsidR="00CB6BCB">
        <w:rPr>
          <w:rFonts w:hint="eastAsia"/>
        </w:rPr>
        <w:t>s</w:t>
      </w:r>
      <w:r w:rsidR="00CB6BCB">
        <w:t xml:space="preserve">truct </w:t>
      </w:r>
      <w:r w:rsidR="00CB6BCB">
        <w:rPr>
          <w:rFonts w:hint="eastAsia"/>
        </w:rPr>
        <w:t>使用配置文件</w:t>
      </w:r>
      <w:r w:rsidR="002A7C02">
        <w:rPr>
          <w:rFonts w:hint="eastAsia"/>
        </w:rPr>
        <w:t>，</w:t>
      </w:r>
      <w:r w:rsidR="00CB6BCB">
        <w:rPr>
          <w:rFonts w:hint="eastAsia"/>
        </w:rPr>
        <w:t>使用外部的</w:t>
      </w:r>
      <w:r w:rsidR="00CB6BCB">
        <w:rPr>
          <w:rFonts w:hint="eastAsia"/>
        </w:rPr>
        <w:t>dtd</w:t>
      </w:r>
    </w:p>
    <w:p w14:paraId="30E194E0" w14:textId="77777777" w:rsidR="007B45CE" w:rsidRDefault="007B45CE" w:rsidP="00A75683">
      <w:pPr>
        <w:ind w:firstLine="420"/>
      </w:pPr>
    </w:p>
    <w:p w14:paraId="49E10362" w14:textId="3EF94B79" w:rsidR="00CB6BCB" w:rsidRDefault="00CB6BCB" w:rsidP="00871247">
      <w:pPr>
        <w:pStyle w:val="2"/>
      </w:pPr>
      <w:r>
        <w:rPr>
          <w:rFonts w:hint="eastAsia"/>
        </w:rPr>
        <w:t>使用</w:t>
      </w:r>
      <w:r>
        <w:t>DTD</w:t>
      </w:r>
      <w:r>
        <w:rPr>
          <w:rFonts w:hint="eastAsia"/>
        </w:rPr>
        <w:t>来定义元素</w:t>
      </w:r>
    </w:p>
    <w:p w14:paraId="584BB1BF" w14:textId="2C0A321E" w:rsidR="00CB6BCB" w:rsidRDefault="00871247" w:rsidP="00871247">
      <w:pPr>
        <w:ind w:firstLineChars="0" w:firstLine="0"/>
      </w:pPr>
      <w:r>
        <w:tab/>
      </w:r>
      <w:r w:rsidR="00CB6BCB">
        <w:rPr>
          <w:rFonts w:hint="eastAsia"/>
        </w:rPr>
        <w:t>语法</w:t>
      </w:r>
      <w:r w:rsidR="00CB6BCB">
        <w:rPr>
          <w:rFonts w:hint="eastAsia"/>
        </w:rPr>
        <w:t>:&lt;</w:t>
      </w:r>
      <w:r w:rsidR="00CB6BCB">
        <w:t xml:space="preserve">!ELEMENT </w:t>
      </w:r>
      <w:r w:rsidR="00CB6BCB">
        <w:rPr>
          <w:rFonts w:hint="eastAsia"/>
        </w:rPr>
        <w:t>元素名</w:t>
      </w:r>
      <w:r w:rsidR="00CB6BCB">
        <w:rPr>
          <w:rFonts w:hint="eastAsia"/>
        </w:rPr>
        <w:t xml:space="preserve"> </w:t>
      </w:r>
      <w:r w:rsidR="00CB6BCB">
        <w:rPr>
          <w:rFonts w:hint="eastAsia"/>
        </w:rPr>
        <w:t>约束</w:t>
      </w:r>
      <w:r w:rsidR="00CB6BCB">
        <w:t>&gt;</w:t>
      </w:r>
    </w:p>
    <w:p w14:paraId="6AEEE2D9" w14:textId="165761F6" w:rsidR="00CB6BCB" w:rsidRDefault="00CB6BCB" w:rsidP="00F62409">
      <w:pPr>
        <w:pStyle w:val="3"/>
      </w:pPr>
      <w:r>
        <w:rPr>
          <w:rFonts w:hint="eastAsia"/>
        </w:rPr>
        <w:t>简单元素：没有子元素的元素</w:t>
      </w:r>
    </w:p>
    <w:p w14:paraId="69817F56" w14:textId="3EF29B27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&lt;</w:t>
      </w:r>
      <w:r>
        <w:t>!ELEMENT name (#PCDATA)&gt;</w:t>
      </w:r>
    </w:p>
    <w:p w14:paraId="27FF04A6" w14:textId="45D064C0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</w:t>
      </w:r>
      <w:r w:rsidR="00E101FB">
        <w:tab/>
      </w:r>
      <w:r>
        <w:t xml:space="preserve">(#PCDATA)  </w:t>
      </w:r>
      <w:r>
        <w:rPr>
          <w:rFonts w:hint="eastAsia"/>
        </w:rPr>
        <w:t>约束</w:t>
      </w:r>
      <w:r>
        <w:rPr>
          <w:rFonts w:hint="eastAsia"/>
        </w:rPr>
        <w:t>name</w:t>
      </w:r>
      <w:r>
        <w:rPr>
          <w:rFonts w:hint="eastAsia"/>
        </w:rPr>
        <w:t>是字符串类型</w:t>
      </w:r>
    </w:p>
    <w:p w14:paraId="7D621830" w14:textId="24ACBC1F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    EMPTY  :</w:t>
      </w:r>
      <w:r>
        <w:rPr>
          <w:rFonts w:hint="eastAsia"/>
        </w:rPr>
        <w:t>元素为空（没有内容）</w:t>
      </w:r>
      <w:r w:rsidR="00155C3C">
        <w:rPr>
          <w:rFonts w:hint="eastAsia"/>
        </w:rPr>
        <w:t>、</w:t>
      </w:r>
    </w:p>
    <w:p w14:paraId="11B9C2DD" w14:textId="7DECF74B" w:rsidR="00155C3C" w:rsidRDefault="00155C3C" w:rsidP="00CB6BCB">
      <w:pPr>
        <w:ind w:firstLine="420"/>
      </w:pPr>
      <w:r>
        <w:tab/>
      </w:r>
      <w:r>
        <w:tab/>
      </w:r>
      <w:r>
        <w:tab/>
      </w:r>
      <w:r>
        <w:tab/>
        <w:t>ANY</w:t>
      </w:r>
      <w:r>
        <w:rPr>
          <w:rFonts w:hint="eastAsia"/>
        </w:rPr>
        <w:t>：元素可以为空的，也可不为空</w:t>
      </w:r>
      <w:r w:rsidR="00D62570">
        <w:rPr>
          <w:rFonts w:hint="eastAsia"/>
        </w:rPr>
        <w:t>。</w:t>
      </w:r>
    </w:p>
    <w:p w14:paraId="3746D902" w14:textId="2BBD8551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例如</w:t>
      </w:r>
      <w:r>
        <w:t xml:space="preserve">:DTD </w:t>
      </w:r>
      <w:r>
        <w:rPr>
          <w:rFonts w:hint="eastAsia"/>
        </w:rPr>
        <w:t>代码</w:t>
      </w:r>
    </w:p>
    <w:p w14:paraId="33FFE709" w14:textId="1DA70287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&lt;</w:t>
      </w:r>
      <w:r>
        <w:t xml:space="preserve">!ELEMENT </w:t>
      </w:r>
      <w:r>
        <w:rPr>
          <w:rFonts w:hint="eastAsia"/>
        </w:rPr>
        <w:t>sex</w:t>
      </w:r>
      <w:r>
        <w:t xml:space="preserve"> EMPTY&gt;</w:t>
      </w:r>
    </w:p>
    <w:p w14:paraId="7B4F1EC8" w14:textId="3B6DE79D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   </w:t>
      </w:r>
      <w:r w:rsidR="00796A19">
        <w:t>XML</w:t>
      </w:r>
      <w:r>
        <w:rPr>
          <w:rFonts w:hint="eastAsia"/>
        </w:rPr>
        <w:t>代码</w:t>
      </w:r>
    </w:p>
    <w:p w14:paraId="255CC8AF" w14:textId="422D3213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       &lt;sex&gt;&lt;sex&gt;(</w:t>
      </w:r>
      <w:r>
        <w:rPr>
          <w:rFonts w:hint="eastAsia"/>
        </w:rPr>
        <w:t>元素</w:t>
      </w:r>
      <w:r w:rsidR="00E101FB">
        <w:rPr>
          <w:rFonts w:hint="eastAsia"/>
        </w:rPr>
        <w:t>必须</w:t>
      </w:r>
      <w:r>
        <w:rPr>
          <w:rFonts w:hint="eastAsia"/>
        </w:rPr>
        <w:t>为空</w:t>
      </w:r>
      <w:r>
        <w:t>)</w:t>
      </w:r>
      <w:r w:rsidR="00E101FB">
        <w:t xml:space="preserve"> </w:t>
      </w:r>
    </w:p>
    <w:p w14:paraId="3C6D1F0D" w14:textId="77777777" w:rsidR="00E101FB" w:rsidRDefault="00CB6BCB" w:rsidP="00E101FB">
      <w:pPr>
        <w:ind w:firstLine="420"/>
      </w:pPr>
      <w:r>
        <w:rPr>
          <w:rFonts w:hint="eastAsia"/>
        </w:rPr>
        <w:t xml:space="preserve"> </w:t>
      </w:r>
      <w:r>
        <w:t xml:space="preserve">                        </w:t>
      </w:r>
    </w:p>
    <w:p w14:paraId="4D0463D8" w14:textId="4D761A10" w:rsidR="00CB6BCB" w:rsidRDefault="00CB6BCB" w:rsidP="00E101FB">
      <w:pPr>
        <w:ind w:firstLine="420"/>
      </w:pPr>
      <w:r>
        <w:t xml:space="preserve">    DTD</w:t>
      </w:r>
      <w:r>
        <w:rPr>
          <w:rFonts w:hint="eastAsia"/>
        </w:rPr>
        <w:t>代码</w:t>
      </w:r>
      <w:r>
        <w:rPr>
          <w:rFonts w:hint="eastAsia"/>
        </w:rPr>
        <w:t>&lt;</w:t>
      </w:r>
      <w:r>
        <w:t xml:space="preserve">!ELEMENT </w:t>
      </w:r>
      <w:r>
        <w:rPr>
          <w:rFonts w:hint="eastAsia"/>
        </w:rPr>
        <w:t>sex</w:t>
      </w:r>
      <w:r>
        <w:t xml:space="preserve"> EMPTY&gt;</w:t>
      </w:r>
    </w:p>
    <w:p w14:paraId="3C7723EB" w14:textId="77777777" w:rsidR="00CB6BCB" w:rsidRDefault="00CB6BCB" w:rsidP="00CB6BCB">
      <w:pPr>
        <w:ind w:firstLineChars="1200" w:firstLine="2520"/>
      </w:pPr>
      <w:r>
        <w:rPr>
          <w:rFonts w:hint="eastAsia"/>
        </w:rPr>
        <w:t xml:space="preserve"> </w:t>
      </w:r>
      <w:r>
        <w:t xml:space="preserve">        &lt;sex</w:t>
      </w:r>
      <w:r>
        <w:rPr>
          <w:rFonts w:hint="eastAsia"/>
        </w:rPr>
        <w:t>&gt;</w:t>
      </w:r>
      <w:r>
        <w:t>&lt;sex&gt;</w:t>
      </w:r>
    </w:p>
    <w:p w14:paraId="3BB3393C" w14:textId="77777777" w:rsidR="00AB7F84" w:rsidRDefault="00CB6BCB" w:rsidP="00F62409">
      <w:pPr>
        <w:pStyle w:val="3"/>
      </w:pPr>
      <w:r>
        <w:rPr>
          <w:rFonts w:hint="eastAsia"/>
        </w:rPr>
        <w:t>复杂元素</w:t>
      </w:r>
    </w:p>
    <w:p w14:paraId="5C5D9684" w14:textId="22DE8F8B" w:rsidR="00777F14" w:rsidRDefault="00AB7F84" w:rsidP="002C0D4F">
      <w:pPr>
        <w:ind w:firstLine="420"/>
      </w:pPr>
      <w:r>
        <w:rPr>
          <w:rFonts w:hint="eastAsia"/>
        </w:rPr>
        <w:t>格式</w:t>
      </w:r>
      <w:r w:rsidR="00777F14">
        <w:rPr>
          <w:rFonts w:hint="eastAsia"/>
        </w:rPr>
        <w:t>:</w:t>
      </w:r>
      <w:r w:rsidR="00777F14">
        <w:t>&lt;!</w:t>
      </w:r>
      <w:proofErr w:type="gramStart"/>
      <w:r w:rsidR="00777F14">
        <w:t xml:space="preserve">ELEMENT  </w:t>
      </w:r>
      <w:r w:rsidR="00777F14">
        <w:rPr>
          <w:rFonts w:hint="eastAsia"/>
        </w:rPr>
        <w:t>元素名称</w:t>
      </w:r>
      <w:proofErr w:type="gramEnd"/>
      <w:r w:rsidR="00777F14">
        <w:rPr>
          <w:rFonts w:hint="eastAsia"/>
        </w:rPr>
        <w:t>（元素</w:t>
      </w:r>
      <w:r w:rsidR="00777F14">
        <w:rPr>
          <w:rFonts w:hint="eastAsia"/>
        </w:rPr>
        <w:t>1</w:t>
      </w:r>
      <w:r w:rsidR="00777F14">
        <w:rPr>
          <w:rFonts w:hint="eastAsia"/>
        </w:rPr>
        <w:t>，元素</w:t>
      </w:r>
      <w:r w:rsidR="00777F14">
        <w:t>2</w:t>
      </w:r>
      <w:r w:rsidR="00777F14">
        <w:rPr>
          <w:rFonts w:hint="eastAsia"/>
        </w:rPr>
        <w:t>，元素</w:t>
      </w:r>
      <w:r w:rsidR="00777F14">
        <w:rPr>
          <w:rFonts w:hint="eastAsia"/>
        </w:rPr>
        <w:t>3</w:t>
      </w:r>
      <w:r w:rsidR="00777F14">
        <w:rPr>
          <w:rFonts w:hint="eastAsia"/>
        </w:rPr>
        <w:t>）</w:t>
      </w:r>
      <w:r w:rsidR="00777F14">
        <w:t>&gt;</w:t>
      </w:r>
    </w:p>
    <w:p w14:paraId="661663B0" w14:textId="6A848030" w:rsidR="002C0D4F" w:rsidRDefault="006452DB" w:rsidP="002C0D4F">
      <w:pPr>
        <w:ind w:firstLine="420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="00CB6BCB">
        <w:t xml:space="preserve">&lt;!ELEMENT </w:t>
      </w:r>
      <w:r w:rsidR="00CB6BCB">
        <w:rPr>
          <w:rFonts w:hint="eastAsia"/>
        </w:rPr>
        <w:t>元素名称（</w:t>
      </w:r>
      <w:r w:rsidR="00CB6BCB">
        <w:rPr>
          <w:rFonts w:hint="eastAsia"/>
        </w:rPr>
        <w:t>school</w:t>
      </w:r>
      <w:r w:rsidR="00CB6BCB">
        <w:rPr>
          <w:rFonts w:hint="eastAsia"/>
        </w:rPr>
        <w:t>，</w:t>
      </w:r>
      <w:r w:rsidR="00CB6BCB">
        <w:rPr>
          <w:rFonts w:hint="eastAsia"/>
        </w:rPr>
        <w:t>sex</w:t>
      </w:r>
      <w:r w:rsidR="00CB6BCB">
        <w:rPr>
          <w:rFonts w:hint="eastAsia"/>
        </w:rPr>
        <w:t>，</w:t>
      </w:r>
      <w:r w:rsidR="00CB6BCB">
        <w:rPr>
          <w:rFonts w:hint="eastAsia"/>
        </w:rPr>
        <w:t>name</w:t>
      </w:r>
      <w:r w:rsidR="00CB6BCB">
        <w:rPr>
          <w:rFonts w:hint="eastAsia"/>
        </w:rPr>
        <w:t>）</w:t>
      </w:r>
      <w:r w:rsidR="00CB6BCB">
        <w:t>&gt;</w:t>
      </w:r>
    </w:p>
    <w:p w14:paraId="04D8D858" w14:textId="77777777" w:rsidR="00C53D66" w:rsidRDefault="002C0D4F" w:rsidP="002C0D4F">
      <w:pPr>
        <w:ind w:firstLine="420"/>
      </w:pPr>
      <w:r>
        <w:rPr>
          <w:rFonts w:hint="eastAsia"/>
        </w:rPr>
        <w:t>注：</w:t>
      </w:r>
    </w:p>
    <w:p w14:paraId="2A782586" w14:textId="6DAA9C3F" w:rsidR="00CB6BCB" w:rsidRDefault="00C53D66" w:rsidP="002C0D4F">
      <w:pPr>
        <w:ind w:firstLine="420"/>
      </w:pPr>
      <w:r>
        <w:tab/>
        <w:t>1</w:t>
      </w:r>
      <w:r>
        <w:rPr>
          <w:rFonts w:hint="eastAsia"/>
        </w:rPr>
        <w:t>)</w:t>
      </w:r>
      <w:r w:rsidR="00CB6BCB">
        <w:rPr>
          <w:rFonts w:hint="eastAsia"/>
        </w:rPr>
        <w:t>其中的元素在</w:t>
      </w:r>
      <w:r w:rsidR="00796A19">
        <w:rPr>
          <w:rFonts w:hint="eastAsia"/>
        </w:rPr>
        <w:t>XML</w:t>
      </w:r>
      <w:r w:rsidR="00CB6BCB">
        <w:rPr>
          <w:rFonts w:hint="eastAsia"/>
        </w:rPr>
        <w:t>中只能出现一次</w:t>
      </w:r>
      <w:r w:rsidR="006716A3">
        <w:rPr>
          <w:rFonts w:hint="eastAsia"/>
        </w:rPr>
        <w:t>。如果想要出现多次，可以使用特殊符号</w:t>
      </w:r>
    </w:p>
    <w:p w14:paraId="6478A7D6" w14:textId="2F0E5AA9" w:rsidR="003D7E2E" w:rsidRDefault="00CB6BCB" w:rsidP="003D7E2E">
      <w:pPr>
        <w:ind w:firstLine="420"/>
      </w:pPr>
      <w:r>
        <w:rPr>
          <w:rFonts w:hint="eastAsia"/>
        </w:rPr>
        <w:t xml:space="preserve"> </w:t>
      </w:r>
      <w:r>
        <w:t xml:space="preserve">          </w:t>
      </w:r>
      <w:r w:rsidR="003D7E2E">
        <w:t xml:space="preserve">  </w:t>
      </w:r>
      <w:r w:rsidR="003D7E2E">
        <w:rPr>
          <w:rFonts w:hint="eastAsia"/>
        </w:rPr>
        <w:t>*</w:t>
      </w:r>
      <w:r w:rsidR="003D7E2E">
        <w:rPr>
          <w:rFonts w:hint="eastAsia"/>
        </w:rPr>
        <w:t>：一次或者多次</w:t>
      </w:r>
    </w:p>
    <w:p w14:paraId="03CBA858" w14:textId="515EE93B" w:rsidR="003D7E2E" w:rsidRDefault="003D7E2E" w:rsidP="003D7E2E">
      <w:pPr>
        <w:ind w:firstLine="420"/>
      </w:pPr>
      <w:r>
        <w:rPr>
          <w:rFonts w:hint="eastAsia"/>
        </w:rPr>
        <w:t xml:space="preserve"> </w:t>
      </w:r>
      <w:r>
        <w:t xml:space="preserve">            </w:t>
      </w:r>
      <w:proofErr w:type="gramStart"/>
      <w:r w:rsidR="00051B46">
        <w:rPr>
          <w:rFonts w:hint="eastAsia"/>
        </w:rPr>
        <w:t>?</w:t>
      </w:r>
      <w:r>
        <w:rPr>
          <w:rFonts w:hint="eastAsia"/>
        </w:rPr>
        <w:t>：</w:t>
      </w:r>
      <w:proofErr w:type="gramEnd"/>
      <w:r>
        <w:rPr>
          <w:rFonts w:hint="eastAsia"/>
        </w:rPr>
        <w:t>表示元素出现零次或者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</w:p>
    <w:p w14:paraId="5E444152" w14:textId="12539E66" w:rsidR="00CB6BCB" w:rsidRPr="003D7E2E" w:rsidRDefault="003D7E2E" w:rsidP="00CB6BCB">
      <w:pPr>
        <w:ind w:firstLine="420"/>
      </w:pPr>
      <w:r>
        <w:tab/>
      </w:r>
      <w:r>
        <w:tab/>
      </w:r>
      <w:r>
        <w:tab/>
        <w:t xml:space="preserve"> +</w:t>
      </w:r>
      <w:r>
        <w:rPr>
          <w:rFonts w:hint="eastAsia"/>
        </w:rPr>
        <w:t>：表示元素出现的次数大</w:t>
      </w:r>
      <w:r w:rsidR="00BF12A9">
        <w:rPr>
          <w:rFonts w:hint="eastAsia"/>
        </w:rPr>
        <w:t>于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14:paraId="5D9FBFA2" w14:textId="77777777" w:rsidR="00CB6BCB" w:rsidRPr="001C5FE1" w:rsidRDefault="00CB6BCB" w:rsidP="00CB6BCB">
      <w:pPr>
        <w:ind w:firstLineChars="900" w:firstLine="1890"/>
      </w:pPr>
      <w:r w:rsidRPr="001C5FE1">
        <w:t>&lt;!</w:t>
      </w:r>
      <w:proofErr w:type="gramStart"/>
      <w:r w:rsidRPr="001C5FE1">
        <w:t xml:space="preserve">ELEMENT  </w:t>
      </w:r>
      <w:r w:rsidRPr="001C5FE1">
        <w:rPr>
          <w:rFonts w:hint="eastAsia"/>
        </w:rPr>
        <w:t>元素名称</w:t>
      </w:r>
      <w:proofErr w:type="gramEnd"/>
      <w:r w:rsidRPr="001C5FE1">
        <w:rPr>
          <w:rFonts w:hint="eastAsia"/>
        </w:rPr>
        <w:t>（</w:t>
      </w:r>
      <w:r w:rsidRPr="001C5FE1">
        <w:rPr>
          <w:rFonts w:hint="eastAsia"/>
        </w:rPr>
        <w:t>school</w:t>
      </w:r>
      <w:r w:rsidRPr="001C5FE1">
        <w:t>+</w:t>
      </w:r>
      <w:r w:rsidRPr="001C5FE1">
        <w:rPr>
          <w:rFonts w:hint="eastAsia"/>
        </w:rPr>
        <w:t>，</w:t>
      </w:r>
      <w:r w:rsidRPr="001C5FE1">
        <w:rPr>
          <w:rFonts w:hint="eastAsia"/>
        </w:rPr>
        <w:t>sex</w:t>
      </w:r>
      <w:r w:rsidRPr="001C5FE1">
        <w:rPr>
          <w:rFonts w:hint="eastAsia"/>
        </w:rPr>
        <w:t>，</w:t>
      </w:r>
      <w:r w:rsidRPr="001C5FE1">
        <w:rPr>
          <w:rFonts w:hint="eastAsia"/>
        </w:rPr>
        <w:t>name</w:t>
      </w:r>
      <w:r w:rsidRPr="001C5FE1">
        <w:rPr>
          <w:rFonts w:hint="eastAsia"/>
        </w:rPr>
        <w:t>）</w:t>
      </w:r>
    </w:p>
    <w:p w14:paraId="6DC58F9E" w14:textId="7229F6FD" w:rsidR="00CB6BCB" w:rsidRDefault="00CB6BCB" w:rsidP="003D7E2E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494555">
        <w:t xml:space="preserve"> </w:t>
      </w:r>
      <w:r w:rsidR="00494555">
        <w:rPr>
          <w:rFonts w:hint="eastAsia"/>
        </w:rPr>
        <w:t>2</w:t>
      </w:r>
      <w:r w:rsidR="00494555">
        <w:t>)</w:t>
      </w:r>
      <w:r w:rsidR="002D6D57">
        <w:rPr>
          <w:rFonts w:hint="eastAsia"/>
        </w:rPr>
        <w:t>子元素之间用逗号进行隔开</w:t>
      </w:r>
      <w:r w:rsidR="002D6D57">
        <w:rPr>
          <w:rFonts w:hint="eastAsia"/>
        </w:rPr>
        <w:t>,</w:t>
      </w:r>
      <w:r w:rsidR="002D6D57">
        <w:rPr>
          <w:rFonts w:hint="eastAsia"/>
        </w:rPr>
        <w:t>表示元素出现的顺序</w:t>
      </w:r>
      <w:r w:rsidR="00E53F14">
        <w:rPr>
          <w:rFonts w:hint="eastAsia"/>
        </w:rPr>
        <w:t>。</w:t>
      </w:r>
    </w:p>
    <w:p w14:paraId="5830F23E" w14:textId="77777777" w:rsidR="004A38D3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   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38D3" w:rsidRPr="009A2C2A" w14:paraId="0D1579CF" w14:textId="77777777" w:rsidTr="00CA4576">
        <w:tc>
          <w:tcPr>
            <w:tcW w:w="8296" w:type="dxa"/>
          </w:tcPr>
          <w:p w14:paraId="68CA0991" w14:textId="77777777" w:rsidR="004A38D3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X</w:t>
            </w:r>
            <w:r>
              <w:rPr>
                <w:rFonts w:ascii="黑体" w:eastAsia="黑体" w:hAnsi="黑体"/>
                <w:szCs w:val="21"/>
              </w:rPr>
              <w:t>ML</w:t>
            </w:r>
            <w:r>
              <w:rPr>
                <w:rFonts w:ascii="黑体" w:eastAsia="黑体" w:hAnsi="黑体" w:hint="eastAsia"/>
                <w:szCs w:val="21"/>
              </w:rPr>
              <w:t>文件</w:t>
            </w:r>
          </w:p>
          <w:p w14:paraId="29DDDFBC" w14:textId="77777777" w:rsidR="004A38D3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>&lt;?xml version="1.0" encoding="utf-8"?&gt;</w:t>
            </w:r>
          </w:p>
          <w:p w14:paraId="3FDD03E4" w14:textId="77777777" w:rsidR="004A38D3" w:rsidRPr="005D5500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E50524">
              <w:rPr>
                <w:rFonts w:ascii="黑体" w:eastAsia="黑体" w:hAnsi="黑体"/>
                <w:szCs w:val="21"/>
              </w:rPr>
              <w:t>&lt;!DSOCTYPE</w:t>
            </w:r>
            <w:r>
              <w:rPr>
                <w:rFonts w:ascii="黑体" w:eastAsia="黑体" w:hAnsi="黑体"/>
                <w:szCs w:val="21"/>
              </w:rPr>
              <w:t xml:space="preserve"> </w:t>
            </w:r>
            <w:r>
              <w:rPr>
                <w:rFonts w:ascii="黑体" w:eastAsia="黑体" w:hAnsi="黑体" w:hint="eastAsia"/>
                <w:szCs w:val="21"/>
              </w:rPr>
              <w:t>person</w:t>
            </w:r>
            <w:r>
              <w:rPr>
                <w:rFonts w:ascii="黑体" w:eastAsia="黑体" w:hAnsi="黑体"/>
                <w:szCs w:val="21"/>
              </w:rPr>
              <w:t xml:space="preserve"> </w:t>
            </w:r>
            <w:r w:rsidRPr="00E50524">
              <w:rPr>
                <w:rFonts w:ascii="黑体" w:eastAsia="黑体" w:hAnsi="黑体"/>
                <w:szCs w:val="21"/>
              </w:rPr>
              <w:t>SYSTEM “</w:t>
            </w:r>
            <w:r>
              <w:rPr>
                <w:rFonts w:ascii="黑体" w:eastAsia="黑体" w:hAnsi="黑体"/>
                <w:szCs w:val="21"/>
              </w:rPr>
              <w:t>1.</w:t>
            </w:r>
            <w:r>
              <w:rPr>
                <w:rFonts w:ascii="黑体" w:eastAsia="黑体" w:hAnsi="黑体" w:hint="eastAsia"/>
                <w:szCs w:val="21"/>
              </w:rPr>
              <w:t>dtd</w:t>
            </w:r>
            <w:r w:rsidRPr="00E50524">
              <w:rPr>
                <w:rFonts w:ascii="黑体" w:eastAsia="黑体" w:hAnsi="黑体"/>
                <w:szCs w:val="21"/>
              </w:rPr>
              <w:t>”&gt;</w:t>
            </w:r>
          </w:p>
          <w:p w14:paraId="1CEB1E71" w14:textId="77777777" w:rsidR="004A38D3" w:rsidRPr="00E50524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>&lt;person&gt;</w:t>
            </w:r>
          </w:p>
          <w:p w14:paraId="02FB9C03" w14:textId="77777777" w:rsidR="004A38D3" w:rsidRPr="009A2C2A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ab/>
              <w:t>&lt;name&gt;lee&lt;/name&gt;</w:t>
            </w:r>
          </w:p>
          <w:p w14:paraId="099CD318" w14:textId="77777777" w:rsidR="004A38D3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ab/>
              <w:t>&lt;age&gt;22&lt;/age&gt;</w:t>
            </w:r>
          </w:p>
          <w:p w14:paraId="605AF571" w14:textId="77777777" w:rsidR="004A38D3" w:rsidRPr="009A2C2A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 xml:space="preserve"> </w:t>
            </w:r>
            <w:r>
              <w:rPr>
                <w:rFonts w:ascii="黑体" w:eastAsia="黑体" w:hAnsi="黑体"/>
                <w:szCs w:val="21"/>
              </w:rPr>
              <w:t xml:space="preserve">   </w:t>
            </w:r>
            <w:r w:rsidRPr="009A2C2A">
              <w:rPr>
                <w:rFonts w:ascii="黑体" w:eastAsia="黑体" w:hAnsi="黑体"/>
                <w:szCs w:val="21"/>
              </w:rPr>
              <w:t>&lt;a&gt;22&lt;/a&gt;</w:t>
            </w:r>
            <w:r>
              <w:rPr>
                <w:rFonts w:ascii="黑体" w:eastAsia="黑体" w:hAnsi="黑体" w:hint="eastAsia"/>
                <w:szCs w:val="21"/>
              </w:rPr>
              <w:t>使用其他标签eclipse会报错。</w:t>
            </w:r>
          </w:p>
          <w:p w14:paraId="1C86E9F4" w14:textId="77777777" w:rsidR="004A38D3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 w:rsidRPr="009A2C2A">
              <w:rPr>
                <w:rFonts w:ascii="黑体" w:eastAsia="黑体" w:hAnsi="黑体"/>
                <w:szCs w:val="21"/>
              </w:rPr>
              <w:t>&lt;/person&gt;</w:t>
            </w:r>
          </w:p>
          <w:p w14:paraId="7EC9EE22" w14:textId="77777777" w:rsidR="004A38D3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D</w:t>
            </w:r>
            <w:r>
              <w:rPr>
                <w:rFonts w:ascii="黑体" w:eastAsia="黑体" w:hAnsi="黑体"/>
                <w:szCs w:val="21"/>
              </w:rPr>
              <w:t>TD</w:t>
            </w:r>
            <w:r>
              <w:rPr>
                <w:rFonts w:ascii="黑体" w:eastAsia="黑体" w:hAnsi="黑体" w:hint="eastAsia"/>
                <w:szCs w:val="21"/>
              </w:rPr>
              <w:t>文件</w:t>
            </w:r>
          </w:p>
          <w:p w14:paraId="23C18CE8" w14:textId="1DBF1A01" w:rsidR="004A38D3" w:rsidRDefault="004A38D3" w:rsidP="00CA4576">
            <w:pPr>
              <w:ind w:firstLineChars="0" w:firstLine="0"/>
            </w:pPr>
            <w:r>
              <w:rPr>
                <w:rFonts w:hint="eastAsia"/>
              </w:rPr>
              <w:t>&lt;</w:t>
            </w:r>
            <w:r>
              <w:t>!</w:t>
            </w:r>
            <w:proofErr w:type="gramStart"/>
            <w:r>
              <w:t xml:space="preserve">ELEMENT  </w:t>
            </w:r>
            <w:r>
              <w:rPr>
                <w:rFonts w:hint="eastAsia"/>
              </w:rPr>
              <w:t>person</w:t>
            </w:r>
            <w:proofErr w:type="gramEnd"/>
            <w:r>
              <w:rPr>
                <w:rFonts w:hint="eastAsia"/>
              </w:rPr>
              <w:t xml:space="preserve"> (name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age</w:t>
            </w:r>
            <w:r>
              <w:t>) &gt;</w:t>
            </w:r>
            <w:r>
              <w:rPr>
                <w:rFonts w:hint="eastAsia"/>
              </w:rPr>
              <w:t>复杂元素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元素的出现先后顺序为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age</w:t>
            </w:r>
          </w:p>
          <w:p w14:paraId="47555056" w14:textId="1D95F845" w:rsidR="00AA68D1" w:rsidRDefault="00AA68D1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hint="eastAsia"/>
              </w:rPr>
              <w:t>&lt;</w:t>
            </w:r>
            <w:r>
              <w:t>!</w:t>
            </w:r>
            <w:proofErr w:type="gramStart"/>
            <w:r>
              <w:t xml:space="preserve">ELEMENT  </w:t>
            </w:r>
            <w:r>
              <w:rPr>
                <w:rFonts w:hint="eastAsia"/>
              </w:rPr>
              <w:t>person</w:t>
            </w:r>
            <w:proofErr w:type="gramEnd"/>
            <w:r>
              <w:rPr>
                <w:rFonts w:hint="eastAsia"/>
              </w:rPr>
              <w:t xml:space="preserve"> (name|age</w:t>
            </w:r>
            <w:r>
              <w:t xml:space="preserve">) &gt;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或，表示元素只能出现其中的一个</w:t>
            </w:r>
          </w:p>
          <w:p w14:paraId="5347722D" w14:textId="77777777" w:rsidR="004A38D3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hint="eastAsia"/>
              </w:rPr>
              <w:t>&lt;</w:t>
            </w:r>
            <w:r>
              <w:t>!</w:t>
            </w:r>
            <w:proofErr w:type="gramStart"/>
            <w:r>
              <w:t xml:space="preserve">ELEMENT  </w:t>
            </w:r>
            <w:r>
              <w:rPr>
                <w:rFonts w:hint="eastAsia"/>
              </w:rPr>
              <w:t>name</w:t>
            </w:r>
            <w:proofErr w:type="gramEnd"/>
            <w:r>
              <w:rPr>
                <w:rFonts w:hint="eastAsia"/>
              </w:rPr>
              <w:t xml:space="preserve"> (#</w:t>
            </w:r>
            <w:r>
              <w:t>PCDATA) &gt;</w:t>
            </w:r>
            <w:r>
              <w:rPr>
                <w:rFonts w:hint="eastAsia"/>
              </w:rPr>
              <w:t>简单元素</w:t>
            </w:r>
          </w:p>
          <w:p w14:paraId="76F416A4" w14:textId="77777777" w:rsidR="004A38D3" w:rsidRPr="009A2C2A" w:rsidRDefault="004A38D3" w:rsidP="00CA4576">
            <w:pPr>
              <w:ind w:firstLineChars="0" w:firstLine="0"/>
              <w:rPr>
                <w:rFonts w:ascii="黑体" w:eastAsia="黑体" w:hAnsi="黑体"/>
                <w:szCs w:val="21"/>
              </w:rPr>
            </w:pPr>
            <w:r>
              <w:rPr>
                <w:rFonts w:hint="eastAsia"/>
              </w:rPr>
              <w:t>&lt;</w:t>
            </w:r>
            <w:r>
              <w:t>!</w:t>
            </w:r>
            <w:proofErr w:type="gramStart"/>
            <w:r>
              <w:t xml:space="preserve">ELEMENT  </w:t>
            </w:r>
            <w:r>
              <w:rPr>
                <w:rFonts w:hint="eastAsia"/>
              </w:rPr>
              <w:t>age</w:t>
            </w:r>
            <w:proofErr w:type="gramEnd"/>
            <w:r>
              <w:rPr>
                <w:rFonts w:hint="eastAsia"/>
              </w:rPr>
              <w:t>(#</w:t>
            </w:r>
            <w:r>
              <w:t>PCDATA) &gt;</w:t>
            </w:r>
            <w:r>
              <w:rPr>
                <w:rFonts w:hint="eastAsia"/>
              </w:rPr>
              <w:t>简单元素</w:t>
            </w:r>
          </w:p>
        </w:tc>
      </w:tr>
    </w:tbl>
    <w:p w14:paraId="6E6ED45B" w14:textId="3989AA68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             </w:t>
      </w:r>
    </w:p>
    <w:p w14:paraId="2CD58D56" w14:textId="2DBECD10" w:rsidR="00CB6BCB" w:rsidRDefault="00CB6BCB" w:rsidP="006205CC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dtd</w:t>
      </w:r>
      <w:r>
        <w:rPr>
          <w:rFonts w:hint="eastAsia"/>
        </w:rPr>
        <w:t>来定义属性</w:t>
      </w:r>
    </w:p>
    <w:p w14:paraId="463C0B6E" w14:textId="77777777" w:rsidR="006205CC" w:rsidRDefault="00CB6BCB" w:rsidP="00F62409">
      <w:pPr>
        <w:pStyle w:val="3"/>
      </w:pPr>
      <w:r>
        <w:rPr>
          <w:rFonts w:hint="eastAsia"/>
        </w:rPr>
        <w:t>语法</w:t>
      </w:r>
      <w:r w:rsidR="006205CC">
        <w:rPr>
          <w:rFonts w:hint="eastAsia"/>
        </w:rPr>
        <w:t>格式：</w:t>
      </w:r>
    </w:p>
    <w:p w14:paraId="68C53A25" w14:textId="139A8219" w:rsidR="00992049" w:rsidRDefault="006205CC" w:rsidP="00992049">
      <w:pPr>
        <w:ind w:firstLineChars="0" w:firstLine="0"/>
        <w:rPr>
          <w:rFonts w:hint="eastAsia"/>
        </w:rPr>
      </w:pPr>
      <w:r>
        <w:tab/>
      </w:r>
      <w:r w:rsidR="00992049">
        <w:t xml:space="preserve">&lt;!ATTLIST </w:t>
      </w:r>
      <w:proofErr w:type="gramStart"/>
      <w:r w:rsidR="00992049">
        <w:t>元素名称</w:t>
      </w:r>
      <w:r w:rsidR="00E7740E">
        <w:rPr>
          <w:rFonts w:hint="eastAsia"/>
        </w:rPr>
        <w:t xml:space="preserve"> </w:t>
      </w:r>
      <w:r w:rsidR="00E7740E">
        <w:t xml:space="preserve"> </w:t>
      </w:r>
      <w:r w:rsidR="00E7740E">
        <w:rPr>
          <w:rFonts w:hint="eastAsia"/>
        </w:rPr>
        <w:t>/</w:t>
      </w:r>
      <w:proofErr w:type="gramEnd"/>
      <w:r w:rsidR="00E7740E">
        <w:t>/</w:t>
      </w:r>
      <w:r w:rsidR="00E7740E">
        <w:rPr>
          <w:rFonts w:hint="eastAsia"/>
        </w:rPr>
        <w:t>标签名</w:t>
      </w:r>
    </w:p>
    <w:p w14:paraId="71548BCF" w14:textId="0906CBFB" w:rsidR="00992049" w:rsidRDefault="00992049" w:rsidP="00992049">
      <w:pPr>
        <w:ind w:firstLineChars="0" w:firstLine="0"/>
      </w:pPr>
      <w:r>
        <w:t xml:space="preserve">  </w:t>
      </w:r>
      <w:r w:rsidR="00C821C0">
        <w:tab/>
      </w:r>
      <w:r>
        <w:t xml:space="preserve">  </w:t>
      </w:r>
      <w:r w:rsidR="00C821C0">
        <w:tab/>
      </w:r>
      <w:r>
        <w:t>属性名</w:t>
      </w:r>
      <w:r>
        <w:t xml:space="preserve"> </w:t>
      </w:r>
      <w:r>
        <w:t>属性类型</w:t>
      </w:r>
      <w:r>
        <w:t xml:space="preserve">  </w:t>
      </w:r>
      <w:r>
        <w:t>约束</w:t>
      </w:r>
    </w:p>
    <w:p w14:paraId="53847364" w14:textId="64CC0DC9" w:rsidR="00992049" w:rsidRDefault="00992049" w:rsidP="00992049">
      <w:pPr>
        <w:ind w:firstLineChars="0" w:firstLine="0"/>
      </w:pPr>
      <w:r>
        <w:t xml:space="preserve">  </w:t>
      </w:r>
      <w:r w:rsidR="00C821C0">
        <w:tab/>
      </w:r>
      <w:r>
        <w:t xml:space="preserve">  </w:t>
      </w:r>
      <w:r w:rsidR="00C821C0">
        <w:tab/>
      </w:r>
      <w:r>
        <w:t>属性名</w:t>
      </w:r>
      <w:r>
        <w:t xml:space="preserve"> </w:t>
      </w:r>
      <w:r>
        <w:t>属性类型</w:t>
      </w:r>
      <w:r>
        <w:t xml:space="preserve">  </w:t>
      </w:r>
      <w:r>
        <w:t>约束</w:t>
      </w:r>
    </w:p>
    <w:p w14:paraId="1B4BB273" w14:textId="53F54C0D" w:rsidR="00992049" w:rsidRDefault="00992049" w:rsidP="00992049">
      <w:pPr>
        <w:ind w:firstLineChars="0" w:firstLine="0"/>
      </w:pPr>
      <w:r>
        <w:t xml:space="preserve">   </w:t>
      </w:r>
      <w:r w:rsidR="0093523A">
        <w:tab/>
      </w:r>
      <w:r w:rsidR="0093523A">
        <w:tab/>
      </w:r>
      <w:r>
        <w:t xml:space="preserve"> ......</w:t>
      </w:r>
    </w:p>
    <w:p w14:paraId="238B6D7C" w14:textId="36DCA8A0" w:rsidR="00805EC8" w:rsidRDefault="00992049" w:rsidP="00992049">
      <w:pPr>
        <w:ind w:firstLineChars="0" w:firstLine="0"/>
        <w:rPr>
          <w:rFonts w:hint="eastAsia"/>
        </w:rPr>
      </w:pPr>
      <w:r>
        <w:t xml:space="preserve">    &gt;</w:t>
      </w:r>
    </w:p>
    <w:p w14:paraId="20A79E63" w14:textId="2068877B" w:rsidR="00BB02BD" w:rsidRDefault="00CB6BCB" w:rsidP="00F62409">
      <w:pPr>
        <w:pStyle w:val="3"/>
      </w:pPr>
      <w:r>
        <w:rPr>
          <w:rFonts w:hint="eastAsia"/>
        </w:rPr>
        <w:t>属性类型</w:t>
      </w:r>
    </w:p>
    <w:p w14:paraId="54E6192E" w14:textId="393773FA" w:rsidR="00CB6BCB" w:rsidRDefault="00CB6BCB" w:rsidP="00BB02BD">
      <w:pPr>
        <w:ind w:firstLine="420"/>
      </w:pPr>
      <w:r>
        <w:rPr>
          <w:rFonts w:hint="eastAsia"/>
        </w:rPr>
        <w:t>C</w:t>
      </w:r>
      <w:r>
        <w:t>DATE</w:t>
      </w:r>
      <w:r w:rsidR="00BB02BD">
        <w:rPr>
          <w:rFonts w:hint="eastAsia"/>
        </w:rPr>
        <w:t>:</w:t>
      </w:r>
      <w:r w:rsidR="001B7CFB" w:rsidRPr="001B7CFB">
        <w:rPr>
          <w:rFonts w:hint="eastAsia"/>
        </w:rPr>
        <w:t>表示属性的取值为普通的文本字符串。</w:t>
      </w:r>
    </w:p>
    <w:p w14:paraId="1A60DBA5" w14:textId="06F9A9D7" w:rsidR="00CB6BCB" w:rsidRDefault="00BB02BD" w:rsidP="00BB02BD">
      <w:pPr>
        <w:ind w:firstLineChars="0" w:firstLine="0"/>
      </w:pPr>
      <w:r>
        <w:tab/>
      </w:r>
      <w:r w:rsidR="00CB6BCB">
        <w:rPr>
          <w:rFonts w:hint="eastAsia"/>
        </w:rPr>
        <w:t>枚举类型：（</w:t>
      </w:r>
      <w:r w:rsidR="00CB6BCB">
        <w:rPr>
          <w:rFonts w:hint="eastAsia"/>
        </w:rPr>
        <w:t>aa|bb|cc</w:t>
      </w:r>
      <w:r w:rsidR="00CB6BCB">
        <w:rPr>
          <w:rFonts w:hint="eastAsia"/>
        </w:rPr>
        <w:t>）在一定的范围内出现值，但是只能出现一个</w:t>
      </w:r>
      <w:r w:rsidR="00817192">
        <w:rPr>
          <w:rFonts w:hint="eastAsia"/>
        </w:rPr>
        <w:t>。</w:t>
      </w:r>
    </w:p>
    <w:p w14:paraId="13E57214" w14:textId="1D8C69FD" w:rsidR="008C5848" w:rsidRDefault="00764167" w:rsidP="00BB02BD">
      <w:pPr>
        <w:ind w:firstLineChars="0" w:firstLine="0"/>
        <w:rPr>
          <w:rFonts w:hint="eastAsia"/>
        </w:rPr>
      </w:pPr>
      <w:r>
        <w:tab/>
      </w:r>
      <w:r w:rsidR="008C5848" w:rsidRPr="008C5848">
        <w:t>ID</w:t>
      </w:r>
      <w:r w:rsidR="008C5848" w:rsidRPr="008C5848">
        <w:t>：表示属性的取值不能重复（</w:t>
      </w:r>
      <w:r w:rsidR="00FC6B9E">
        <w:rPr>
          <w:rFonts w:hint="eastAsia"/>
        </w:rPr>
        <w:t>并且对属性值不能以数字</w:t>
      </w:r>
      <w:r w:rsidR="00A93FDA">
        <w:rPr>
          <w:rFonts w:hint="eastAsia"/>
        </w:rPr>
        <w:t>开</w:t>
      </w:r>
      <w:r w:rsidR="00FC6B9E">
        <w:rPr>
          <w:rFonts w:hint="eastAsia"/>
        </w:rPr>
        <w:t>头</w:t>
      </w:r>
      <w:r w:rsidR="008C5848" w:rsidRPr="008C5848">
        <w:t>）</w:t>
      </w:r>
      <w:r w:rsidR="00817192">
        <w:rPr>
          <w:rFonts w:hint="eastAsia"/>
        </w:rPr>
        <w:t>。</w:t>
      </w:r>
    </w:p>
    <w:p w14:paraId="10D70BEE" w14:textId="77777777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例如</w:t>
      </w:r>
      <w:r>
        <w:rPr>
          <w:rFonts w:hint="eastAsia"/>
        </w:rPr>
        <w:t>&lt;</w:t>
      </w:r>
      <w:r>
        <w:t xml:space="preserve">!ELEMENT age </w:t>
      </w:r>
      <w:r>
        <w:rPr>
          <w:rFonts w:hint="eastAsia"/>
        </w:rPr>
        <w:t>(</w:t>
      </w:r>
      <w:r>
        <w:t>#PCDATE)&gt;</w:t>
      </w:r>
    </w:p>
    <w:p w14:paraId="24F16BC6" w14:textId="77777777" w:rsidR="00CB6BCB" w:rsidRDefault="00CB6BCB" w:rsidP="00CB6BCB">
      <w:pPr>
        <w:ind w:firstLine="420"/>
      </w:pPr>
      <w:r>
        <w:t xml:space="preserve">                &lt;!ATTLIST age ID2 (AA|BB|CC) #REQUIRED&gt;</w:t>
      </w:r>
      <w:r>
        <w:rPr>
          <w:rFonts w:hint="eastAsia"/>
        </w:rPr>
        <w:t xml:space="preserve"> </w:t>
      </w:r>
      <w:r>
        <w:rPr>
          <w:rFonts w:hint="eastAsia"/>
        </w:rPr>
        <w:t>必须出现的</w:t>
      </w:r>
    </w:p>
    <w:p w14:paraId="5CC05B40" w14:textId="77777777" w:rsidR="00CB6BCB" w:rsidRDefault="00CB6BCB" w:rsidP="00CB6BCB">
      <w:pPr>
        <w:ind w:firstLine="420"/>
      </w:pPr>
      <w:r>
        <w:t xml:space="preserve">                      I</w:t>
      </w:r>
      <w:r>
        <w:rPr>
          <w:rFonts w:hint="eastAsia"/>
        </w:rPr>
        <w:t>d</w:t>
      </w:r>
      <w:r>
        <w:rPr>
          <w:rFonts w:hint="eastAsia"/>
        </w:rPr>
        <w:t>：值只能是字母或者下划线开头”</w:t>
      </w:r>
      <w:r>
        <w:t xml:space="preserve">   </w:t>
      </w:r>
    </w:p>
    <w:p w14:paraId="5A799BA9" w14:textId="77777777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&lt;</w:t>
      </w:r>
      <w:r>
        <w:t xml:space="preserve">!ELEMENT age </w:t>
      </w:r>
      <w:r>
        <w:rPr>
          <w:rFonts w:hint="eastAsia"/>
        </w:rPr>
        <w:t>(</w:t>
      </w:r>
      <w:r>
        <w:t>#PCDATE)&gt;</w:t>
      </w:r>
    </w:p>
    <w:p w14:paraId="06559470" w14:textId="77777777" w:rsidR="00CB6BCB" w:rsidRDefault="00CB6BCB" w:rsidP="00CB6BCB">
      <w:pPr>
        <w:ind w:firstLine="420"/>
      </w:pPr>
      <w:r>
        <w:t xml:space="preserve">                &lt;!ATTLIST age ID3 ID  #REQUIRED&gt;</w:t>
      </w:r>
    </w:p>
    <w:p w14:paraId="1C2C51B3" w14:textId="77777777" w:rsidR="00CB6BCB" w:rsidRDefault="00CB6BCB" w:rsidP="00CB6BCB">
      <w:pPr>
        <w:ind w:firstLine="420"/>
      </w:pPr>
      <w:r>
        <w:rPr>
          <w:rFonts w:hint="eastAsia"/>
        </w:rPr>
        <w:t xml:space="preserve"> </w:t>
      </w:r>
      <w:r>
        <w:t xml:space="preserve">               &lt;age  ID3=”2222”&gt;111&lt;/age</w:t>
      </w:r>
    </w:p>
    <w:p w14:paraId="6B46FEAA" w14:textId="568C39F9" w:rsidR="00CB6BCB" w:rsidRDefault="00CB6BCB" w:rsidP="00F62409">
      <w:pPr>
        <w:pStyle w:val="3"/>
      </w:pPr>
      <w:r>
        <w:rPr>
          <w:rFonts w:hint="eastAsia"/>
        </w:rPr>
        <w:t>属性的约束</w:t>
      </w:r>
    </w:p>
    <w:p w14:paraId="1DA4BA45" w14:textId="09091EFF" w:rsidR="00CB6BCB" w:rsidRDefault="00CB6BCB" w:rsidP="00CB6BCB">
      <w:pPr>
        <w:ind w:firstLine="420"/>
      </w:pPr>
      <w:r>
        <w:rPr>
          <w:rFonts w:hint="eastAsia"/>
        </w:rPr>
        <w:t>#</w:t>
      </w:r>
      <w:r>
        <w:t>REQUIRED:</w:t>
      </w:r>
      <w:r>
        <w:rPr>
          <w:rFonts w:hint="eastAsia"/>
        </w:rPr>
        <w:t>属性必须存在</w:t>
      </w:r>
      <w:r w:rsidR="00E05E7A">
        <w:rPr>
          <w:rFonts w:hint="eastAsia"/>
        </w:rPr>
        <w:t>。</w:t>
      </w:r>
      <w:r w:rsidR="00FE76A5">
        <w:rPr>
          <w:rFonts w:hint="eastAsia"/>
        </w:rPr>
        <w:t>如果属性不存在，会报错</w:t>
      </w:r>
      <w:r w:rsidR="00BA5A7D">
        <w:rPr>
          <w:rFonts w:hint="eastAsia"/>
        </w:rPr>
        <w:t>。</w:t>
      </w:r>
    </w:p>
    <w:p w14:paraId="538A9BF1" w14:textId="7F081F41" w:rsidR="00CB6BCB" w:rsidRDefault="00CB6BCB" w:rsidP="00CB6BCB">
      <w:pPr>
        <w:ind w:firstLine="420"/>
      </w:pPr>
      <w:r>
        <w:rPr>
          <w:rFonts w:hint="eastAsia"/>
        </w:rPr>
        <w:t>#</w:t>
      </w:r>
      <w:r>
        <w:t>IMPLIED:</w:t>
      </w:r>
      <w:r>
        <w:rPr>
          <w:rFonts w:hint="eastAsia"/>
        </w:rPr>
        <w:t>属性可有可无</w:t>
      </w:r>
      <w:r w:rsidR="00E05E7A">
        <w:rPr>
          <w:rFonts w:hint="eastAsia"/>
        </w:rPr>
        <w:t>。</w:t>
      </w:r>
    </w:p>
    <w:p w14:paraId="6A38D32E" w14:textId="3C16D0E9" w:rsidR="005556E6" w:rsidRDefault="00CB6BCB" w:rsidP="00CB6BCB">
      <w:pPr>
        <w:ind w:firstLine="420"/>
      </w:pPr>
      <w:r>
        <w:rPr>
          <w:rFonts w:hint="eastAsia"/>
        </w:rPr>
        <w:t>#</w:t>
      </w:r>
      <w:r>
        <w:t>FIXED:</w:t>
      </w:r>
      <w:r w:rsidR="00CA4576" w:rsidRPr="00CA4576">
        <w:rPr>
          <w:rFonts w:hint="eastAsia"/>
        </w:rPr>
        <w:t xml:space="preserve"> </w:t>
      </w:r>
      <w:r w:rsidR="00CA4576" w:rsidRPr="00CA4576">
        <w:rPr>
          <w:rFonts w:hint="eastAsia"/>
        </w:rPr>
        <w:t>表示该属性的取值为一个固定值。</w:t>
      </w:r>
      <w:r w:rsidR="00231758">
        <w:rPr>
          <w:rFonts w:hint="eastAsia"/>
        </w:rPr>
        <w:t>属性的值只能是设定的值。</w:t>
      </w:r>
      <w:r w:rsidR="005556E6">
        <w:rPr>
          <w:rFonts w:hint="eastAsia"/>
        </w:rPr>
        <w:t>否则报错</w:t>
      </w:r>
      <w:r w:rsidR="00AF66BE">
        <w:rPr>
          <w:rFonts w:hint="eastAsia"/>
        </w:rPr>
        <w:t>。</w:t>
      </w:r>
    </w:p>
    <w:p w14:paraId="3873358A" w14:textId="486A62E7" w:rsidR="008E4C2C" w:rsidRDefault="005556E6" w:rsidP="00CB6BCB">
      <w:pPr>
        <w:ind w:firstLine="420"/>
      </w:pPr>
      <w:r>
        <w:tab/>
      </w:r>
      <w:r w:rsidR="00552ED1">
        <w:tab/>
      </w:r>
      <w:r w:rsidR="00CA4576" w:rsidRPr="00CA4576">
        <w:rPr>
          <w:rFonts w:hint="eastAsia"/>
        </w:rPr>
        <w:t>语法：</w:t>
      </w:r>
      <w:r w:rsidR="00CA4576" w:rsidRPr="00CA4576">
        <w:t>#FIXED "</w:t>
      </w:r>
      <w:r w:rsidR="00CA4576" w:rsidRPr="00CA4576">
        <w:t>固定值</w:t>
      </w:r>
      <w:r w:rsidR="00CA4576" w:rsidRPr="00CA4576">
        <w:t>"</w:t>
      </w:r>
      <w:r w:rsidR="00E05E7A">
        <w:rPr>
          <w:rFonts w:hint="eastAsia"/>
        </w:rPr>
        <w:t>。</w:t>
      </w:r>
    </w:p>
    <w:p w14:paraId="53BDC5E2" w14:textId="6B661604" w:rsidR="00CB6BCB" w:rsidRDefault="008D2A32" w:rsidP="00CB6BCB">
      <w:pPr>
        <w:ind w:firstLine="420"/>
      </w:pPr>
      <w:r w:rsidRPr="008D2A32">
        <w:rPr>
          <w:rFonts w:hint="eastAsia"/>
        </w:rPr>
        <w:t>直接值：表示属性的取值为默认值。</w:t>
      </w:r>
    </w:p>
    <w:p w14:paraId="0B9B9969" w14:textId="77777777" w:rsidR="00330EAE" w:rsidRDefault="00330EAE" w:rsidP="00330EAE">
      <w:pPr>
        <w:ind w:firstLine="420"/>
      </w:pPr>
      <w:r>
        <w:tab/>
      </w:r>
      <w:r>
        <w:rPr>
          <w:rFonts w:hint="eastAsia"/>
        </w:rPr>
        <w:t>例如：</w:t>
      </w:r>
      <w:r>
        <w:rPr>
          <w:rFonts w:hint="eastAsia"/>
        </w:rPr>
        <w:t>&lt;</w:t>
      </w:r>
      <w:r>
        <w:t xml:space="preserve">!ELEMENT age </w:t>
      </w:r>
      <w:r>
        <w:rPr>
          <w:rFonts w:hint="eastAsia"/>
        </w:rPr>
        <w:t>(</w:t>
      </w:r>
      <w:r>
        <w:t>#PCDATE)&gt;</w:t>
      </w:r>
    </w:p>
    <w:p w14:paraId="466777A9" w14:textId="7165D110" w:rsidR="00330EAE" w:rsidRDefault="00330EAE" w:rsidP="00330EAE">
      <w:pPr>
        <w:ind w:firstLine="420"/>
      </w:pPr>
      <w:r>
        <w:t xml:space="preserve">          &lt;!ATTLIST </w:t>
      </w:r>
      <w:r w:rsidR="00367A1E">
        <w:rPr>
          <w:rFonts w:hint="eastAsia"/>
        </w:rPr>
        <w:t>year</w:t>
      </w:r>
      <w:r w:rsidR="00367A1E">
        <w:t xml:space="preserve"> </w:t>
      </w:r>
      <w:r w:rsidR="00B06545">
        <w:rPr>
          <w:rFonts w:hint="eastAsia"/>
        </w:rPr>
        <w:t>#</w:t>
      </w:r>
      <w:r w:rsidR="00B06545">
        <w:t>IMPLIED</w:t>
      </w:r>
      <w:r w:rsidR="00B06545">
        <w:t xml:space="preserve"> “www”</w:t>
      </w:r>
      <w:r>
        <w:t xml:space="preserve"> &gt;</w:t>
      </w:r>
    </w:p>
    <w:p w14:paraId="0198B96A" w14:textId="77777777" w:rsidR="00264CBE" w:rsidRDefault="00367A1E" w:rsidP="00CB6BCB">
      <w:pPr>
        <w:ind w:firstLine="420"/>
      </w:pPr>
      <w:r>
        <w:tab/>
      </w:r>
      <w:r>
        <w:tab/>
        <w:t xml:space="preserve">  &lt;age&gt;&lt;/age&gt; </w:t>
      </w:r>
      <w:r>
        <w:rPr>
          <w:rFonts w:hint="eastAsia"/>
        </w:rPr>
        <w:t>如果不写属性</w:t>
      </w:r>
      <w:r w:rsidR="00BE14FE">
        <w:rPr>
          <w:rFonts w:hint="eastAsia"/>
        </w:rPr>
        <w:t>year</w:t>
      </w:r>
      <w:r w:rsidR="00BE14FE">
        <w:rPr>
          <w:rFonts w:hint="eastAsia"/>
        </w:rPr>
        <w:t>时，标签中默认的</w:t>
      </w:r>
      <w:r w:rsidR="00BE14FE">
        <w:rPr>
          <w:rFonts w:hint="eastAsia"/>
        </w:rPr>
        <w:t>year</w:t>
      </w:r>
      <w:r w:rsidR="00BE14FE">
        <w:rPr>
          <w:rFonts w:hint="eastAsia"/>
        </w:rPr>
        <w:t>属性值为</w:t>
      </w:r>
      <w:r w:rsidR="00BE14FE">
        <w:rPr>
          <w:rFonts w:hint="eastAsia"/>
        </w:rPr>
        <w:t>www</w:t>
      </w:r>
      <w:r w:rsidR="008E5FBE">
        <w:rPr>
          <w:rFonts w:hint="eastAsia"/>
        </w:rPr>
        <w:t>、</w:t>
      </w:r>
      <w:r w:rsidR="00E37879">
        <w:rPr>
          <w:rFonts w:hint="eastAsia"/>
        </w:rPr>
        <w:t>如果显式的设置了</w:t>
      </w:r>
      <w:r w:rsidR="00E37879">
        <w:rPr>
          <w:rFonts w:hint="eastAsia"/>
        </w:rPr>
        <w:t>year</w:t>
      </w:r>
      <w:r w:rsidR="00E37879">
        <w:rPr>
          <w:rFonts w:hint="eastAsia"/>
        </w:rPr>
        <w:t>的值，那么使用显式的值。</w:t>
      </w:r>
      <w:r w:rsidR="00CB6BCB">
        <w:t xml:space="preserve">  </w:t>
      </w:r>
    </w:p>
    <w:p w14:paraId="52069F2F" w14:textId="3F9B076E" w:rsidR="00264CBE" w:rsidRDefault="00264CBE" w:rsidP="00CB6BCB">
      <w:pPr>
        <w:ind w:firstLine="420"/>
      </w:pPr>
      <w:r>
        <w:rPr>
          <w:rFonts w:hint="eastAsia"/>
        </w:rPr>
        <w:t>例如：</w:t>
      </w:r>
      <w:r w:rsidR="0015313C">
        <w:rPr>
          <w:rFonts w:hint="eastAsia"/>
        </w:rPr>
        <w:t>定义多个属性</w:t>
      </w:r>
    </w:p>
    <w:p w14:paraId="11689F9E" w14:textId="77777777" w:rsidR="00264CBE" w:rsidRDefault="00264CBE" w:rsidP="00264CBE">
      <w:pPr>
        <w:ind w:firstLine="420"/>
      </w:pPr>
      <w:r>
        <w:tab/>
      </w:r>
      <w:r>
        <w:t xml:space="preserve">&lt;!ATTLIST </w:t>
      </w:r>
      <w:r>
        <w:t>页面作者</w:t>
      </w:r>
    </w:p>
    <w:p w14:paraId="75C02B10" w14:textId="6EA6926D" w:rsidR="00264CBE" w:rsidRDefault="00264CBE" w:rsidP="00264CBE">
      <w:pPr>
        <w:ind w:firstLine="420"/>
      </w:pPr>
      <w:r>
        <w:rPr>
          <w:rFonts w:hint="eastAsia"/>
        </w:rPr>
        <w:t> </w:t>
      </w:r>
      <w:r>
        <w:t xml:space="preserve"> </w:t>
      </w:r>
      <w:r>
        <w:tab/>
      </w:r>
      <w:r>
        <w:tab/>
      </w:r>
      <w:r>
        <w:t> </w:t>
      </w:r>
      <w:r>
        <w:t>姓名</w:t>
      </w:r>
      <w:r>
        <w:t xml:space="preserve">   CDATA    #IMPLIED</w:t>
      </w:r>
    </w:p>
    <w:p w14:paraId="68410DA1" w14:textId="34B3C075" w:rsidR="00264CBE" w:rsidRDefault="00264CBE" w:rsidP="00264CBE">
      <w:pPr>
        <w:ind w:firstLine="420"/>
      </w:pPr>
      <w:r>
        <w:rPr>
          <w:rFonts w:hint="eastAsia"/>
        </w:rPr>
        <w:t> </w:t>
      </w:r>
      <w:r>
        <w:tab/>
      </w:r>
      <w:r>
        <w:tab/>
      </w:r>
      <w:r>
        <w:t>年龄</w:t>
      </w:r>
      <w:r>
        <w:t xml:space="preserve">   CDATA    #IMPLIED</w:t>
      </w:r>
    </w:p>
    <w:p w14:paraId="22B4CD68" w14:textId="1775C9D0" w:rsidR="00264CBE" w:rsidRDefault="00264CBE" w:rsidP="00264CBE">
      <w:pPr>
        <w:ind w:firstLine="420"/>
      </w:pPr>
      <w:r>
        <w:rPr>
          <w:rFonts w:hint="eastAsia"/>
        </w:rPr>
        <w:t> </w:t>
      </w:r>
      <w:r>
        <w:t xml:space="preserve"> </w:t>
      </w:r>
      <w:r>
        <w:tab/>
      </w:r>
      <w:r>
        <w:tab/>
      </w:r>
      <w:r>
        <w:t> </w:t>
      </w:r>
      <w:r>
        <w:t>联系信息</w:t>
      </w:r>
      <w:r>
        <w:t xml:space="preserve">  CDATA  #REQUIRED</w:t>
      </w:r>
    </w:p>
    <w:p w14:paraId="0D38C22F" w14:textId="58595E60" w:rsidR="00264CBE" w:rsidRDefault="00264CBE" w:rsidP="00264CBE">
      <w:pPr>
        <w:ind w:firstLine="420"/>
      </w:pPr>
      <w:r>
        <w:rPr>
          <w:rFonts w:hint="eastAsia"/>
        </w:rPr>
        <w:t> </w:t>
      </w:r>
      <w:r>
        <w:t xml:space="preserve"> </w:t>
      </w:r>
      <w:r>
        <w:tab/>
      </w:r>
      <w:r>
        <w:tab/>
      </w:r>
      <w:r>
        <w:t> </w:t>
      </w:r>
      <w:r>
        <w:t>网站职务</w:t>
      </w:r>
      <w:r>
        <w:t xml:space="preserve">  CDATA  #FIXED  "</w:t>
      </w:r>
      <w:r>
        <w:t>页面作者</w:t>
      </w:r>
      <w:r>
        <w:t>"</w:t>
      </w:r>
    </w:p>
    <w:p w14:paraId="557E4FC7" w14:textId="7D48CCD3" w:rsidR="00264CBE" w:rsidRDefault="00264CBE" w:rsidP="00264CBE">
      <w:pPr>
        <w:ind w:firstLine="420"/>
      </w:pPr>
      <w:r>
        <w:rPr>
          <w:rFonts w:hint="eastAsia"/>
        </w:rPr>
        <w:t> </w:t>
      </w:r>
      <w:r>
        <w:t xml:space="preserve"> </w:t>
      </w:r>
      <w:r>
        <w:tab/>
      </w:r>
      <w:r>
        <w:tab/>
      </w:r>
      <w:r>
        <w:t> </w:t>
      </w:r>
      <w:r>
        <w:t>个人爱好</w:t>
      </w:r>
      <w:r>
        <w:t xml:space="preserve">  CDATA  "</w:t>
      </w:r>
      <w:r>
        <w:t>上网</w:t>
      </w:r>
      <w:r>
        <w:t>"</w:t>
      </w:r>
    </w:p>
    <w:p w14:paraId="69C762CD" w14:textId="6AA0F50B" w:rsidR="00264CBE" w:rsidRDefault="00264CBE" w:rsidP="00264CBE">
      <w:pPr>
        <w:ind w:firstLine="420"/>
      </w:pPr>
      <w:r>
        <w:tab/>
      </w:r>
      <w:r>
        <w:tab/>
      </w:r>
      <w:r>
        <w:t>&gt;</w:t>
      </w:r>
    </w:p>
    <w:p w14:paraId="43534E3A" w14:textId="138B583A" w:rsidR="00CB6BCB" w:rsidRDefault="00CB6BCB" w:rsidP="00F62409">
      <w:pPr>
        <w:pStyle w:val="3"/>
      </w:pPr>
      <w:r>
        <w:rPr>
          <w:rFonts w:hint="eastAsia"/>
        </w:rPr>
        <w:t>定义实体</w:t>
      </w:r>
    </w:p>
    <w:p w14:paraId="63C46D07" w14:textId="6597BBA8" w:rsidR="0077625C" w:rsidRPr="0077625C" w:rsidRDefault="0077625C" w:rsidP="0077625C">
      <w:pPr>
        <w:ind w:firstLine="420"/>
        <w:rPr>
          <w:rFonts w:hint="eastAsia"/>
        </w:rPr>
      </w:pPr>
      <w:r>
        <w:rPr>
          <w:rFonts w:hint="eastAsia"/>
        </w:rPr>
        <w:t>作用：</w:t>
      </w:r>
      <w:r w:rsidRPr="0077625C">
        <w:rPr>
          <w:rFonts w:hint="eastAsia"/>
        </w:rPr>
        <w:t>实体用于为一段内容创建一个别名，以后在</w:t>
      </w:r>
      <w:r w:rsidRPr="0077625C">
        <w:t>XML</w:t>
      </w:r>
      <w:r w:rsidRPr="0077625C">
        <w:t>文档中就可以使用别名引用这段内容了。</w:t>
      </w:r>
    </w:p>
    <w:p w14:paraId="6DECDE6F" w14:textId="0BB26FA7" w:rsidR="00CB6BCB" w:rsidRDefault="000E0831" w:rsidP="00CB6BCB">
      <w:pPr>
        <w:ind w:firstLine="420"/>
      </w:pPr>
      <w:r>
        <w:rPr>
          <w:rFonts w:hint="eastAsia"/>
        </w:rPr>
        <w:t>定义实体</w:t>
      </w:r>
      <w:r w:rsidR="00CB6BCB">
        <w:rPr>
          <w:rFonts w:hint="eastAsia"/>
        </w:rPr>
        <w:t>：</w:t>
      </w:r>
      <w:r w:rsidR="00CB6BCB">
        <w:rPr>
          <w:rFonts w:hint="eastAsia"/>
        </w:rPr>
        <w:t>&lt;</w:t>
      </w:r>
      <w:r w:rsidR="00CB6BCB">
        <w:t xml:space="preserve">!ENEIEY </w:t>
      </w:r>
      <w:r w:rsidR="00CB6BCB">
        <w:rPr>
          <w:rFonts w:hint="eastAsia"/>
        </w:rPr>
        <w:t>实体名称</w:t>
      </w:r>
      <w:r w:rsidR="00CB6BCB">
        <w:rPr>
          <w:rFonts w:hint="eastAsia"/>
        </w:rPr>
        <w:t xml:space="preserve"> </w:t>
      </w:r>
      <w:r w:rsidR="00CB6BCB">
        <w:rPr>
          <w:rFonts w:hint="eastAsia"/>
        </w:rPr>
        <w:t>“实体的值”</w:t>
      </w:r>
      <w:r w:rsidR="00CB6BCB">
        <w:t>&gt;</w:t>
      </w:r>
    </w:p>
    <w:p w14:paraId="331E4096" w14:textId="1F5D758E" w:rsidR="00CB6BCB" w:rsidRDefault="007B097F" w:rsidP="00720C5E">
      <w:pPr>
        <w:ind w:firstLine="420"/>
      </w:pPr>
      <w:r>
        <w:rPr>
          <w:rFonts w:hint="eastAsia"/>
        </w:rPr>
        <w:t>例如</w:t>
      </w:r>
      <w:r w:rsidR="000C5790">
        <w:rPr>
          <w:rFonts w:hint="eastAsia"/>
        </w:rPr>
        <w:t>：在</w:t>
      </w:r>
      <w:r w:rsidR="00CB6BCB">
        <w:t>D</w:t>
      </w:r>
      <w:r w:rsidR="00CB6BCB">
        <w:rPr>
          <w:rFonts w:hint="eastAsia"/>
        </w:rPr>
        <w:t>td</w:t>
      </w:r>
      <w:r w:rsidR="00CB6BCB">
        <w:rPr>
          <w:rFonts w:hint="eastAsia"/>
        </w:rPr>
        <w:t>中</w:t>
      </w:r>
      <w:r w:rsidR="004E79C3">
        <w:rPr>
          <w:rFonts w:hint="eastAsia"/>
        </w:rPr>
        <w:t>定义</w:t>
      </w:r>
      <w:r w:rsidR="00CB6BCB">
        <w:rPr>
          <w:rFonts w:hint="eastAsia"/>
        </w:rPr>
        <w:t>&lt;</w:t>
      </w:r>
      <w:r w:rsidR="00CB6BCB">
        <w:t>!ENTITY TEST “</w:t>
      </w:r>
      <w:r w:rsidR="004E79C3">
        <w:rPr>
          <w:rFonts w:hint="eastAsia"/>
        </w:rPr>
        <w:t>实体</w:t>
      </w:r>
      <w:r w:rsidR="00CB6BCB">
        <w:t>”&gt;</w:t>
      </w:r>
    </w:p>
    <w:p w14:paraId="2AA08280" w14:textId="31D50597" w:rsidR="00CB6BCB" w:rsidRDefault="00CB6BCB" w:rsidP="00720C5E">
      <w:pPr>
        <w:ind w:firstLine="420"/>
      </w:pPr>
      <w:r>
        <w:rPr>
          <w:rFonts w:hint="eastAsia"/>
        </w:rPr>
        <w:t>使用实体：</w:t>
      </w:r>
      <w:r>
        <w:rPr>
          <w:rFonts w:hint="eastAsia"/>
        </w:rPr>
        <w:t>&amp;</w:t>
      </w:r>
      <w:r>
        <w:rPr>
          <w:rFonts w:hint="eastAsia"/>
        </w:rPr>
        <w:t>实体名称</w:t>
      </w:r>
    </w:p>
    <w:p w14:paraId="6ABB3154" w14:textId="3A1A72D5" w:rsidR="00CB6BCB" w:rsidRDefault="00CB6BCB" w:rsidP="00720C5E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 w:rsidR="00F50065">
        <w:rPr>
          <w:rFonts w:hint="eastAsia"/>
        </w:rPr>
        <w:t>在</w:t>
      </w:r>
      <w:r w:rsidR="00796A19">
        <w:t>XML</w:t>
      </w:r>
      <w:r>
        <w:rPr>
          <w:rFonts w:hint="eastAsia"/>
        </w:rPr>
        <w:t>中</w:t>
      </w:r>
      <w:r>
        <w:rPr>
          <w:rFonts w:hint="eastAsia"/>
        </w:rPr>
        <w:t>&lt;name</w:t>
      </w:r>
      <w:r>
        <w:t>&gt;</w:t>
      </w:r>
      <w:r>
        <w:rPr>
          <w:rFonts w:hint="eastAsia"/>
        </w:rPr>
        <w:t>&amp;</w:t>
      </w:r>
      <w:r>
        <w:t>TEST</w:t>
      </w:r>
      <w:r w:rsidR="00757B7F">
        <w:rPr>
          <w:rFonts w:hint="eastAsia"/>
        </w:rPr>
        <w:t>;</w:t>
      </w:r>
      <w:r>
        <w:rPr>
          <w:rFonts w:hint="eastAsia"/>
        </w:rPr>
        <w:t>&lt;</w:t>
      </w:r>
      <w:r>
        <w:t>/name&gt;</w:t>
      </w:r>
    </w:p>
    <w:p w14:paraId="393DB8C6" w14:textId="24B3F715" w:rsidR="00F50065" w:rsidRDefault="00F50065" w:rsidP="00720C5E">
      <w:pPr>
        <w:ind w:firstLine="420"/>
        <w:rPr>
          <w:rFonts w:hint="eastAsia"/>
        </w:rPr>
      </w:pPr>
      <w:r>
        <w:rPr>
          <w:rFonts w:hint="eastAsia"/>
        </w:rPr>
        <w:t>显式为：</w:t>
      </w:r>
      <w:r>
        <w:rPr>
          <w:rFonts w:hint="eastAsia"/>
        </w:rPr>
        <w:t>&lt;name</w:t>
      </w:r>
      <w:r>
        <w:t>&gt;</w:t>
      </w:r>
      <w:r w:rsidR="00006546">
        <w:rPr>
          <w:rFonts w:hint="eastAsia"/>
        </w:rPr>
        <w:t>实体</w:t>
      </w:r>
      <w:r>
        <w:rPr>
          <w:rFonts w:hint="eastAsia"/>
        </w:rPr>
        <w:t>;&lt;</w:t>
      </w:r>
      <w:r>
        <w:t>/name&gt;</w:t>
      </w:r>
    </w:p>
    <w:p w14:paraId="2A6052A3" w14:textId="0EE7F067" w:rsidR="00CB6BCB" w:rsidRDefault="00CB6BCB" w:rsidP="00720C5E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注：定义的实体需要写到内部的</w:t>
      </w:r>
      <w:r>
        <w:rPr>
          <w:rFonts w:hint="eastAsia"/>
        </w:rPr>
        <w:t>dtd</w:t>
      </w:r>
      <w:r>
        <w:rPr>
          <w:rFonts w:hint="eastAsia"/>
        </w:rPr>
        <w:t>里面，如果写到外部的</w:t>
      </w:r>
      <w:r>
        <w:rPr>
          <w:rFonts w:hint="eastAsia"/>
        </w:rPr>
        <w:t>dtd</w:t>
      </w:r>
      <w:r>
        <w:rPr>
          <w:rFonts w:hint="eastAsia"/>
        </w:rPr>
        <w:t>里面，某些浏览器得不到</w:t>
      </w:r>
      <w:r>
        <w:rPr>
          <w:rFonts w:hint="eastAsia"/>
        </w:rPr>
        <w:t>*</w:t>
      </w:r>
      <w:r>
        <w:rPr>
          <w:rFonts w:hint="eastAsia"/>
        </w:rPr>
        <w:t>（指</w:t>
      </w:r>
      <w:r>
        <w:rPr>
          <w:rFonts w:hint="eastAsia"/>
        </w:rPr>
        <w:t>dtd</w:t>
      </w:r>
      <w:r>
        <w:rPr>
          <w:rFonts w:hint="eastAsia"/>
        </w:rPr>
        <w:t>引入方式）</w:t>
      </w:r>
    </w:p>
    <w:p w14:paraId="72FE4E9F" w14:textId="58309228" w:rsidR="00A05859" w:rsidRDefault="00A05859" w:rsidP="00720C5E">
      <w:pPr>
        <w:ind w:firstLine="420"/>
      </w:pPr>
      <w:r w:rsidRPr="00A05859">
        <w:rPr>
          <w:rFonts w:hint="eastAsia"/>
        </w:rPr>
        <w:t>定义引用实体：</w:t>
      </w:r>
    </w:p>
    <w:p w14:paraId="19F225A5" w14:textId="77777777" w:rsidR="00BA676C" w:rsidRDefault="00BA676C" w:rsidP="00BA676C">
      <w:pPr>
        <w:ind w:firstLine="420"/>
      </w:pPr>
      <w:r>
        <w:rPr>
          <w:rFonts w:hint="eastAsia"/>
        </w:rPr>
        <w:t>概念：在</w:t>
      </w:r>
      <w:r>
        <w:t>DTD</w:t>
      </w:r>
      <w:r>
        <w:t>中定义，在</w:t>
      </w:r>
      <w:r>
        <w:t>XML</w:t>
      </w:r>
      <w:r>
        <w:t>中使用</w:t>
      </w:r>
    </w:p>
    <w:p w14:paraId="799AE77B" w14:textId="77777777" w:rsidR="00BA676C" w:rsidRDefault="00BA676C" w:rsidP="00BA676C">
      <w:pPr>
        <w:ind w:firstLine="420"/>
      </w:pPr>
      <w:r>
        <w:rPr>
          <w:rFonts w:hint="eastAsia"/>
        </w:rPr>
        <w:t>语法：</w:t>
      </w:r>
      <w:r>
        <w:t xml:space="preserve">&lt;!ENTITY </w:t>
      </w:r>
      <w:r>
        <w:t>实体名称</w:t>
      </w:r>
      <w:r>
        <w:t xml:space="preserve"> “</w:t>
      </w:r>
      <w:r>
        <w:t>实体内容</w:t>
      </w:r>
      <w:r>
        <w:t>”&gt;</w:t>
      </w:r>
    </w:p>
    <w:p w14:paraId="5A63DC00" w14:textId="3E4EF467" w:rsidR="00BA676C" w:rsidRDefault="00BA676C" w:rsidP="00BA676C">
      <w:pPr>
        <w:ind w:firstLine="420"/>
      </w:pPr>
      <w:r>
        <w:rPr>
          <w:rFonts w:hint="eastAsia"/>
        </w:rPr>
        <w:t>引用方式（注意是在</w:t>
      </w:r>
      <w:r>
        <w:t>XML</w:t>
      </w:r>
      <w:r>
        <w:t>中使用）：</w:t>
      </w:r>
      <w:r>
        <w:t>&amp;</w:t>
      </w:r>
      <w:r>
        <w:t>实体名称</w:t>
      </w:r>
      <w:r>
        <w:t>;</w:t>
      </w:r>
    </w:p>
    <w:p w14:paraId="7602E9F5" w14:textId="1978D5DF" w:rsidR="00C91A1B" w:rsidRDefault="00C91A1B" w:rsidP="00BA676C">
      <w:pPr>
        <w:ind w:firstLine="420"/>
        <w:rPr>
          <w:rFonts w:hint="eastAsia"/>
        </w:rPr>
      </w:pPr>
      <w:r>
        <w:rPr>
          <w:rFonts w:hint="eastAsia"/>
        </w:rPr>
        <w:t>例如：</w:t>
      </w:r>
      <w:r>
        <w:t>DTD</w:t>
      </w:r>
      <w:r>
        <w:t>中定义</w:t>
      </w:r>
      <w:r>
        <w:t>:</w:t>
      </w:r>
    </w:p>
    <w:p w14:paraId="0A4AAAA8" w14:textId="4BB181BC" w:rsidR="00C91A1B" w:rsidRDefault="00C91A1B" w:rsidP="00C91A1B">
      <w:pPr>
        <w:ind w:firstLine="420"/>
      </w:pPr>
      <w:r>
        <w:tab/>
      </w:r>
      <w:r>
        <w:t>&lt;!ENTITY copyright “</w:t>
      </w:r>
      <w:r>
        <w:t>版权所有</w:t>
      </w:r>
      <w:r>
        <w:t>”&gt;</w:t>
      </w:r>
    </w:p>
    <w:p w14:paraId="6D8194A5" w14:textId="4AD457BD" w:rsidR="00C91A1B" w:rsidRDefault="00C91A1B" w:rsidP="00C91A1B">
      <w:pPr>
        <w:ind w:firstLine="420"/>
      </w:pPr>
      <w:r>
        <w:t>XML</w:t>
      </w:r>
      <w:r>
        <w:t>中引用</w:t>
      </w:r>
      <w:r>
        <w:t>:</w:t>
      </w:r>
    </w:p>
    <w:p w14:paraId="5595A0D1" w14:textId="4F36C733" w:rsidR="00C91A1B" w:rsidRDefault="00C91A1B" w:rsidP="00C91A1B">
      <w:pPr>
        <w:ind w:firstLine="420"/>
        <w:rPr>
          <w:rFonts w:hint="eastAsia"/>
        </w:rPr>
      </w:pPr>
      <w:r>
        <w:tab/>
      </w:r>
      <w:r>
        <w:t>&amp;copyright;</w:t>
      </w:r>
    </w:p>
    <w:p w14:paraId="2B8E3BB2" w14:textId="5B9A4221" w:rsidR="0077625C" w:rsidRDefault="0077625C" w:rsidP="00F62409">
      <w:pPr>
        <w:pStyle w:val="3"/>
      </w:pPr>
      <w:r>
        <w:rPr>
          <w:rFonts w:hint="eastAsia"/>
        </w:rPr>
        <w:t>实例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25C" w14:paraId="1CC9AF5E" w14:textId="77777777" w:rsidTr="0077625C">
        <w:tc>
          <w:tcPr>
            <w:tcW w:w="8296" w:type="dxa"/>
          </w:tcPr>
          <w:p w14:paraId="52ABB241" w14:textId="77777777" w:rsidR="0077625C" w:rsidRDefault="0077625C" w:rsidP="0077625C">
            <w:pPr>
              <w:ind w:firstLineChars="0" w:firstLine="0"/>
            </w:pPr>
            <w:r>
              <w:t>&lt;span style="font-size:18px;"&gt;&lt;?xml version = "1.0" encoding="GB2312</w:t>
            </w:r>
            <w:proofErr w:type="gramStart"/>
            <w:r>
              <w:t>" ?</w:t>
            </w:r>
            <w:proofErr w:type="gramEnd"/>
            <w:r>
              <w:t>&gt;</w:t>
            </w:r>
          </w:p>
          <w:p w14:paraId="1FE2535D" w14:textId="77777777" w:rsidR="0077625C" w:rsidRDefault="0077625C" w:rsidP="0077625C">
            <w:pPr>
              <w:ind w:firstLineChars="0" w:firstLine="0"/>
            </w:pPr>
            <w:r>
              <w:t xml:space="preserve"> </w:t>
            </w:r>
          </w:p>
          <w:p w14:paraId="48A4D1E7" w14:textId="77777777" w:rsidR="0077625C" w:rsidRDefault="0077625C" w:rsidP="0077625C">
            <w:pPr>
              <w:ind w:firstLineChars="0" w:firstLine="0"/>
            </w:pPr>
            <w:r>
              <w:t xml:space="preserve">&lt;!DOCTYPE </w:t>
            </w:r>
            <w:proofErr w:type="gramStart"/>
            <w:r>
              <w:t>联系人列表</w:t>
            </w:r>
            <w:r>
              <w:t>[</w:t>
            </w:r>
            <w:proofErr w:type="gramEnd"/>
          </w:p>
          <w:p w14:paraId="761570D1" w14:textId="77777777" w:rsidR="0077625C" w:rsidRDefault="0077625C" w:rsidP="0077625C">
            <w:pPr>
              <w:ind w:firstLineChars="0" w:firstLine="0"/>
            </w:pPr>
            <w:r>
              <w:tab/>
              <w:t xml:space="preserve">&lt;!ELEMENT </w:t>
            </w:r>
            <w:r>
              <w:t>联系人列表</w:t>
            </w:r>
            <w:r>
              <w:t xml:space="preserve"> ANY&gt;</w:t>
            </w:r>
          </w:p>
          <w:p w14:paraId="2F960354" w14:textId="77777777" w:rsidR="0077625C" w:rsidRDefault="0077625C" w:rsidP="0077625C">
            <w:pPr>
              <w:ind w:firstLineChars="0" w:firstLine="0"/>
            </w:pPr>
            <w:r>
              <w:tab/>
              <w:t xml:space="preserve">&lt;!ELEMENT </w:t>
            </w:r>
            <w:r>
              <w:t>联系人</w:t>
            </w:r>
            <w:r>
              <w:t>(</w:t>
            </w:r>
            <w:proofErr w:type="gramStart"/>
            <w:r>
              <w:t>姓名</w:t>
            </w:r>
            <w:r>
              <w:t>,EMAIL</w:t>
            </w:r>
            <w:proofErr w:type="gramEnd"/>
            <w:r>
              <w:t>)&gt;</w:t>
            </w:r>
          </w:p>
          <w:p w14:paraId="290A7BAB" w14:textId="77777777" w:rsidR="0077625C" w:rsidRDefault="0077625C" w:rsidP="0077625C">
            <w:pPr>
              <w:ind w:firstLineChars="0" w:firstLine="0"/>
            </w:pPr>
            <w:r>
              <w:tab/>
              <w:t xml:space="preserve">&lt;!ELEMENT </w:t>
            </w:r>
            <w:r>
              <w:t>姓名</w:t>
            </w:r>
            <w:r>
              <w:t>(#PCDATA)&gt;</w:t>
            </w:r>
          </w:p>
          <w:p w14:paraId="123713E9" w14:textId="77777777" w:rsidR="0077625C" w:rsidRDefault="0077625C" w:rsidP="0077625C">
            <w:pPr>
              <w:ind w:firstLineChars="0" w:firstLine="0"/>
            </w:pPr>
            <w:r>
              <w:tab/>
              <w:t>&lt;!ELEMENT EMAIL(#PCDATA)&gt;</w:t>
            </w:r>
          </w:p>
          <w:p w14:paraId="66037B61" w14:textId="77777777" w:rsidR="0077625C" w:rsidRDefault="0077625C" w:rsidP="0077625C">
            <w:pPr>
              <w:ind w:firstLineChars="0" w:firstLine="0"/>
            </w:pPr>
            <w:r>
              <w:tab/>
              <w:t xml:space="preserve">&lt;!ATTLIST </w:t>
            </w:r>
            <w:r>
              <w:t>联系人</w:t>
            </w:r>
            <w:r>
              <w:t xml:space="preserve"> </w:t>
            </w:r>
            <w:r>
              <w:t>编号</w:t>
            </w:r>
            <w:r>
              <w:t xml:space="preserve"> ID #REQUIRED&gt;</w:t>
            </w:r>
          </w:p>
          <w:p w14:paraId="2EA118BF" w14:textId="77777777" w:rsidR="0077625C" w:rsidRDefault="0077625C" w:rsidP="0077625C">
            <w:pPr>
              <w:ind w:firstLineChars="0" w:firstLine="0"/>
            </w:pPr>
            <w:r>
              <w:t>]&gt;</w:t>
            </w:r>
          </w:p>
          <w:p w14:paraId="753F2F6D" w14:textId="77777777" w:rsidR="0077625C" w:rsidRDefault="0077625C" w:rsidP="0077625C">
            <w:pPr>
              <w:ind w:firstLineChars="0" w:firstLine="0"/>
            </w:pPr>
            <w:r>
              <w:t xml:space="preserve"> </w:t>
            </w:r>
          </w:p>
          <w:p w14:paraId="140B52D9" w14:textId="77777777" w:rsidR="0077625C" w:rsidRDefault="0077625C" w:rsidP="0077625C">
            <w:pPr>
              <w:ind w:firstLineChars="0" w:firstLine="0"/>
            </w:pPr>
            <w:r>
              <w:t>&lt;</w:t>
            </w:r>
            <w:r>
              <w:t>联系人列表</w:t>
            </w:r>
            <w:r>
              <w:t>&gt;</w:t>
            </w:r>
          </w:p>
          <w:p w14:paraId="11761831" w14:textId="77777777" w:rsidR="0077625C" w:rsidRDefault="0077625C" w:rsidP="0077625C">
            <w:pPr>
              <w:ind w:firstLineChars="0" w:firstLine="0"/>
            </w:pPr>
            <w:r>
              <w:tab/>
              <w:t>&lt;</w:t>
            </w:r>
            <w:r>
              <w:t>联系人</w:t>
            </w:r>
            <w:r>
              <w:t xml:space="preserve"> </w:t>
            </w:r>
            <w:r>
              <w:t>编号</w:t>
            </w:r>
            <w:r>
              <w:t>=“p1"&gt;</w:t>
            </w:r>
          </w:p>
          <w:p w14:paraId="7A8ABC9B" w14:textId="77777777" w:rsidR="0077625C" w:rsidRDefault="0077625C" w:rsidP="0077625C">
            <w:pPr>
              <w:ind w:firstLineChars="0" w:firstLine="0"/>
            </w:pPr>
            <w:r>
              <w:tab/>
            </w:r>
            <w:r>
              <w:tab/>
              <w:t>&lt;</w:t>
            </w:r>
            <w:r>
              <w:t>姓名</w:t>
            </w:r>
            <w:r>
              <w:t>&gt;</w:t>
            </w:r>
            <w:r>
              <w:t>张三</w:t>
            </w:r>
            <w:r>
              <w:t>&lt;/</w:t>
            </w:r>
            <w:r>
              <w:t>姓名</w:t>
            </w:r>
            <w:r>
              <w:t>&gt;</w:t>
            </w:r>
          </w:p>
          <w:p w14:paraId="377277FA" w14:textId="77777777" w:rsidR="0077625C" w:rsidRDefault="0077625C" w:rsidP="0077625C">
            <w:pPr>
              <w:ind w:firstLineChars="0" w:firstLine="0"/>
            </w:pPr>
            <w:r>
              <w:tab/>
            </w:r>
            <w:r>
              <w:tab/>
              <w:t>&lt;EMAIL&gt;zhang@it315.org&lt;/EMAIL&gt;</w:t>
            </w:r>
          </w:p>
          <w:p w14:paraId="3D717A6D" w14:textId="77777777" w:rsidR="0077625C" w:rsidRDefault="0077625C" w:rsidP="0077625C">
            <w:pPr>
              <w:ind w:firstLineChars="0" w:firstLine="0"/>
            </w:pPr>
            <w:r>
              <w:t xml:space="preserve">     &lt;/</w:t>
            </w:r>
            <w:r>
              <w:t>联系人</w:t>
            </w:r>
            <w:r>
              <w:t>&gt;</w:t>
            </w:r>
          </w:p>
          <w:p w14:paraId="457281D0" w14:textId="77777777" w:rsidR="0077625C" w:rsidRDefault="0077625C" w:rsidP="0077625C">
            <w:pPr>
              <w:ind w:firstLineChars="0" w:firstLine="0"/>
            </w:pPr>
            <w:r>
              <w:tab/>
              <w:t>&lt;</w:t>
            </w:r>
            <w:r>
              <w:t>联系人</w:t>
            </w:r>
            <w:r>
              <w:t xml:space="preserve"> </w:t>
            </w:r>
            <w:r>
              <w:t>编号</w:t>
            </w:r>
            <w:r>
              <w:t>=“p2"&gt;</w:t>
            </w:r>
          </w:p>
          <w:p w14:paraId="54EAD6B6" w14:textId="77777777" w:rsidR="0077625C" w:rsidRDefault="0077625C" w:rsidP="0077625C">
            <w:pPr>
              <w:ind w:firstLineChars="0" w:firstLine="0"/>
            </w:pPr>
            <w:r>
              <w:tab/>
            </w:r>
            <w:r>
              <w:tab/>
              <w:t>&lt;</w:t>
            </w:r>
            <w:r>
              <w:t>姓名</w:t>
            </w:r>
            <w:r>
              <w:t>&gt;</w:t>
            </w:r>
            <w:r>
              <w:t>李四</w:t>
            </w:r>
            <w:r>
              <w:t>&lt;/</w:t>
            </w:r>
            <w:r>
              <w:t>姓名</w:t>
            </w:r>
            <w:r>
              <w:t>&gt;</w:t>
            </w:r>
          </w:p>
          <w:p w14:paraId="503BEF44" w14:textId="77777777" w:rsidR="0077625C" w:rsidRDefault="0077625C" w:rsidP="0077625C">
            <w:pPr>
              <w:ind w:firstLineChars="0" w:firstLine="0"/>
            </w:pPr>
            <w:r>
              <w:tab/>
            </w:r>
            <w:r>
              <w:tab/>
              <w:t>&lt;EMAIL&gt;li@it315.org&lt;/EMAIL&gt;</w:t>
            </w:r>
          </w:p>
          <w:p w14:paraId="2656D3CE" w14:textId="77777777" w:rsidR="0077625C" w:rsidRDefault="0077625C" w:rsidP="0077625C">
            <w:pPr>
              <w:ind w:firstLineChars="0" w:firstLine="0"/>
            </w:pPr>
            <w:r>
              <w:tab/>
              <w:t>&lt;/</w:t>
            </w:r>
            <w:r>
              <w:t>联系人</w:t>
            </w:r>
            <w:r>
              <w:t>&gt;</w:t>
            </w:r>
          </w:p>
          <w:p w14:paraId="66927CC6" w14:textId="6C083FFA" w:rsidR="0077625C" w:rsidRDefault="0077625C" w:rsidP="0077625C">
            <w:pPr>
              <w:ind w:firstLineChars="0" w:firstLine="0"/>
              <w:rPr>
                <w:rFonts w:hint="eastAsia"/>
              </w:rPr>
            </w:pPr>
            <w:r>
              <w:t>&lt;/</w:t>
            </w:r>
            <w:r>
              <w:t>联系人列表</w:t>
            </w:r>
            <w:r>
              <w:t>&gt;&lt;/span&gt;</w:t>
            </w:r>
          </w:p>
        </w:tc>
      </w:tr>
    </w:tbl>
    <w:p w14:paraId="47E7D6B0" w14:textId="76EC455C" w:rsidR="0077625C" w:rsidRDefault="00AF38ED" w:rsidP="0077625C">
      <w:pPr>
        <w:ind w:firstLine="420"/>
      </w:pPr>
      <w:r>
        <w:rPr>
          <w:rFonts w:hint="eastAsia"/>
        </w:rPr>
        <w:t>案例二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38ED" w14:paraId="0F2B11A5" w14:textId="77777777" w:rsidTr="00AF38ED">
        <w:tc>
          <w:tcPr>
            <w:tcW w:w="8296" w:type="dxa"/>
          </w:tcPr>
          <w:p w14:paraId="22C2A592" w14:textId="77777777" w:rsidR="00AF38ED" w:rsidRDefault="00AF38ED" w:rsidP="00AF38ED">
            <w:pPr>
              <w:ind w:firstLineChars="0" w:firstLine="0"/>
            </w:pPr>
            <w:r>
              <w:t>&lt;?xml version="1.0" encoding="UTF-8"?&gt;</w:t>
            </w:r>
          </w:p>
          <w:p w14:paraId="2056A416" w14:textId="77777777" w:rsidR="00AF38ED" w:rsidRDefault="00AF38ED" w:rsidP="00AF38ED">
            <w:pPr>
              <w:ind w:firstLineChars="0" w:firstLine="0"/>
            </w:pPr>
            <w:r>
              <w:t>&lt;!DOCTYPE TVSCHEDULE [</w:t>
            </w:r>
          </w:p>
          <w:p w14:paraId="36E1B5DC" w14:textId="77777777" w:rsidR="00AF38ED" w:rsidRDefault="00AF38ED" w:rsidP="00AF38ED">
            <w:pPr>
              <w:ind w:firstLineChars="0" w:firstLine="0"/>
            </w:pPr>
            <w:r>
              <w:tab/>
              <w:t>&lt;!ELEMENT TVSCHEDULE (CHANNEL+)&gt;</w:t>
            </w:r>
          </w:p>
          <w:p w14:paraId="0C0A98E9" w14:textId="77777777" w:rsidR="00AF38ED" w:rsidRDefault="00AF38ED" w:rsidP="00AF38ED">
            <w:pPr>
              <w:ind w:firstLineChars="0" w:firstLine="0"/>
            </w:pPr>
            <w:r>
              <w:tab/>
              <w:t>&lt;!ELEMENT CHANNEL (</w:t>
            </w:r>
            <w:proofErr w:type="gramStart"/>
            <w:r>
              <w:t>BANNER,DAY</w:t>
            </w:r>
            <w:proofErr w:type="gramEnd"/>
            <w:r>
              <w:t>+)&gt;</w:t>
            </w:r>
          </w:p>
          <w:p w14:paraId="0D98C9E9" w14:textId="77777777" w:rsidR="00AF38ED" w:rsidRDefault="00AF38ED" w:rsidP="00AF38ED">
            <w:pPr>
              <w:ind w:firstLineChars="0" w:firstLine="0"/>
            </w:pPr>
            <w:r>
              <w:tab/>
              <w:t>&lt;!ELEMENT BANNER (#PCDATA)&gt;</w:t>
            </w:r>
          </w:p>
          <w:p w14:paraId="3986AA04" w14:textId="77777777" w:rsidR="00AF38ED" w:rsidRDefault="00AF38ED" w:rsidP="00AF38ED">
            <w:pPr>
              <w:ind w:firstLineChars="0" w:firstLine="0"/>
            </w:pPr>
            <w:r>
              <w:tab/>
              <w:t>&lt;!ELEMENT DAY (</w:t>
            </w:r>
            <w:proofErr w:type="gramStart"/>
            <w:r>
              <w:t>DATE,(</w:t>
            </w:r>
            <w:proofErr w:type="gramEnd"/>
            <w:r>
              <w:t>HOLIDAY|PROGRAMSLOT+)+)&gt;</w:t>
            </w:r>
          </w:p>
          <w:p w14:paraId="7E352208" w14:textId="77777777" w:rsidR="00AF38ED" w:rsidRDefault="00AF38ED" w:rsidP="00AF38ED">
            <w:pPr>
              <w:ind w:firstLineChars="0" w:firstLine="0"/>
            </w:pPr>
            <w:r>
              <w:tab/>
              <w:t>&lt;!ELEMENT HOLIDAY (#PCDATA)&gt;</w:t>
            </w:r>
          </w:p>
          <w:p w14:paraId="57679127" w14:textId="77777777" w:rsidR="00AF38ED" w:rsidRDefault="00AF38ED" w:rsidP="00AF38ED">
            <w:pPr>
              <w:ind w:firstLineChars="0" w:firstLine="0"/>
            </w:pPr>
            <w:r>
              <w:tab/>
              <w:t>&lt;!ELEMENT DATE (#PCDATA)&gt;</w:t>
            </w:r>
          </w:p>
          <w:p w14:paraId="3B3875F0" w14:textId="77777777" w:rsidR="00AF38ED" w:rsidRDefault="00AF38ED" w:rsidP="00AF38ED">
            <w:pPr>
              <w:ind w:firstLineChars="0" w:firstLine="0"/>
            </w:pPr>
            <w:r>
              <w:tab/>
              <w:t>&lt;!ELEMENT PROGRAMSLOT (</w:t>
            </w:r>
            <w:proofErr w:type="gramStart"/>
            <w:r>
              <w:t>TIME,TITLE</w:t>
            </w:r>
            <w:proofErr w:type="gramEnd"/>
            <w:r>
              <w:t>,DESCRIPTION?)&gt;</w:t>
            </w:r>
          </w:p>
          <w:p w14:paraId="001139D4" w14:textId="77777777" w:rsidR="00AF38ED" w:rsidRDefault="00AF38ED" w:rsidP="00AF38ED">
            <w:pPr>
              <w:ind w:firstLineChars="0" w:firstLine="0"/>
            </w:pPr>
            <w:r>
              <w:tab/>
              <w:t>&lt;!ELEMENT TIME (#PCDATA)&gt;</w:t>
            </w:r>
          </w:p>
          <w:p w14:paraId="2FE431FD" w14:textId="77777777" w:rsidR="00AF38ED" w:rsidRDefault="00AF38ED" w:rsidP="00AF38ED">
            <w:pPr>
              <w:ind w:firstLineChars="0" w:firstLine="0"/>
            </w:pPr>
            <w:r>
              <w:tab/>
              <w:t xml:space="preserve">&lt;!ELEMENT TITLE (#PCDATA)&gt; </w:t>
            </w:r>
          </w:p>
          <w:p w14:paraId="605E84AF" w14:textId="77777777" w:rsidR="00AF38ED" w:rsidRDefault="00AF38ED" w:rsidP="00AF38ED">
            <w:pPr>
              <w:ind w:firstLineChars="0" w:firstLine="0"/>
            </w:pPr>
            <w:r>
              <w:tab/>
              <w:t>&lt;!ELEMENT DESCRIPTION (#PCDATA)&gt;</w:t>
            </w:r>
          </w:p>
          <w:p w14:paraId="251529E2" w14:textId="77777777" w:rsidR="00AF38ED" w:rsidRDefault="00AF38ED" w:rsidP="00AF38ED">
            <w:pPr>
              <w:ind w:firstLineChars="0" w:firstLine="0"/>
            </w:pPr>
            <w:r>
              <w:tab/>
            </w:r>
          </w:p>
          <w:p w14:paraId="37F483B1" w14:textId="77777777" w:rsidR="00AF38ED" w:rsidRDefault="00AF38ED" w:rsidP="00AF38ED">
            <w:pPr>
              <w:ind w:firstLineChars="0" w:firstLine="0"/>
            </w:pPr>
            <w:r>
              <w:tab/>
              <w:t>&lt;!ATTLIST TVSCHEDULE NAME CDATA #REQUIRED&gt;</w:t>
            </w:r>
          </w:p>
          <w:p w14:paraId="3A6CE6CE" w14:textId="77777777" w:rsidR="00AF38ED" w:rsidRDefault="00AF38ED" w:rsidP="00AF38ED">
            <w:pPr>
              <w:ind w:firstLineChars="0" w:firstLine="0"/>
            </w:pPr>
            <w:r>
              <w:tab/>
              <w:t>&lt;!ATTLIST CHANNEL CHAN CDATA #REQUIRED&gt;</w:t>
            </w:r>
          </w:p>
          <w:p w14:paraId="7EDF4DF1" w14:textId="77777777" w:rsidR="00AF38ED" w:rsidRDefault="00AF38ED" w:rsidP="00AF38ED">
            <w:pPr>
              <w:ind w:firstLineChars="0" w:firstLine="0"/>
            </w:pPr>
            <w:r>
              <w:tab/>
              <w:t>&lt;!ATTLIST PROGRAMSLOT VTR CDATA #IMPLIED&gt;</w:t>
            </w:r>
          </w:p>
          <w:p w14:paraId="57BDFFF9" w14:textId="77777777" w:rsidR="00AF38ED" w:rsidRDefault="00AF38ED" w:rsidP="00AF38ED">
            <w:pPr>
              <w:ind w:firstLineChars="0" w:firstLine="0"/>
            </w:pPr>
            <w:r>
              <w:tab/>
              <w:t>&lt;!ATTLIST TITLE RATING CDATA #IMPLIED&gt;</w:t>
            </w:r>
          </w:p>
          <w:p w14:paraId="2F11E32D" w14:textId="77777777" w:rsidR="00AF38ED" w:rsidRDefault="00AF38ED" w:rsidP="00AF38ED">
            <w:pPr>
              <w:ind w:firstLineChars="0" w:firstLine="0"/>
            </w:pPr>
            <w:r>
              <w:tab/>
              <w:t>&lt;!ATTLIST TITLE LANGUAGE CDATA #IMPLIED&gt;</w:t>
            </w:r>
          </w:p>
          <w:p w14:paraId="5F64A19E" w14:textId="7F593458" w:rsidR="00AF38ED" w:rsidRDefault="00AF38ED" w:rsidP="00AF38ED">
            <w:pPr>
              <w:ind w:firstLineChars="0" w:firstLine="0"/>
              <w:rPr>
                <w:rFonts w:hint="eastAsia"/>
              </w:rPr>
            </w:pPr>
            <w:r>
              <w:t>]&gt;</w:t>
            </w:r>
          </w:p>
          <w:p w14:paraId="3299194B" w14:textId="77777777" w:rsidR="00AF38ED" w:rsidRDefault="00AF38ED" w:rsidP="00AF38ED">
            <w:pPr>
              <w:ind w:firstLineChars="0" w:firstLine="0"/>
            </w:pPr>
            <w:r>
              <w:t>&lt;TVSCHEDULE NAME=""&gt;</w:t>
            </w:r>
          </w:p>
          <w:p w14:paraId="366C257E" w14:textId="77777777" w:rsidR="00AF38ED" w:rsidRDefault="00AF38ED" w:rsidP="00AF38ED">
            <w:pPr>
              <w:ind w:firstLineChars="0" w:firstLine="0"/>
            </w:pPr>
            <w:r>
              <w:tab/>
              <w:t>&lt;CHANNEL CHAN=""&gt;</w:t>
            </w:r>
          </w:p>
          <w:p w14:paraId="6DE7250B" w14:textId="77777777" w:rsidR="00AF38ED" w:rsidRDefault="00AF38ED" w:rsidP="00AF38ED">
            <w:pPr>
              <w:ind w:firstLineChars="0" w:firstLine="0"/>
            </w:pPr>
            <w:r>
              <w:tab/>
            </w:r>
            <w:r>
              <w:tab/>
              <w:t>&lt;BANNER&gt;CCAV&lt;/BANNER&gt;</w:t>
            </w:r>
          </w:p>
          <w:p w14:paraId="578501C5" w14:textId="77777777" w:rsidR="00AF38ED" w:rsidRDefault="00AF38ED" w:rsidP="00AF38ED">
            <w:pPr>
              <w:ind w:firstLineChars="0" w:firstLine="0"/>
            </w:pPr>
            <w:r>
              <w:tab/>
            </w:r>
            <w:r>
              <w:tab/>
              <w:t>&lt;DAY&gt;</w:t>
            </w:r>
          </w:p>
          <w:p w14:paraId="24A1B643" w14:textId="77777777" w:rsidR="00AF38ED" w:rsidRDefault="00AF38ED" w:rsidP="00AF38ED">
            <w:pPr>
              <w:ind w:firstLineChars="0" w:firstLine="0"/>
            </w:pPr>
            <w:r>
              <w:tab/>
            </w:r>
            <w:r>
              <w:tab/>
            </w:r>
            <w:r>
              <w:tab/>
              <w:t>&lt;DATE&gt;2014-11-17&lt;/DATE&gt;</w:t>
            </w:r>
          </w:p>
          <w:p w14:paraId="6AD9FE0E" w14:textId="77777777" w:rsidR="00AF38ED" w:rsidRDefault="00AF38ED" w:rsidP="00AF38ED">
            <w:pPr>
              <w:ind w:firstLineChars="0" w:firstLine="0"/>
            </w:pPr>
            <w:r>
              <w:tab/>
            </w:r>
            <w:r>
              <w:tab/>
            </w:r>
            <w:r>
              <w:tab/>
              <w:t>&lt;PROGRAMSLOT&gt;</w:t>
            </w:r>
          </w:p>
          <w:p w14:paraId="47F4577F" w14:textId="77777777" w:rsidR="00AF38ED" w:rsidRDefault="00AF38ED" w:rsidP="00AF38ED">
            <w:pPr>
              <w:ind w:firstLineChars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&lt;TIME&gt;19:00&lt;/TIME&gt;</w:t>
            </w:r>
          </w:p>
          <w:p w14:paraId="03CD7915" w14:textId="77777777" w:rsidR="00AF38ED" w:rsidRDefault="00AF38ED" w:rsidP="00AF38ED">
            <w:pPr>
              <w:ind w:firstLineChars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&lt;TITLE&gt;</w:t>
            </w:r>
            <w:r>
              <w:t>新闻联播</w:t>
            </w:r>
            <w:r>
              <w:t>&lt;/TITLE&gt;</w:t>
            </w:r>
          </w:p>
          <w:p w14:paraId="7CAADB37" w14:textId="77777777" w:rsidR="00AF38ED" w:rsidRDefault="00AF38ED" w:rsidP="00AF38ED">
            <w:pPr>
              <w:ind w:firstLineChars="0" w:firstLine="0"/>
            </w:pPr>
            <w:r>
              <w:tab/>
            </w:r>
            <w:r>
              <w:tab/>
            </w:r>
            <w:r>
              <w:tab/>
              <w:t>&lt;/PROGRAMSLOT&gt;</w:t>
            </w:r>
          </w:p>
          <w:p w14:paraId="41A8BCD9" w14:textId="77777777" w:rsidR="00AF38ED" w:rsidRDefault="00AF38ED" w:rsidP="00AF38ED">
            <w:pPr>
              <w:ind w:firstLineChars="0" w:firstLine="0"/>
            </w:pPr>
            <w:r>
              <w:tab/>
            </w:r>
            <w:r>
              <w:tab/>
              <w:t>&lt;/DAY&gt;</w:t>
            </w:r>
          </w:p>
          <w:p w14:paraId="0161B205" w14:textId="77777777" w:rsidR="00AF38ED" w:rsidRDefault="00AF38ED" w:rsidP="00AF38ED">
            <w:pPr>
              <w:ind w:firstLineChars="0" w:firstLine="0"/>
            </w:pPr>
            <w:r>
              <w:tab/>
              <w:t>&lt;/CHANNEL&gt;</w:t>
            </w:r>
          </w:p>
          <w:p w14:paraId="1BF70D7C" w14:textId="77777777" w:rsidR="00AF38ED" w:rsidRDefault="00AF38ED" w:rsidP="00AF38ED">
            <w:pPr>
              <w:ind w:firstLineChars="0" w:firstLine="0"/>
            </w:pPr>
            <w:r>
              <w:t>&lt;/TVSCHEDULE&gt;</w:t>
            </w:r>
          </w:p>
          <w:p w14:paraId="6E6AB83E" w14:textId="77777777" w:rsidR="00AF38ED" w:rsidRDefault="00AF38ED" w:rsidP="0077625C">
            <w:pPr>
              <w:ind w:firstLineChars="0" w:firstLine="0"/>
              <w:rPr>
                <w:rFonts w:hint="eastAsia"/>
              </w:rPr>
            </w:pPr>
          </w:p>
        </w:tc>
      </w:tr>
    </w:tbl>
    <w:p w14:paraId="612DE20A" w14:textId="77777777" w:rsidR="00AF38ED" w:rsidRPr="0077625C" w:rsidRDefault="00AF38ED" w:rsidP="0077625C">
      <w:pPr>
        <w:ind w:firstLine="420"/>
        <w:rPr>
          <w:rFonts w:hint="eastAsia"/>
        </w:rPr>
      </w:pPr>
    </w:p>
    <w:p w14:paraId="4C4EF900" w14:textId="699BECDB" w:rsidR="00CB6BCB" w:rsidRDefault="00796A19" w:rsidP="00741666">
      <w:pPr>
        <w:pStyle w:val="10"/>
      </w:pPr>
      <w:r>
        <w:rPr>
          <w:rFonts w:hint="eastAsia"/>
        </w:rPr>
        <w:t>XML</w:t>
      </w:r>
      <w:r w:rsidR="00CB6BCB">
        <w:rPr>
          <w:rFonts w:hint="eastAsia"/>
        </w:rPr>
        <w:t>解析的简介</w:t>
      </w:r>
    </w:p>
    <w:p w14:paraId="1DDA70C4" w14:textId="1A025A19" w:rsidR="00185931" w:rsidRPr="00185931" w:rsidRDefault="00185931" w:rsidP="00185931">
      <w:pPr>
        <w:pStyle w:val="2"/>
        <w:rPr>
          <w:rFonts w:hint="eastAsia"/>
        </w:rPr>
      </w:pPr>
      <w:r>
        <w:t>XML</w:t>
      </w:r>
      <w:r>
        <w:rPr>
          <w:rFonts w:hint="eastAsia"/>
        </w:rPr>
        <w:t>解析</w:t>
      </w:r>
    </w:p>
    <w:p w14:paraId="53EDA3DF" w14:textId="77777777" w:rsidR="00185931" w:rsidRDefault="00CB6BCB" w:rsidP="00F62409">
      <w:pPr>
        <w:pStyle w:val="3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使用</w:t>
      </w:r>
      <w:r>
        <w:rPr>
          <w:rFonts w:hint="eastAsia"/>
        </w:rPr>
        <w:t>dom</w:t>
      </w:r>
      <w:r>
        <w:rPr>
          <w:rFonts w:hint="eastAsia"/>
        </w:rPr>
        <w:t>解析标记型文档</w:t>
      </w:r>
    </w:p>
    <w:p w14:paraId="65CFCFAE" w14:textId="04C91941" w:rsidR="00CB6BCB" w:rsidRDefault="00CB6BCB" w:rsidP="00CB6BCB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html</w:t>
      </w:r>
      <w:r>
        <w:rPr>
          <w:rFonts w:hint="eastAsia"/>
        </w:rPr>
        <w:t>的层级结构，在内存中给他分配一个树形结构，将</w:t>
      </w:r>
      <w:r>
        <w:rPr>
          <w:rFonts w:hint="eastAsia"/>
        </w:rPr>
        <w:t>html</w:t>
      </w:r>
      <w:r>
        <w:rPr>
          <w:rFonts w:hint="eastAsia"/>
        </w:rPr>
        <w:t>的标签，属性，文本，都装</w:t>
      </w:r>
      <w:proofErr w:type="gramStart"/>
      <w:r>
        <w:rPr>
          <w:rFonts w:hint="eastAsia"/>
        </w:rPr>
        <w:t>成对象</w:t>
      </w:r>
      <w:proofErr w:type="gramEnd"/>
      <w:r>
        <w:t>D</w:t>
      </w:r>
      <w:r>
        <w:rPr>
          <w:rFonts w:hint="eastAsia"/>
        </w:rPr>
        <w:t>ocument</w:t>
      </w:r>
      <w:r>
        <w:t xml:space="preserve"> </w:t>
      </w:r>
      <w:r>
        <w:rPr>
          <w:rFonts w:hint="eastAsia"/>
        </w:rPr>
        <w:t>对象</w:t>
      </w:r>
      <w:r>
        <w:rPr>
          <w:rFonts w:hint="eastAsia"/>
        </w:rPr>
        <w:t xml:space="preserve"> element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属性对象</w:t>
      </w:r>
      <w:r>
        <w:rPr>
          <w:rFonts w:hint="eastAsia"/>
        </w:rPr>
        <w:t xml:space="preserve"> </w:t>
      </w:r>
      <w:r>
        <w:rPr>
          <w:rFonts w:hint="eastAsia"/>
        </w:rPr>
        <w:t>文本对象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节点对象</w:t>
      </w:r>
      <w:r w:rsidR="00A20B60">
        <w:rPr>
          <w:rFonts w:hint="eastAsia"/>
        </w:rPr>
        <w:t>。</w:t>
      </w:r>
    </w:p>
    <w:p w14:paraId="31DA7B73" w14:textId="4CD45542" w:rsidR="009233E1" w:rsidRDefault="009233E1" w:rsidP="00F62409">
      <w:pPr>
        <w:pStyle w:val="3"/>
      </w:pPr>
      <w:r>
        <w:rPr>
          <w:rFonts w:hint="eastAsia"/>
        </w:rPr>
        <w:t>xml</w:t>
      </w:r>
      <w:r>
        <w:rPr>
          <w:rFonts w:hint="eastAsia"/>
        </w:rPr>
        <w:t>解析</w:t>
      </w:r>
    </w:p>
    <w:p w14:paraId="08D79215" w14:textId="6B07D0A4" w:rsidR="009233E1" w:rsidRDefault="009233E1" w:rsidP="009233E1">
      <w:pPr>
        <w:ind w:firstLine="420"/>
      </w:pPr>
      <w:r w:rsidRPr="009233E1">
        <w:t>XML</w:t>
      </w:r>
      <w:r w:rsidRPr="009233E1">
        <w:t>是一种通用的数据交换格式</w:t>
      </w:r>
      <w:r w:rsidRPr="009233E1">
        <w:t>,</w:t>
      </w:r>
      <w:r w:rsidRPr="009233E1">
        <w:t>它的平台无关性、语言无关性、系统无关性、给数据集成与交互带来了极大的方便。</w:t>
      </w:r>
      <w:r w:rsidRPr="009233E1">
        <w:t>XML</w:t>
      </w:r>
      <w:r w:rsidRPr="009233E1">
        <w:t>在不同的语言环境中解析方式都是一样的</w:t>
      </w:r>
      <w:r w:rsidRPr="009233E1">
        <w:t>,</w:t>
      </w:r>
      <w:r w:rsidRPr="009233E1">
        <w:t>只不过实现的语法不同而已。</w:t>
      </w:r>
    </w:p>
    <w:p w14:paraId="25DC1E3D" w14:textId="7D636639" w:rsidR="006E07E2" w:rsidRDefault="006E07E2" w:rsidP="009233E1">
      <w:pPr>
        <w:ind w:firstLine="420"/>
      </w:pPr>
      <w:r>
        <w:rPr>
          <w:rFonts w:hint="eastAsia"/>
        </w:rPr>
        <w:t>解析方式：</w:t>
      </w:r>
      <w:r w:rsidRPr="00C224B6">
        <w:t>DOM</w:t>
      </w:r>
      <w:r w:rsidRPr="00C224B6">
        <w:t>解析</w:t>
      </w:r>
      <w:r>
        <w:rPr>
          <w:rFonts w:hint="eastAsia"/>
        </w:rPr>
        <w:t>方式和</w:t>
      </w:r>
      <w:r w:rsidRPr="00C224B6">
        <w:t>SAX</w:t>
      </w:r>
      <w:r w:rsidRPr="00C224B6">
        <w:t>解析</w:t>
      </w:r>
      <w:r>
        <w:rPr>
          <w:rFonts w:hint="eastAsia"/>
        </w:rPr>
        <w:t>方式</w:t>
      </w:r>
    </w:p>
    <w:p w14:paraId="75F15EAC" w14:textId="77777777" w:rsidR="006E07E2" w:rsidRDefault="006E07E2" w:rsidP="006E07E2">
      <w:pPr>
        <w:ind w:firstLine="420"/>
      </w:pPr>
      <w:r>
        <w:rPr>
          <w:rFonts w:hint="eastAsia"/>
        </w:rPr>
        <w:t>解析对比：</w:t>
      </w:r>
    </w:p>
    <w:p w14:paraId="21863D68" w14:textId="574E64DD" w:rsidR="006E07E2" w:rsidRDefault="006E07E2" w:rsidP="006E07E2">
      <w:pPr>
        <w:ind w:firstLine="420"/>
      </w:pPr>
      <w:r>
        <w:tab/>
      </w:r>
      <w:r>
        <w:t>dom</w:t>
      </w:r>
      <w:r>
        <w:t>方式解析</w:t>
      </w:r>
      <w:r w:rsidR="00D74E54">
        <w:rPr>
          <w:rFonts w:hint="eastAsia"/>
        </w:rPr>
        <w:t>：</w:t>
      </w:r>
      <w:r w:rsidR="00F61973">
        <w:t>D</w:t>
      </w:r>
      <w:r w:rsidR="00F61973">
        <w:rPr>
          <w:rFonts w:hint="eastAsia"/>
        </w:rPr>
        <w:t>ocument</w:t>
      </w:r>
      <w:r w:rsidR="00F61973">
        <w:t xml:space="preserve"> O</w:t>
      </w:r>
      <w:r w:rsidR="00F61973">
        <w:rPr>
          <w:rFonts w:hint="eastAsia"/>
        </w:rPr>
        <w:t>bjext</w:t>
      </w:r>
      <w:r w:rsidR="0072142E">
        <w:t xml:space="preserve"> </w:t>
      </w:r>
      <w:r w:rsidR="00F61973">
        <w:t>M</w:t>
      </w:r>
      <w:r w:rsidR="00F61973">
        <w:rPr>
          <w:rFonts w:hint="eastAsia"/>
        </w:rPr>
        <w:t>odel</w:t>
      </w:r>
      <w:r w:rsidR="00D74E54">
        <w:rPr>
          <w:rFonts w:hint="eastAsia"/>
        </w:rPr>
        <w:t>官方标准</w:t>
      </w:r>
    </w:p>
    <w:p w14:paraId="35EE9267" w14:textId="15DE7A63" w:rsidR="006E07E2" w:rsidRDefault="006E07E2" w:rsidP="006E07E2">
      <w:pPr>
        <w:ind w:firstLine="420"/>
      </w:pPr>
      <w:r>
        <w:tab/>
      </w:r>
      <w:r>
        <w:tab/>
      </w:r>
      <w:r>
        <w:t>根据</w:t>
      </w:r>
      <w:r>
        <w:t>xm1</w:t>
      </w:r>
      <w:r>
        <w:t>的层级结构在内存中分配一个树形结构，把</w:t>
      </w:r>
      <w:r>
        <w:t>xm1</w:t>
      </w:r>
      <w:r>
        <w:t>的标签，属性和文本都封装成对象</w:t>
      </w:r>
    </w:p>
    <w:p w14:paraId="1C73482C" w14:textId="3E79604F" w:rsidR="006E07E2" w:rsidRDefault="006E07E2" w:rsidP="006E07E2">
      <w:pPr>
        <w:ind w:firstLine="420"/>
      </w:pPr>
      <w:r>
        <w:tab/>
      </w:r>
      <w:r>
        <w:t>缺点：如果文件过大，造成内存溢出</w:t>
      </w:r>
    </w:p>
    <w:p w14:paraId="0DA46FCB" w14:textId="51708825" w:rsidR="006E07E2" w:rsidRDefault="006E07E2" w:rsidP="006E07E2">
      <w:pPr>
        <w:ind w:firstLine="420"/>
      </w:pPr>
      <w:r>
        <w:tab/>
      </w:r>
      <w:r>
        <w:t>优点：很方便实现增删改操作</w:t>
      </w:r>
    </w:p>
    <w:p w14:paraId="054EFC6C" w14:textId="1058D3F0" w:rsidR="00D74E54" w:rsidRDefault="006E07E2" w:rsidP="006E07E2">
      <w:pPr>
        <w:ind w:firstLine="420"/>
        <w:rPr>
          <w:rFonts w:hint="eastAsia"/>
        </w:rPr>
      </w:pPr>
      <w:r>
        <w:tab/>
      </w:r>
      <w:r>
        <w:t>sax</w:t>
      </w:r>
      <w:r>
        <w:t>方式解析</w:t>
      </w:r>
      <w:r w:rsidR="00D74E54">
        <w:rPr>
          <w:rFonts w:hint="eastAsia"/>
        </w:rPr>
        <w:t>：</w:t>
      </w:r>
      <w:r w:rsidR="00D74E54">
        <w:rPr>
          <w:rFonts w:hint="eastAsia"/>
        </w:rPr>
        <w:t>simple</w:t>
      </w:r>
      <w:r w:rsidR="00D74E54">
        <w:t xml:space="preserve"> API FOR</w:t>
      </w:r>
      <w:r w:rsidR="0005255D">
        <w:t xml:space="preserve"> XML</w:t>
      </w:r>
    </w:p>
    <w:p w14:paraId="253E52F9" w14:textId="2260235C" w:rsidR="006E07E2" w:rsidRDefault="006E07E2" w:rsidP="006E07E2">
      <w:pPr>
        <w:ind w:firstLine="420"/>
      </w:pPr>
      <w:r>
        <w:tab/>
      </w:r>
      <w:r>
        <w:tab/>
      </w:r>
      <w:r>
        <w:t>采用事件驱动，边读边解析</w:t>
      </w:r>
      <w:r>
        <w:rPr>
          <w:rFonts w:hint="eastAsia"/>
        </w:rPr>
        <w:t>，</w:t>
      </w:r>
      <w:r>
        <w:t>从上到下，一行</w:t>
      </w:r>
      <w:proofErr w:type="gramStart"/>
      <w:r>
        <w:t>一行</w:t>
      </w:r>
      <w:proofErr w:type="gramEnd"/>
      <w:r>
        <w:t>的解析，解析到某一个对象，返回对象名称</w:t>
      </w:r>
      <w:r w:rsidR="00DB62C8">
        <w:rPr>
          <w:rFonts w:hint="eastAsia"/>
        </w:rPr>
        <w:t>。</w:t>
      </w:r>
    </w:p>
    <w:p w14:paraId="6301D2F3" w14:textId="7BAA751F" w:rsidR="006E07E2" w:rsidRDefault="00DB62C8" w:rsidP="006E07E2">
      <w:pPr>
        <w:ind w:firstLine="420"/>
      </w:pPr>
      <w:r>
        <w:tab/>
      </w:r>
      <w:r w:rsidR="006E07E2">
        <w:t>缺点：不能实现增删改操作</w:t>
      </w:r>
    </w:p>
    <w:p w14:paraId="69558952" w14:textId="6F368EA3" w:rsidR="006E07E2" w:rsidRDefault="00DB62C8" w:rsidP="006E07E2">
      <w:pPr>
        <w:ind w:firstLine="420"/>
      </w:pPr>
      <w:r>
        <w:tab/>
      </w:r>
      <w:r w:rsidR="006E07E2">
        <w:t>优点：如果文件过大，不会造成内存溢出，方便实现查询操作</w:t>
      </w:r>
      <w:r w:rsidR="00E71200">
        <w:rPr>
          <w:rFonts w:hint="eastAsia"/>
        </w:rPr>
        <w:t>。</w:t>
      </w:r>
    </w:p>
    <w:p w14:paraId="1B0AF748" w14:textId="0EBD4692" w:rsidR="007C331D" w:rsidRDefault="007C331D" w:rsidP="00F62409">
      <w:pPr>
        <w:pStyle w:val="3"/>
        <w:rPr>
          <w:rFonts w:hint="eastAsia"/>
        </w:rPr>
      </w:pPr>
      <w:r>
        <w:rPr>
          <w:rFonts w:hint="eastAsia"/>
        </w:rPr>
        <w:t>解析器</w:t>
      </w:r>
    </w:p>
    <w:p w14:paraId="11812EFF" w14:textId="77777777" w:rsidR="007C331D" w:rsidRDefault="007C331D" w:rsidP="007C331D">
      <w:pPr>
        <w:ind w:firstLine="420"/>
      </w:pPr>
      <w:r>
        <w:t>JAXP</w:t>
      </w:r>
      <w:r>
        <w:t>：是</w:t>
      </w:r>
      <w:r>
        <w:t>SUN</w:t>
      </w:r>
      <w:r>
        <w:t>公司推出的解析标准实现。</w:t>
      </w:r>
    </w:p>
    <w:p w14:paraId="323612B3" w14:textId="109EC09A" w:rsidR="007C331D" w:rsidRDefault="007C331D" w:rsidP="007C331D">
      <w:pPr>
        <w:ind w:firstLine="420"/>
      </w:pPr>
      <w:r>
        <w:t>JDom:</w:t>
      </w:r>
      <w:r>
        <w:t>是开源组织推出的解析开发包。</w:t>
      </w:r>
    </w:p>
    <w:p w14:paraId="467B5718" w14:textId="57017EE6" w:rsidR="009233E1" w:rsidRDefault="00CF3DA5" w:rsidP="00CB6BCB">
      <w:pPr>
        <w:ind w:firstLine="420"/>
        <w:rPr>
          <w:rFonts w:hint="eastAsia"/>
        </w:rPr>
      </w:pPr>
      <w:r>
        <w:t>Dom4</w:t>
      </w:r>
      <w:r w:rsidR="00126508">
        <w:t>J</w:t>
      </w:r>
      <w:r>
        <w:t>:</w:t>
      </w:r>
      <w:r>
        <w:t>是开源组织推出的解析开发包。</w:t>
      </w:r>
      <w:r w:rsidR="00126508">
        <w:rPr>
          <w:rFonts w:hint="eastAsia"/>
        </w:rPr>
        <w:t>开发中最常用的解析方式，是</w:t>
      </w:r>
      <w:r w:rsidR="00126508">
        <w:rPr>
          <w:rFonts w:hint="eastAsia"/>
        </w:rPr>
        <w:t>Jdom</w:t>
      </w:r>
      <w:r w:rsidR="00126508">
        <w:rPr>
          <w:rFonts w:hint="eastAsia"/>
        </w:rPr>
        <w:t>的升级版，集</w:t>
      </w:r>
      <w:r w:rsidR="00126508">
        <w:rPr>
          <w:rFonts w:hint="eastAsia"/>
        </w:rPr>
        <w:t>Jdom</w:t>
      </w:r>
      <w:r w:rsidR="00126508">
        <w:rPr>
          <w:rFonts w:hint="eastAsia"/>
        </w:rPr>
        <w:t>的优点。</w:t>
      </w:r>
    </w:p>
    <w:p w14:paraId="0CA82109" w14:textId="51F4FEC5" w:rsidR="00CB6BCB" w:rsidRDefault="00CB6BCB" w:rsidP="002C008E">
      <w:pPr>
        <w:pStyle w:val="2"/>
      </w:pPr>
      <w:r>
        <w:t>D</w:t>
      </w:r>
      <w:r>
        <w:rPr>
          <w:rFonts w:hint="eastAsia"/>
        </w:rPr>
        <w:t>om</w:t>
      </w:r>
      <w:r>
        <w:rPr>
          <w:rFonts w:hint="eastAsia"/>
        </w:rPr>
        <w:t>解析</w:t>
      </w:r>
    </w:p>
    <w:p w14:paraId="3EDEB8E3" w14:textId="3B9BD5BA" w:rsidR="002C008E" w:rsidRDefault="002C008E" w:rsidP="00F62409">
      <w:pPr>
        <w:pStyle w:val="3"/>
      </w:pPr>
      <w:r>
        <w:rPr>
          <w:rFonts w:hint="eastAsia"/>
        </w:rPr>
        <w:t>dom</w:t>
      </w:r>
      <w:r>
        <w:rPr>
          <w:rFonts w:hint="eastAsia"/>
        </w:rPr>
        <w:t>解析</w:t>
      </w:r>
    </w:p>
    <w:p w14:paraId="64632605" w14:textId="381C7F10" w:rsidR="002C008E" w:rsidRDefault="002C008E" w:rsidP="002C008E">
      <w:pPr>
        <w:ind w:firstLine="420"/>
      </w:pPr>
      <w:r w:rsidRPr="002C008E">
        <w:rPr>
          <w:rFonts w:hint="eastAsia"/>
        </w:rPr>
        <w:t xml:space="preserve">　</w:t>
      </w:r>
      <w:r w:rsidRPr="002C008E">
        <w:t>DOM</w:t>
      </w:r>
      <w:r w:rsidRPr="002C008E">
        <w:t>的全称是</w:t>
      </w:r>
      <w:r w:rsidRPr="002C008E">
        <w:t>Document Object Model</w:t>
      </w:r>
      <w:r w:rsidRPr="002C008E">
        <w:t>，也即文档对象模型。在应用程序中，基于</w:t>
      </w:r>
      <w:r w:rsidRPr="002C008E">
        <w:t>DOM</w:t>
      </w:r>
      <w:r w:rsidRPr="002C008E">
        <w:t>的</w:t>
      </w:r>
      <w:r w:rsidRPr="002C008E">
        <w:t>XML</w:t>
      </w:r>
      <w:r w:rsidRPr="002C008E">
        <w:t>分析器将一个</w:t>
      </w:r>
      <w:r w:rsidRPr="002C008E">
        <w:t>XML</w:t>
      </w:r>
      <w:r w:rsidRPr="002C008E">
        <w:t>文档转换成一</w:t>
      </w:r>
      <w:proofErr w:type="gramStart"/>
      <w:r w:rsidRPr="002C008E">
        <w:t>个</w:t>
      </w:r>
      <w:proofErr w:type="gramEnd"/>
      <w:r w:rsidRPr="002C008E">
        <w:t>对象模型的集合（通常称</w:t>
      </w:r>
      <w:r w:rsidRPr="002C008E">
        <w:t>DOM</w:t>
      </w:r>
      <w:r w:rsidRPr="002C008E">
        <w:t>树），应用程序正是通过对这个对象模型的操作，来实现对</w:t>
      </w:r>
      <w:r w:rsidRPr="002C008E">
        <w:t>XML</w:t>
      </w:r>
      <w:r w:rsidRPr="002C008E">
        <w:t>文档数据的操作。通过</w:t>
      </w:r>
      <w:r w:rsidRPr="002C008E">
        <w:t>DOM</w:t>
      </w:r>
      <w:r w:rsidRPr="002C008E">
        <w:t>接口，应用程序可以在任何时候访问</w:t>
      </w:r>
      <w:r w:rsidRPr="002C008E">
        <w:t>XML</w:t>
      </w:r>
      <w:r w:rsidRPr="002C008E">
        <w:t>文档中的任何一部分数据，因此，这种利用</w:t>
      </w:r>
      <w:r w:rsidRPr="002C008E">
        <w:t>DOM</w:t>
      </w:r>
      <w:r w:rsidRPr="002C008E">
        <w:t>接口的机制也被称作随机访问机制。</w:t>
      </w:r>
    </w:p>
    <w:p w14:paraId="38434BE0" w14:textId="3BC0F0E8" w:rsidR="006C746D" w:rsidRDefault="006C746D" w:rsidP="002C008E">
      <w:pPr>
        <w:ind w:firstLine="420"/>
      </w:pPr>
      <w:r w:rsidRPr="006C746D">
        <w:rPr>
          <w:rFonts w:hint="eastAsia"/>
        </w:rPr>
        <w:t xml:space="preserve">　</w:t>
      </w:r>
      <w:r w:rsidRPr="006C746D">
        <w:t>DOM</w:t>
      </w:r>
      <w:r w:rsidRPr="006C746D">
        <w:t>接口提供了一种通过分层对象模型来访问</w:t>
      </w:r>
      <w:r w:rsidRPr="006C746D">
        <w:t>XML</w:t>
      </w:r>
      <w:r w:rsidRPr="006C746D">
        <w:t>文档信息的方式，这些分层对象模型依据</w:t>
      </w:r>
      <w:r w:rsidRPr="006C746D">
        <w:t>XML</w:t>
      </w:r>
      <w:r w:rsidRPr="006C746D">
        <w:t>的文档结构形成了一棵节点树。无论</w:t>
      </w:r>
      <w:r w:rsidRPr="006C746D">
        <w:t>XML</w:t>
      </w:r>
      <w:r w:rsidRPr="006C746D">
        <w:t>文档中所描述的是什么类型的信息，即便是制表数据、项目列表或一个文档，利用</w:t>
      </w:r>
      <w:r w:rsidRPr="006C746D">
        <w:t>DOM</w:t>
      </w:r>
      <w:r w:rsidRPr="006C746D">
        <w:t>所生成的模型都是节点树的形式。也就是说，</w:t>
      </w:r>
      <w:r w:rsidRPr="006C746D">
        <w:t>DOM</w:t>
      </w:r>
      <w:r w:rsidRPr="006C746D">
        <w:t>强制使用树模型来访问</w:t>
      </w:r>
      <w:r w:rsidRPr="006C746D">
        <w:t>XML</w:t>
      </w:r>
      <w:r w:rsidRPr="006C746D">
        <w:t>文档中的信息。由于</w:t>
      </w:r>
      <w:r w:rsidRPr="006C746D">
        <w:t>XML</w:t>
      </w:r>
      <w:r w:rsidRPr="006C746D">
        <w:t>本质上就是一种分层结构，所以这种描述方法是相当有效的。</w:t>
      </w:r>
    </w:p>
    <w:p w14:paraId="73E6D011" w14:textId="156D22FC" w:rsidR="00251852" w:rsidRDefault="00251852" w:rsidP="002C008E">
      <w:pPr>
        <w:ind w:firstLine="420"/>
      </w:pPr>
      <w:r w:rsidRPr="00251852">
        <w:rPr>
          <w:rFonts w:hint="eastAsia"/>
        </w:rPr>
        <w:t xml:space="preserve">　</w:t>
      </w:r>
      <w:r w:rsidRPr="00251852">
        <w:t>DOM</w:t>
      </w:r>
      <w:r w:rsidRPr="00251852">
        <w:t>树所提供的随机访问方式给应用程序的开发带来了很大的灵活性，它可以任意地控制整个</w:t>
      </w:r>
      <w:r w:rsidRPr="00251852">
        <w:t>XML</w:t>
      </w:r>
      <w:r w:rsidRPr="00251852">
        <w:t>文档中的内容。然而，由于</w:t>
      </w:r>
      <w:r w:rsidRPr="00251852">
        <w:t>DOM</w:t>
      </w:r>
      <w:r w:rsidRPr="00251852">
        <w:t>分析器把整个</w:t>
      </w:r>
      <w:r w:rsidRPr="00251852">
        <w:t>XML</w:t>
      </w:r>
      <w:r w:rsidRPr="00251852">
        <w:t>文档转化成</w:t>
      </w:r>
      <w:r w:rsidRPr="00251852">
        <w:t>DOM</w:t>
      </w:r>
      <w:r w:rsidRPr="00251852">
        <w:t>树放在了内存中，因此，当文档比较大或者结构比较复杂时，对内存的需求就比较高。而且，对于结构复杂的树的遍历也是一项耗时的操作。所以，</w:t>
      </w:r>
      <w:r w:rsidRPr="00251852">
        <w:t>DOM</w:t>
      </w:r>
      <w:r w:rsidRPr="00251852">
        <w:t>分析器对机器性能的要求比较高，实现效率不十分理想。不过，由于</w:t>
      </w:r>
      <w:r w:rsidRPr="00251852">
        <w:t>DOM</w:t>
      </w:r>
      <w:r w:rsidRPr="00251852">
        <w:t>分析器所采用的树结构的思想与</w:t>
      </w:r>
      <w:r w:rsidRPr="00251852">
        <w:t>XML</w:t>
      </w:r>
      <w:r w:rsidRPr="00251852">
        <w:t>文档的结构相吻合，同时鉴于随机访问所带来的方便，因此，</w:t>
      </w:r>
      <w:r w:rsidRPr="00251852">
        <w:t>DOM</w:t>
      </w:r>
      <w:r w:rsidRPr="00251852">
        <w:t>分析器还是有很广泛的使用价值的。</w:t>
      </w:r>
    </w:p>
    <w:p w14:paraId="5364413C" w14:textId="099E50EA" w:rsidR="00596B99" w:rsidRDefault="00596B99" w:rsidP="00596B99">
      <w:pPr>
        <w:ind w:firstLine="420"/>
        <w:rPr>
          <w:rFonts w:hint="eastAsia"/>
        </w:rPr>
      </w:pPr>
      <w:r>
        <w:rPr>
          <w:rFonts w:hint="eastAsia"/>
        </w:rPr>
        <w:t xml:space="preserve">　优点：</w:t>
      </w:r>
    </w:p>
    <w:p w14:paraId="2FF9BD20" w14:textId="2F346F4B" w:rsidR="00596B99" w:rsidRDefault="00596B99" w:rsidP="00596B99">
      <w:pPr>
        <w:ind w:firstLine="420"/>
        <w:rPr>
          <w:rFonts w:hint="eastAsia"/>
        </w:rPr>
      </w:pPr>
      <w:r>
        <w:rPr>
          <w:rFonts w:hint="eastAsia"/>
        </w:rPr>
        <w:t xml:space="preserve">　　　　　　</w:t>
      </w:r>
      <w:r>
        <w:t>1</w:t>
      </w:r>
      <w:r>
        <w:t>、形成了树结构，有助于更好的理解、掌握，且代码容易编写。</w:t>
      </w:r>
    </w:p>
    <w:p w14:paraId="1B7655FE" w14:textId="42C500C6" w:rsidR="00596B99" w:rsidRDefault="00596B99" w:rsidP="00596B99">
      <w:pPr>
        <w:ind w:firstLine="420"/>
        <w:rPr>
          <w:rFonts w:hint="eastAsia"/>
        </w:rPr>
      </w:pPr>
      <w:r>
        <w:rPr>
          <w:rFonts w:hint="eastAsia"/>
        </w:rPr>
        <w:t xml:space="preserve">　　　　　　</w:t>
      </w:r>
      <w:r>
        <w:t>2</w:t>
      </w:r>
      <w:r>
        <w:t>、解析过程中，树结构保存在内存中，方便修改。</w:t>
      </w:r>
      <w:r w:rsidR="00760AEC">
        <w:rPr>
          <w:rFonts w:hint="eastAsia"/>
        </w:rPr>
        <w:t>容易做增删改操作。</w:t>
      </w:r>
    </w:p>
    <w:p w14:paraId="61F8F496" w14:textId="40C1A415" w:rsidR="00596B99" w:rsidRDefault="00596B99" w:rsidP="00596B99">
      <w:pPr>
        <w:ind w:firstLine="420"/>
        <w:rPr>
          <w:rFonts w:hint="eastAsia"/>
        </w:rPr>
      </w:pPr>
      <w:r>
        <w:rPr>
          <w:rFonts w:hint="eastAsia"/>
        </w:rPr>
        <w:t xml:space="preserve">　　　　缺点：</w:t>
      </w:r>
    </w:p>
    <w:p w14:paraId="7C8C4952" w14:textId="5FC0890D" w:rsidR="00596B99" w:rsidRPr="000F6430" w:rsidRDefault="00596B99" w:rsidP="00596B99">
      <w:pPr>
        <w:ind w:firstLine="420"/>
        <w:rPr>
          <w:rFonts w:hint="eastAsia"/>
        </w:rPr>
      </w:pPr>
      <w:r>
        <w:rPr>
          <w:rFonts w:hint="eastAsia"/>
        </w:rPr>
        <w:t xml:space="preserve">　　　　　　</w:t>
      </w:r>
      <w:r>
        <w:t>1</w:t>
      </w:r>
      <w:r>
        <w:t>、由于文件是一次性读取，所以对内存的耗费比较大。</w:t>
      </w:r>
    </w:p>
    <w:p w14:paraId="16E3C8C9" w14:textId="4E706987" w:rsidR="00596B99" w:rsidRDefault="00596B99" w:rsidP="00596B99">
      <w:pPr>
        <w:ind w:firstLine="420"/>
      </w:pPr>
      <w:r>
        <w:rPr>
          <w:rFonts w:hint="eastAsia"/>
        </w:rPr>
        <w:t xml:space="preserve">　　　　　　</w:t>
      </w:r>
      <w:r>
        <w:t>2</w:t>
      </w:r>
      <w:r>
        <w:t>、如果</w:t>
      </w:r>
      <w:r>
        <w:t>XML</w:t>
      </w:r>
      <w:r>
        <w:t>文件比较大，容易影响解析性能且可能会造成内存溢出。</w:t>
      </w:r>
    </w:p>
    <w:p w14:paraId="498D3E01" w14:textId="4A9094AA" w:rsidR="00D31B2B" w:rsidRPr="002C008E" w:rsidRDefault="00D31B2B" w:rsidP="00F62409">
      <w:pPr>
        <w:pStyle w:val="3"/>
        <w:rPr>
          <w:rFonts w:hint="eastAsia"/>
        </w:rPr>
      </w:pPr>
      <w:r>
        <w:rPr>
          <w:rFonts w:hint="eastAsia"/>
        </w:rPr>
        <w:t>原理</w:t>
      </w:r>
    </w:p>
    <w:p w14:paraId="2908113D" w14:textId="77777777" w:rsidR="00CB6BCB" w:rsidRDefault="00CB6BCB" w:rsidP="00CB6BCB">
      <w:pPr>
        <w:ind w:firstLine="420"/>
      </w:pPr>
      <w:r>
        <w:rPr>
          <w:noProof/>
        </w:rPr>
        <w:drawing>
          <wp:inline distT="0" distB="0" distL="0" distR="0" wp14:anchorId="08396881" wp14:editId="1D6AD1FD">
            <wp:extent cx="5274310" cy="1522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2920" w14:textId="6CB549EC" w:rsidR="00CB6BCB" w:rsidRDefault="00CB6BCB" w:rsidP="00CB6BCB">
      <w:pPr>
        <w:ind w:firstLine="420"/>
      </w:pPr>
      <w:r>
        <w:rPr>
          <w:noProof/>
        </w:rPr>
        <w:drawing>
          <wp:inline distT="0" distB="0" distL="0" distR="0" wp14:anchorId="2606A86F" wp14:editId="687875C6">
            <wp:extent cx="5274310" cy="11766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CC8A" w14:textId="0826D418" w:rsidR="00D31B2B" w:rsidRDefault="00D31B2B" w:rsidP="00CB6BCB">
      <w:pPr>
        <w:ind w:firstLine="420"/>
      </w:pPr>
    </w:p>
    <w:p w14:paraId="54A34122" w14:textId="09E3CC5B" w:rsidR="00D31B2B" w:rsidRDefault="00D31B2B" w:rsidP="00F62409">
      <w:pPr>
        <w:pStyle w:val="3"/>
      </w:pPr>
      <w:r>
        <w:rPr>
          <w:rFonts w:hint="eastAsia"/>
        </w:rPr>
        <w:t>dom</w:t>
      </w:r>
      <w:r>
        <w:rPr>
          <w:rFonts w:hint="eastAsia"/>
        </w:rPr>
        <w:t>解析代码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1B2B" w14:paraId="6415539C" w14:textId="77777777" w:rsidTr="00D31B2B">
        <w:tc>
          <w:tcPr>
            <w:tcW w:w="8296" w:type="dxa"/>
          </w:tcPr>
          <w:p w14:paraId="5480965D" w14:textId="77777777" w:rsidR="00D31B2B" w:rsidRDefault="00D31B2B" w:rsidP="00D31B2B">
            <w:pPr>
              <w:ind w:firstLineChars="0" w:firstLine="0"/>
              <w:rPr>
                <w:rFonts w:hint="eastAsia"/>
              </w:rPr>
            </w:pPr>
          </w:p>
        </w:tc>
      </w:tr>
    </w:tbl>
    <w:p w14:paraId="03236341" w14:textId="77777777" w:rsidR="00D31B2B" w:rsidRPr="00D31B2B" w:rsidRDefault="00D31B2B" w:rsidP="00D31B2B">
      <w:pPr>
        <w:ind w:firstLine="420"/>
        <w:rPr>
          <w:rFonts w:hint="eastAsia"/>
        </w:rPr>
      </w:pPr>
    </w:p>
    <w:p w14:paraId="1CC8B10C" w14:textId="77777777" w:rsidR="008C691A" w:rsidRDefault="008C691A" w:rsidP="00F62409">
      <w:pPr>
        <w:pStyle w:val="3"/>
      </w:pPr>
      <w:r>
        <w:rPr>
          <w:rFonts w:hint="eastAsia"/>
        </w:rPr>
        <w:t>通用操作：</w:t>
      </w:r>
    </w:p>
    <w:p w14:paraId="5A3CD72D" w14:textId="77777777" w:rsidR="008C691A" w:rsidRDefault="008C691A" w:rsidP="008C691A">
      <w:pPr>
        <w:ind w:leftChars="200" w:left="420" w:firstLineChars="0" w:firstLine="409"/>
      </w:pPr>
      <w:r>
        <w:tab/>
        <w:t>1</w:t>
      </w:r>
      <w:r>
        <w:t>、创建</w:t>
      </w:r>
      <w:proofErr w:type="gramStart"/>
      <w:r>
        <w:t>解析器</w:t>
      </w:r>
      <w:proofErr w:type="gramEnd"/>
      <w:r>
        <w:t>工厂</w:t>
      </w:r>
    </w:p>
    <w:p w14:paraId="6B17AD91" w14:textId="77777777" w:rsidR="008C691A" w:rsidRDefault="008C691A" w:rsidP="008C691A">
      <w:pPr>
        <w:ind w:leftChars="200" w:left="420" w:firstLineChars="0" w:firstLine="409"/>
      </w:pPr>
      <w:r w:rsidRPr="00007E75">
        <w:t xml:space="preserve">DocumentBuilderFactory builderFactory = </w:t>
      </w:r>
    </w:p>
    <w:p w14:paraId="066A73D0" w14:textId="77777777" w:rsidR="008C691A" w:rsidRDefault="008C691A" w:rsidP="008C691A">
      <w:pPr>
        <w:ind w:leftChars="1400" w:left="2940" w:firstLineChars="0" w:firstLine="420"/>
      </w:pPr>
      <w:r w:rsidRPr="00007E75">
        <w:t>DocumentBuilderFactory.newInstance();</w:t>
      </w:r>
    </w:p>
    <w:p w14:paraId="3CE9A7D6" w14:textId="77777777" w:rsidR="008C691A" w:rsidRDefault="008C691A" w:rsidP="008C691A">
      <w:pPr>
        <w:ind w:left="409" w:firstLineChars="0" w:firstLine="420"/>
      </w:pPr>
      <w:r>
        <w:t>2</w:t>
      </w:r>
      <w:r>
        <w:t>、根据</w:t>
      </w:r>
      <w:proofErr w:type="gramStart"/>
      <w:r>
        <w:t>解析器工厂</w:t>
      </w:r>
      <w:proofErr w:type="gramEnd"/>
      <w:r>
        <w:t>创建解析器</w:t>
      </w:r>
    </w:p>
    <w:p w14:paraId="6AD89C33" w14:textId="77777777" w:rsidR="008C691A" w:rsidRDefault="008C691A" w:rsidP="008C691A">
      <w:pPr>
        <w:ind w:leftChars="200" w:left="420" w:firstLineChars="0" w:firstLine="409"/>
      </w:pPr>
      <w:r w:rsidRPr="00007E75">
        <w:t>DocumentBuilder builder = builderFactory.newDocumentBuilder();</w:t>
      </w:r>
    </w:p>
    <w:p w14:paraId="12ED3A1B" w14:textId="77777777" w:rsidR="008C691A" w:rsidRDefault="008C691A" w:rsidP="008C691A">
      <w:pPr>
        <w:ind w:leftChars="200" w:left="420" w:firstLineChars="0" w:firstLine="409"/>
      </w:pPr>
      <w:r>
        <w:t>3</w:t>
      </w:r>
      <w:r>
        <w:t>、解析</w:t>
      </w:r>
      <w:r>
        <w:t>xm1</w:t>
      </w:r>
      <w:r>
        <w:t>返回</w:t>
      </w:r>
      <w:r>
        <w:t>document</w:t>
      </w:r>
    </w:p>
    <w:p w14:paraId="31DACEBD" w14:textId="77777777" w:rsidR="008C691A" w:rsidRDefault="008C691A" w:rsidP="008C691A">
      <w:pPr>
        <w:ind w:leftChars="200" w:left="420" w:firstLineChars="0" w:firstLine="409"/>
      </w:pPr>
      <w:r>
        <w:t>Document document=builder.parse("XML</w:t>
      </w:r>
      <w:r>
        <w:rPr>
          <w:rFonts w:hint="eastAsia"/>
        </w:rPr>
        <w:t>文件路径</w:t>
      </w:r>
      <w:r>
        <w:t>");</w:t>
      </w:r>
    </w:p>
    <w:p w14:paraId="3239F397" w14:textId="77777777" w:rsidR="008C691A" w:rsidRDefault="008C691A" w:rsidP="008C691A">
      <w:pPr>
        <w:ind w:leftChars="200" w:left="420" w:firstLineChars="0" w:firstLine="409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这里返回一个</w:t>
      </w:r>
      <w:r>
        <w:rPr>
          <w:rFonts w:hint="eastAsia"/>
        </w:rPr>
        <w:t>Document</w:t>
      </w:r>
      <w:r>
        <w:rPr>
          <w:rFonts w:hint="eastAsia"/>
        </w:rPr>
        <w:t>对象，下面开始对着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对象中的内容进行解析。</w:t>
      </w:r>
    </w:p>
    <w:p w14:paraId="6DFFE9CD" w14:textId="296DDEDB" w:rsidR="00CC63B5" w:rsidRDefault="00CB6BCB" w:rsidP="005E27F9">
      <w:pPr>
        <w:pStyle w:val="10"/>
      </w:pPr>
      <w:r>
        <w:t>J</w:t>
      </w:r>
      <w:r>
        <w:rPr>
          <w:rFonts w:hint="eastAsia"/>
        </w:rPr>
        <w:t>axp</w:t>
      </w:r>
      <w:r w:rsidR="005E27F9">
        <w:rPr>
          <w:rFonts w:hint="eastAsia"/>
        </w:rPr>
        <w:t>解析</w:t>
      </w:r>
    </w:p>
    <w:p w14:paraId="18653805" w14:textId="1E374F50" w:rsidR="000A2F7A" w:rsidRDefault="00CC63B5" w:rsidP="005E27F9">
      <w:pPr>
        <w:pStyle w:val="2"/>
      </w:pPr>
      <w:r>
        <w:rPr>
          <w:rFonts w:hint="eastAsia"/>
        </w:rPr>
        <w:t>jaxp</w:t>
      </w:r>
    </w:p>
    <w:p w14:paraId="28B18988" w14:textId="577ADEE1" w:rsidR="004B4E3C" w:rsidRDefault="00CB6BCB" w:rsidP="004B4E3C">
      <w:pPr>
        <w:ind w:firstLineChars="0" w:firstLine="420"/>
        <w:jc w:val="left"/>
      </w:pPr>
      <w:r>
        <w:t>J</w:t>
      </w:r>
      <w:r>
        <w:rPr>
          <w:rFonts w:hint="eastAsia"/>
        </w:rPr>
        <w:t>axp</w:t>
      </w:r>
      <w:r w:rsidR="0006495D">
        <w:t>(Java Api for XML Processing)</w:t>
      </w:r>
      <w:r>
        <w:rPr>
          <w:rFonts w:hint="eastAsia"/>
        </w:rPr>
        <w:t>是</w:t>
      </w:r>
      <w:r>
        <w:rPr>
          <w:rFonts w:hint="eastAsia"/>
        </w:rPr>
        <w:t>javase</w:t>
      </w:r>
      <w:r>
        <w:rPr>
          <w:rFonts w:hint="eastAsia"/>
        </w:rPr>
        <w:t>的一部分</w:t>
      </w:r>
      <w:r w:rsidR="00630548">
        <w:rPr>
          <w:rFonts w:hint="eastAsia"/>
        </w:rPr>
        <w:t>。</w:t>
      </w:r>
      <w:r>
        <w:t>J</w:t>
      </w:r>
      <w:r>
        <w:rPr>
          <w:rFonts w:hint="eastAsia"/>
        </w:rPr>
        <w:t>axp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在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rPr>
          <w:rFonts w:hint="eastAsia"/>
        </w:rPr>
        <w:t>javax.</w:t>
      </w:r>
      <w:r w:rsidR="00796A19">
        <w:rPr>
          <w:rFonts w:hint="eastAsia"/>
        </w:rPr>
        <w:t>XML</w:t>
      </w:r>
      <w:r>
        <w:rPr>
          <w:rFonts w:hint="eastAsia"/>
        </w:rPr>
        <w:t>.parsers</w:t>
      </w:r>
      <w:r>
        <w:rPr>
          <w:rFonts w:hint="eastAsia"/>
        </w:rPr>
        <w:t>包里面</w:t>
      </w:r>
      <w:r w:rsidR="004B4E3C">
        <w:rPr>
          <w:rFonts w:hint="eastAsia"/>
        </w:rPr>
        <w:t>，四个类：分别是针对</w:t>
      </w:r>
      <w:r w:rsidR="004B4E3C">
        <w:rPr>
          <w:rFonts w:hint="eastAsia"/>
        </w:rPr>
        <w:t>dom</w:t>
      </w:r>
      <w:r w:rsidR="004B4E3C">
        <w:rPr>
          <w:rFonts w:hint="eastAsia"/>
        </w:rPr>
        <w:t>和</w:t>
      </w:r>
      <w:r w:rsidR="004B4E3C">
        <w:rPr>
          <w:rFonts w:hint="eastAsia"/>
        </w:rPr>
        <w:t>sax</w:t>
      </w:r>
      <w:r w:rsidR="004B4E3C">
        <w:rPr>
          <w:rFonts w:hint="eastAsia"/>
        </w:rPr>
        <w:t>解析使用的类</w:t>
      </w:r>
      <w:r w:rsidR="00A60CEC">
        <w:rPr>
          <w:rFonts w:hint="eastAsia"/>
        </w:rPr>
        <w:t>。</w:t>
      </w:r>
    </w:p>
    <w:p w14:paraId="1FC540B9" w14:textId="655B657F" w:rsidR="00073646" w:rsidRPr="00F62409" w:rsidRDefault="00073646" w:rsidP="00F62409">
      <w:pPr>
        <w:pStyle w:val="3"/>
        <w:rPr>
          <w:rFonts w:hint="eastAsia"/>
        </w:rPr>
      </w:pPr>
      <w:r w:rsidRPr="00F62409">
        <w:rPr>
          <w:rFonts w:hint="eastAsia"/>
        </w:rPr>
        <w:t>针对</w:t>
      </w:r>
      <w:r w:rsidRPr="00F62409">
        <w:rPr>
          <w:rFonts w:hint="eastAsia"/>
        </w:rPr>
        <w:t>dom</w:t>
      </w:r>
      <w:r w:rsidRPr="00F62409">
        <w:rPr>
          <w:rFonts w:hint="eastAsia"/>
        </w:rPr>
        <w:t>：</w:t>
      </w:r>
    </w:p>
    <w:p w14:paraId="048EDE54" w14:textId="77777777" w:rsidR="00924777" w:rsidRDefault="00466E37" w:rsidP="004B4E3C">
      <w:pPr>
        <w:ind w:firstLineChars="0" w:firstLine="420"/>
        <w:jc w:val="left"/>
      </w:pPr>
      <w:r>
        <w:tab/>
      </w:r>
      <w:r w:rsidR="004B4E3C">
        <w:t>DoucmentBuilde:</w:t>
      </w:r>
      <w:proofErr w:type="gramStart"/>
      <w:r w:rsidR="004B4E3C">
        <w:rPr>
          <w:rFonts w:hint="eastAsia"/>
        </w:rPr>
        <w:t>解析器</w:t>
      </w:r>
      <w:proofErr w:type="gramEnd"/>
      <w:r w:rsidR="004B4E3C">
        <w:rPr>
          <w:rFonts w:hint="eastAsia"/>
        </w:rPr>
        <w:t>类，这个类是个抽象类不能实例化，此类的实例可以从</w:t>
      </w:r>
      <w:r w:rsidR="00CB6BCB">
        <w:t xml:space="preserve"> </w:t>
      </w:r>
      <w:r>
        <w:tab/>
      </w:r>
      <w:r>
        <w:tab/>
      </w:r>
      <w:r w:rsidR="004B4E3C">
        <w:t>DocumentBuilderFactory.</w:t>
      </w:r>
      <w:r w:rsidR="004B4E3C">
        <w:rPr>
          <w:rFonts w:hint="eastAsia"/>
        </w:rPr>
        <w:t>new</w:t>
      </w:r>
      <w:r w:rsidR="004B4E3C">
        <w:t>DocumentBuilder()</w:t>
      </w:r>
      <w:r w:rsidR="00CB6BCB">
        <w:t xml:space="preserve"> </w:t>
      </w:r>
      <w:r w:rsidR="004B4E3C">
        <w:rPr>
          <w:rFonts w:hint="eastAsia"/>
        </w:rPr>
        <w:t>方</w:t>
      </w:r>
      <w:r w:rsidR="00CB6BCB">
        <w:rPr>
          <w:rFonts w:hint="eastAsia"/>
        </w:rPr>
        <w:t>法获取到一个方法可以解析</w:t>
      </w:r>
      <w:r w:rsidR="00796A19">
        <w:rPr>
          <w:rFonts w:hint="eastAsia"/>
        </w:rPr>
        <w:t>XML</w:t>
      </w:r>
      <w:r w:rsidR="00CB6BCB">
        <w:t xml:space="preserve"> </w:t>
      </w:r>
      <w:r w:rsidR="00CB6BCB">
        <w:rPr>
          <w:rFonts w:hint="eastAsia"/>
        </w:rPr>
        <w:t>parse</w:t>
      </w:r>
      <w:r w:rsidR="00CB6BCB">
        <w:rPr>
          <w:rFonts w:hint="eastAsia"/>
        </w:rPr>
        <w:t>（“</w:t>
      </w:r>
      <w:r w:rsidR="00796A19">
        <w:rPr>
          <w:rFonts w:hint="eastAsia"/>
        </w:rPr>
        <w:t>XML</w:t>
      </w:r>
      <w:r w:rsidR="00CB6BCB">
        <w:rPr>
          <w:rFonts w:hint="eastAsia"/>
        </w:rPr>
        <w:t>的路径”）返回是</w:t>
      </w:r>
      <w:r w:rsidR="00CB6BCB">
        <w:rPr>
          <w:rFonts w:hint="eastAsia"/>
        </w:rPr>
        <w:t>document</w:t>
      </w:r>
      <w:r w:rsidR="00CB6BCB">
        <w:rPr>
          <w:rFonts w:hint="eastAsia"/>
        </w:rPr>
        <w:t>的整个文档</w:t>
      </w:r>
      <w:r w:rsidR="004B4E3C">
        <w:rPr>
          <w:rFonts w:hint="eastAsia"/>
        </w:rPr>
        <w:t>。</w:t>
      </w:r>
    </w:p>
    <w:p w14:paraId="7A6C87CD" w14:textId="14CBBD7D" w:rsidR="004B4E3C" w:rsidRDefault="00CB6BCB" w:rsidP="004B4E3C">
      <w:pPr>
        <w:ind w:firstLineChars="0"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org</w:t>
      </w:r>
      <w:r>
        <w:t>.</w:t>
      </w:r>
      <w:r>
        <w:rPr>
          <w:rFonts w:hint="eastAsia"/>
        </w:rPr>
        <w:t>w3c</w:t>
      </w:r>
      <w:r>
        <w:t>.</w:t>
      </w:r>
      <w:r>
        <w:rPr>
          <w:rFonts w:hint="eastAsia"/>
        </w:rPr>
        <w:t>com</w:t>
      </w:r>
      <w:r>
        <w:rPr>
          <w:rFonts w:hint="eastAsia"/>
        </w:rPr>
        <w:t>中的</w:t>
      </w:r>
      <w:r>
        <w:t>D</w:t>
      </w:r>
      <w:r>
        <w:rPr>
          <w:rFonts w:hint="eastAsia"/>
        </w:rPr>
        <w:t>ocument</w:t>
      </w:r>
      <w:r>
        <w:rPr>
          <w:rFonts w:hint="eastAsia"/>
        </w:rPr>
        <w:t>是一个接口，父接口是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document</w:t>
      </w:r>
      <w:r>
        <w:rPr>
          <w:rFonts w:hint="eastAsia"/>
        </w:rPr>
        <w:t>不到想要的方法，在</w:t>
      </w:r>
      <w:r>
        <w:rPr>
          <w:rFonts w:hint="eastAsia"/>
        </w:rPr>
        <w:t>node</w:t>
      </w:r>
      <w:r>
        <w:rPr>
          <w:rFonts w:hint="eastAsia"/>
        </w:rPr>
        <w:t>中去找在</w:t>
      </w:r>
      <w:r>
        <w:rPr>
          <w:rFonts w:hint="eastAsia"/>
        </w:rPr>
        <w:t>document</w:t>
      </w:r>
      <w:r>
        <w:rPr>
          <w:rFonts w:hint="eastAsia"/>
        </w:rPr>
        <w:t>中的方法</w:t>
      </w:r>
      <w:r w:rsidR="004B4E3C">
        <w:rPr>
          <w:rFonts w:hint="eastAsia"/>
        </w:rPr>
        <w:t>。</w:t>
      </w:r>
    </w:p>
    <w:p w14:paraId="68FF2028" w14:textId="34739261" w:rsidR="00A60F56" w:rsidRDefault="00A60F56" w:rsidP="0019758A">
      <w:pPr>
        <w:ind w:firstLine="420"/>
      </w:pPr>
      <w:r>
        <w:tab/>
      </w:r>
      <w:r>
        <w:t xml:space="preserve">DocumentBuilderFactory </w:t>
      </w:r>
      <w:proofErr w:type="gramStart"/>
      <w:r>
        <w:rPr>
          <w:rFonts w:hint="eastAsia"/>
        </w:rPr>
        <w:t>解析器工厂</w:t>
      </w:r>
      <w:proofErr w:type="gramEnd"/>
      <w:r>
        <w:rPr>
          <w:rFonts w:hint="eastAsia"/>
        </w:rPr>
        <w:t>,</w:t>
      </w:r>
      <w:r>
        <w:rPr>
          <w:rFonts w:hint="eastAsia"/>
        </w:rPr>
        <w:t>也是抽象类</w:t>
      </w:r>
      <w:r w:rsidR="0019758A">
        <w:rPr>
          <w:rFonts w:hint="eastAsia"/>
        </w:rPr>
        <w:t>。通过</w:t>
      </w:r>
      <w:r>
        <w:rPr>
          <w:rFonts w:hint="eastAsia"/>
        </w:rPr>
        <w:t>new</w:t>
      </w:r>
      <w:r>
        <w:t>I</w:t>
      </w:r>
      <w:r>
        <w:rPr>
          <w:rFonts w:hint="eastAsia"/>
        </w:rPr>
        <w:t>nstance(</w:t>
      </w:r>
      <w:r>
        <w:t>)</w:t>
      </w:r>
      <w:r>
        <w:rPr>
          <w:rFonts w:hint="eastAsia"/>
        </w:rPr>
        <w:t>获取</w:t>
      </w:r>
      <w:r>
        <w:t>DocumentBuilderFactory</w:t>
      </w:r>
      <w:r>
        <w:rPr>
          <w:rFonts w:hint="eastAsia"/>
        </w:rPr>
        <w:t>的实例</w:t>
      </w:r>
    </w:p>
    <w:p w14:paraId="67312B84" w14:textId="645F4F40" w:rsidR="00A60F56" w:rsidRDefault="00A60F56" w:rsidP="004B4E3C">
      <w:pPr>
        <w:ind w:firstLineChars="0" w:firstLine="420"/>
        <w:jc w:val="left"/>
        <w:rPr>
          <w:rFonts w:hint="eastAsia"/>
        </w:rPr>
      </w:pPr>
    </w:p>
    <w:p w14:paraId="663EDE71" w14:textId="54B472ED" w:rsidR="00924777" w:rsidRDefault="00924777" w:rsidP="00F62409">
      <w:pPr>
        <w:pStyle w:val="3"/>
        <w:rPr>
          <w:rFonts w:hint="eastAsia"/>
        </w:rPr>
      </w:pPr>
      <w:r>
        <w:rPr>
          <w:rFonts w:hint="eastAsia"/>
        </w:rPr>
        <w:t>document</w:t>
      </w:r>
      <w:r>
        <w:rPr>
          <w:rFonts w:hint="eastAsia"/>
        </w:rPr>
        <w:t>中的方法</w:t>
      </w:r>
    </w:p>
    <w:p w14:paraId="0BC5317B" w14:textId="54AF3EB6" w:rsidR="00CB6BCB" w:rsidRDefault="00626FCC" w:rsidP="00626FCC">
      <w:pPr>
        <w:ind w:firstLineChars="0"/>
        <w:jc w:val="left"/>
        <w:rPr>
          <w:rFonts w:hint="eastAsia"/>
        </w:rPr>
      </w:pPr>
      <w:r>
        <w:tab/>
      </w:r>
      <w:r w:rsidR="00CB6BCB">
        <w:rPr>
          <w:rFonts w:hint="eastAsia"/>
        </w:rPr>
        <w:t>get</w:t>
      </w:r>
      <w:r w:rsidR="00CB6BCB">
        <w:t>E</w:t>
      </w:r>
      <w:r w:rsidR="00CB6BCB">
        <w:rPr>
          <w:rFonts w:hint="eastAsia"/>
        </w:rPr>
        <w:t>lement</w:t>
      </w:r>
      <w:r w:rsidR="00CB6BCB">
        <w:t>B</w:t>
      </w:r>
      <w:r w:rsidR="00CB6BCB">
        <w:rPr>
          <w:rFonts w:hint="eastAsia"/>
        </w:rPr>
        <w:t>y</w:t>
      </w:r>
      <w:r w:rsidR="00CB6BCB">
        <w:t>T</w:t>
      </w:r>
      <w:r w:rsidR="00CB6BCB">
        <w:rPr>
          <w:rFonts w:hint="eastAsia"/>
        </w:rPr>
        <w:t>ag</w:t>
      </w:r>
      <w:r w:rsidR="00CB6BCB">
        <w:t>N</w:t>
      </w:r>
      <w:r w:rsidR="00CB6BCB">
        <w:rPr>
          <w:rFonts w:hint="eastAsia"/>
        </w:rPr>
        <w:t>ame</w:t>
      </w:r>
      <w:r w:rsidR="00CB6BCB">
        <w:rPr>
          <w:rFonts w:hint="eastAsia"/>
        </w:rPr>
        <w:t>（</w:t>
      </w:r>
      <w:r w:rsidR="00CB6BCB">
        <w:t>S</w:t>
      </w:r>
      <w:r w:rsidR="00CB6BCB">
        <w:rPr>
          <w:rFonts w:hint="eastAsia"/>
        </w:rPr>
        <w:t>tring</w:t>
      </w:r>
      <w:r w:rsidR="00CB6BCB">
        <w:t xml:space="preserve"> </w:t>
      </w:r>
      <w:r w:rsidR="00CB6BCB">
        <w:rPr>
          <w:rFonts w:hint="eastAsia"/>
        </w:rPr>
        <w:t>tagname</w:t>
      </w:r>
      <w:r w:rsidR="00CB6BCB">
        <w:rPr>
          <w:rFonts w:hint="eastAsia"/>
        </w:rPr>
        <w:t>）这个方法可以得到标签</w:t>
      </w:r>
      <w:r w:rsidR="000A2F7A">
        <w:rPr>
          <w:rFonts w:hint="eastAsia"/>
        </w:rPr>
        <w:t>/</w:t>
      </w:r>
      <w:r w:rsidR="000A2F7A">
        <w:t>/</w:t>
      </w:r>
      <w:r w:rsidR="000A2F7A">
        <w:rPr>
          <w:rFonts w:hint="eastAsia"/>
        </w:rPr>
        <w:t>如果要获得根标签，</w:t>
      </w:r>
      <w:r w:rsidR="00C874BA">
        <w:rPr>
          <w:rFonts w:hint="eastAsia"/>
        </w:rPr>
        <w:t>只获取到一个，其他语言中会可能会有多个。</w:t>
      </w:r>
      <w:r w:rsidR="00F62409">
        <w:rPr>
          <w:rFonts w:hint="eastAsia"/>
        </w:rPr>
        <w:t>返回集合</w:t>
      </w:r>
      <w:r w:rsidR="00F62409">
        <w:rPr>
          <w:rFonts w:hint="eastAsia"/>
        </w:rPr>
        <w:t>Node</w:t>
      </w:r>
      <w:r w:rsidR="00F62409">
        <w:t>L</w:t>
      </w:r>
      <w:r w:rsidR="00F62409">
        <w:rPr>
          <w:rFonts w:hint="eastAsia"/>
        </w:rPr>
        <w:t>ist</w:t>
      </w:r>
    </w:p>
    <w:p w14:paraId="7D93C0AC" w14:textId="77777777" w:rsidR="00626FCC" w:rsidRDefault="00626FCC" w:rsidP="004B4E3C">
      <w:pPr>
        <w:ind w:firstLineChars="100" w:firstLine="210"/>
        <w:jc w:val="left"/>
      </w:pPr>
      <w:r>
        <w:tab/>
      </w:r>
      <w:r w:rsidR="00CB6BCB">
        <w:t>createElement(String tagName)</w:t>
      </w:r>
      <w:r w:rsidR="004B4E3C" w:rsidRPr="004B4E3C">
        <w:rPr>
          <w:rFonts w:hint="eastAsia"/>
        </w:rPr>
        <w:t xml:space="preserve"> </w:t>
      </w:r>
      <w:r w:rsidR="004B4E3C" w:rsidRPr="004B4E3C">
        <w:rPr>
          <w:rFonts w:hint="eastAsia"/>
        </w:rPr>
        <w:t>创建标签</w:t>
      </w:r>
    </w:p>
    <w:p w14:paraId="544BD72E" w14:textId="28538770" w:rsidR="00CB6BCB" w:rsidRDefault="00626FCC" w:rsidP="004B4E3C">
      <w:pPr>
        <w:ind w:firstLineChars="100" w:firstLine="210"/>
        <w:jc w:val="left"/>
      </w:pPr>
      <w:r>
        <w:tab/>
      </w:r>
      <w:r w:rsidR="00CB6BCB">
        <w:t>createTextNode(String date)</w:t>
      </w:r>
      <w:r w:rsidR="004B4E3C">
        <w:t xml:space="preserve">   </w:t>
      </w:r>
      <w:r w:rsidR="004B4E3C" w:rsidRPr="004B4E3C">
        <w:rPr>
          <w:rFonts w:hint="eastAsia"/>
        </w:rPr>
        <w:t xml:space="preserve"> </w:t>
      </w:r>
      <w:r w:rsidR="004B4E3C">
        <w:rPr>
          <w:rFonts w:hint="eastAsia"/>
        </w:rPr>
        <w:t>创建文本</w:t>
      </w:r>
    </w:p>
    <w:p w14:paraId="3AADBC40" w14:textId="277F9E65" w:rsidR="004B4E3C" w:rsidRDefault="00626FCC" w:rsidP="004B4E3C">
      <w:pPr>
        <w:ind w:firstLineChars="145" w:firstLine="304"/>
        <w:jc w:val="left"/>
      </w:pPr>
      <w:r>
        <w:tab/>
      </w:r>
      <w:r w:rsidR="004B4E3C">
        <w:t>appendChild(Node new Child)</w:t>
      </w:r>
      <w:r w:rsidR="004B4E3C" w:rsidRPr="004B4E3C">
        <w:rPr>
          <w:rFonts w:hint="eastAsia"/>
        </w:rPr>
        <w:t xml:space="preserve"> </w:t>
      </w:r>
      <w:r w:rsidR="004B4E3C">
        <w:t xml:space="preserve">  </w:t>
      </w:r>
      <w:r w:rsidR="004B4E3C" w:rsidRPr="004B4E3C">
        <w:rPr>
          <w:rFonts w:hint="eastAsia"/>
        </w:rPr>
        <w:t>把文本添加到标签下面</w:t>
      </w:r>
    </w:p>
    <w:p w14:paraId="361BC0D6" w14:textId="65EC3FD6" w:rsidR="004B4E3C" w:rsidRDefault="004B4E3C" w:rsidP="004B4E3C">
      <w:pPr>
        <w:ind w:firstLineChars="95" w:firstLine="199"/>
        <w:jc w:val="left"/>
      </w:pPr>
      <w:r w:rsidRPr="004B4E3C">
        <w:t xml:space="preserve"> </w:t>
      </w:r>
      <w:r w:rsidR="00626FCC">
        <w:tab/>
      </w:r>
      <w:r w:rsidRPr="004B4E3C">
        <w:t>removeChild(Node oldChild)</w:t>
      </w:r>
      <w:r>
        <w:t xml:space="preserve">    </w:t>
      </w:r>
      <w:r>
        <w:rPr>
          <w:rFonts w:hint="eastAsia"/>
        </w:rPr>
        <w:t>删除节点</w:t>
      </w:r>
    </w:p>
    <w:p w14:paraId="61C1A68F" w14:textId="4A0FF3E2" w:rsidR="004B4E3C" w:rsidRDefault="00626FCC" w:rsidP="004B4E3C">
      <w:pPr>
        <w:ind w:firstLineChars="0" w:firstLine="0"/>
        <w:jc w:val="left"/>
      </w:pPr>
      <w:r>
        <w:tab/>
      </w:r>
      <w:r w:rsidR="004B4E3C" w:rsidRPr="004B4E3C">
        <w:t>getParentNode()</w:t>
      </w:r>
      <w:r w:rsidR="004B4E3C">
        <w:tab/>
      </w:r>
      <w:r w:rsidR="004B4E3C">
        <w:tab/>
      </w:r>
      <w:r w:rsidR="004B4E3C">
        <w:tab/>
      </w:r>
      <w:r w:rsidR="004B4E3C">
        <w:tab/>
      </w:r>
      <w:r w:rsidR="004B4E3C">
        <w:rPr>
          <w:rFonts w:hint="eastAsia"/>
        </w:rPr>
        <w:t>获取到父节点</w:t>
      </w:r>
    </w:p>
    <w:p w14:paraId="563F528A" w14:textId="5CE6F579" w:rsidR="004B4E3C" w:rsidRDefault="004B4E3C" w:rsidP="00DE6B1C">
      <w:pPr>
        <w:pStyle w:val="3"/>
      </w:pPr>
      <w:r>
        <w:t>N</w:t>
      </w:r>
      <w:r>
        <w:rPr>
          <w:rFonts w:hint="eastAsia"/>
        </w:rPr>
        <w:t>ode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中</w:t>
      </w:r>
      <w:r w:rsidR="00DE6B1C">
        <w:rPr>
          <w:rFonts w:hint="eastAsia"/>
        </w:rPr>
        <w:t>的方法</w:t>
      </w:r>
      <w:r>
        <w:t xml:space="preserve">   </w:t>
      </w:r>
    </w:p>
    <w:p w14:paraId="2363F874" w14:textId="5AC45EBD" w:rsidR="00622054" w:rsidRPr="00622054" w:rsidRDefault="00622054" w:rsidP="00622054">
      <w:pPr>
        <w:ind w:firstLine="420"/>
        <w:rPr>
          <w:rFonts w:hint="eastAsia"/>
        </w:rPr>
      </w:pPr>
      <w:r>
        <w:rPr>
          <w:rFonts w:hint="eastAsia"/>
        </w:rPr>
        <w:t>遍历</w:t>
      </w:r>
      <w:r>
        <w:t>N</w:t>
      </w:r>
      <w:r>
        <w:rPr>
          <w:rFonts w:hint="eastAsia"/>
        </w:rPr>
        <w:t>ode</w:t>
      </w:r>
      <w:r>
        <w:t>L</w:t>
      </w:r>
      <w:r>
        <w:rPr>
          <w:rFonts w:hint="eastAsia"/>
        </w:rPr>
        <w:t>ist</w:t>
      </w:r>
    </w:p>
    <w:p w14:paraId="4C8BCA23" w14:textId="56FD7785" w:rsidR="004B4E3C" w:rsidRDefault="00D93837" w:rsidP="004B4E3C">
      <w:pPr>
        <w:ind w:firstLine="420"/>
        <w:jc w:val="left"/>
      </w:pPr>
      <w:r>
        <w:tab/>
      </w:r>
      <w:r w:rsidR="006371B0">
        <w:rPr>
          <w:rFonts w:hint="eastAsia"/>
        </w:rPr>
        <w:t>g</w:t>
      </w:r>
      <w:r w:rsidR="004B4E3C">
        <w:t>etlength()</w:t>
      </w:r>
      <w:r w:rsidR="004B4E3C">
        <w:rPr>
          <w:rFonts w:hint="eastAsia"/>
        </w:rPr>
        <w:t>得到集合的长度</w:t>
      </w:r>
      <w:r w:rsidR="004B4E3C">
        <w:t xml:space="preserve">   </w:t>
      </w:r>
    </w:p>
    <w:p w14:paraId="29D677DC" w14:textId="54DF0F85" w:rsidR="004B4E3C" w:rsidRDefault="00D93837" w:rsidP="004B4E3C">
      <w:pPr>
        <w:ind w:firstLine="420"/>
      </w:pPr>
      <w:r>
        <w:tab/>
      </w:r>
      <w:r w:rsidR="004B4E3C">
        <w:t>I</w:t>
      </w:r>
      <w:r w:rsidR="004B4E3C">
        <w:rPr>
          <w:rFonts w:hint="eastAsia"/>
        </w:rPr>
        <w:t>tem</w:t>
      </w:r>
      <w:r w:rsidR="004B4E3C">
        <w:rPr>
          <w:rFonts w:hint="eastAsia"/>
        </w:rPr>
        <w:t>（</w:t>
      </w:r>
      <w:r w:rsidR="004B4E3C">
        <w:rPr>
          <w:rFonts w:hint="eastAsia"/>
        </w:rPr>
        <w:t>int</w:t>
      </w:r>
      <w:r w:rsidR="004B4E3C">
        <w:t xml:space="preserve"> </w:t>
      </w:r>
      <w:r w:rsidR="004B4E3C">
        <w:rPr>
          <w:rFonts w:hint="eastAsia"/>
        </w:rPr>
        <w:t>index</w:t>
      </w:r>
      <w:r w:rsidR="004B4E3C">
        <w:rPr>
          <w:rFonts w:hint="eastAsia"/>
        </w:rPr>
        <w:t>）</w:t>
      </w:r>
      <w:r w:rsidR="004B4E3C">
        <w:rPr>
          <w:rFonts w:hint="eastAsia"/>
        </w:rPr>
        <w:t xml:space="preserve"> </w:t>
      </w:r>
      <w:r w:rsidR="004B4E3C">
        <w:rPr>
          <w:rFonts w:hint="eastAsia"/>
        </w:rPr>
        <w:t>下表取到具体的值</w:t>
      </w:r>
    </w:p>
    <w:p w14:paraId="252BF9C8" w14:textId="3478474B" w:rsidR="004B4E3C" w:rsidRDefault="002942B1" w:rsidP="004B4E3C">
      <w:pPr>
        <w:ind w:firstLine="420"/>
      </w:pPr>
      <w:r>
        <w:tab/>
      </w:r>
      <w:r w:rsidR="004B4E3C">
        <w:rPr>
          <w:rFonts w:hint="eastAsia"/>
        </w:rPr>
        <w:t>for</w:t>
      </w:r>
      <w:r w:rsidR="004B4E3C">
        <w:rPr>
          <w:rFonts w:hint="eastAsia"/>
        </w:rPr>
        <w:t>（</w:t>
      </w:r>
      <w:r w:rsidR="004B4E3C">
        <w:rPr>
          <w:rFonts w:hint="eastAsia"/>
        </w:rPr>
        <w:t>int</w:t>
      </w:r>
      <w:r w:rsidR="004B4E3C">
        <w:t xml:space="preserve"> </w:t>
      </w:r>
      <w:r w:rsidR="004B4E3C">
        <w:rPr>
          <w:rFonts w:hint="eastAsia"/>
        </w:rPr>
        <w:t>i=</w:t>
      </w:r>
      <w:r w:rsidR="004B4E3C">
        <w:t>0</w:t>
      </w:r>
      <w:r w:rsidR="004B4E3C">
        <w:rPr>
          <w:rFonts w:hint="eastAsia"/>
        </w:rPr>
        <w:t>；</w:t>
      </w:r>
      <w:r w:rsidR="004B4E3C">
        <w:rPr>
          <w:rFonts w:hint="eastAsia"/>
        </w:rPr>
        <w:t>i&lt;</w:t>
      </w:r>
      <w:r w:rsidR="004B4E3C">
        <w:t>list.getlength();i++</w:t>
      </w:r>
      <w:r w:rsidR="004B4E3C">
        <w:rPr>
          <w:rFonts w:hint="eastAsia"/>
        </w:rPr>
        <w:t>）</w:t>
      </w:r>
    </w:p>
    <w:p w14:paraId="231A40AE" w14:textId="0553DB7F" w:rsidR="004B4E3C" w:rsidRDefault="002942B1" w:rsidP="004B4E3C">
      <w:pPr>
        <w:ind w:firstLine="420"/>
      </w:pPr>
      <w:r>
        <w:tab/>
      </w:r>
      <w:proofErr w:type="gramStart"/>
      <w:r w:rsidR="004B4E3C">
        <w:t>{  list</w:t>
      </w:r>
      <w:proofErr w:type="gramEnd"/>
      <w:r w:rsidR="004B4E3C">
        <w:rPr>
          <w:rFonts w:hint="eastAsia"/>
        </w:rPr>
        <w:t>.</w:t>
      </w:r>
      <w:r w:rsidR="004B4E3C">
        <w:t>item(i);</w:t>
      </w:r>
      <w:r w:rsidR="004B4E3C" w:rsidRPr="004B4E3C">
        <w:t xml:space="preserve"> }</w:t>
      </w:r>
    </w:p>
    <w:p w14:paraId="7AD60215" w14:textId="5D0AC656" w:rsidR="001357BA" w:rsidRDefault="008B1A17" w:rsidP="004B4E3C">
      <w:pPr>
        <w:ind w:firstLineChars="195" w:firstLine="409"/>
      </w:pPr>
      <w:r>
        <w:tab/>
      </w:r>
      <w:r>
        <w:tab/>
      </w:r>
      <w:r w:rsidR="00CB6BCB">
        <w:t>getTextContent();</w:t>
      </w:r>
      <w:r w:rsidR="00CB6BCB">
        <w:rPr>
          <w:rFonts w:hint="eastAsia"/>
        </w:rPr>
        <w:t>得到标签里面的内容</w:t>
      </w:r>
    </w:p>
    <w:p w14:paraId="0167A7F0" w14:textId="0554FBA2" w:rsidR="00CC7AAF" w:rsidRDefault="00CC7AAF" w:rsidP="006A5775">
      <w:pPr>
        <w:pStyle w:val="3"/>
        <w:rPr>
          <w:rFonts w:hint="eastAsia"/>
        </w:rPr>
      </w:pPr>
      <w:r>
        <w:rPr>
          <w:rFonts w:hint="eastAsia"/>
        </w:rPr>
        <w:t>原始数据</w:t>
      </w:r>
      <w:r w:rsidR="00A265C1"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7AAF" w14:paraId="769C1627" w14:textId="77777777" w:rsidTr="00CC7AAF">
        <w:tc>
          <w:tcPr>
            <w:tcW w:w="8296" w:type="dxa"/>
          </w:tcPr>
          <w:p w14:paraId="28BE165E" w14:textId="77777777" w:rsidR="006A5775" w:rsidRDefault="006A5775" w:rsidP="006A5775">
            <w:pPr>
              <w:ind w:firstLineChars="0" w:firstLine="0"/>
            </w:pPr>
            <w:r>
              <w:t>&lt;?xml version="1.0" encoding="UTF-8" standalone="no"?&gt;&lt;</w:t>
            </w:r>
            <w:r>
              <w:t>书架</w:t>
            </w:r>
            <w:r>
              <w:t>&gt;</w:t>
            </w:r>
          </w:p>
          <w:p w14:paraId="1F6CE898" w14:textId="77777777" w:rsidR="006A5775" w:rsidRDefault="006A5775" w:rsidP="006A5775">
            <w:pPr>
              <w:ind w:firstLineChars="0" w:firstLine="0"/>
            </w:pPr>
            <w:r>
              <w:t xml:space="preserve">    &lt;</w:t>
            </w:r>
            <w:r>
              <w:t>书</w:t>
            </w:r>
            <w:r>
              <w:t xml:space="preserve"> ISBN="a11" </w:t>
            </w:r>
            <w:r>
              <w:t>出版社</w:t>
            </w:r>
            <w:r>
              <w:t>="</w:t>
            </w:r>
            <w:r>
              <w:t>清华大学出版社</w:t>
            </w:r>
            <w:r>
              <w:t>"&gt;</w:t>
            </w:r>
          </w:p>
          <w:p w14:paraId="3023DDE5" w14:textId="77777777" w:rsidR="006A5775" w:rsidRDefault="006A5775" w:rsidP="006A5775">
            <w:pPr>
              <w:ind w:firstLineChars="0" w:firstLine="0"/>
            </w:pPr>
            <w:r>
              <w:t xml:space="preserve">        &lt;</w:t>
            </w:r>
            <w:r>
              <w:t>书名</w:t>
            </w:r>
            <w:r>
              <w:t>&gt;JavaSE</w:t>
            </w:r>
            <w:r>
              <w:t>基础</w:t>
            </w:r>
            <w:r>
              <w:t>&lt;/</w:t>
            </w:r>
            <w:r>
              <w:t>书名</w:t>
            </w:r>
            <w:r>
              <w:t>&gt;</w:t>
            </w:r>
          </w:p>
          <w:p w14:paraId="6B046963" w14:textId="77777777" w:rsidR="006A5775" w:rsidRDefault="006A5775" w:rsidP="006A5775">
            <w:pPr>
              <w:ind w:firstLineChars="0" w:firstLine="0"/>
            </w:pPr>
            <w:r>
              <w:t xml:space="preserve">        &lt;</w:t>
            </w:r>
            <w:r>
              <w:t>作者</w:t>
            </w:r>
            <w:r>
              <w:t>&gt;</w:t>
            </w:r>
            <w:r>
              <w:t>张三</w:t>
            </w:r>
            <w:r>
              <w:t>&lt;/</w:t>
            </w:r>
            <w:r>
              <w:t>作者</w:t>
            </w:r>
            <w:r>
              <w:t>&gt;</w:t>
            </w:r>
          </w:p>
          <w:p w14:paraId="234BFAF2" w14:textId="77777777" w:rsidR="006A5775" w:rsidRDefault="006A5775" w:rsidP="006A5775">
            <w:pPr>
              <w:ind w:firstLineChars="0" w:firstLine="0"/>
            </w:pPr>
            <w:r>
              <w:t xml:space="preserve">        &lt;</w:t>
            </w:r>
            <w:r>
              <w:t>批发价</w:t>
            </w:r>
            <w:r>
              <w:t>&gt;35.00</w:t>
            </w:r>
            <w:r>
              <w:t>元</w:t>
            </w:r>
            <w:r>
              <w:t>&lt;/</w:t>
            </w:r>
            <w:r>
              <w:t>批发价</w:t>
            </w:r>
            <w:r>
              <w:t>&gt;</w:t>
            </w:r>
          </w:p>
          <w:p w14:paraId="34E6D2AF" w14:textId="77777777" w:rsidR="006A5775" w:rsidRDefault="006A5775" w:rsidP="006A5775">
            <w:pPr>
              <w:ind w:firstLineChars="0" w:firstLine="0"/>
            </w:pPr>
            <w:r>
              <w:t xml:space="preserve">        &lt;</w:t>
            </w:r>
            <w:r>
              <w:t>售价</w:t>
            </w:r>
            <w:r>
              <w:t>&gt;38.00</w:t>
            </w:r>
            <w:r>
              <w:t>元</w:t>
            </w:r>
            <w:r>
              <w:t>&lt;/</w:t>
            </w:r>
            <w:r>
              <w:t>售价</w:t>
            </w:r>
            <w:r>
              <w:t>&gt;</w:t>
            </w:r>
          </w:p>
          <w:p w14:paraId="162D42F7" w14:textId="77777777" w:rsidR="006A5775" w:rsidRDefault="006A5775" w:rsidP="006A5775">
            <w:pPr>
              <w:ind w:firstLineChars="0" w:firstLine="0"/>
            </w:pPr>
            <w:r>
              <w:t xml:space="preserve">    &lt;/</w:t>
            </w:r>
            <w:r>
              <w:t>书</w:t>
            </w:r>
            <w:r>
              <w:t>&gt;</w:t>
            </w:r>
          </w:p>
          <w:p w14:paraId="616ECAD4" w14:textId="77777777" w:rsidR="006A5775" w:rsidRDefault="006A5775" w:rsidP="006A5775">
            <w:pPr>
              <w:ind w:firstLineChars="0" w:firstLine="0"/>
            </w:pPr>
            <w:r>
              <w:t xml:space="preserve">    &lt;</w:t>
            </w:r>
            <w:r>
              <w:t>书</w:t>
            </w:r>
            <w:r>
              <w:t xml:space="preserve"> ISBN="b11" </w:t>
            </w:r>
            <w:r>
              <w:t>出版社</w:t>
            </w:r>
            <w:r>
              <w:t>="</w:t>
            </w:r>
            <w:r>
              <w:t>北京大学出版社</w:t>
            </w:r>
            <w:r>
              <w:t>"&gt;</w:t>
            </w:r>
          </w:p>
          <w:p w14:paraId="726823B2" w14:textId="77777777" w:rsidR="006A5775" w:rsidRDefault="006A5775" w:rsidP="006A5775">
            <w:pPr>
              <w:ind w:firstLineChars="0" w:firstLine="0"/>
            </w:pPr>
            <w:r>
              <w:t xml:space="preserve">        &lt;</w:t>
            </w:r>
            <w:r>
              <w:t>书名</w:t>
            </w:r>
            <w:r>
              <w:t>&gt;Android&lt;/</w:t>
            </w:r>
            <w:r>
              <w:t>书名</w:t>
            </w:r>
            <w:r>
              <w:t>&gt;</w:t>
            </w:r>
          </w:p>
          <w:p w14:paraId="202E4719" w14:textId="77777777" w:rsidR="006A5775" w:rsidRDefault="006A5775" w:rsidP="006A5775">
            <w:pPr>
              <w:ind w:firstLineChars="0" w:firstLine="0"/>
            </w:pPr>
            <w:r>
              <w:t xml:space="preserve">        &lt;</w:t>
            </w:r>
            <w:r>
              <w:t>作者</w:t>
            </w:r>
            <w:r>
              <w:t>&gt;</w:t>
            </w:r>
            <w:r>
              <w:t>李四</w:t>
            </w:r>
            <w:r>
              <w:t>&lt;/</w:t>
            </w:r>
            <w:r>
              <w:t>作者</w:t>
            </w:r>
            <w:r>
              <w:t>&gt;</w:t>
            </w:r>
          </w:p>
          <w:p w14:paraId="2A6A3F0F" w14:textId="77777777" w:rsidR="006A5775" w:rsidRDefault="006A5775" w:rsidP="006A5775">
            <w:pPr>
              <w:ind w:firstLineChars="0" w:firstLine="0"/>
            </w:pPr>
            <w:r>
              <w:t xml:space="preserve">        &lt;</w:t>
            </w:r>
            <w:r>
              <w:t>售价</w:t>
            </w:r>
            <w:r>
              <w:t>&gt;38.00</w:t>
            </w:r>
            <w:r>
              <w:t>元</w:t>
            </w:r>
            <w:r>
              <w:t>&lt;/</w:t>
            </w:r>
            <w:r>
              <w:t>售价</w:t>
            </w:r>
            <w:r>
              <w:t>&gt;</w:t>
            </w:r>
          </w:p>
          <w:p w14:paraId="4901E609" w14:textId="77777777" w:rsidR="006A5775" w:rsidRDefault="006A5775" w:rsidP="006A5775">
            <w:pPr>
              <w:ind w:firstLineChars="0" w:firstLine="0"/>
            </w:pPr>
            <w:r>
              <w:t xml:space="preserve">    &lt;/</w:t>
            </w:r>
            <w:r>
              <w:t>书</w:t>
            </w:r>
            <w:r>
              <w:t>&gt;</w:t>
            </w:r>
          </w:p>
          <w:p w14:paraId="2123D481" w14:textId="68E2BAF6" w:rsidR="00CC7AAF" w:rsidRDefault="006A5775" w:rsidP="006A5775">
            <w:pPr>
              <w:ind w:firstLineChars="0" w:firstLine="0"/>
              <w:rPr>
                <w:rFonts w:hint="eastAsia"/>
              </w:rPr>
            </w:pPr>
            <w:r>
              <w:t>&lt;/</w:t>
            </w:r>
            <w:r>
              <w:t>书架</w:t>
            </w:r>
            <w:r>
              <w:t>&gt;</w:t>
            </w:r>
          </w:p>
        </w:tc>
      </w:tr>
    </w:tbl>
    <w:p w14:paraId="0B3CCCD3" w14:textId="77777777" w:rsidR="00CC7AAF" w:rsidRDefault="00CC7AAF" w:rsidP="004B4E3C">
      <w:pPr>
        <w:ind w:firstLineChars="195" w:firstLine="409"/>
        <w:rPr>
          <w:rFonts w:hint="eastAsia"/>
        </w:rPr>
      </w:pPr>
    </w:p>
    <w:p w14:paraId="1969C3C9" w14:textId="55D9024F" w:rsidR="00CB6BCB" w:rsidRDefault="005D1EB0" w:rsidP="001357BA">
      <w:pPr>
        <w:pStyle w:val="3"/>
      </w:pPr>
      <w:r>
        <w:rPr>
          <w:rFonts w:hint="eastAsia"/>
        </w:rPr>
        <w:t>获取</w:t>
      </w:r>
      <w:r>
        <w:rPr>
          <w:rFonts w:hint="eastAsia"/>
        </w:rPr>
        <w:t>document</w:t>
      </w:r>
      <w:r>
        <w:rPr>
          <w:rFonts w:hint="eastAsia"/>
        </w:rPr>
        <w:t>对象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08FB" w:rsidRPr="00976549" w14:paraId="2D52475C" w14:textId="77777777" w:rsidTr="000E08FB">
        <w:tc>
          <w:tcPr>
            <w:tcW w:w="8296" w:type="dxa"/>
          </w:tcPr>
          <w:p w14:paraId="0CD401B2" w14:textId="77777777" w:rsidR="00F32DF8" w:rsidRPr="00F32DF8" w:rsidRDefault="00F32DF8" w:rsidP="000436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</w:pPr>
            <w:r w:rsidRPr="00F32DF8">
              <w:rPr>
                <w:rFonts w:ascii="仿宋" w:hAnsi="仿宋" w:cs="宋体"/>
                <w:bCs w:val="0"/>
                <w:color w:val="008000"/>
                <w:sz w:val="18"/>
                <w:szCs w:val="18"/>
              </w:rPr>
              <w:t>//得到解析工厂DocumentBuilderFactory</w:t>
            </w:r>
          </w:p>
          <w:p w14:paraId="3C51D2CB" w14:textId="408C1DE2" w:rsidR="00F32DF8" w:rsidRPr="00F32DF8" w:rsidRDefault="00F32DF8" w:rsidP="00F32D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</w:pPr>
            <w:r w:rsidRPr="00F32DF8"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  <w:t>DocumentBuilderFactory factory = DocumentBuilderFactory.newInstance();</w:t>
            </w:r>
          </w:p>
          <w:p w14:paraId="2A109A60" w14:textId="22C9016A" w:rsidR="00F32DF8" w:rsidRPr="00F32DF8" w:rsidRDefault="00F32DF8" w:rsidP="00F32D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</w:pPr>
            <w:r w:rsidRPr="00F32DF8">
              <w:rPr>
                <w:rFonts w:ascii="仿宋" w:hAnsi="仿宋" w:cs="宋体"/>
                <w:bCs w:val="0"/>
                <w:color w:val="008000"/>
                <w:sz w:val="18"/>
                <w:szCs w:val="18"/>
              </w:rPr>
              <w:t>//得到</w:t>
            </w:r>
            <w:proofErr w:type="gramStart"/>
            <w:r w:rsidRPr="00F32DF8">
              <w:rPr>
                <w:rFonts w:ascii="仿宋" w:hAnsi="仿宋" w:cs="宋体"/>
                <w:bCs w:val="0"/>
                <w:color w:val="008000"/>
                <w:sz w:val="18"/>
                <w:szCs w:val="18"/>
              </w:rPr>
              <w:t>解析器</w:t>
            </w:r>
            <w:proofErr w:type="gramEnd"/>
            <w:r w:rsidRPr="00F32DF8">
              <w:rPr>
                <w:rFonts w:ascii="仿宋" w:hAnsi="仿宋" w:cs="宋体"/>
                <w:bCs w:val="0"/>
                <w:color w:val="008000"/>
                <w:sz w:val="18"/>
                <w:szCs w:val="18"/>
              </w:rPr>
              <w:t>DocumentBuilder</w:t>
            </w:r>
          </w:p>
          <w:p w14:paraId="59FF2C8A" w14:textId="46ED09F6" w:rsidR="00F32DF8" w:rsidRPr="00F32DF8" w:rsidRDefault="00F32DF8" w:rsidP="00F32D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</w:pPr>
            <w:r w:rsidRPr="00F32DF8"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  <w:t xml:space="preserve"> DocumentBuilder builder </w:t>
            </w:r>
            <w:proofErr w:type="gramStart"/>
            <w:r w:rsidRPr="00F32DF8"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  <w:t>=  factory</w:t>
            </w:r>
            <w:proofErr w:type="gramEnd"/>
            <w:r w:rsidRPr="00F32DF8"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  <w:t>.newDocumentBuilder();</w:t>
            </w:r>
          </w:p>
          <w:p w14:paraId="2D5C97E7" w14:textId="19D93775" w:rsidR="00F32DF8" w:rsidRPr="00F32DF8" w:rsidRDefault="00F32DF8" w:rsidP="00F32D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</w:pPr>
            <w:r w:rsidRPr="00F32DF8">
              <w:rPr>
                <w:rFonts w:ascii="仿宋" w:hAnsi="仿宋" w:cs="宋体"/>
                <w:bCs w:val="0"/>
                <w:color w:val="008000"/>
                <w:sz w:val="18"/>
                <w:szCs w:val="18"/>
              </w:rPr>
              <w:t>//解析指定的XML文档，得到代表内存DOM树的Document对象</w:t>
            </w:r>
          </w:p>
          <w:p w14:paraId="6CA1D335" w14:textId="59CB0A55" w:rsidR="000E08FB" w:rsidRDefault="00F32DF8" w:rsidP="00B752C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</w:pPr>
            <w:r w:rsidRPr="00F32DF8"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  <w:t xml:space="preserve"> Document document = builder.parse("src/book.xml");</w:t>
            </w:r>
            <w:r w:rsidR="000465B9">
              <w:rPr>
                <w:rFonts w:ascii="仿宋" w:hAnsi="仿宋" w:cs="宋体" w:hint="eastAsia"/>
                <w:bCs w:val="0"/>
                <w:color w:val="000000"/>
                <w:sz w:val="18"/>
                <w:szCs w:val="18"/>
              </w:rPr>
              <w:t>/</w:t>
            </w:r>
            <w:r w:rsidR="000465B9"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  <w:t>/</w:t>
            </w:r>
            <w:r w:rsidR="000465B9">
              <w:rPr>
                <w:rFonts w:ascii="仿宋" w:hAnsi="仿宋" w:cs="宋体" w:hint="eastAsia"/>
                <w:bCs w:val="0"/>
                <w:color w:val="000000"/>
                <w:sz w:val="18"/>
                <w:szCs w:val="18"/>
              </w:rPr>
              <w:t>xml的路径</w:t>
            </w:r>
            <w:r w:rsidR="00BD7151">
              <w:rPr>
                <w:rFonts w:ascii="仿宋" w:hAnsi="仿宋" w:cs="宋体" w:hint="eastAsia"/>
                <w:bCs w:val="0"/>
                <w:color w:val="000000"/>
                <w:sz w:val="18"/>
                <w:szCs w:val="18"/>
              </w:rPr>
              <w:t>，</w:t>
            </w:r>
            <w:r w:rsidR="00AB29DF">
              <w:rPr>
                <w:rFonts w:ascii="仿宋" w:hAnsi="仿宋" w:cs="宋体" w:hint="eastAsia"/>
                <w:bCs w:val="0"/>
                <w:color w:val="000000"/>
                <w:sz w:val="18"/>
                <w:szCs w:val="18"/>
              </w:rPr>
              <w:t>注意</w:t>
            </w:r>
          </w:p>
          <w:p w14:paraId="2F821AFE" w14:textId="55135349" w:rsidR="00612B7D" w:rsidRPr="00976549" w:rsidRDefault="00612B7D" w:rsidP="00B752C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 w:firstLine="0"/>
              <w:jc w:val="left"/>
              <w:rPr>
                <w:rFonts w:ascii="仿宋" w:hAnsi="仿宋" w:cs="宋体" w:hint="eastAsia"/>
                <w:bCs w:val="0"/>
                <w:color w:val="000000"/>
                <w:sz w:val="18"/>
                <w:szCs w:val="18"/>
              </w:rPr>
            </w:pPr>
            <w:r>
              <w:rPr>
                <w:rFonts w:ascii="仿宋" w:hAnsi="仿宋" w:cs="宋体" w:hint="eastAsia"/>
                <w:bCs w:val="0"/>
                <w:color w:val="000000"/>
                <w:sz w:val="18"/>
                <w:szCs w:val="18"/>
              </w:rPr>
              <w:t>注：</w:t>
            </w:r>
            <w:r w:rsidRPr="00F32DF8">
              <w:rPr>
                <w:rFonts w:ascii="仿宋" w:hAnsi="仿宋" w:cs="宋体"/>
                <w:bCs w:val="0"/>
                <w:color w:val="000000"/>
                <w:sz w:val="18"/>
                <w:szCs w:val="18"/>
              </w:rPr>
              <w:t>Document</w:t>
            </w:r>
            <w:r>
              <w:rPr>
                <w:rFonts w:ascii="仿宋" w:hAnsi="仿宋" w:cs="宋体" w:hint="eastAsia"/>
                <w:bCs w:val="0"/>
                <w:color w:val="000000"/>
                <w:sz w:val="18"/>
                <w:szCs w:val="18"/>
              </w:rPr>
              <w:t>这个</w:t>
            </w:r>
            <w:r w:rsidR="000D70E2">
              <w:rPr>
                <w:rFonts w:ascii="仿宋" w:hAnsi="仿宋" w:cs="宋体" w:hint="eastAsia"/>
                <w:bCs w:val="0"/>
                <w:color w:val="000000"/>
                <w:sz w:val="18"/>
                <w:szCs w:val="18"/>
              </w:rPr>
              <w:t>接口是w3c包下的。</w:t>
            </w:r>
          </w:p>
        </w:tc>
      </w:tr>
    </w:tbl>
    <w:p w14:paraId="3FDE7FC8" w14:textId="77777777" w:rsidR="00C45CF7" w:rsidRPr="00C45CF7" w:rsidRDefault="00C45CF7" w:rsidP="00C45CF7">
      <w:pPr>
        <w:ind w:firstLine="420"/>
        <w:rPr>
          <w:rFonts w:hint="eastAsia"/>
        </w:rPr>
      </w:pPr>
    </w:p>
    <w:p w14:paraId="4229E13C" w14:textId="70772382" w:rsidR="001357BA" w:rsidRDefault="006A5775" w:rsidP="006A5775">
      <w:pPr>
        <w:pStyle w:val="3"/>
      </w:pPr>
      <w:r w:rsidRPr="006A5775">
        <w:rPr>
          <w:rFonts w:hint="eastAsia"/>
        </w:rPr>
        <w:t>得到某个具体节点内容：打印第</w:t>
      </w:r>
      <w:r w:rsidRPr="006A5775">
        <w:t>2</w:t>
      </w:r>
      <w:r w:rsidRPr="006A5775">
        <w:t>本书的作者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775" w14:paraId="7992924B" w14:textId="77777777" w:rsidTr="006A5775">
        <w:tc>
          <w:tcPr>
            <w:tcW w:w="8296" w:type="dxa"/>
          </w:tcPr>
          <w:p w14:paraId="74E65BC0" w14:textId="77777777" w:rsidR="006A5775" w:rsidRDefault="006A5775" w:rsidP="006A5775">
            <w:pPr>
              <w:ind w:firstLineChars="0" w:firstLine="0"/>
            </w:pPr>
            <w:r>
              <w:t xml:space="preserve">public static void test1(Document </w:t>
            </w:r>
            <w:proofErr w:type="gramStart"/>
            <w:r>
              <w:t>document){</w:t>
            </w:r>
            <w:proofErr w:type="gramEnd"/>
          </w:p>
          <w:p w14:paraId="445ABB7A" w14:textId="77777777" w:rsidR="006A5775" w:rsidRDefault="006A5775" w:rsidP="006A5775">
            <w:pPr>
              <w:ind w:firstLineChars="0" w:firstLine="0"/>
            </w:pPr>
            <w:r>
              <w:t xml:space="preserve">        //</w:t>
            </w:r>
            <w:r>
              <w:t>根据标签的名称获取所有的作者元素</w:t>
            </w:r>
          </w:p>
          <w:p w14:paraId="67D7125B" w14:textId="77777777" w:rsidR="006A5775" w:rsidRDefault="006A5775" w:rsidP="006A5775">
            <w:pPr>
              <w:ind w:firstLineChars="0" w:firstLine="0"/>
            </w:pPr>
            <w:r>
              <w:t xml:space="preserve">        NodeList nodeList = document.getElementsByTagName("</w:t>
            </w:r>
            <w:r>
              <w:t>作者</w:t>
            </w:r>
            <w:r>
              <w:t>");</w:t>
            </w:r>
          </w:p>
          <w:p w14:paraId="40E8217F" w14:textId="77777777" w:rsidR="006A5775" w:rsidRDefault="006A5775" w:rsidP="006A5775">
            <w:pPr>
              <w:ind w:firstLineChars="0" w:firstLine="0"/>
            </w:pPr>
            <w:r>
              <w:t xml:space="preserve">        //</w:t>
            </w:r>
            <w:r>
              <w:t>按照索引取第</w:t>
            </w:r>
            <w:r>
              <w:t>2</w:t>
            </w:r>
            <w:r>
              <w:t>个作者元素</w:t>
            </w:r>
          </w:p>
          <w:p w14:paraId="2459E951" w14:textId="77777777" w:rsidR="006A5775" w:rsidRDefault="006A5775" w:rsidP="006A5775">
            <w:pPr>
              <w:ind w:firstLineChars="0" w:firstLine="0"/>
            </w:pPr>
            <w:r>
              <w:t xml:space="preserve">        Node node = nodeList.item(1);</w:t>
            </w:r>
          </w:p>
          <w:p w14:paraId="28589CA6" w14:textId="77777777" w:rsidR="006A5775" w:rsidRDefault="006A5775" w:rsidP="006A5775">
            <w:pPr>
              <w:ind w:firstLineChars="0" w:firstLine="0"/>
            </w:pPr>
            <w:r>
              <w:t xml:space="preserve">        //</w:t>
            </w:r>
            <w:r>
              <w:t>打印该元素的文本</w:t>
            </w:r>
          </w:p>
          <w:p w14:paraId="6A7E4612" w14:textId="1BB1E454" w:rsidR="006A5775" w:rsidRDefault="006A5775" w:rsidP="006A5775">
            <w:pPr>
              <w:ind w:firstLineChars="0" w:firstLine="0"/>
              <w:rPr>
                <w:rFonts w:hint="eastAsia"/>
              </w:rPr>
            </w:pPr>
            <w:r>
              <w:t xml:space="preserve">        String text = node.getTextContent();</w:t>
            </w:r>
            <w:r w:rsidR="005D11A4">
              <w:rPr>
                <w:rFonts w:hint="eastAsia"/>
              </w:rPr>
              <w:t>通过该方法获取该节点的文本</w:t>
            </w:r>
            <w:r w:rsidR="00B22967">
              <w:rPr>
                <w:rFonts w:hint="eastAsia"/>
              </w:rPr>
              <w:t>。</w:t>
            </w:r>
          </w:p>
          <w:p w14:paraId="09532278" w14:textId="77777777" w:rsidR="006A5775" w:rsidRDefault="006A5775" w:rsidP="006A5775">
            <w:pPr>
              <w:ind w:firstLineChars="0" w:firstLine="0"/>
            </w:pPr>
            <w:r>
              <w:t xml:space="preserve">        System.out.println(text);</w:t>
            </w:r>
          </w:p>
          <w:p w14:paraId="7F2996FE" w14:textId="555E07B8" w:rsidR="006A5775" w:rsidRDefault="006A5775" w:rsidP="006A5775">
            <w:pPr>
              <w:ind w:firstLineChars="0" w:firstLine="0"/>
              <w:rPr>
                <w:rFonts w:hint="eastAsia"/>
              </w:rPr>
            </w:pPr>
            <w:r>
              <w:t xml:space="preserve">    }</w:t>
            </w:r>
          </w:p>
        </w:tc>
      </w:tr>
    </w:tbl>
    <w:p w14:paraId="259A2578" w14:textId="38C791CD" w:rsidR="006A5775" w:rsidRDefault="00F15F5A" w:rsidP="00F15F5A">
      <w:pPr>
        <w:pStyle w:val="3"/>
      </w:pPr>
      <w:r w:rsidRPr="00F15F5A">
        <w:t>遍历所有元素节点</w:t>
      </w:r>
      <w:r w:rsidRPr="00F15F5A">
        <w:t>:</w:t>
      </w:r>
      <w:r w:rsidRPr="00F15F5A">
        <w:t>打印元素的名称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5F5A" w14:paraId="74CFFEFD" w14:textId="77777777" w:rsidTr="00F15F5A">
        <w:tc>
          <w:tcPr>
            <w:tcW w:w="8296" w:type="dxa"/>
          </w:tcPr>
          <w:p w14:paraId="092D872A" w14:textId="77777777" w:rsidR="00F15F5A" w:rsidRDefault="00F15F5A" w:rsidP="00F15F5A">
            <w:pPr>
              <w:ind w:firstLineChars="0" w:firstLine="0"/>
            </w:pPr>
            <w:r>
              <w:t xml:space="preserve">public static void test2(Node </w:t>
            </w:r>
            <w:proofErr w:type="gramStart"/>
            <w:r>
              <w:t>node){</w:t>
            </w:r>
            <w:proofErr w:type="gramEnd"/>
          </w:p>
          <w:p w14:paraId="32A6FF05" w14:textId="77777777" w:rsidR="00F15F5A" w:rsidRDefault="00F15F5A" w:rsidP="00F15F5A">
            <w:pPr>
              <w:ind w:firstLineChars="0" w:firstLine="0"/>
            </w:pPr>
            <w:r>
              <w:t xml:space="preserve">        //</w:t>
            </w:r>
            <w:r>
              <w:t>判断当前节点是不是一个元素节点</w:t>
            </w:r>
          </w:p>
          <w:p w14:paraId="4B923576" w14:textId="77777777" w:rsidR="00F15F5A" w:rsidRDefault="00F15F5A" w:rsidP="00F15F5A">
            <w:pPr>
              <w:ind w:firstLineChars="0" w:firstLine="0"/>
            </w:pPr>
            <w:r>
              <w:t xml:space="preserve">        if(</w:t>
            </w:r>
            <w:proofErr w:type="gramStart"/>
            <w:r>
              <w:t>node.getNodeType</w:t>
            </w:r>
            <w:proofErr w:type="gramEnd"/>
            <w:r>
              <w:t>() == Node.ELEMENT_NODE){</w:t>
            </w:r>
          </w:p>
          <w:p w14:paraId="4319D71E" w14:textId="77777777" w:rsidR="00F15F5A" w:rsidRDefault="00F15F5A" w:rsidP="00F15F5A">
            <w:pPr>
              <w:ind w:firstLineChars="0" w:firstLine="0"/>
            </w:pPr>
            <w:r>
              <w:t xml:space="preserve">            //</w:t>
            </w:r>
            <w:r>
              <w:t>如果是：打印他的名称</w:t>
            </w:r>
          </w:p>
          <w:p w14:paraId="515E7F47" w14:textId="77777777" w:rsidR="00F15F5A" w:rsidRDefault="00F15F5A" w:rsidP="00F15F5A">
            <w:pPr>
              <w:ind w:firstLineChars="0" w:firstLine="0"/>
            </w:pPr>
            <w:r>
              <w:t xml:space="preserve">            System.out.println(</w:t>
            </w:r>
            <w:proofErr w:type="gramStart"/>
            <w:r>
              <w:t>node.getNodeName</w:t>
            </w:r>
            <w:proofErr w:type="gramEnd"/>
            <w:r>
              <w:t>());</w:t>
            </w:r>
          </w:p>
          <w:p w14:paraId="3145976B" w14:textId="77777777" w:rsidR="00F15F5A" w:rsidRDefault="00F15F5A" w:rsidP="00F15F5A">
            <w:pPr>
              <w:ind w:firstLineChars="0" w:firstLine="0"/>
            </w:pPr>
            <w:r>
              <w:t xml:space="preserve">        }</w:t>
            </w:r>
          </w:p>
          <w:p w14:paraId="55CEA86E" w14:textId="77777777" w:rsidR="00F15F5A" w:rsidRDefault="00F15F5A" w:rsidP="00F15F5A">
            <w:pPr>
              <w:ind w:firstLineChars="0" w:firstLine="0"/>
            </w:pPr>
            <w:r>
              <w:t xml:space="preserve">        //</w:t>
            </w:r>
            <w:r>
              <w:t>查找子节点</w:t>
            </w:r>
          </w:p>
          <w:p w14:paraId="74206584" w14:textId="77777777" w:rsidR="00F15F5A" w:rsidRDefault="00F15F5A" w:rsidP="00F15F5A">
            <w:pPr>
              <w:ind w:firstLineChars="0" w:firstLine="0"/>
            </w:pPr>
            <w:r>
              <w:t xml:space="preserve">        NodeList nodeList = </w:t>
            </w:r>
            <w:proofErr w:type="gramStart"/>
            <w:r>
              <w:t>node.getChildNodes</w:t>
            </w:r>
            <w:proofErr w:type="gramEnd"/>
            <w:r>
              <w:t>();</w:t>
            </w:r>
          </w:p>
          <w:p w14:paraId="19E365D4" w14:textId="7655ABEF" w:rsidR="00F15F5A" w:rsidRDefault="00F15F5A" w:rsidP="00F15F5A">
            <w:pPr>
              <w:ind w:firstLineChars="0" w:firstLine="0"/>
              <w:rPr>
                <w:rFonts w:hint="eastAsia"/>
              </w:rPr>
            </w:pPr>
            <w:r>
              <w:t xml:space="preserve">        int len = nodeList.getLength();</w:t>
            </w:r>
            <w:r w:rsidR="00C63755">
              <w:rPr>
                <w:rFonts w:hint="eastAsia"/>
              </w:rPr>
              <w:t>/</w:t>
            </w:r>
            <w:r w:rsidR="00C63755">
              <w:t>/</w:t>
            </w:r>
            <w:r w:rsidR="00C63755">
              <w:rPr>
                <w:rFonts w:hint="eastAsia"/>
              </w:rPr>
              <w:t>获取节点的个数</w:t>
            </w:r>
          </w:p>
          <w:p w14:paraId="43C626A5" w14:textId="77777777" w:rsidR="00F15F5A" w:rsidRDefault="00F15F5A" w:rsidP="00F15F5A">
            <w:pPr>
              <w:ind w:firstLineChars="0" w:firstLine="0"/>
            </w:pPr>
            <w:r>
              <w:t xml:space="preserve">        for (int i = 0; i &lt; len; i++) {</w:t>
            </w:r>
          </w:p>
          <w:p w14:paraId="23C55D5D" w14:textId="51D26C7B" w:rsidR="00F15F5A" w:rsidRDefault="00F15F5A" w:rsidP="00F15F5A">
            <w:pPr>
              <w:ind w:firstLineChars="0" w:firstLine="0"/>
              <w:rPr>
                <w:rFonts w:hint="eastAsia"/>
              </w:rPr>
            </w:pPr>
            <w:r>
              <w:t xml:space="preserve">            Node n = nodeList.item(i);</w:t>
            </w:r>
            <w:r w:rsidR="005F27A8">
              <w:rPr>
                <w:rFonts w:hint="eastAsia"/>
              </w:rPr>
              <w:t>/</w:t>
            </w:r>
            <w:r w:rsidR="005F27A8">
              <w:t>/item</w:t>
            </w:r>
            <w:r w:rsidR="005F27A8">
              <w:rPr>
                <w:rFonts w:hint="eastAsia"/>
              </w:rPr>
              <w:t>获取节点</w:t>
            </w:r>
          </w:p>
          <w:p w14:paraId="659B6EF5" w14:textId="77777777" w:rsidR="00F15F5A" w:rsidRDefault="00F15F5A" w:rsidP="00F15F5A">
            <w:pPr>
              <w:ind w:firstLineChars="0" w:firstLine="0"/>
            </w:pPr>
            <w:r>
              <w:t xml:space="preserve">            test2(n);</w:t>
            </w:r>
          </w:p>
          <w:p w14:paraId="16FC935C" w14:textId="77777777" w:rsidR="00F15F5A" w:rsidRDefault="00F15F5A" w:rsidP="00F15F5A">
            <w:pPr>
              <w:ind w:firstLineChars="0" w:firstLine="0"/>
            </w:pPr>
            <w:r>
              <w:t xml:space="preserve">        }</w:t>
            </w:r>
          </w:p>
          <w:p w14:paraId="3DA4C2BF" w14:textId="72ADE88A" w:rsidR="00F15F5A" w:rsidRDefault="00F15F5A" w:rsidP="00F15F5A">
            <w:pPr>
              <w:ind w:firstLineChars="0" w:firstLine="0"/>
              <w:rPr>
                <w:rFonts w:hint="eastAsia"/>
              </w:rPr>
            </w:pPr>
            <w:r>
              <w:t xml:space="preserve">    }</w:t>
            </w:r>
          </w:p>
        </w:tc>
      </w:tr>
    </w:tbl>
    <w:p w14:paraId="5B314082" w14:textId="4A962E63" w:rsidR="00F15F5A" w:rsidRDefault="00486AA9" w:rsidP="00486AA9">
      <w:pPr>
        <w:pStyle w:val="3"/>
      </w:pPr>
      <w:r w:rsidRPr="00486AA9">
        <w:t>修改某个元素节点的主体内容</w:t>
      </w:r>
      <w:r w:rsidRPr="00486AA9">
        <w:t>:</w:t>
      </w:r>
      <w:r w:rsidRPr="00486AA9">
        <w:t>把第一本书的售价改为</w:t>
      </w:r>
      <w:r w:rsidRPr="00486AA9">
        <w:t>38.00</w:t>
      </w:r>
      <w:r w:rsidRPr="00486AA9">
        <w:t>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6AA9" w14:paraId="4F1F1084" w14:textId="77777777" w:rsidTr="00486AA9">
        <w:tc>
          <w:tcPr>
            <w:tcW w:w="8296" w:type="dxa"/>
          </w:tcPr>
          <w:p w14:paraId="6418D83C" w14:textId="77777777" w:rsidR="00E02C73" w:rsidRDefault="00E02C73" w:rsidP="00E02C73">
            <w:pPr>
              <w:ind w:firstLineChars="0" w:firstLine="0"/>
            </w:pPr>
            <w:r>
              <w:t xml:space="preserve">public static void test3(Document document) throws </w:t>
            </w:r>
            <w:proofErr w:type="gramStart"/>
            <w:r>
              <w:t>Exception{</w:t>
            </w:r>
            <w:proofErr w:type="gramEnd"/>
          </w:p>
          <w:p w14:paraId="282C5748" w14:textId="77777777" w:rsidR="00E02C73" w:rsidRDefault="00E02C73" w:rsidP="00E02C73">
            <w:pPr>
              <w:ind w:firstLineChars="0" w:firstLine="0"/>
            </w:pPr>
            <w:r>
              <w:t xml:space="preserve">        //</w:t>
            </w:r>
            <w:r>
              <w:t>找到第一本书的售价</w:t>
            </w:r>
          </w:p>
          <w:p w14:paraId="481D24B2" w14:textId="77777777" w:rsidR="00E02C73" w:rsidRDefault="00E02C73" w:rsidP="00E02C73">
            <w:pPr>
              <w:ind w:firstLineChars="0" w:firstLine="0"/>
            </w:pPr>
            <w:r>
              <w:t xml:space="preserve">        NodeList nodeList = document.getElementsByTagName("</w:t>
            </w:r>
            <w:r>
              <w:t>售价</w:t>
            </w:r>
            <w:r>
              <w:t>");</w:t>
            </w:r>
          </w:p>
          <w:p w14:paraId="21159BB4" w14:textId="77777777" w:rsidR="00E02C73" w:rsidRDefault="00E02C73" w:rsidP="00E02C73">
            <w:pPr>
              <w:ind w:firstLineChars="0" w:firstLine="0"/>
            </w:pPr>
            <w:r>
              <w:t xml:space="preserve">        //</w:t>
            </w:r>
            <w:r>
              <w:t>设置其主体内容</w:t>
            </w:r>
          </w:p>
          <w:p w14:paraId="55031677" w14:textId="77777777" w:rsidR="00E02C73" w:rsidRDefault="00E02C73" w:rsidP="00E02C73">
            <w:pPr>
              <w:ind w:firstLineChars="0" w:firstLine="0"/>
            </w:pPr>
            <w:r>
              <w:t xml:space="preserve">        Node node = nodeList.item(0);</w:t>
            </w:r>
          </w:p>
          <w:p w14:paraId="7281B768" w14:textId="77777777" w:rsidR="00E02C73" w:rsidRDefault="00E02C73" w:rsidP="00E02C73">
            <w:pPr>
              <w:ind w:firstLineChars="0" w:firstLine="0"/>
            </w:pPr>
            <w:r>
              <w:t xml:space="preserve">        node.setTextContent("38.00</w:t>
            </w:r>
            <w:r>
              <w:t>元</w:t>
            </w:r>
            <w:r>
              <w:t>");</w:t>
            </w:r>
          </w:p>
          <w:p w14:paraId="75660B5C" w14:textId="7518FA6E" w:rsidR="00E02C73" w:rsidRDefault="00E02C73" w:rsidP="00E02C73">
            <w:pPr>
              <w:ind w:firstLineChars="0" w:firstLine="0"/>
              <w:rPr>
                <w:rFonts w:hint="eastAsia"/>
              </w:rPr>
            </w:pPr>
            <w:r>
              <w:t xml:space="preserve">        //</w:t>
            </w:r>
            <w:r>
              <w:t>把内存中</w:t>
            </w:r>
            <w:r>
              <w:t>Document</w:t>
            </w:r>
            <w:r>
              <w:t>树写回</w:t>
            </w:r>
            <w:r>
              <w:t>xml</w:t>
            </w:r>
            <w:r>
              <w:t>文件中</w:t>
            </w:r>
            <w:r w:rsidR="00F6524B">
              <w:rPr>
                <w:rFonts w:hint="eastAsia"/>
              </w:rPr>
              <w:t>，</w:t>
            </w:r>
          </w:p>
          <w:p w14:paraId="66CECEEB" w14:textId="77777777" w:rsidR="00E02C73" w:rsidRDefault="00E02C73" w:rsidP="00E02C73">
            <w:pPr>
              <w:ind w:firstLineChars="0" w:firstLine="0"/>
            </w:pPr>
            <w:r>
              <w:t xml:space="preserve">        TransformerFactory factory = TransformerFactory.newInstance();</w:t>
            </w:r>
          </w:p>
          <w:p w14:paraId="26E4E903" w14:textId="77777777" w:rsidR="00E02C73" w:rsidRDefault="00E02C73" w:rsidP="00E02C73">
            <w:pPr>
              <w:ind w:firstLineChars="0" w:firstLine="0"/>
            </w:pPr>
            <w:r>
              <w:t xml:space="preserve">        Transformer ts = </w:t>
            </w:r>
            <w:proofErr w:type="gramStart"/>
            <w:r>
              <w:t>factory.newTransformer</w:t>
            </w:r>
            <w:proofErr w:type="gramEnd"/>
            <w:r>
              <w:t>();</w:t>
            </w:r>
          </w:p>
          <w:p w14:paraId="36CBD130" w14:textId="77777777" w:rsidR="00E02C73" w:rsidRDefault="00E02C73" w:rsidP="00E02C73">
            <w:pPr>
              <w:ind w:firstLineChars="0" w:firstLine="0"/>
            </w:pPr>
            <w:r>
              <w:t xml:space="preserve">        </w:t>
            </w:r>
            <w:proofErr w:type="gramStart"/>
            <w:r>
              <w:t>ts.transform</w:t>
            </w:r>
            <w:proofErr w:type="gramEnd"/>
            <w:r>
              <w:t>(new DOMSource(document), new StreamResult("src/book.xml"));</w:t>
            </w:r>
          </w:p>
          <w:p w14:paraId="1E9EDA07" w14:textId="4424E1A6" w:rsidR="00486AA9" w:rsidRDefault="00E02C73" w:rsidP="00E02C73">
            <w:pPr>
              <w:ind w:firstLineChars="0" w:firstLine="0"/>
              <w:rPr>
                <w:rFonts w:hint="eastAsia"/>
              </w:rPr>
            </w:pPr>
            <w:r>
              <w:t xml:space="preserve">    }</w:t>
            </w:r>
          </w:p>
        </w:tc>
      </w:tr>
    </w:tbl>
    <w:p w14:paraId="7E7E5AC9" w14:textId="2637C3DA" w:rsidR="00486AA9" w:rsidRDefault="002D7EFC" w:rsidP="002D7EFC">
      <w:pPr>
        <w:pStyle w:val="3"/>
      </w:pPr>
      <w:r w:rsidRPr="002D7EFC">
        <w:t>向指定元素节点中增加子元素节点</w:t>
      </w:r>
      <w:r w:rsidRPr="002D7EFC">
        <w:t>:</w:t>
      </w:r>
      <w:r w:rsidRPr="002D7EFC">
        <w:t>第一本中增加子元素</w:t>
      </w:r>
      <w:r w:rsidRPr="002D7EFC">
        <w:t>&lt;</w:t>
      </w:r>
      <w:r w:rsidRPr="002D7EFC">
        <w:t>内部价</w:t>
      </w:r>
      <w:r w:rsidRPr="002D7EFC">
        <w:t>&gt;29.00&lt;/</w:t>
      </w:r>
      <w:r w:rsidRPr="002D7EFC">
        <w:t>内部价</w:t>
      </w:r>
      <w:r w:rsidRPr="002D7EFC">
        <w:t>&gt;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7EFC" w14:paraId="5E349F0E" w14:textId="77777777" w:rsidTr="002D7EFC">
        <w:tc>
          <w:tcPr>
            <w:tcW w:w="8296" w:type="dxa"/>
          </w:tcPr>
          <w:p w14:paraId="66D97754" w14:textId="77777777" w:rsidR="002D7EFC" w:rsidRDefault="002D7EFC" w:rsidP="002D7EFC">
            <w:pPr>
              <w:ind w:firstLineChars="0" w:firstLine="0"/>
            </w:pPr>
            <w:r>
              <w:t xml:space="preserve">public static void test4(Document document) throws </w:t>
            </w:r>
            <w:proofErr w:type="gramStart"/>
            <w:r>
              <w:t>Exception{</w:t>
            </w:r>
            <w:proofErr w:type="gramEnd"/>
          </w:p>
          <w:p w14:paraId="3FC3B7B8" w14:textId="77777777" w:rsidR="002D7EFC" w:rsidRDefault="002D7EFC" w:rsidP="002D7EFC">
            <w:pPr>
              <w:ind w:firstLineChars="0" w:firstLine="0"/>
            </w:pPr>
            <w:r>
              <w:t xml:space="preserve">        //</w:t>
            </w:r>
            <w:r>
              <w:t>创建一个新的元素并设置其主体内容</w:t>
            </w:r>
          </w:p>
          <w:p w14:paraId="526BDE64" w14:textId="77777777" w:rsidR="002D7EFC" w:rsidRDefault="002D7EFC" w:rsidP="002D7EFC">
            <w:pPr>
              <w:ind w:firstLineChars="0" w:firstLine="0"/>
            </w:pPr>
            <w:r>
              <w:t xml:space="preserve">        Element e = document.createElement("</w:t>
            </w:r>
            <w:r>
              <w:t>内部价</w:t>
            </w:r>
            <w:r>
              <w:t>");</w:t>
            </w:r>
          </w:p>
          <w:p w14:paraId="0F3F8649" w14:textId="77777777" w:rsidR="002D7EFC" w:rsidRDefault="002D7EFC" w:rsidP="002D7EFC">
            <w:pPr>
              <w:ind w:firstLineChars="0" w:firstLine="0"/>
            </w:pPr>
            <w:r>
              <w:t xml:space="preserve">        e.setTextContent("29.00</w:t>
            </w:r>
            <w:r>
              <w:t>元</w:t>
            </w:r>
            <w:r>
              <w:t>");</w:t>
            </w:r>
          </w:p>
          <w:p w14:paraId="130F5DD6" w14:textId="77777777" w:rsidR="002D7EFC" w:rsidRDefault="002D7EFC" w:rsidP="002D7EFC">
            <w:pPr>
              <w:ind w:firstLineChars="0" w:firstLine="0"/>
            </w:pPr>
            <w:r>
              <w:t xml:space="preserve">        //</w:t>
            </w:r>
            <w:r>
              <w:t>找到第一本书元素</w:t>
            </w:r>
          </w:p>
          <w:p w14:paraId="4F8FA0E0" w14:textId="77777777" w:rsidR="002D7EFC" w:rsidRDefault="002D7EFC" w:rsidP="002D7EFC">
            <w:pPr>
              <w:ind w:firstLineChars="0" w:firstLine="0"/>
            </w:pPr>
            <w:r>
              <w:t xml:space="preserve">        Node firstBookNode = document.getElementsByTagName("</w:t>
            </w:r>
            <w:r>
              <w:t>书</w:t>
            </w:r>
            <w:r>
              <w:t>").</w:t>
            </w:r>
            <w:proofErr w:type="gramStart"/>
            <w:r>
              <w:t>item(</w:t>
            </w:r>
            <w:proofErr w:type="gramEnd"/>
            <w:r>
              <w:t>0);</w:t>
            </w:r>
          </w:p>
          <w:p w14:paraId="541B8BD0" w14:textId="77777777" w:rsidR="002D7EFC" w:rsidRDefault="002D7EFC" w:rsidP="002D7EFC">
            <w:pPr>
              <w:ind w:firstLineChars="0" w:firstLine="0"/>
            </w:pPr>
            <w:r>
              <w:t xml:space="preserve">        //</w:t>
            </w:r>
            <w:r>
              <w:t>把新节点挂接到第一本书上</w:t>
            </w:r>
          </w:p>
          <w:p w14:paraId="3FCF8D9E" w14:textId="77777777" w:rsidR="002D7EFC" w:rsidRDefault="002D7EFC" w:rsidP="002D7EFC">
            <w:pPr>
              <w:ind w:firstLineChars="0" w:firstLine="0"/>
            </w:pPr>
            <w:r>
              <w:t xml:space="preserve">        firstBookNode.appendChild(e);</w:t>
            </w:r>
          </w:p>
          <w:p w14:paraId="1878C52F" w14:textId="77777777" w:rsidR="002D7EFC" w:rsidRDefault="002D7EFC" w:rsidP="002D7EFC">
            <w:pPr>
              <w:ind w:firstLineChars="0" w:firstLine="0"/>
            </w:pPr>
            <w:r>
              <w:t xml:space="preserve">        //</w:t>
            </w:r>
            <w:r>
              <w:t>把内存中</w:t>
            </w:r>
            <w:r>
              <w:t>Document</w:t>
            </w:r>
            <w:r>
              <w:t>树写回</w:t>
            </w:r>
            <w:r>
              <w:t>XML</w:t>
            </w:r>
            <w:r>
              <w:t>文件中</w:t>
            </w:r>
          </w:p>
          <w:p w14:paraId="6C316D4B" w14:textId="77777777" w:rsidR="002D7EFC" w:rsidRDefault="002D7EFC" w:rsidP="002D7EFC">
            <w:pPr>
              <w:ind w:firstLineChars="0" w:firstLine="0"/>
            </w:pPr>
            <w:r>
              <w:t xml:space="preserve">        TransformerFactory factory = TransformerFactory.newInstance();</w:t>
            </w:r>
          </w:p>
          <w:p w14:paraId="3F3AD28D" w14:textId="77777777" w:rsidR="002D7EFC" w:rsidRDefault="002D7EFC" w:rsidP="002D7EFC">
            <w:pPr>
              <w:ind w:firstLineChars="0" w:firstLine="0"/>
            </w:pPr>
            <w:r>
              <w:t xml:space="preserve">        Transformer ts = </w:t>
            </w:r>
            <w:proofErr w:type="gramStart"/>
            <w:r>
              <w:t>factory.newTransformer</w:t>
            </w:r>
            <w:proofErr w:type="gramEnd"/>
            <w:r>
              <w:t>();</w:t>
            </w:r>
          </w:p>
          <w:p w14:paraId="4EAC5240" w14:textId="77777777" w:rsidR="002D7EFC" w:rsidRDefault="002D7EFC" w:rsidP="002D7EFC">
            <w:pPr>
              <w:ind w:firstLineChars="0" w:firstLine="0"/>
            </w:pPr>
            <w:r>
              <w:t xml:space="preserve">        </w:t>
            </w:r>
            <w:proofErr w:type="gramStart"/>
            <w:r>
              <w:t>ts.transform</w:t>
            </w:r>
            <w:proofErr w:type="gramEnd"/>
            <w:r>
              <w:t>(new DOMSource(document), new StreamResult("src/book.xml"));</w:t>
            </w:r>
          </w:p>
          <w:p w14:paraId="45BC2718" w14:textId="43DC31B9" w:rsidR="002D7EFC" w:rsidRDefault="002D7EFC" w:rsidP="002D7EFC">
            <w:pPr>
              <w:ind w:firstLineChars="0" w:firstLine="0"/>
              <w:rPr>
                <w:rFonts w:hint="eastAsia"/>
              </w:rPr>
            </w:pPr>
            <w:r>
              <w:t xml:space="preserve">    }</w:t>
            </w:r>
          </w:p>
        </w:tc>
      </w:tr>
    </w:tbl>
    <w:p w14:paraId="4461384B" w14:textId="65D6582D" w:rsidR="002D7EFC" w:rsidRDefault="00553F11" w:rsidP="000115CB">
      <w:pPr>
        <w:pStyle w:val="3"/>
      </w:pPr>
      <w:r w:rsidRPr="00553F11">
        <w:t>向指定元素节点上增加同级元素节点</w:t>
      </w:r>
      <w:r w:rsidRPr="00553F11">
        <w:t>:</w:t>
      </w:r>
      <w:r w:rsidRPr="00553F11">
        <w:t>在第一本书的售价前面增加批发价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15CB" w14:paraId="17742C43" w14:textId="77777777" w:rsidTr="000115CB">
        <w:tc>
          <w:tcPr>
            <w:tcW w:w="8296" w:type="dxa"/>
          </w:tcPr>
          <w:p w14:paraId="52AC3894" w14:textId="77777777" w:rsidR="000115CB" w:rsidRDefault="000115CB" w:rsidP="000115CB">
            <w:pPr>
              <w:ind w:firstLineChars="0" w:firstLine="0"/>
            </w:pPr>
            <w:r>
              <w:t xml:space="preserve">public static void test5(Document document) throws </w:t>
            </w:r>
            <w:proofErr w:type="gramStart"/>
            <w:r>
              <w:t>Exception{</w:t>
            </w:r>
            <w:proofErr w:type="gramEnd"/>
          </w:p>
          <w:p w14:paraId="34036766" w14:textId="77777777" w:rsidR="000115CB" w:rsidRDefault="000115CB" w:rsidP="000115CB">
            <w:pPr>
              <w:ind w:firstLineChars="0" w:firstLine="0"/>
            </w:pPr>
            <w:r>
              <w:t xml:space="preserve">        //</w:t>
            </w:r>
            <w:r>
              <w:t>创建一个新的元素并设置其中的主题内容</w:t>
            </w:r>
          </w:p>
          <w:p w14:paraId="01A28189" w14:textId="77777777" w:rsidR="000115CB" w:rsidRDefault="000115CB" w:rsidP="000115CB">
            <w:pPr>
              <w:ind w:firstLineChars="0" w:firstLine="0"/>
            </w:pPr>
            <w:r>
              <w:t xml:space="preserve">        Element e = document.createElement("</w:t>
            </w:r>
            <w:r>
              <w:t>批发价</w:t>
            </w:r>
            <w:r>
              <w:t>");</w:t>
            </w:r>
          </w:p>
          <w:p w14:paraId="52501134" w14:textId="77777777" w:rsidR="000115CB" w:rsidRDefault="000115CB" w:rsidP="000115CB">
            <w:pPr>
              <w:ind w:firstLineChars="0" w:firstLine="0"/>
            </w:pPr>
            <w:r>
              <w:t xml:space="preserve">        e.setTextContent("35.00</w:t>
            </w:r>
            <w:r>
              <w:t>元</w:t>
            </w:r>
            <w:r>
              <w:t>");</w:t>
            </w:r>
          </w:p>
          <w:p w14:paraId="64B0C6B7" w14:textId="77777777" w:rsidR="000115CB" w:rsidRDefault="000115CB" w:rsidP="000115CB">
            <w:pPr>
              <w:ind w:firstLineChars="0" w:firstLine="0"/>
            </w:pPr>
            <w:r>
              <w:t xml:space="preserve">        //</w:t>
            </w:r>
            <w:r>
              <w:t>找到第一本书的售价</w:t>
            </w:r>
          </w:p>
          <w:p w14:paraId="6CC44314" w14:textId="77777777" w:rsidR="000115CB" w:rsidRDefault="000115CB" w:rsidP="000115CB">
            <w:pPr>
              <w:ind w:firstLineChars="0" w:firstLine="0"/>
            </w:pPr>
            <w:r>
              <w:t xml:space="preserve">        Node firstPrice = document.getElementsByTagName("</w:t>
            </w:r>
            <w:r>
              <w:t>售价</w:t>
            </w:r>
            <w:r>
              <w:t>").</w:t>
            </w:r>
            <w:proofErr w:type="gramStart"/>
            <w:r>
              <w:t>item(</w:t>
            </w:r>
            <w:proofErr w:type="gramEnd"/>
            <w:r>
              <w:t>0);</w:t>
            </w:r>
          </w:p>
          <w:p w14:paraId="404E45FC" w14:textId="77777777" w:rsidR="000115CB" w:rsidRDefault="000115CB" w:rsidP="000115CB">
            <w:pPr>
              <w:ind w:firstLineChars="0" w:firstLine="0"/>
            </w:pPr>
            <w:r>
              <w:t xml:space="preserve">        //</w:t>
            </w:r>
            <w:r>
              <w:t>在售价的前面加入新建的元素：增加子元素一定要用父元素来增加</w:t>
            </w:r>
          </w:p>
          <w:p w14:paraId="15DFA7CC" w14:textId="77777777" w:rsidR="000115CB" w:rsidRDefault="000115CB" w:rsidP="000115CB">
            <w:pPr>
              <w:ind w:firstLineChars="0" w:firstLine="0"/>
            </w:pPr>
            <w:r>
              <w:t xml:space="preserve">        firstPrice.getParentNode(</w:t>
            </w:r>
            <w:proofErr w:type="gramStart"/>
            <w:r>
              <w:t>).insertBefore</w:t>
            </w:r>
            <w:proofErr w:type="gramEnd"/>
            <w:r>
              <w:t>(e, firstPrice);</w:t>
            </w:r>
          </w:p>
          <w:p w14:paraId="4034E905" w14:textId="77777777" w:rsidR="000115CB" w:rsidRDefault="000115CB" w:rsidP="000115CB">
            <w:pPr>
              <w:ind w:firstLineChars="0" w:firstLine="0"/>
            </w:pPr>
            <w:r>
              <w:t xml:space="preserve">        //</w:t>
            </w:r>
            <w:r>
              <w:t>把内存中</w:t>
            </w:r>
            <w:r>
              <w:t>Document</w:t>
            </w:r>
            <w:r>
              <w:t>树写回</w:t>
            </w:r>
            <w:r>
              <w:t>XML</w:t>
            </w:r>
            <w:r>
              <w:t>文件中</w:t>
            </w:r>
          </w:p>
          <w:p w14:paraId="48DC293A" w14:textId="77777777" w:rsidR="000115CB" w:rsidRDefault="000115CB" w:rsidP="000115CB">
            <w:pPr>
              <w:ind w:firstLineChars="0" w:firstLine="0"/>
            </w:pPr>
            <w:r>
              <w:t xml:space="preserve">        TransformerFactory factory = TransformerFactory.newInstance();</w:t>
            </w:r>
          </w:p>
          <w:p w14:paraId="412669B1" w14:textId="77777777" w:rsidR="000115CB" w:rsidRDefault="000115CB" w:rsidP="000115CB">
            <w:pPr>
              <w:ind w:firstLineChars="0" w:firstLine="0"/>
            </w:pPr>
            <w:r>
              <w:t xml:space="preserve">        Transformer ts = </w:t>
            </w:r>
            <w:proofErr w:type="gramStart"/>
            <w:r>
              <w:t>factory.newTransformer</w:t>
            </w:r>
            <w:proofErr w:type="gramEnd"/>
            <w:r>
              <w:t>();</w:t>
            </w:r>
          </w:p>
          <w:p w14:paraId="79B17A0C" w14:textId="77777777" w:rsidR="000115CB" w:rsidRDefault="000115CB" w:rsidP="000115CB">
            <w:pPr>
              <w:ind w:firstLineChars="0" w:firstLine="0"/>
            </w:pPr>
            <w:r>
              <w:t xml:space="preserve">        </w:t>
            </w:r>
            <w:proofErr w:type="gramStart"/>
            <w:r>
              <w:t>ts.transform</w:t>
            </w:r>
            <w:proofErr w:type="gramEnd"/>
            <w:r>
              <w:t>(new DOMSource(document), new StreamResult("src/book.xml"));</w:t>
            </w:r>
          </w:p>
          <w:p w14:paraId="28A41AE4" w14:textId="77777777" w:rsidR="000115CB" w:rsidRDefault="000115CB" w:rsidP="000115CB">
            <w:pPr>
              <w:ind w:firstLineChars="0" w:firstLine="0"/>
            </w:pPr>
            <w:r>
              <w:t xml:space="preserve">    }</w:t>
            </w:r>
          </w:p>
          <w:p w14:paraId="55256A84" w14:textId="3AA87279" w:rsidR="000115CB" w:rsidRDefault="000115CB" w:rsidP="000115CB">
            <w:pPr>
              <w:ind w:firstLineChars="0" w:firstLine="0"/>
              <w:rPr>
                <w:rFonts w:hint="eastAsia"/>
              </w:rPr>
            </w:pPr>
            <w:r>
              <w:t xml:space="preserve">    </w:t>
            </w:r>
          </w:p>
        </w:tc>
      </w:tr>
    </w:tbl>
    <w:p w14:paraId="6B01AA7C" w14:textId="46B05A28" w:rsidR="000115CB" w:rsidRDefault="00BB2F1B" w:rsidP="00576994">
      <w:pPr>
        <w:pStyle w:val="3"/>
      </w:pPr>
      <w:r w:rsidRPr="00BB2F1B">
        <w:t>删除指定元素节点：删除内部价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994" w14:paraId="17832901" w14:textId="77777777" w:rsidTr="00576994">
        <w:tc>
          <w:tcPr>
            <w:tcW w:w="8296" w:type="dxa"/>
          </w:tcPr>
          <w:p w14:paraId="20C7D769" w14:textId="77777777" w:rsidR="00576994" w:rsidRDefault="00576994" w:rsidP="00576994">
            <w:pPr>
              <w:ind w:firstLineChars="0" w:firstLine="0"/>
            </w:pPr>
            <w:r>
              <w:t xml:space="preserve">public static void test6(Document document) throws </w:t>
            </w:r>
            <w:proofErr w:type="gramStart"/>
            <w:r>
              <w:t>Exception{</w:t>
            </w:r>
            <w:proofErr w:type="gramEnd"/>
          </w:p>
          <w:p w14:paraId="2D9F8A19" w14:textId="77777777" w:rsidR="00576994" w:rsidRDefault="00576994" w:rsidP="00576994">
            <w:pPr>
              <w:ind w:firstLineChars="0" w:firstLine="0"/>
            </w:pPr>
            <w:r>
              <w:t xml:space="preserve">        //</w:t>
            </w:r>
            <w:r>
              <w:t>找到内部价节点，用父节点删除</w:t>
            </w:r>
          </w:p>
          <w:p w14:paraId="5C81A856" w14:textId="77777777" w:rsidR="00576994" w:rsidRDefault="00576994" w:rsidP="00576994">
            <w:pPr>
              <w:ind w:firstLineChars="0" w:firstLine="0"/>
            </w:pPr>
            <w:r>
              <w:t xml:space="preserve">        Node n = document.getElementsByTagName("</w:t>
            </w:r>
            <w:r>
              <w:t>内部价</w:t>
            </w:r>
            <w:r>
              <w:t>").</w:t>
            </w:r>
            <w:proofErr w:type="gramStart"/>
            <w:r>
              <w:t>item(</w:t>
            </w:r>
            <w:proofErr w:type="gramEnd"/>
            <w:r>
              <w:t>0);</w:t>
            </w:r>
          </w:p>
          <w:p w14:paraId="7523E17A" w14:textId="77777777" w:rsidR="00576994" w:rsidRDefault="00576994" w:rsidP="00576994">
            <w:pPr>
              <w:ind w:firstLineChars="0" w:firstLine="0"/>
            </w:pPr>
            <w:r>
              <w:t xml:space="preserve">        </w:t>
            </w:r>
            <w:proofErr w:type="gramStart"/>
            <w:r>
              <w:t>n.getParentNode</w:t>
            </w:r>
            <w:proofErr w:type="gramEnd"/>
            <w:r>
              <w:t>().removeChild(n);</w:t>
            </w:r>
          </w:p>
          <w:p w14:paraId="7C8DF748" w14:textId="77777777" w:rsidR="00576994" w:rsidRDefault="00576994" w:rsidP="00576994">
            <w:pPr>
              <w:ind w:firstLineChars="0" w:firstLine="0"/>
            </w:pPr>
            <w:r>
              <w:t xml:space="preserve">        //</w:t>
            </w:r>
            <w:r>
              <w:t>把内存中</w:t>
            </w:r>
            <w:r>
              <w:t>Document</w:t>
            </w:r>
            <w:proofErr w:type="gramStart"/>
            <w:r>
              <w:t>书写回</w:t>
            </w:r>
            <w:proofErr w:type="gramEnd"/>
            <w:r>
              <w:t>XML</w:t>
            </w:r>
            <w:r>
              <w:t>文件中</w:t>
            </w:r>
          </w:p>
          <w:p w14:paraId="6D548FFF" w14:textId="77777777" w:rsidR="00576994" w:rsidRDefault="00576994" w:rsidP="00576994">
            <w:pPr>
              <w:ind w:firstLineChars="0" w:firstLine="0"/>
            </w:pPr>
            <w:r>
              <w:t xml:space="preserve">        TransformerFactory factory = TransformerFactory.newInstance();</w:t>
            </w:r>
          </w:p>
          <w:p w14:paraId="602519CE" w14:textId="77777777" w:rsidR="00576994" w:rsidRDefault="00576994" w:rsidP="00576994">
            <w:pPr>
              <w:ind w:firstLineChars="0" w:firstLine="0"/>
            </w:pPr>
            <w:r>
              <w:t xml:space="preserve">        Transformer ts = </w:t>
            </w:r>
            <w:proofErr w:type="gramStart"/>
            <w:r>
              <w:t>factory.newTransformer</w:t>
            </w:r>
            <w:proofErr w:type="gramEnd"/>
            <w:r>
              <w:t>();</w:t>
            </w:r>
          </w:p>
          <w:p w14:paraId="0A5BCA88" w14:textId="77777777" w:rsidR="00576994" w:rsidRDefault="00576994" w:rsidP="00576994">
            <w:pPr>
              <w:ind w:firstLineChars="0" w:firstLine="0"/>
            </w:pPr>
            <w:r>
              <w:t xml:space="preserve">        </w:t>
            </w:r>
            <w:proofErr w:type="gramStart"/>
            <w:r>
              <w:t>ts.transform</w:t>
            </w:r>
            <w:proofErr w:type="gramEnd"/>
            <w:r>
              <w:t>(new DOMSource(document), new StreamResult("src/book.xml"));</w:t>
            </w:r>
          </w:p>
          <w:p w14:paraId="465DCCB5" w14:textId="7E757CF3" w:rsidR="00576994" w:rsidRDefault="00576994" w:rsidP="00576994">
            <w:pPr>
              <w:ind w:firstLineChars="0" w:firstLine="0"/>
              <w:rPr>
                <w:rFonts w:hint="eastAsia"/>
              </w:rPr>
            </w:pPr>
            <w:r>
              <w:t xml:space="preserve">    }</w:t>
            </w:r>
          </w:p>
        </w:tc>
      </w:tr>
    </w:tbl>
    <w:p w14:paraId="767F874C" w14:textId="77777777" w:rsidR="00576994" w:rsidRPr="00576994" w:rsidRDefault="00576994" w:rsidP="00576994">
      <w:pPr>
        <w:ind w:firstLine="420"/>
        <w:rPr>
          <w:rFonts w:hint="eastAsia"/>
        </w:rPr>
      </w:pPr>
    </w:p>
    <w:p w14:paraId="3DFEAA65" w14:textId="44FF68A0" w:rsidR="000115CB" w:rsidRDefault="004D2BFA" w:rsidP="004D2BFA">
      <w:pPr>
        <w:pStyle w:val="3"/>
      </w:pPr>
      <w:r w:rsidRPr="004D2BFA">
        <w:t>操作</w:t>
      </w:r>
      <w:r w:rsidRPr="004D2BFA">
        <w:t>XML</w:t>
      </w:r>
      <w:r w:rsidRPr="004D2BFA">
        <w:t>文件属性</w:t>
      </w:r>
      <w:r w:rsidRPr="004D2BFA">
        <w:t>:</w:t>
      </w:r>
      <w:r w:rsidRPr="004D2BFA">
        <w:t>打印第一本书的出版社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2BFA" w14:paraId="251FB2A1" w14:textId="77777777" w:rsidTr="004D2BFA">
        <w:tc>
          <w:tcPr>
            <w:tcW w:w="8296" w:type="dxa"/>
          </w:tcPr>
          <w:p w14:paraId="3FC6B045" w14:textId="77777777" w:rsidR="004D2BFA" w:rsidRDefault="004D2BFA" w:rsidP="004D2BFA">
            <w:pPr>
              <w:ind w:firstLineChars="0" w:firstLine="0"/>
            </w:pPr>
            <w:r>
              <w:t xml:space="preserve">  public static void test7(Document </w:t>
            </w:r>
            <w:proofErr w:type="gramStart"/>
            <w:r>
              <w:t>document){</w:t>
            </w:r>
            <w:proofErr w:type="gramEnd"/>
          </w:p>
          <w:p w14:paraId="44650D46" w14:textId="77777777" w:rsidR="004D2BFA" w:rsidRDefault="004D2BFA" w:rsidP="004D2BFA">
            <w:pPr>
              <w:ind w:firstLineChars="0" w:firstLine="0"/>
            </w:pPr>
            <w:r>
              <w:t xml:space="preserve">        //</w:t>
            </w:r>
            <w:r>
              <w:t>得到第一本书</w:t>
            </w:r>
          </w:p>
          <w:p w14:paraId="73BB17D5" w14:textId="77777777" w:rsidR="004D2BFA" w:rsidRDefault="004D2BFA" w:rsidP="004D2BFA">
            <w:pPr>
              <w:ind w:firstLineChars="0" w:firstLine="0"/>
            </w:pPr>
            <w:r>
              <w:t xml:space="preserve">        Node n = document.getElementsByTagName("</w:t>
            </w:r>
            <w:r>
              <w:t>书</w:t>
            </w:r>
            <w:r>
              <w:t>").</w:t>
            </w:r>
            <w:proofErr w:type="gramStart"/>
            <w:r>
              <w:t>item(</w:t>
            </w:r>
            <w:proofErr w:type="gramEnd"/>
            <w:r>
              <w:t>0);</w:t>
            </w:r>
          </w:p>
          <w:p w14:paraId="6B8E4BAD" w14:textId="77777777" w:rsidR="004D2BFA" w:rsidRDefault="004D2BFA" w:rsidP="004D2BFA">
            <w:pPr>
              <w:ind w:firstLineChars="0" w:firstLine="0"/>
            </w:pPr>
            <w:r>
              <w:t xml:space="preserve">        //</w:t>
            </w:r>
            <w:r>
              <w:t>打印指定属性的取值</w:t>
            </w:r>
          </w:p>
          <w:p w14:paraId="4CFA0B15" w14:textId="77777777" w:rsidR="004D2BFA" w:rsidRDefault="004D2BFA" w:rsidP="004D2BFA">
            <w:pPr>
              <w:ind w:firstLineChars="0" w:firstLine="0"/>
            </w:pPr>
            <w:r>
              <w:t xml:space="preserve">        Element e = (Element)n;</w:t>
            </w:r>
          </w:p>
          <w:p w14:paraId="2F87F960" w14:textId="77777777" w:rsidR="004D2BFA" w:rsidRDefault="004D2BFA" w:rsidP="004D2BFA">
            <w:pPr>
              <w:ind w:firstLineChars="0" w:firstLine="0"/>
            </w:pPr>
            <w:r>
              <w:t xml:space="preserve">        System.out.println(e.getAttribute("</w:t>
            </w:r>
            <w:r>
              <w:t>出版社</w:t>
            </w:r>
            <w:r>
              <w:t>"));</w:t>
            </w:r>
          </w:p>
          <w:p w14:paraId="0BAA738E" w14:textId="0E769C10" w:rsidR="004D2BFA" w:rsidRDefault="004D2BFA" w:rsidP="004D2BFA">
            <w:pPr>
              <w:ind w:firstLineChars="0" w:firstLine="0"/>
              <w:rPr>
                <w:rFonts w:hint="eastAsia"/>
              </w:rPr>
            </w:pPr>
            <w:r>
              <w:t xml:space="preserve">    }</w:t>
            </w:r>
          </w:p>
        </w:tc>
      </w:tr>
    </w:tbl>
    <w:p w14:paraId="155D893C" w14:textId="0F00FC43" w:rsidR="004D2BFA" w:rsidRDefault="006F49A4" w:rsidP="006F49A4">
      <w:pPr>
        <w:pStyle w:val="3"/>
      </w:pPr>
      <w:r w:rsidRPr="006F49A4">
        <w:t>添加一个出版社属性给第二本书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49A4" w14:paraId="4AEB6951" w14:textId="77777777" w:rsidTr="006F49A4">
        <w:tc>
          <w:tcPr>
            <w:tcW w:w="8296" w:type="dxa"/>
          </w:tcPr>
          <w:p w14:paraId="733D6A5A" w14:textId="77777777" w:rsidR="006F49A4" w:rsidRDefault="006F49A4" w:rsidP="006F49A4">
            <w:pPr>
              <w:ind w:firstLineChars="0" w:firstLine="0"/>
            </w:pPr>
            <w:r>
              <w:t xml:space="preserve">public static void test8(Document document) throws </w:t>
            </w:r>
            <w:proofErr w:type="gramStart"/>
            <w:r>
              <w:t>Exception{</w:t>
            </w:r>
            <w:proofErr w:type="gramEnd"/>
          </w:p>
          <w:p w14:paraId="1625FF6D" w14:textId="77777777" w:rsidR="006F49A4" w:rsidRDefault="006F49A4" w:rsidP="006F49A4">
            <w:pPr>
              <w:ind w:firstLineChars="0" w:firstLine="0"/>
            </w:pPr>
            <w:r>
              <w:t xml:space="preserve">        //</w:t>
            </w:r>
            <w:r>
              <w:t>得到第二本书</w:t>
            </w:r>
          </w:p>
          <w:p w14:paraId="4AC4AE79" w14:textId="77777777" w:rsidR="006F49A4" w:rsidRDefault="006F49A4" w:rsidP="006F49A4">
            <w:pPr>
              <w:ind w:firstLineChars="0" w:firstLine="0"/>
            </w:pPr>
            <w:r>
              <w:t xml:space="preserve">        Node n = document.getElementsByTagName("</w:t>
            </w:r>
            <w:r>
              <w:t>书</w:t>
            </w:r>
            <w:r>
              <w:t>").</w:t>
            </w:r>
            <w:proofErr w:type="gramStart"/>
            <w:r>
              <w:t>item(</w:t>
            </w:r>
            <w:proofErr w:type="gramEnd"/>
            <w:r>
              <w:t>1);</w:t>
            </w:r>
          </w:p>
          <w:p w14:paraId="7666226F" w14:textId="77777777" w:rsidR="006F49A4" w:rsidRDefault="006F49A4" w:rsidP="006F49A4">
            <w:pPr>
              <w:ind w:firstLineChars="0" w:firstLine="0"/>
            </w:pPr>
            <w:r>
              <w:t xml:space="preserve">        //</w:t>
            </w:r>
            <w:r>
              <w:t>打印指定属性的取值</w:t>
            </w:r>
          </w:p>
          <w:p w14:paraId="4743EB4B" w14:textId="77777777" w:rsidR="006F49A4" w:rsidRDefault="006F49A4" w:rsidP="006F49A4">
            <w:pPr>
              <w:ind w:firstLineChars="0" w:firstLine="0"/>
            </w:pPr>
            <w:r>
              <w:t xml:space="preserve">        Element e = (Element)n;</w:t>
            </w:r>
          </w:p>
          <w:p w14:paraId="13A6768A" w14:textId="77777777" w:rsidR="006F49A4" w:rsidRDefault="006F49A4" w:rsidP="006F49A4">
            <w:pPr>
              <w:ind w:firstLineChars="0" w:firstLine="0"/>
            </w:pPr>
            <w:r>
              <w:t xml:space="preserve">        e.setAttribute("</w:t>
            </w:r>
            <w:r>
              <w:t>出版社</w:t>
            </w:r>
            <w:r>
              <w:t>", "</w:t>
            </w:r>
            <w:r>
              <w:t>北京大学出版社</w:t>
            </w:r>
            <w:r>
              <w:t>");</w:t>
            </w:r>
          </w:p>
          <w:p w14:paraId="741E3AE3" w14:textId="77777777" w:rsidR="006F49A4" w:rsidRDefault="006F49A4" w:rsidP="006F49A4">
            <w:pPr>
              <w:ind w:firstLineChars="0" w:firstLine="0"/>
            </w:pPr>
            <w:r>
              <w:t xml:space="preserve">        //</w:t>
            </w:r>
            <w:r>
              <w:t>把内存中</w:t>
            </w:r>
            <w:r>
              <w:t>Document</w:t>
            </w:r>
            <w:r>
              <w:t>树写回</w:t>
            </w:r>
            <w:r>
              <w:t>XML</w:t>
            </w:r>
            <w:r>
              <w:t>文件中</w:t>
            </w:r>
          </w:p>
          <w:p w14:paraId="46C5FD7E" w14:textId="77777777" w:rsidR="006F49A4" w:rsidRDefault="006F49A4" w:rsidP="006F49A4">
            <w:pPr>
              <w:ind w:firstLineChars="0" w:firstLine="0"/>
            </w:pPr>
            <w:r>
              <w:t xml:space="preserve">        TransformerFactory </w:t>
            </w:r>
            <w:proofErr w:type="gramStart"/>
            <w:r>
              <w:t>factory  =</w:t>
            </w:r>
            <w:proofErr w:type="gramEnd"/>
            <w:r>
              <w:t xml:space="preserve"> TransformerFactory.newInstance();</w:t>
            </w:r>
          </w:p>
          <w:p w14:paraId="349A9B53" w14:textId="77777777" w:rsidR="006F49A4" w:rsidRDefault="006F49A4" w:rsidP="006F49A4">
            <w:pPr>
              <w:ind w:firstLineChars="0" w:firstLine="0"/>
            </w:pPr>
            <w:r>
              <w:t xml:space="preserve">        Transformer ts = </w:t>
            </w:r>
            <w:proofErr w:type="gramStart"/>
            <w:r>
              <w:t>factory.newTransformer</w:t>
            </w:r>
            <w:proofErr w:type="gramEnd"/>
            <w:r>
              <w:t>();</w:t>
            </w:r>
          </w:p>
          <w:p w14:paraId="2A457CBF" w14:textId="77777777" w:rsidR="006F49A4" w:rsidRDefault="006F49A4" w:rsidP="006F49A4">
            <w:pPr>
              <w:ind w:firstLineChars="0" w:firstLine="0"/>
            </w:pPr>
            <w:r>
              <w:t xml:space="preserve">        </w:t>
            </w:r>
            <w:proofErr w:type="gramStart"/>
            <w:r>
              <w:t>ts.transform</w:t>
            </w:r>
            <w:proofErr w:type="gramEnd"/>
            <w:r>
              <w:t>(new DOMSource(document), new StreamResult("src/book.xml"));</w:t>
            </w:r>
          </w:p>
          <w:p w14:paraId="2EC80819" w14:textId="46CF6AB3" w:rsidR="006F49A4" w:rsidRDefault="006F49A4" w:rsidP="006F49A4">
            <w:pPr>
              <w:ind w:firstLineChars="0" w:firstLine="0"/>
              <w:rPr>
                <w:rFonts w:hint="eastAsia"/>
              </w:rPr>
            </w:pPr>
            <w:r>
              <w:t xml:space="preserve">    }  </w:t>
            </w:r>
          </w:p>
        </w:tc>
      </w:tr>
    </w:tbl>
    <w:p w14:paraId="1D4709CE" w14:textId="77777777" w:rsidR="00CB6BCB" w:rsidRDefault="00CB6BCB" w:rsidP="00CB6BCB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Node </w:t>
      </w:r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p1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.item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14:paraId="494FE2ED" w14:textId="77777777" w:rsidR="00CB6BCB" w:rsidRDefault="00CB6BCB" w:rsidP="00CB6BCB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Element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.createElement(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8C175B1" w14:textId="77777777" w:rsidR="00CB6BCB" w:rsidRDefault="00CB6BCB" w:rsidP="00CB6BCB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Text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text1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.createTextNode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"nv"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0CCC7BD" w14:textId="77777777" w:rsidR="00CB6BCB" w:rsidRDefault="00CB6BCB" w:rsidP="00CB6BCB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sex1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.appendChild(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text1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B177F97" w14:textId="77777777" w:rsidR="00CB6BCB" w:rsidRDefault="00CB6BCB" w:rsidP="00CB6BCB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回写写操作</w:t>
      </w:r>
    </w:p>
    <w:p w14:paraId="2F86AD35" w14:textId="77777777" w:rsidR="00CB6BCB" w:rsidRDefault="00CB6BCB" w:rsidP="00CB6BCB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TransformerFactory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transformerFactory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TransformerFactory.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newInstance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5CAF8C90" w14:textId="77777777" w:rsidR="00CB6BCB" w:rsidRDefault="00CB6BCB" w:rsidP="00CB6BCB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Transformer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transformer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transformerFactory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.newTransformer();</w:t>
      </w:r>
    </w:p>
    <w:p w14:paraId="55B066FF" w14:textId="03D6F15E" w:rsidR="00CB6BCB" w:rsidRDefault="00CB6BCB" w:rsidP="00CB6BCB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transformer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.transform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DOMSource(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document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  <w:r>
        <w:rPr>
          <w:rFonts w:ascii="Consolas" w:hAnsi="Consolas" w:cs="Consolas"/>
          <w:b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StreamResult(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"src/1.</w:t>
      </w:r>
      <w:r w:rsidR="00796A19">
        <w:rPr>
          <w:rFonts w:ascii="Consolas" w:hAnsi="Consolas" w:cs="Consolas"/>
          <w:color w:val="2A00FF"/>
          <w:kern w:val="0"/>
          <w:sz w:val="20"/>
          <w:szCs w:val="20"/>
        </w:rPr>
        <w:t>XML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6B6C3A0C" w14:textId="6A1082C3" w:rsidR="00CB6BCB" w:rsidRDefault="00CB6BCB" w:rsidP="00CB6BCB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67554C6" w14:textId="43D61D60" w:rsidR="00F6524B" w:rsidRDefault="00F6524B" w:rsidP="00F6524B">
      <w:pPr>
        <w:pStyle w:val="10"/>
      </w:pPr>
      <w:r>
        <w:tab/>
        <w:t>Schema</w:t>
      </w:r>
    </w:p>
    <w:p w14:paraId="308CC69B" w14:textId="16D18C09" w:rsidR="00F6524B" w:rsidRDefault="00F6524B" w:rsidP="00C733DF">
      <w:pPr>
        <w:pStyle w:val="2"/>
      </w:pPr>
      <w:r>
        <w:rPr>
          <w:rFonts w:hint="eastAsia"/>
        </w:rPr>
        <w:t>schema</w:t>
      </w:r>
    </w:p>
    <w:p w14:paraId="7FF5EAB1" w14:textId="3ED18AB6" w:rsidR="006A750F" w:rsidRDefault="006A750F" w:rsidP="000D1155">
      <w:pPr>
        <w:ind w:firstLine="420"/>
      </w:pPr>
      <w:r>
        <w:t xml:space="preserve">XML Schema </w:t>
      </w:r>
      <w:r>
        <w:t>本身也是一种</w:t>
      </w:r>
      <w:r>
        <w:t>XML</w:t>
      </w:r>
      <w:r>
        <w:t>构造，它用来描述</w:t>
      </w:r>
      <w:r>
        <w:t>[</w:t>
      </w:r>
      <w:r>
        <w:t>哪个元素，在什么时候出现</w:t>
      </w:r>
      <w:r>
        <w:t>]</w:t>
      </w:r>
      <w:r>
        <w:t>，</w:t>
      </w:r>
      <w:r>
        <w:t>[</w:t>
      </w:r>
      <w:r>
        <w:t>该元素具有什么样的属性</w:t>
      </w:r>
      <w:r>
        <w:t>]</w:t>
      </w:r>
      <w:r>
        <w:t>等等，也就是说，</w:t>
      </w:r>
      <w:r>
        <w:t>XML Schema</w:t>
      </w:r>
      <w:r>
        <w:t>是对</w:t>
      </w:r>
      <w:r>
        <w:t>XML</w:t>
      </w:r>
      <w:r>
        <w:t>的树形构造加以描述说明的一种语言。</w:t>
      </w:r>
      <w:r>
        <w:rPr>
          <w:rFonts w:hint="eastAsia"/>
        </w:rPr>
        <w:t>原本，使用</w:t>
      </w:r>
      <w:r>
        <w:t>DTD</w:t>
      </w:r>
      <w:r>
        <w:t>对</w:t>
      </w:r>
      <w:r>
        <w:t>XML</w:t>
      </w:r>
      <w:r>
        <w:t>的树形构造加以描述说明，但</w:t>
      </w:r>
      <w:r>
        <w:t>DTD</w:t>
      </w:r>
      <w:r>
        <w:t>存在严重的局限性，</w:t>
      </w:r>
      <w:r>
        <w:t>DTD</w:t>
      </w:r>
      <w:r>
        <w:t>不能定义数据的类型，语法也与</w:t>
      </w:r>
      <w:r>
        <w:t>XML</w:t>
      </w:r>
      <w:r>
        <w:t>语言完全不一样，在使用的便利性，数据结构表达的严谨性上存在问题。</w:t>
      </w:r>
    </w:p>
    <w:p w14:paraId="047A7524" w14:textId="50BE84A5" w:rsidR="006649C0" w:rsidRDefault="00C733DF" w:rsidP="006649C0">
      <w:pPr>
        <w:ind w:firstLineChars="0" w:firstLine="0"/>
      </w:pPr>
      <w:r>
        <w:tab/>
      </w:r>
      <w:r w:rsidR="006649C0">
        <w:t>Schema</w:t>
      </w:r>
      <w:r w:rsidR="006649C0">
        <w:t>的约束</w:t>
      </w:r>
      <w:r w:rsidR="006649C0">
        <w:t xml:space="preserve"> </w:t>
      </w:r>
      <w:r w:rsidR="006649C0">
        <w:t>（</w:t>
      </w:r>
      <w:r w:rsidR="006649C0">
        <w:t>schema</w:t>
      </w:r>
      <w:r w:rsidR="006649C0">
        <w:t>是一个约束文件</w:t>
      </w:r>
      <w:r w:rsidR="006649C0">
        <w:t xml:space="preserve"> xml</w:t>
      </w:r>
      <w:r w:rsidR="006649C0">
        <w:t>是被约束文件）</w:t>
      </w:r>
      <w:r w:rsidR="006649C0">
        <w:t>XML Schema</w:t>
      </w:r>
      <w:r w:rsidR="006649C0">
        <w:t>文件自身就是一个</w:t>
      </w:r>
      <w:r w:rsidR="006649C0">
        <w:t>XML</w:t>
      </w:r>
      <w:r w:rsidR="006649C0">
        <w:t>文件，但它的扩展名通常</w:t>
      </w:r>
      <w:r w:rsidR="006649C0">
        <w:rPr>
          <w:rFonts w:hint="eastAsia"/>
        </w:rPr>
        <w:t>为</w:t>
      </w:r>
      <w:r w:rsidR="006649C0">
        <w:t>.xsd</w:t>
      </w:r>
      <w:r w:rsidR="006649C0">
        <w:t>和</w:t>
      </w:r>
      <w:r w:rsidR="006649C0">
        <w:t>XmL</w:t>
      </w:r>
      <w:r w:rsidR="006649C0">
        <w:t>文件一样，一个</w:t>
      </w:r>
      <w:r w:rsidR="006649C0">
        <w:t>XMLSchema</w:t>
      </w:r>
      <w:r w:rsidR="006649C0">
        <w:t>文档也必须有一个根结点，</w:t>
      </w:r>
      <w:r w:rsidR="006649C0">
        <w:rPr>
          <w:rFonts w:hint="eastAsia"/>
        </w:rPr>
        <w:t>但这个根结点的名称为</w:t>
      </w:r>
      <w:r w:rsidR="006649C0">
        <w:t>Schema</w:t>
      </w:r>
      <w:r w:rsidR="000572BC">
        <w:rPr>
          <w:rFonts w:hint="eastAsia"/>
        </w:rPr>
        <w:t>。</w:t>
      </w:r>
    </w:p>
    <w:p w14:paraId="68EC8E3D" w14:textId="1AFB6D26" w:rsidR="006649C0" w:rsidRDefault="006649C0" w:rsidP="006649C0">
      <w:pPr>
        <w:ind w:firstLineChars="0" w:firstLine="0"/>
      </w:pPr>
      <w:r>
        <w:t>Dtd</w:t>
      </w:r>
      <w:r>
        <w:t>的语法</w:t>
      </w:r>
      <w:r>
        <w:t xml:space="preserve">&lt;!Element </w:t>
      </w:r>
      <w:r>
        <w:t>元素名称</w:t>
      </w:r>
      <w:r>
        <w:t xml:space="preserve"> </w:t>
      </w:r>
      <w:r>
        <w:t>约束</w:t>
      </w:r>
      <w:r>
        <w:t>&gt;</w:t>
      </w:r>
    </w:p>
    <w:p w14:paraId="3A971E0D" w14:textId="68F29EC4" w:rsidR="00B445A8" w:rsidRDefault="00B445A8" w:rsidP="00B445A8">
      <w:pPr>
        <w:ind w:firstLineChars="0" w:firstLine="0"/>
        <w:rPr>
          <w:rFonts w:hint="eastAsia"/>
        </w:rPr>
      </w:pPr>
      <w:r>
        <w:rPr>
          <w:rFonts w:hint="eastAsia"/>
        </w:rPr>
        <w:t>特点</w:t>
      </w:r>
    </w:p>
    <w:p w14:paraId="5C5DF135" w14:textId="78E136E0" w:rsidR="00B445A8" w:rsidRDefault="00B445A8" w:rsidP="006649C0">
      <w:pPr>
        <w:ind w:firstLineChars="0" w:firstLine="0"/>
        <w:rPr>
          <w:rFonts w:hint="eastAsia"/>
        </w:rPr>
      </w:pPr>
      <w:r>
        <w:tab/>
        <w:t>1</w:t>
      </w:r>
      <w:r>
        <w:rPr>
          <w:rFonts w:hint="eastAsia"/>
        </w:rPr>
        <w:t>、</w:t>
      </w:r>
      <w:r w:rsidR="006649C0">
        <w:t xml:space="preserve">Schema </w:t>
      </w:r>
      <w:r w:rsidR="006649C0">
        <w:t>符合</w:t>
      </w:r>
      <w:r w:rsidR="006649C0">
        <w:t>xml</w:t>
      </w:r>
      <w:r w:rsidR="006649C0">
        <w:t>的语法，</w:t>
      </w:r>
      <w:r w:rsidR="006649C0">
        <w:t>xml</w:t>
      </w:r>
      <w:r w:rsidR="006649C0">
        <w:t>语句</w:t>
      </w:r>
      <w:r w:rsidR="00ED79D3">
        <w:rPr>
          <w:rFonts w:hint="eastAsia"/>
        </w:rPr>
        <w:t>。</w:t>
      </w:r>
    </w:p>
    <w:p w14:paraId="00C9DCC3" w14:textId="100AD670" w:rsidR="006649C0" w:rsidRDefault="00950B09" w:rsidP="006649C0">
      <w:pPr>
        <w:ind w:firstLineChars="0" w:firstLine="0"/>
      </w:pPr>
      <w:r>
        <w:tab/>
        <w:t>2</w:t>
      </w:r>
      <w:r>
        <w:rPr>
          <w:rFonts w:hint="eastAsia"/>
        </w:rPr>
        <w:t>、</w:t>
      </w:r>
      <w:r w:rsidR="006649C0">
        <w:t>一个</w:t>
      </w:r>
      <w:r w:rsidR="006649C0">
        <w:t>xml</w:t>
      </w:r>
      <w:r w:rsidR="006649C0">
        <w:t>中可以有多个</w:t>
      </w:r>
      <w:r w:rsidR="006649C0">
        <w:t xml:space="preserve">schema </w:t>
      </w:r>
      <w:r w:rsidR="006649C0">
        <w:t>多个</w:t>
      </w:r>
      <w:r w:rsidR="006649C0">
        <w:t>schema</w:t>
      </w:r>
      <w:r w:rsidR="006649C0">
        <w:t>使用名称空间区分</w:t>
      </w:r>
      <w:r w:rsidR="006649C0">
        <w:t>(</w:t>
      </w:r>
      <w:r w:rsidR="006649C0">
        <w:t>类似于</w:t>
      </w:r>
      <w:r w:rsidR="006649C0">
        <w:t>java</w:t>
      </w:r>
      <w:r w:rsidR="006649C0">
        <w:t>中的包名</w:t>
      </w:r>
      <w:r w:rsidR="006649C0">
        <w:t>)</w:t>
      </w:r>
    </w:p>
    <w:p w14:paraId="5B26C4E8" w14:textId="5E9E1679" w:rsidR="006649C0" w:rsidRDefault="00FA22A2" w:rsidP="006649C0">
      <w:pPr>
        <w:ind w:firstLineChars="0" w:firstLine="0"/>
      </w:pPr>
      <w:r>
        <w:tab/>
        <w:t>3</w:t>
      </w:r>
      <w:r>
        <w:rPr>
          <w:rFonts w:hint="eastAsia"/>
        </w:rPr>
        <w:t>、</w:t>
      </w:r>
      <w:r w:rsidR="006649C0">
        <w:t>Dtd</w:t>
      </w:r>
      <w:r w:rsidR="006649C0">
        <w:t>开面的</w:t>
      </w:r>
      <w:r w:rsidR="006649C0">
        <w:t>PCDATE,</w:t>
      </w:r>
      <w:r w:rsidR="006649C0">
        <w:t>但是在</w:t>
      </w:r>
      <w:r w:rsidR="006649C0">
        <w:t>schema</w:t>
      </w:r>
      <w:r w:rsidR="006649C0">
        <w:t>里面可以支持更多的数据类型</w:t>
      </w:r>
    </w:p>
    <w:p w14:paraId="795CEE97" w14:textId="679C4AE3" w:rsidR="006649C0" w:rsidRDefault="006649C0" w:rsidP="006649C0">
      <w:pPr>
        <w:ind w:firstLineChars="0" w:firstLine="0"/>
      </w:pPr>
      <w:r>
        <w:t xml:space="preserve">       </w:t>
      </w:r>
      <w:r w:rsidR="00EB0A71">
        <w:rPr>
          <w:rFonts w:hint="eastAsia"/>
        </w:rPr>
        <w:t>例如：</w:t>
      </w:r>
      <w:r>
        <w:t>年龄只能是整数，在</w:t>
      </w:r>
      <w:r>
        <w:t>schenma</w:t>
      </w:r>
      <w:r>
        <w:t>里面可以直接定义一个整数</w:t>
      </w:r>
    </w:p>
    <w:p w14:paraId="7D3A1B40" w14:textId="6731AD16" w:rsidR="006649C0" w:rsidRDefault="006649C0" w:rsidP="006649C0">
      <w:pPr>
        <w:ind w:firstLineChars="0" w:firstLine="0"/>
      </w:pPr>
      <w:r>
        <w:t xml:space="preserve">  </w:t>
      </w:r>
      <w:r w:rsidR="0078719D">
        <w:tab/>
      </w:r>
      <w:r w:rsidR="00E120DD">
        <w:t>4</w:t>
      </w:r>
      <w:r w:rsidR="00E120DD">
        <w:rPr>
          <w:rFonts w:hint="eastAsia"/>
        </w:rPr>
        <w:t>、</w:t>
      </w:r>
      <w:r w:rsidR="00943E1A">
        <w:t>Sschema</w:t>
      </w:r>
      <w:r w:rsidR="00943E1A">
        <w:rPr>
          <w:rFonts w:hint="eastAsia"/>
        </w:rPr>
        <w:t>出现的原因是替代</w:t>
      </w:r>
      <w:r w:rsidR="00943E1A">
        <w:rPr>
          <w:rFonts w:hint="eastAsia"/>
        </w:rPr>
        <w:t>dtd</w:t>
      </w:r>
      <w:r w:rsidR="00943E1A">
        <w:rPr>
          <w:rFonts w:hint="eastAsia"/>
        </w:rPr>
        <w:t>，但是</w:t>
      </w:r>
      <w:r>
        <w:t>Sschema</w:t>
      </w:r>
      <w:r>
        <w:t>结构和语法比较复杂</w:t>
      </w:r>
      <w:r w:rsidR="00943E1A">
        <w:rPr>
          <w:rFonts w:hint="eastAsia"/>
        </w:rPr>
        <w:t>，</w:t>
      </w:r>
      <w:r w:rsidR="009F4FDE">
        <w:rPr>
          <w:rFonts w:hint="eastAsia"/>
        </w:rPr>
        <w:t>并没有完全</w:t>
      </w:r>
      <w:r w:rsidR="00DB150C">
        <w:rPr>
          <w:rFonts w:hint="eastAsia"/>
        </w:rPr>
        <w:t>替代。</w:t>
      </w:r>
    </w:p>
    <w:p w14:paraId="77CA1156" w14:textId="37C0C584" w:rsidR="0085274D" w:rsidRDefault="0085274D" w:rsidP="0085274D">
      <w:pPr>
        <w:pStyle w:val="2"/>
      </w:pPr>
      <w:r>
        <w:rPr>
          <w:rFonts w:hint="eastAsia"/>
        </w:rPr>
        <w:t>schema</w:t>
      </w:r>
      <w:r>
        <w:rPr>
          <w:rFonts w:hint="eastAsia"/>
        </w:rPr>
        <w:t>原理</w:t>
      </w:r>
    </w:p>
    <w:p w14:paraId="7966290C" w14:textId="785559CE" w:rsidR="0085274D" w:rsidRPr="0085274D" w:rsidRDefault="0085274D" w:rsidP="0085274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D631EC1" wp14:editId="4BAF7168">
            <wp:extent cx="4320000" cy="1364238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64F4" w14:textId="70AAD8ED" w:rsidR="006649C0" w:rsidRDefault="006649C0" w:rsidP="0085274D">
      <w:pPr>
        <w:pStyle w:val="2"/>
      </w:pPr>
      <w:r>
        <w:t>schema</w:t>
      </w:r>
      <w:r>
        <w:t>的快速入门</w:t>
      </w:r>
    </w:p>
    <w:p w14:paraId="35C57BD8" w14:textId="17BE8BCD" w:rsidR="00BB5E5F" w:rsidRDefault="00BB5E5F" w:rsidP="00BB5E5F">
      <w:pPr>
        <w:ind w:firstLine="420"/>
        <w:rPr>
          <w:rFonts w:hint="eastAsia"/>
        </w:rPr>
      </w:pPr>
      <w:r>
        <w:t>1</w:t>
      </w:r>
      <w:r>
        <w:t>）</w:t>
      </w:r>
      <w:r>
        <w:t>Xml Schema</w:t>
      </w:r>
      <w:r>
        <w:t>也是一个</w:t>
      </w:r>
      <w:r>
        <w:t>xml</w:t>
      </w:r>
      <w:r>
        <w:t>文件，其扩展名通常为</w:t>
      </w:r>
      <w:r>
        <w:t>.xsd</w:t>
      </w:r>
      <w:r>
        <w:t>。</w:t>
      </w:r>
    </w:p>
    <w:p w14:paraId="7A61EB7B" w14:textId="7FF29156" w:rsidR="00BB5E5F" w:rsidRDefault="00BB5E5F" w:rsidP="00BB5E5F">
      <w:pPr>
        <w:ind w:firstLine="420"/>
        <w:rPr>
          <w:rFonts w:hint="eastAsia"/>
        </w:rPr>
      </w:pPr>
      <w:r>
        <w:t>2</w:t>
      </w:r>
      <w:r>
        <w:t>）</w:t>
      </w:r>
      <w:r>
        <w:t>Xml Schema</w:t>
      </w:r>
      <w:r>
        <w:t>文档必须有一个根节点，并且这个根节点固定为</w:t>
      </w:r>
      <w:r>
        <w:t>&lt;Schema&gt; </w:t>
      </w:r>
    </w:p>
    <w:p w14:paraId="53127475" w14:textId="1B755961" w:rsidR="00BB5E5F" w:rsidRDefault="00BB5E5F" w:rsidP="00BB5E5F">
      <w:pPr>
        <w:ind w:firstLine="420"/>
        <w:rPr>
          <w:rFonts w:hint="eastAsia"/>
        </w:rPr>
      </w:pPr>
      <w:r>
        <w:t>3</w:t>
      </w:r>
      <w:r>
        <w:t>）一个</w:t>
      </w:r>
      <w:r>
        <w:t>Xml Schema</w:t>
      </w:r>
      <w:r>
        <w:t>，通常称为模式文档（约束文档），遵循这个文档写的</w:t>
      </w:r>
      <w:r>
        <w:t>xml</w:t>
      </w:r>
      <w:r>
        <w:t>称之为实例文档。</w:t>
      </w:r>
    </w:p>
    <w:p w14:paraId="060A8A78" w14:textId="77777777" w:rsidR="00BB5E5F" w:rsidRDefault="00BB5E5F" w:rsidP="00BB5E5F">
      <w:pPr>
        <w:ind w:firstLine="420"/>
      </w:pPr>
      <w:r>
        <w:t>4</w:t>
      </w:r>
      <w:r>
        <w:t>）编写一个约束文档后，通常需要把则个文件中声明的元素绑定到一个</w:t>
      </w:r>
      <w:r>
        <w:t>URI</w:t>
      </w:r>
      <w:r>
        <w:t>地址上，即定义为一个命名空间，以后</w:t>
      </w:r>
      <w:r>
        <w:t>xml</w:t>
      </w:r>
      <w:r>
        <w:t>文件就可以通过这个</w:t>
      </w:r>
      <w:r>
        <w:t>URI</w:t>
      </w:r>
      <w:r>
        <w:t>（命名空间）来告诉解析引擎，</w:t>
      </w:r>
      <w:r>
        <w:t>xml</w:t>
      </w:r>
      <w:r>
        <w:t>文档中编写的元素来自哪里，被谁约束。</w:t>
      </w:r>
    </w:p>
    <w:p w14:paraId="5E097E0C" w14:textId="18FF9331" w:rsidR="009E6CCE" w:rsidRPr="009E6CCE" w:rsidRDefault="009E6CCE" w:rsidP="009E6CCE">
      <w:pPr>
        <w:pStyle w:val="3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schema</w:t>
      </w:r>
      <w:r>
        <w:rPr>
          <w:rFonts w:hint="eastAsia"/>
        </w:rPr>
        <w:t>文件</w:t>
      </w:r>
    </w:p>
    <w:p w14:paraId="2A11C47A" w14:textId="14A6ECCC" w:rsidR="006649C0" w:rsidRDefault="009369F2" w:rsidP="006649C0">
      <w:pPr>
        <w:ind w:firstLineChars="0" w:firstLine="0"/>
      </w:pPr>
      <w:r>
        <w:tab/>
        <w:t>1</w:t>
      </w:r>
      <w:r>
        <w:rPr>
          <w:rFonts w:hint="eastAsia"/>
        </w:rPr>
        <w:t>、</w:t>
      </w:r>
      <w:r w:rsidR="006649C0">
        <w:t>创建</w:t>
      </w:r>
      <w:r w:rsidR="006649C0">
        <w:t>schema</w:t>
      </w:r>
      <w:r w:rsidR="006649C0">
        <w:t>文件</w:t>
      </w:r>
      <w:r w:rsidR="006649C0">
        <w:t>,</w:t>
      </w:r>
      <w:r w:rsidR="006649C0">
        <w:t>后缀名是</w:t>
      </w:r>
      <w:r w:rsidR="006649C0">
        <w:t>.xsd</w:t>
      </w:r>
    </w:p>
    <w:p w14:paraId="06AB3C03" w14:textId="1FBE83BD" w:rsidR="006649C0" w:rsidRDefault="006649C0" w:rsidP="006649C0">
      <w:pPr>
        <w:ind w:firstLineChars="0" w:firstLine="0"/>
      </w:pPr>
      <w:r>
        <w:t xml:space="preserve">      W3c</w:t>
      </w:r>
      <w:r>
        <w:t>规定使用</w:t>
      </w:r>
      <w:r>
        <w:t>schema</w:t>
      </w:r>
      <w:r>
        <w:t>作为根节点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6CCE" w14:paraId="683EFC50" w14:textId="77777777" w:rsidTr="009E6CCE">
        <w:tc>
          <w:tcPr>
            <w:tcW w:w="8296" w:type="dxa"/>
          </w:tcPr>
          <w:p w14:paraId="518BF059" w14:textId="77777777" w:rsidR="009E6CCE" w:rsidRDefault="009E6CCE" w:rsidP="009E6CC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xml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?&gt;</w:t>
            </w:r>
          </w:p>
          <w:p w14:paraId="009072C2" w14:textId="77777777" w:rsidR="009E6CCE" w:rsidRDefault="009E6CCE" w:rsidP="009E6CC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schema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  <w:u w:val="single"/>
              </w:rPr>
              <w:t>http://www.w3.org/2001/XMLSchema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 xml:space="preserve">" </w:t>
            </w:r>
          </w:p>
          <w:p w14:paraId="408F2995" w14:textId="77777777" w:rsidR="009E6CCE" w:rsidRDefault="009E6CCE" w:rsidP="009E6CC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targetNamespace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"http://www.example.org/1"</w:t>
            </w:r>
          </w:p>
          <w:p w14:paraId="4F3B204E" w14:textId="77777777" w:rsidR="009E6CCE" w:rsidRDefault="009E6CCE" w:rsidP="009E6CC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xmlns:tns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"http://www.example.org/1"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</w:p>
          <w:p w14:paraId="2A533A36" w14:textId="77777777" w:rsidR="009E6CCE" w:rsidRDefault="009E6CCE" w:rsidP="009E6CC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elementFormDefault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"qualified"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651B94F" w14:textId="55ECF658" w:rsidR="009E6CCE" w:rsidRDefault="009E6CCE" w:rsidP="009E6CCE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schema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04A06526" w14:textId="129DF76E" w:rsidR="00E83FDD" w:rsidRDefault="00EE5E9F" w:rsidP="00E83FDD">
      <w:pPr>
        <w:ind w:firstLineChars="0" w:firstLine="0"/>
      </w:pPr>
      <w:r>
        <w:tab/>
      </w:r>
      <w:r w:rsidR="00E83FDD">
        <w:t>A</w:t>
      </w:r>
      <w:r w:rsidR="00E83FDD">
        <w:t>、</w:t>
      </w:r>
      <w:r w:rsidR="00E83FDD">
        <w:t>xmlns</w:t>
      </w:r>
      <w:r w:rsidR="00AA0F81">
        <w:rPr>
          <w:rFonts w:hint="eastAsia"/>
        </w:rPr>
        <w:t>(</w:t>
      </w:r>
      <w:r w:rsidR="00AA0F81" w:rsidRPr="00AA0F81">
        <w:t>XML Namespace</w:t>
      </w:r>
      <w:r w:rsidR="00AA0F81">
        <w:t>)</w:t>
      </w:r>
      <w:r w:rsidR="00E83FDD">
        <w:t>：引入命名空间（</w:t>
      </w:r>
      <w:r w:rsidR="00E83FDD">
        <w:t>namespace</w:t>
      </w:r>
      <w:r w:rsidR="00E83FDD">
        <w:t>）：默认是</w:t>
      </w:r>
      <w:r w:rsidR="00E83FDD">
        <w:t>W3C</w:t>
      </w:r>
      <w:r w:rsidR="00E83FDD">
        <w:t>的。这个默认引用，</w:t>
      </w:r>
      <w:r w:rsidR="005A4613">
        <w:tab/>
      </w:r>
      <w:r w:rsidR="00E83FDD">
        <w:t>只能出现一次。非默认引用需要加别名：如</w:t>
      </w:r>
      <w:r w:rsidR="00E83FDD">
        <w:t xml:space="preserve"> xmlns:tns="http://www.example.org/NewXMLSchema" </w:t>
      </w:r>
      <w:r w:rsidR="00E83FDD">
        <w:t>，增加了别名</w:t>
      </w:r>
      <w:r w:rsidR="00E83FDD">
        <w:t xml:space="preserve"> tns </w:t>
      </w:r>
      <w:r w:rsidR="00E83FDD">
        <w:t>。一个文档可以引入多个命名空间。</w:t>
      </w:r>
    </w:p>
    <w:p w14:paraId="1241E578" w14:textId="0B34CD35" w:rsidR="00E83FDD" w:rsidRDefault="00E83FDD" w:rsidP="00E83FDD">
      <w:pPr>
        <w:ind w:firstLineChars="0" w:firstLine="0"/>
        <w:rPr>
          <w:rFonts w:hint="eastAsia"/>
        </w:rPr>
      </w:pPr>
      <w:r>
        <w:tab/>
      </w:r>
      <w:r>
        <w:t>B</w:t>
      </w:r>
      <w:r>
        <w:t>、</w:t>
      </w:r>
      <w:r>
        <w:t>targetNamespace</w:t>
      </w:r>
      <w:r>
        <w:t>：定义命名空间，其实</w:t>
      </w:r>
      <w:r>
        <w:t>Xml Schema</w:t>
      </w:r>
      <w:r>
        <w:t>的本质就是定义一个命名空间，</w:t>
      </w:r>
      <w:proofErr w:type="gramStart"/>
      <w:r>
        <w:t>共其他</w:t>
      </w:r>
      <w:proofErr w:type="gramEnd"/>
      <w:r>
        <w:t>Xml</w:t>
      </w:r>
      <w:r>
        <w:t>引用。这边的命名空间定义为</w:t>
      </w:r>
      <w:r>
        <w:t>URI</w:t>
      </w:r>
      <w:r>
        <w:t>为</w:t>
      </w:r>
      <w:r>
        <w:t xml:space="preserve"> "http://www.example.org/NewXMLSchema" </w:t>
      </w:r>
      <w:r>
        <w:t>，引用的时候也必须是这个。</w:t>
      </w:r>
    </w:p>
    <w:p w14:paraId="5DC2B8C2" w14:textId="3C4A268E" w:rsidR="00E83FDD" w:rsidRDefault="00E83FDD" w:rsidP="00E83FDD">
      <w:pPr>
        <w:ind w:firstLineChars="0" w:firstLine="0"/>
        <w:rPr>
          <w:rFonts w:hint="eastAsia"/>
        </w:rPr>
      </w:pPr>
      <w:r>
        <w:tab/>
      </w:r>
      <w:r>
        <w:t>C</w:t>
      </w:r>
      <w:r>
        <w:t>、</w:t>
      </w:r>
      <w:r>
        <w:t>elementFormDefault</w:t>
      </w:r>
      <w:r>
        <w:t>：控制元素。有两个取值：</w:t>
      </w:r>
      <w:r>
        <w:t>"qualified"-</w:t>
      </w:r>
      <w:r>
        <w:t>定义的所有元素都绑定为这个命名空间；</w:t>
      </w:r>
      <w:r>
        <w:t xml:space="preserve"> unqualified:</w:t>
      </w:r>
      <w:r>
        <w:t>表示只有根元素绑定为这个命名空间。</w:t>
      </w:r>
    </w:p>
    <w:p w14:paraId="1236C046" w14:textId="03B5ECBB" w:rsidR="00E83FDD" w:rsidRDefault="00E83FDD" w:rsidP="00E83FDD">
      <w:pPr>
        <w:ind w:firstLineChars="0" w:firstLine="0"/>
      </w:pPr>
      <w:r>
        <w:tab/>
      </w:r>
      <w:r>
        <w:t>D</w:t>
      </w:r>
      <w:r>
        <w:t>、</w:t>
      </w:r>
      <w:r>
        <w:t>attributeFormDefault</w:t>
      </w:r>
      <w:r>
        <w:t>：控制属性的。用法与</w:t>
      </w:r>
      <w:r>
        <w:t>elementFormDefault</w:t>
      </w:r>
      <w:r>
        <w:t>一样。</w:t>
      </w:r>
    </w:p>
    <w:p w14:paraId="3BCCFCC7" w14:textId="75477EEC" w:rsidR="006649C0" w:rsidRDefault="006649C0" w:rsidP="00E83FDD">
      <w:pPr>
        <w:ind w:firstLineChars="0" w:firstLine="0"/>
      </w:pPr>
      <w:r>
        <w:t xml:space="preserve">  </w:t>
      </w:r>
    </w:p>
    <w:p w14:paraId="3BA62A20" w14:textId="77777777" w:rsidR="00BB5E5F" w:rsidRDefault="00BB5E5F" w:rsidP="006649C0">
      <w:pPr>
        <w:ind w:firstLineChars="0" w:firstLine="0"/>
        <w:rPr>
          <w:rFonts w:hint="eastAsia"/>
        </w:rPr>
      </w:pPr>
    </w:p>
    <w:p w14:paraId="6D0BECCE" w14:textId="77777777" w:rsidR="00686360" w:rsidRDefault="006649C0" w:rsidP="003D6240">
      <w:pPr>
        <w:pStyle w:val="3"/>
      </w:pPr>
      <w:r>
        <w:rPr>
          <w:rFonts w:hint="eastAsia"/>
        </w:rPr>
        <w:t>步骤</w:t>
      </w:r>
    </w:p>
    <w:p w14:paraId="11692D23" w14:textId="22916D55" w:rsidR="002A614B" w:rsidRDefault="002A614B" w:rsidP="002A614B">
      <w:pPr>
        <w:ind w:firstLine="42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14B" w14:paraId="4A9190F5" w14:textId="77777777" w:rsidTr="002A614B">
        <w:tc>
          <w:tcPr>
            <w:tcW w:w="8296" w:type="dxa"/>
          </w:tcPr>
          <w:p w14:paraId="783A77CB" w14:textId="77777777" w:rsidR="003D6240" w:rsidRDefault="003D6240" w:rsidP="003D62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  <w:highlight w:val="lightGray"/>
              </w:rPr>
              <w:t>person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612A2E6" w14:textId="77777777" w:rsidR="003D6240" w:rsidRDefault="003D6240" w:rsidP="003D62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sx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44005102" w14:textId="77777777" w:rsidR="003D6240" w:rsidRDefault="003D6240" w:rsidP="003D6240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age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20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age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0775BAF2" w14:textId="5B309284" w:rsidR="002A614B" w:rsidRDefault="003D6240" w:rsidP="003D6240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  <w:highlight w:val="lightGray"/>
              </w:rPr>
              <w:t>person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4AF85E4B" w14:textId="76BB0203" w:rsidR="00C15E2F" w:rsidRDefault="00597C68" w:rsidP="00C15E2F">
      <w:pPr>
        <w:ind w:firstLine="420"/>
      </w:pPr>
      <w:r>
        <w:rPr>
          <w:rFonts w:hint="eastAsia"/>
        </w:rPr>
        <w:t>1)</w:t>
      </w:r>
      <w:r>
        <w:rPr>
          <w:rFonts w:hint="eastAsia"/>
        </w:rPr>
        <w:t>看</w:t>
      </w:r>
      <w:r>
        <w:rPr>
          <w:rFonts w:hint="eastAsia"/>
        </w:rPr>
        <w:t>xml</w:t>
      </w:r>
      <w:r>
        <w:rPr>
          <w:rFonts w:hint="eastAsia"/>
        </w:rPr>
        <w:t>中有几个元素</w:t>
      </w:r>
      <w:r w:rsidR="00E95851">
        <w:rPr>
          <w:rFonts w:hint="eastAsia"/>
        </w:rPr>
        <w:t>，有几个元素就写几个</w:t>
      </w:r>
      <w:r w:rsidR="00E95851">
        <w:rPr>
          <w:rFonts w:hint="eastAsia"/>
        </w:rPr>
        <w:t>Element</w:t>
      </w:r>
      <w:r w:rsidR="006649C0"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5E2F" w14:paraId="5356FFFD" w14:textId="77777777" w:rsidTr="00C15E2F">
        <w:tc>
          <w:tcPr>
            <w:tcW w:w="8296" w:type="dxa"/>
          </w:tcPr>
          <w:p w14:paraId="35A35B61" w14:textId="77777777" w:rsidR="00C15E2F" w:rsidRDefault="00C15E2F" w:rsidP="00C15E2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"pserson"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56F56A35" w14:textId="7CF4A27D" w:rsidR="00C15E2F" w:rsidRDefault="00C15E2F" w:rsidP="00C15E2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 w:hint="eastAsia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"string"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 w:rsidR="00695428">
              <w:rPr>
                <w:rFonts w:ascii="Consolas" w:eastAsiaTheme="minorEastAsia" w:hAnsi="Consolas" w:cs="Consolas" w:hint="eastAsia"/>
                <w:bCs w:val="0"/>
                <w:color w:val="008080"/>
                <w:sz w:val="20"/>
                <w:szCs w:val="20"/>
              </w:rPr>
              <w:t>/</w:t>
            </w:r>
            <w:r w:rsidR="00695428"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/</w:t>
            </w:r>
            <w:r w:rsidR="00695428">
              <w:rPr>
                <w:rFonts w:ascii="Consolas" w:eastAsiaTheme="minorEastAsia" w:hAnsi="Consolas" w:cs="Consolas" w:hint="eastAsia"/>
                <w:bCs w:val="0"/>
                <w:color w:val="008080"/>
                <w:sz w:val="20"/>
                <w:szCs w:val="20"/>
              </w:rPr>
              <w:t>名字和类型</w:t>
            </w:r>
          </w:p>
          <w:p w14:paraId="62578A06" w14:textId="3D13FC16" w:rsidR="00C15E2F" w:rsidRDefault="00C15E2F" w:rsidP="00C15E2F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  <w:highlight w:val="lightGray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"age"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"int"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  <w:highlight w:val="lightGray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 w:rsidR="0034590C">
              <w:rPr>
                <w:rFonts w:ascii="Consolas" w:eastAsiaTheme="minorEastAsia" w:hAnsi="Consolas" w:cs="Consolas" w:hint="eastAsia"/>
                <w:bCs w:val="0"/>
                <w:color w:val="008080"/>
                <w:sz w:val="20"/>
                <w:szCs w:val="20"/>
              </w:rPr>
              <w:t>/</w:t>
            </w:r>
            <w:r w:rsidR="0034590C"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/</w:t>
            </w:r>
            <w:r w:rsidR="0034590C">
              <w:rPr>
                <w:rFonts w:ascii="Consolas" w:eastAsiaTheme="minorEastAsia" w:hAnsi="Consolas" w:cs="Consolas" w:hint="eastAsia"/>
                <w:bCs w:val="0"/>
                <w:color w:val="008080"/>
                <w:sz w:val="20"/>
                <w:szCs w:val="20"/>
              </w:rPr>
              <w:t>名字和类型</w:t>
            </w:r>
          </w:p>
        </w:tc>
      </w:tr>
    </w:tbl>
    <w:p w14:paraId="04D1ED2C" w14:textId="71CC827C" w:rsidR="006649C0" w:rsidRDefault="006F3891" w:rsidP="006649C0">
      <w:pPr>
        <w:ind w:firstLineChars="0" w:firstLine="0"/>
      </w:pPr>
      <w:r>
        <w:tab/>
      </w:r>
      <w:r w:rsidR="006649C0">
        <w:t>2</w:t>
      </w:r>
      <w:r w:rsidR="00C41A15">
        <w:t>)</w:t>
      </w:r>
      <w:r w:rsidR="006649C0">
        <w:t>看简单的元素和复杂的元素</w:t>
      </w:r>
    </w:p>
    <w:p w14:paraId="04845E8B" w14:textId="314E9E8B" w:rsidR="006649C0" w:rsidRDefault="006649C0" w:rsidP="006649C0">
      <w:pPr>
        <w:ind w:firstLineChars="0" w:firstLine="0"/>
      </w:pPr>
      <w:r>
        <w:t xml:space="preserve">      </w:t>
      </w:r>
      <w:r>
        <w:t>如果是复杂元素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3891" w14:paraId="4B156347" w14:textId="77777777" w:rsidTr="006F3891">
        <w:tc>
          <w:tcPr>
            <w:tcW w:w="8296" w:type="dxa"/>
          </w:tcPr>
          <w:p w14:paraId="6E398244" w14:textId="77777777" w:rsidR="00064681" w:rsidRDefault="00064681" w:rsidP="0006468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"person"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2F4750C2" w14:textId="77777777" w:rsidR="00064681" w:rsidRDefault="00064681" w:rsidP="0006468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complexType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5DF1E53C" w14:textId="02944C97" w:rsidR="00064681" w:rsidRDefault="00064681" w:rsidP="0006468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sequence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0E4ADE3D" w14:textId="424566A2" w:rsidR="00064681" w:rsidRDefault="00064681" w:rsidP="0006468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 w:hint="eastAsia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 w:hint="eastAsia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 w:hint="eastAsia"/>
                <w:bCs w:val="0"/>
                <w:sz w:val="20"/>
                <w:szCs w:val="20"/>
              </w:rPr>
              <w:t>子元素</w:t>
            </w:r>
          </w:p>
          <w:p w14:paraId="23F428EF" w14:textId="77777777" w:rsidR="00064681" w:rsidRDefault="00064681" w:rsidP="0006468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sequence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8D30F25" w14:textId="77777777" w:rsidR="00064681" w:rsidRDefault="00064681" w:rsidP="00064681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complexType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E018342" w14:textId="03F8F2BC" w:rsidR="006F3891" w:rsidRDefault="00064681" w:rsidP="00064681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30CFCD03" w14:textId="14DFC0DA" w:rsidR="00E122D2" w:rsidRDefault="00E122D2" w:rsidP="00E122D2">
      <w:pPr>
        <w:ind w:firstLineChars="0" w:firstLine="0"/>
      </w:pPr>
      <w:r>
        <w:tab/>
      </w:r>
      <w:r>
        <w:tab/>
        <w:t>3)</w:t>
      </w:r>
      <w:r>
        <w:t>简单元素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22D2" w14:paraId="3A3CD8CB" w14:textId="77777777" w:rsidTr="00E122D2">
        <w:tc>
          <w:tcPr>
            <w:tcW w:w="8296" w:type="dxa"/>
          </w:tcPr>
          <w:p w14:paraId="2226BE90" w14:textId="77777777" w:rsidR="00E122D2" w:rsidRDefault="00E122D2" w:rsidP="00E122D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"person"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436963D1" w14:textId="77777777" w:rsidR="00E122D2" w:rsidRDefault="00E122D2" w:rsidP="00E122D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complexType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3D272A09" w14:textId="7F7EB15E" w:rsidR="00E122D2" w:rsidRDefault="00E122D2" w:rsidP="00E122D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 w:hint="eastAsia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sequence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 w:rsidR="00417E21"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//</w:t>
            </w:r>
            <w:r w:rsidR="00417E21">
              <w:rPr>
                <w:rFonts w:ascii="Consolas" w:eastAsiaTheme="minorEastAsia" w:hAnsi="Consolas" w:cs="Consolas" w:hint="eastAsia"/>
                <w:bCs w:val="0"/>
                <w:color w:val="008080"/>
                <w:sz w:val="20"/>
                <w:szCs w:val="20"/>
              </w:rPr>
              <w:t>子元素要写在</w:t>
            </w:r>
            <w:r w:rsidR="00417E21">
              <w:rPr>
                <w:rFonts w:ascii="Consolas" w:eastAsiaTheme="minorEastAsia" w:hAnsi="Consolas" w:cs="Consolas" w:hint="eastAsia"/>
                <w:bCs w:val="0"/>
                <w:color w:val="008080"/>
                <w:sz w:val="20"/>
                <w:szCs w:val="20"/>
              </w:rPr>
              <w:t>sequence</w:t>
            </w:r>
            <w:r w:rsidR="00417E21">
              <w:rPr>
                <w:rFonts w:ascii="Consolas" w:eastAsiaTheme="minorEastAsia" w:hAnsi="Consolas" w:cs="Consolas" w:hint="eastAsia"/>
                <w:bCs w:val="0"/>
                <w:color w:val="008080"/>
                <w:sz w:val="20"/>
                <w:szCs w:val="20"/>
              </w:rPr>
              <w:t>里面</w:t>
            </w:r>
          </w:p>
          <w:p w14:paraId="22845E55" w14:textId="77777777" w:rsidR="00E122D2" w:rsidRDefault="00E122D2" w:rsidP="00E122D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"string"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4B23AC29" w14:textId="77777777" w:rsidR="00E122D2" w:rsidRDefault="00E122D2" w:rsidP="00E122D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"age"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"int"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32906D19" w14:textId="77777777" w:rsidR="00E122D2" w:rsidRDefault="00E122D2" w:rsidP="00E122D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sequence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9B62781" w14:textId="77777777" w:rsidR="00E122D2" w:rsidRDefault="00E122D2" w:rsidP="00E122D2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complexType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2539ECC4" w14:textId="0C166E63" w:rsidR="00E122D2" w:rsidRDefault="00E122D2" w:rsidP="00E122D2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element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3924E24F" w14:textId="264202C9" w:rsidR="00CA4709" w:rsidRDefault="00CA4709" w:rsidP="00E122D2">
      <w:pPr>
        <w:ind w:firstLineChars="0" w:firstLine="0"/>
        <w:rPr>
          <w:rFonts w:hint="eastAsia"/>
        </w:rPr>
      </w:pPr>
      <w:r>
        <w:tab/>
        <w:t>4)</w:t>
      </w:r>
      <w:r>
        <w:rPr>
          <w:rFonts w:hint="eastAsia"/>
        </w:rPr>
        <w:t>在被约束文件中引入约束的文件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709" w14:paraId="2D235701" w14:textId="77777777" w:rsidTr="00CA4709">
        <w:tc>
          <w:tcPr>
            <w:tcW w:w="8296" w:type="dxa"/>
          </w:tcPr>
          <w:p w14:paraId="2837B661" w14:textId="77777777" w:rsidR="00CA4709" w:rsidRDefault="00CA4709" w:rsidP="00CA4709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person</w:t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xmlns:xsi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</w:p>
          <w:p w14:paraId="7C5C6AAC" w14:textId="77777777" w:rsidR="00CA4709" w:rsidRDefault="00CA4709" w:rsidP="00CA4709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"http://www.example.org/1"</w:t>
            </w:r>
          </w:p>
          <w:p w14:paraId="529EB219" w14:textId="7F520CEF" w:rsidR="00CA4709" w:rsidRDefault="00CA4709" w:rsidP="00CA4709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7F007F"/>
                <w:sz w:val="20"/>
                <w:szCs w:val="20"/>
              </w:rPr>
              <w:t>xsi:schemaLocation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2A00FF"/>
                <w:sz w:val="20"/>
                <w:szCs w:val="20"/>
              </w:rPr>
              <w:t>"http://www.example.org/1 1.xsd"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&lt;!--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  <w:u w:val="single"/>
              </w:rPr>
              <w:t>xis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>起别名</w:t>
            </w:r>
            <w:r>
              <w:rPr>
                <w:rFonts w:ascii="Consolas" w:eastAsiaTheme="minorEastAsia" w:hAnsi="Consolas" w:cs="Consolas"/>
                <w:bCs w:val="0"/>
                <w:color w:val="3F5FBF"/>
                <w:sz w:val="20"/>
                <w:szCs w:val="20"/>
              </w:rPr>
              <w:t xml:space="preserve">  --&gt;</w:t>
            </w:r>
            <w:r w:rsidR="00564660">
              <w:rPr>
                <w:rFonts w:ascii="Consolas" w:eastAsiaTheme="minorEastAsia" w:hAnsi="Consolas" w:cs="Consolas" w:hint="eastAsia"/>
                <w:bCs w:val="0"/>
                <w:color w:val="3F5FBF"/>
                <w:sz w:val="20"/>
                <w:szCs w:val="20"/>
              </w:rPr>
              <w:t>跟标签的位置</w:t>
            </w:r>
          </w:p>
        </w:tc>
      </w:tr>
    </w:tbl>
    <w:p w14:paraId="30AD2743" w14:textId="75144E88" w:rsidR="00CA4709" w:rsidRDefault="00A96A06" w:rsidP="00E122D2">
      <w:pPr>
        <w:ind w:firstLineChars="0" w:firstLine="0"/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</w:pPr>
      <w:r>
        <w:tab/>
      </w:r>
      <w:r>
        <w:rPr>
          <w:rFonts w:ascii="Consolas" w:eastAsiaTheme="minorEastAsia" w:hAnsi="Consolas" w:cs="Consolas"/>
          <w:bCs w:val="0"/>
          <w:color w:val="7F007F"/>
          <w:kern w:val="0"/>
          <w:sz w:val="20"/>
          <w:szCs w:val="20"/>
        </w:rPr>
        <w:t>xmlns:xsi</w:t>
      </w:r>
      <w:r>
        <w:rPr>
          <w:rFonts w:ascii="Consolas" w:eastAsiaTheme="minorEastAsia" w:hAnsi="Consolas" w:cs="Consolas"/>
          <w:bCs w:val="0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>"http://www.w3.org/2001/XMLSchema</w:t>
      </w:r>
      <w:r w:rsidRPr="00440674">
        <w:rPr>
          <w:rFonts w:ascii="Consolas" w:eastAsiaTheme="minorEastAsia" w:hAnsi="Consolas" w:cs="Consolas"/>
          <w:bCs w:val="0"/>
          <w:i/>
          <w:iCs/>
          <w:color w:val="FF0000"/>
          <w:kern w:val="0"/>
          <w:sz w:val="20"/>
          <w:szCs w:val="20"/>
        </w:rPr>
        <w:t>-instance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：表示是一个被约束的文件</w:t>
      </w:r>
    </w:p>
    <w:p w14:paraId="2715A4BA" w14:textId="75C72361" w:rsidR="00440674" w:rsidRDefault="00440674" w:rsidP="00E122D2">
      <w:pPr>
        <w:ind w:firstLineChars="0" w:firstLine="0"/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</w:pP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Cs w:val="0"/>
          <w:color w:val="7F007F"/>
          <w:kern w:val="0"/>
          <w:sz w:val="20"/>
          <w:szCs w:val="20"/>
        </w:rPr>
        <w:t>xmlns</w:t>
      </w:r>
      <w:r>
        <w:rPr>
          <w:rFonts w:ascii="Consolas" w:eastAsiaTheme="minorEastAsia" w:hAnsi="Consolas" w:cs="Consolas"/>
          <w:bCs w:val="0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>"http://www.example.org/1"</w:t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约束文档里的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target</w:t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>N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ame</w:t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>S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pace</w:t>
      </w:r>
    </w:p>
    <w:p w14:paraId="73A52A8F" w14:textId="783ADCE3" w:rsidR="008E70A0" w:rsidRDefault="008E70A0" w:rsidP="00E122D2">
      <w:pPr>
        <w:ind w:firstLineChars="0" w:firstLine="0"/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</w:pP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ab/>
      </w:r>
      <w:proofErr w:type="gramStart"/>
      <w:r w:rsidR="007567A6">
        <w:rPr>
          <w:rFonts w:ascii="Consolas" w:eastAsiaTheme="minorEastAsia" w:hAnsi="Consolas" w:cs="Consolas"/>
          <w:bCs w:val="0"/>
          <w:color w:val="7F007F"/>
          <w:kern w:val="0"/>
          <w:sz w:val="20"/>
          <w:szCs w:val="20"/>
        </w:rPr>
        <w:t>xsi:schemaLocation</w:t>
      </w:r>
      <w:proofErr w:type="gramEnd"/>
      <w:r w:rsidR="007567A6">
        <w:rPr>
          <w:rFonts w:ascii="Consolas" w:eastAsiaTheme="minorEastAsia" w:hAnsi="Consolas" w:cs="Consolas"/>
          <w:bCs w:val="0"/>
          <w:color w:val="000000"/>
          <w:kern w:val="0"/>
          <w:sz w:val="20"/>
          <w:szCs w:val="20"/>
        </w:rPr>
        <w:t>=</w:t>
      </w:r>
      <w:r w:rsidR="007567A6"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>"http://www.example.org/1 1.xsd</w:t>
      </w:r>
    </w:p>
    <w:p w14:paraId="0538DE9D" w14:textId="15956B79" w:rsidR="007567A6" w:rsidRDefault="007567A6" w:rsidP="00E122D2">
      <w:pPr>
        <w:ind w:firstLineChars="0" w:firstLine="0"/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</w:pP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ab/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target</w:t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>N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ame</w:t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>S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pace</w:t>
      </w:r>
      <w:r>
        <w:rPr>
          <w:rFonts w:ascii="Consolas" w:eastAsiaTheme="minorEastAsia" w:hAnsi="Consolas" w:cs="Consolas"/>
          <w:bCs w:val="0"/>
          <w:i/>
          <w:iCs/>
          <w:color w:val="2A00F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空格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 w:hint="eastAsia"/>
          <w:bCs w:val="0"/>
          <w:i/>
          <w:iCs/>
          <w:color w:val="2A00FF"/>
          <w:kern w:val="0"/>
          <w:sz w:val="20"/>
          <w:szCs w:val="20"/>
        </w:rPr>
        <w:t>约束文档的路径</w:t>
      </w:r>
    </w:p>
    <w:p w14:paraId="0F91BB86" w14:textId="64D3AB04" w:rsidR="00440674" w:rsidRDefault="00440674" w:rsidP="00E122D2">
      <w:pPr>
        <w:ind w:firstLineChars="0" w:firstLine="0"/>
        <w:rPr>
          <w:rFonts w:hint="eastAsia"/>
        </w:rPr>
      </w:pPr>
      <w:r>
        <w:tab/>
      </w:r>
    </w:p>
    <w:p w14:paraId="30250EDE" w14:textId="20B1E5F8" w:rsidR="006F3891" w:rsidRDefault="00721C6E" w:rsidP="00721C6E">
      <w:pPr>
        <w:pStyle w:val="2"/>
      </w:pPr>
      <w:r>
        <w:rPr>
          <w:rFonts w:hint="eastAsia"/>
        </w:rPr>
        <w:t>命名空间（</w:t>
      </w:r>
      <w:r>
        <w:rPr>
          <w:rFonts w:hint="eastAsia"/>
        </w:rPr>
        <w:t>name</w:t>
      </w:r>
      <w:r>
        <w:t>S</w:t>
      </w:r>
      <w:r>
        <w:rPr>
          <w:rFonts w:hint="eastAsia"/>
        </w:rPr>
        <w:t>pace</w:t>
      </w:r>
      <w:r>
        <w:rPr>
          <w:rFonts w:hint="eastAsia"/>
        </w:rPr>
        <w:t>）</w:t>
      </w:r>
    </w:p>
    <w:p w14:paraId="63D00F2B" w14:textId="5129F899" w:rsidR="00787CB6" w:rsidRDefault="00931E24" w:rsidP="00787CB6">
      <w:pPr>
        <w:ind w:firstLine="420"/>
      </w:pPr>
      <w:r w:rsidRPr="00931E24">
        <w:t>xmlns</w:t>
      </w:r>
      <w:r w:rsidRPr="00931E24">
        <w:t>：</w:t>
      </w:r>
      <w:r w:rsidRPr="00931E24">
        <w:t>XML Namespace</w:t>
      </w:r>
      <w:r w:rsidRPr="00931E24">
        <w:t>（</w:t>
      </w:r>
      <w:r w:rsidRPr="00931E24">
        <w:t>xml</w:t>
      </w:r>
      <w:r w:rsidRPr="00931E24">
        <w:t>名称空间）</w:t>
      </w:r>
      <w:r w:rsidR="00787CB6" w:rsidRPr="00787CB6">
        <w:rPr>
          <w:rFonts w:hint="eastAsia"/>
        </w:rPr>
        <w:t>名称空间是</w:t>
      </w:r>
      <w:r w:rsidR="00787CB6" w:rsidRPr="00787CB6">
        <w:t>W3C</w:t>
      </w:r>
      <w:r w:rsidR="00787CB6" w:rsidRPr="00787CB6">
        <w:t>推荐标准提供的一种统一命名</w:t>
      </w:r>
      <w:r w:rsidR="00787CB6" w:rsidRPr="00787CB6">
        <w:t>XML</w:t>
      </w:r>
      <w:r w:rsidR="00787CB6" w:rsidRPr="00787CB6">
        <w:t>文档中的元素和属性的机制。使用名称空间可以明确标识和组合</w:t>
      </w:r>
      <w:r w:rsidR="00787CB6" w:rsidRPr="00787CB6">
        <w:t>XML</w:t>
      </w:r>
      <w:r w:rsidR="00787CB6" w:rsidRPr="00787CB6">
        <w:t>文档中来自不同标记词汇表的元素和属性，避免了名称之间的冲突。</w:t>
      </w:r>
      <w:r w:rsidR="001E3539" w:rsidRPr="001E3539">
        <w:rPr>
          <w:rFonts w:hint="eastAsia"/>
        </w:rPr>
        <w:t>使用过</w:t>
      </w:r>
      <w:r w:rsidR="001E3539" w:rsidRPr="001E3539">
        <w:t>DTD</w:t>
      </w:r>
      <w:r w:rsidR="001E3539" w:rsidRPr="001E3539">
        <w:t>的人应该知道，命名冲突是</w:t>
      </w:r>
      <w:r w:rsidR="001E3539" w:rsidRPr="001E3539">
        <w:t>DTD</w:t>
      </w:r>
      <w:r w:rsidR="001E3539" w:rsidRPr="001E3539">
        <w:t>的一大问题，而</w:t>
      </w:r>
      <w:r w:rsidR="001E3539" w:rsidRPr="001E3539">
        <w:t>Schema</w:t>
      </w:r>
      <w:r w:rsidR="001E3539" w:rsidRPr="001E3539">
        <w:t>里引入了命名空间的概念，就很好的解决了这个问题。</w:t>
      </w:r>
    </w:p>
    <w:p w14:paraId="5232E3EA" w14:textId="08E05701" w:rsidR="005A4613" w:rsidRDefault="005A4613" w:rsidP="005A4613">
      <w:pPr>
        <w:pStyle w:val="3"/>
      </w:pPr>
      <w:r>
        <w:rPr>
          <w:rFonts w:hint="eastAsia"/>
        </w:rPr>
        <w:t>命名冲突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2895" w14:paraId="4C4E9940" w14:textId="77777777" w:rsidTr="00B52895">
        <w:tc>
          <w:tcPr>
            <w:tcW w:w="8296" w:type="dxa"/>
          </w:tcPr>
          <w:p w14:paraId="2BA29183" w14:textId="77777777" w:rsidR="00B52895" w:rsidRDefault="00B52895" w:rsidP="00B52895">
            <w:pPr>
              <w:ind w:firstLineChars="0" w:firstLine="0"/>
            </w:pPr>
            <w:r>
              <w:rPr>
                <w:rFonts w:hint="eastAsia"/>
              </w:rPr>
              <w:t>在</w:t>
            </w:r>
            <w:r>
              <w:t xml:space="preserve"> XML </w:t>
            </w:r>
            <w:r>
              <w:t>中，元素名称是由开发者定义的，当两个不同的文档使用相同的元素名时，就会发生命名冲突。</w:t>
            </w:r>
            <w:r>
              <w:rPr>
                <w:rFonts w:hint="eastAsia"/>
              </w:rPr>
              <w:t>这个</w:t>
            </w:r>
            <w:r>
              <w:t xml:space="preserve"> XML </w:t>
            </w:r>
            <w:r>
              <w:t>文档携带着某个表格中的信息：</w:t>
            </w:r>
          </w:p>
          <w:p w14:paraId="13C76726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>&lt;table&gt;</w:t>
            </w:r>
          </w:p>
          <w:p w14:paraId="63CCD17A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 xml:space="preserve">   &lt;tr&gt;</w:t>
            </w:r>
          </w:p>
          <w:p w14:paraId="438D29C2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 xml:space="preserve">   &lt;td&gt;Apples&lt;/td&gt;</w:t>
            </w:r>
          </w:p>
          <w:p w14:paraId="1987DBA9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 xml:space="preserve">   &lt;td&gt;Bananas&lt;/td&gt;</w:t>
            </w:r>
          </w:p>
          <w:p w14:paraId="0C029041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 xml:space="preserve">   &lt;/tr&gt;</w:t>
            </w:r>
          </w:p>
          <w:p w14:paraId="1AC1E1C0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>&lt;/table&gt;</w:t>
            </w:r>
          </w:p>
          <w:p w14:paraId="3B91DB4C" w14:textId="77777777" w:rsidR="00B0025F" w:rsidRDefault="00B0025F" w:rsidP="00B0025F">
            <w:pPr>
              <w:ind w:firstLineChars="0" w:firstLine="0"/>
            </w:pPr>
            <w:r w:rsidRPr="00B0025F">
              <w:rPr>
                <w:rFonts w:hint="eastAsia"/>
              </w:rPr>
              <w:t>这个</w:t>
            </w:r>
            <w:r w:rsidRPr="00B0025F">
              <w:t xml:space="preserve"> XML </w:t>
            </w:r>
            <w:r w:rsidRPr="00B0025F">
              <w:t>文档携带有关桌子的信息（一件家具）</w:t>
            </w:r>
          </w:p>
          <w:p w14:paraId="2A013EB8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>&lt;table&gt;</w:t>
            </w:r>
          </w:p>
          <w:p w14:paraId="0CCFEAE5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 xml:space="preserve">   &lt;name&gt;African Coffee Table&lt;/name&gt;</w:t>
            </w:r>
          </w:p>
          <w:p w14:paraId="1F7302B3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 xml:space="preserve">   &lt;width&gt;80&lt;/width&gt;</w:t>
            </w:r>
          </w:p>
          <w:p w14:paraId="1A3B46A6" w14:textId="77777777" w:rsidR="00B0025F" w:rsidRPr="0040238A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 xml:space="preserve">   &lt;length&gt;120&lt;/length&gt;</w:t>
            </w:r>
          </w:p>
          <w:p w14:paraId="479CCAC1" w14:textId="0D6F650A" w:rsidR="00B0025F" w:rsidRDefault="00B0025F" w:rsidP="00B0025F">
            <w:pPr>
              <w:ind w:firstLineChars="0" w:firstLine="0"/>
              <w:rPr>
                <w:color w:val="00B050"/>
              </w:rPr>
            </w:pPr>
            <w:r w:rsidRPr="0040238A">
              <w:rPr>
                <w:color w:val="00B050"/>
              </w:rPr>
              <w:t>&lt;/table&gt;</w:t>
            </w:r>
          </w:p>
          <w:p w14:paraId="0583D86C" w14:textId="579D4F9A" w:rsidR="0040238A" w:rsidRPr="002021E6" w:rsidRDefault="0040238A" w:rsidP="0040238A">
            <w:pPr>
              <w:ind w:firstLineChars="0" w:firstLine="0"/>
              <w:rPr>
                <w:rFonts w:hint="eastAsia"/>
              </w:rPr>
            </w:pPr>
            <w:r w:rsidRPr="002021E6">
              <w:rPr>
                <w:rFonts w:hint="eastAsia"/>
              </w:rPr>
              <w:t>假如这两个</w:t>
            </w:r>
            <w:r w:rsidRPr="002021E6">
              <w:t xml:space="preserve"> XML </w:t>
            </w:r>
            <w:r w:rsidRPr="002021E6">
              <w:t>文档被一起使用，由于两个文档都包含带有不同内容和定义的</w:t>
            </w:r>
            <w:r w:rsidRPr="002021E6">
              <w:t xml:space="preserve"> &lt;table&gt; </w:t>
            </w:r>
            <w:r w:rsidRPr="002021E6">
              <w:t>元素，就会发生命名冲突。</w:t>
            </w:r>
            <w:r w:rsidRPr="002021E6">
              <w:t xml:space="preserve">XML </w:t>
            </w:r>
            <w:proofErr w:type="gramStart"/>
            <w:r w:rsidRPr="002021E6">
              <w:t>解析器</w:t>
            </w:r>
            <w:proofErr w:type="gramEnd"/>
            <w:r w:rsidRPr="002021E6">
              <w:t>无法确定如何处理这类冲突。</w:t>
            </w:r>
          </w:p>
          <w:p w14:paraId="213D6B6B" w14:textId="0F9AFB06" w:rsidR="0040238A" w:rsidRPr="00B0025F" w:rsidRDefault="0040238A" w:rsidP="00B0025F">
            <w:pPr>
              <w:ind w:firstLineChars="0" w:firstLine="0"/>
              <w:rPr>
                <w:rFonts w:hint="eastAsia"/>
              </w:rPr>
            </w:pPr>
          </w:p>
        </w:tc>
      </w:tr>
    </w:tbl>
    <w:p w14:paraId="21768480" w14:textId="388971EB" w:rsidR="00B52895" w:rsidRPr="002021E6" w:rsidRDefault="002021E6" w:rsidP="00B52895">
      <w:pPr>
        <w:ind w:firstLine="420"/>
      </w:pPr>
      <w:r>
        <w:rPr>
          <w:rFonts w:hint="eastAsia"/>
        </w:rPr>
        <w:t>解决方法：</w:t>
      </w:r>
      <w:r w:rsidRPr="002021E6">
        <w:rPr>
          <w:rFonts w:hint="eastAsia"/>
        </w:rPr>
        <w:t>使用前缀来避免命名冲突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21E6" w14:paraId="7F21175A" w14:textId="77777777" w:rsidTr="002021E6">
        <w:tc>
          <w:tcPr>
            <w:tcW w:w="8296" w:type="dxa"/>
          </w:tcPr>
          <w:p w14:paraId="5EE6F8B3" w14:textId="77777777" w:rsidR="002021E6" w:rsidRDefault="00AB3F59" w:rsidP="00B52895">
            <w:pPr>
              <w:ind w:firstLineChars="0" w:firstLine="0"/>
            </w:pPr>
            <w:r w:rsidRPr="00AB3F59">
              <w:rPr>
                <w:rFonts w:hint="eastAsia"/>
              </w:rPr>
              <w:t>此文档带有某个表格中的信息：</w:t>
            </w:r>
          </w:p>
          <w:p w14:paraId="39058C1D" w14:textId="77777777" w:rsidR="00AB3F59" w:rsidRDefault="00AB3F59" w:rsidP="00AB3F59">
            <w:pPr>
              <w:ind w:firstLineChars="0" w:firstLine="0"/>
            </w:pPr>
            <w:r>
              <w:t>&lt;</w:t>
            </w:r>
            <w:proofErr w:type="gramStart"/>
            <w:r>
              <w:t>h:table</w:t>
            </w:r>
            <w:proofErr w:type="gramEnd"/>
            <w:r>
              <w:t>&gt;</w:t>
            </w:r>
          </w:p>
          <w:p w14:paraId="24DCFFD7" w14:textId="77777777" w:rsidR="00AB3F59" w:rsidRDefault="00AB3F59" w:rsidP="00AB3F59">
            <w:pPr>
              <w:ind w:firstLineChars="0" w:firstLine="0"/>
            </w:pPr>
            <w:r>
              <w:t xml:space="preserve">   &lt;h:tr&gt;</w:t>
            </w:r>
          </w:p>
          <w:p w14:paraId="4D4FA3A3" w14:textId="77777777" w:rsidR="00AB3F59" w:rsidRDefault="00AB3F59" w:rsidP="00AB3F59">
            <w:pPr>
              <w:ind w:firstLineChars="0" w:firstLine="0"/>
            </w:pPr>
            <w:r>
              <w:t xml:space="preserve">   &lt;h:td&gt;Apples&lt;/h:td&gt;</w:t>
            </w:r>
          </w:p>
          <w:p w14:paraId="03457777" w14:textId="77777777" w:rsidR="00AB3F59" w:rsidRDefault="00AB3F59" w:rsidP="00AB3F59">
            <w:pPr>
              <w:ind w:firstLineChars="0" w:firstLine="0"/>
            </w:pPr>
            <w:r>
              <w:t xml:space="preserve">   &lt;h:td&gt;Bananas&lt;/h:td&gt;</w:t>
            </w:r>
          </w:p>
          <w:p w14:paraId="1B04BC24" w14:textId="77777777" w:rsidR="00AB3F59" w:rsidRDefault="00AB3F59" w:rsidP="00AB3F59">
            <w:pPr>
              <w:ind w:firstLineChars="0" w:firstLine="0"/>
            </w:pPr>
            <w:r>
              <w:t xml:space="preserve">   &lt;/h:tr&gt;</w:t>
            </w:r>
          </w:p>
          <w:p w14:paraId="27318566" w14:textId="77777777" w:rsidR="00AB3F59" w:rsidRDefault="00AB3F59" w:rsidP="00AB3F59">
            <w:pPr>
              <w:ind w:firstLineChars="0" w:firstLine="0"/>
            </w:pPr>
            <w:r>
              <w:t>&lt;/</w:t>
            </w:r>
            <w:proofErr w:type="gramStart"/>
            <w:r>
              <w:t>h:table</w:t>
            </w:r>
            <w:proofErr w:type="gramEnd"/>
            <w:r>
              <w:t>&gt;</w:t>
            </w:r>
          </w:p>
          <w:p w14:paraId="589D17B5" w14:textId="77777777" w:rsidR="00A26136" w:rsidRDefault="00A26136" w:rsidP="00AB3F59">
            <w:pPr>
              <w:ind w:firstLineChars="0" w:firstLine="0"/>
            </w:pPr>
            <w:r w:rsidRPr="00A26136">
              <w:rPr>
                <w:rFonts w:hint="eastAsia"/>
              </w:rPr>
              <w:t>此</w:t>
            </w:r>
            <w:r w:rsidRPr="00A26136">
              <w:t xml:space="preserve"> XML </w:t>
            </w:r>
            <w:r w:rsidRPr="00A26136">
              <w:t>文档携带着有关一件家具的信息：</w:t>
            </w:r>
          </w:p>
          <w:p w14:paraId="75C7FFE1" w14:textId="77777777" w:rsidR="00A26136" w:rsidRDefault="00A26136" w:rsidP="00A26136">
            <w:pPr>
              <w:ind w:firstLineChars="0" w:firstLine="0"/>
            </w:pPr>
            <w:r>
              <w:t>&lt;</w:t>
            </w:r>
            <w:proofErr w:type="gramStart"/>
            <w:r>
              <w:t>f:table</w:t>
            </w:r>
            <w:proofErr w:type="gramEnd"/>
            <w:r>
              <w:t>&gt;</w:t>
            </w:r>
          </w:p>
          <w:p w14:paraId="14B05A0B" w14:textId="77777777" w:rsidR="00A26136" w:rsidRDefault="00A26136" w:rsidP="00A26136">
            <w:pPr>
              <w:ind w:firstLineChars="0" w:firstLine="0"/>
            </w:pPr>
            <w:r>
              <w:t xml:space="preserve">   &lt;f:name&gt;African Coffee Table&lt;/f:name&gt;</w:t>
            </w:r>
          </w:p>
          <w:p w14:paraId="4C7B22D9" w14:textId="77777777" w:rsidR="00A26136" w:rsidRDefault="00A26136" w:rsidP="00A26136">
            <w:pPr>
              <w:ind w:firstLineChars="0" w:firstLine="0"/>
            </w:pPr>
            <w:r>
              <w:t xml:space="preserve">   &lt;</w:t>
            </w:r>
            <w:proofErr w:type="gramStart"/>
            <w:r>
              <w:t>f:width</w:t>
            </w:r>
            <w:proofErr w:type="gramEnd"/>
            <w:r>
              <w:t>&gt;80&lt;/f:width&gt;</w:t>
            </w:r>
          </w:p>
          <w:p w14:paraId="2AF4CA48" w14:textId="77777777" w:rsidR="00A26136" w:rsidRDefault="00A26136" w:rsidP="00A26136">
            <w:pPr>
              <w:ind w:firstLineChars="0" w:firstLine="0"/>
            </w:pPr>
            <w:r>
              <w:t xml:space="preserve">   &lt;</w:t>
            </w:r>
            <w:proofErr w:type="gramStart"/>
            <w:r>
              <w:t>f:length</w:t>
            </w:r>
            <w:proofErr w:type="gramEnd"/>
            <w:r>
              <w:t>&gt;120&lt;/f:length&gt;</w:t>
            </w:r>
          </w:p>
          <w:p w14:paraId="0A282F03" w14:textId="77777777" w:rsidR="00A26136" w:rsidRDefault="00A26136" w:rsidP="00A26136">
            <w:pPr>
              <w:ind w:firstLineChars="0" w:firstLine="0"/>
            </w:pPr>
            <w:r>
              <w:t>&lt;/</w:t>
            </w:r>
            <w:proofErr w:type="gramStart"/>
            <w:r>
              <w:t>f:table</w:t>
            </w:r>
            <w:proofErr w:type="gramEnd"/>
            <w:r>
              <w:t>&gt;</w:t>
            </w:r>
          </w:p>
          <w:p w14:paraId="7D213CA9" w14:textId="073EAD42" w:rsidR="002858B9" w:rsidRDefault="002858B9" w:rsidP="002858B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现在，命名冲突不存在了，这是由于两个文档都使用了不同的名称来命名它们的</w:t>
            </w:r>
            <w:r>
              <w:t xml:space="preserve"> &lt;table&gt; </w:t>
            </w:r>
            <w:r>
              <w:t>元素</w:t>
            </w:r>
            <w:r>
              <w:t xml:space="preserve"> (&lt;h:table&gt; </w:t>
            </w:r>
            <w:r>
              <w:t>和</w:t>
            </w:r>
            <w:r>
              <w:t xml:space="preserve"> &lt;f:table&gt;)</w:t>
            </w:r>
            <w:r>
              <w:t>。</w:t>
            </w:r>
            <w:r>
              <w:rPr>
                <w:rFonts w:hint="eastAsia"/>
              </w:rPr>
              <w:t>通过使用前缀，我们创建了两种不同类型的</w:t>
            </w:r>
            <w:r>
              <w:t xml:space="preserve"> &lt;table&gt; </w:t>
            </w:r>
            <w:r>
              <w:t>元素。</w:t>
            </w:r>
          </w:p>
        </w:tc>
      </w:tr>
    </w:tbl>
    <w:p w14:paraId="2B890E30" w14:textId="4F2705F6" w:rsidR="002021E6" w:rsidRPr="00AD4957" w:rsidRDefault="00AD4957" w:rsidP="00AD4957">
      <w:pPr>
        <w:pStyle w:val="3"/>
        <w:rPr>
          <w:rFonts w:hint="eastAsia"/>
        </w:rPr>
      </w:pPr>
      <w:r>
        <w:rPr>
          <w:rFonts w:hint="eastAsia"/>
        </w:rPr>
        <w:t>使用命名空间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4957" w14:paraId="04085699" w14:textId="77777777" w:rsidTr="00AD4957">
        <w:tc>
          <w:tcPr>
            <w:tcW w:w="8296" w:type="dxa"/>
          </w:tcPr>
          <w:p w14:paraId="5C268EC8" w14:textId="77777777" w:rsidR="00AD4957" w:rsidRDefault="00AD4957" w:rsidP="005A4613">
            <w:pPr>
              <w:ind w:firstLineChars="0" w:firstLine="0"/>
            </w:pPr>
            <w:r w:rsidRPr="00AD4957">
              <w:rPr>
                <w:rFonts w:hint="eastAsia"/>
              </w:rPr>
              <w:t>这个</w:t>
            </w:r>
            <w:r w:rsidRPr="00AD4957">
              <w:t xml:space="preserve"> XML </w:t>
            </w:r>
            <w:r w:rsidRPr="00AD4957">
              <w:t>文档携带着某个表格中的信息：</w:t>
            </w:r>
          </w:p>
          <w:p w14:paraId="1DAA9DE3" w14:textId="77777777" w:rsidR="00076505" w:rsidRDefault="00076505" w:rsidP="00076505">
            <w:pPr>
              <w:ind w:firstLineChars="0" w:firstLine="0"/>
            </w:pPr>
            <w:r>
              <w:t>&lt;</w:t>
            </w:r>
            <w:proofErr w:type="gramStart"/>
            <w:r>
              <w:t>h:table</w:t>
            </w:r>
            <w:proofErr w:type="gramEnd"/>
            <w:r>
              <w:t xml:space="preserve"> xmlns:h="http://www.w3.org/TR/html4/"&gt;</w:t>
            </w:r>
          </w:p>
          <w:p w14:paraId="3577E189" w14:textId="77777777" w:rsidR="00076505" w:rsidRDefault="00076505" w:rsidP="00076505">
            <w:pPr>
              <w:ind w:firstLineChars="0" w:firstLine="0"/>
            </w:pPr>
            <w:r>
              <w:t xml:space="preserve">   &lt;h:tr&gt;</w:t>
            </w:r>
          </w:p>
          <w:p w14:paraId="531416F7" w14:textId="77777777" w:rsidR="00076505" w:rsidRDefault="00076505" w:rsidP="00076505">
            <w:pPr>
              <w:ind w:firstLineChars="0" w:firstLine="0"/>
            </w:pPr>
            <w:r>
              <w:t xml:space="preserve">   &lt;h:td&gt;Apples&lt;/h:td&gt;</w:t>
            </w:r>
          </w:p>
          <w:p w14:paraId="44C1E589" w14:textId="77777777" w:rsidR="00076505" w:rsidRDefault="00076505" w:rsidP="00076505">
            <w:pPr>
              <w:ind w:firstLineChars="0" w:firstLine="0"/>
            </w:pPr>
            <w:r>
              <w:t xml:space="preserve">   &lt;h:td&gt;Bananas&lt;/h:td&gt;</w:t>
            </w:r>
          </w:p>
          <w:p w14:paraId="5D8F9082" w14:textId="77777777" w:rsidR="00076505" w:rsidRDefault="00076505" w:rsidP="00076505">
            <w:pPr>
              <w:ind w:firstLineChars="0" w:firstLine="0"/>
            </w:pPr>
            <w:r>
              <w:t xml:space="preserve">   &lt;/h:tr&gt;</w:t>
            </w:r>
          </w:p>
          <w:p w14:paraId="2E321503" w14:textId="77777777" w:rsidR="00076505" w:rsidRDefault="00076505" w:rsidP="00076505">
            <w:pPr>
              <w:ind w:firstLineChars="0" w:firstLine="0"/>
            </w:pPr>
            <w:r>
              <w:t>&lt;/</w:t>
            </w:r>
            <w:proofErr w:type="gramStart"/>
            <w:r>
              <w:t>h:table</w:t>
            </w:r>
            <w:proofErr w:type="gramEnd"/>
            <w:r>
              <w:t>&gt;</w:t>
            </w:r>
          </w:p>
          <w:p w14:paraId="3D70C1C2" w14:textId="77777777" w:rsidR="006C77CD" w:rsidRDefault="006C77CD" w:rsidP="00076505">
            <w:pPr>
              <w:ind w:firstLineChars="0" w:firstLine="0"/>
            </w:pPr>
            <w:r w:rsidRPr="006C77CD">
              <w:rPr>
                <w:rFonts w:hint="eastAsia"/>
              </w:rPr>
              <w:t>此</w:t>
            </w:r>
            <w:r w:rsidRPr="006C77CD">
              <w:t xml:space="preserve"> XML </w:t>
            </w:r>
            <w:r w:rsidRPr="006C77CD">
              <w:t>文档携带着有关一件家具的信息</w:t>
            </w:r>
          </w:p>
          <w:p w14:paraId="53182545" w14:textId="77777777" w:rsidR="006C77CD" w:rsidRDefault="006C77CD" w:rsidP="006C77CD">
            <w:pPr>
              <w:ind w:firstLineChars="0" w:firstLine="0"/>
            </w:pPr>
            <w:r>
              <w:t>&lt;</w:t>
            </w:r>
            <w:proofErr w:type="gramStart"/>
            <w:r>
              <w:t>f:table</w:t>
            </w:r>
            <w:proofErr w:type="gramEnd"/>
            <w:r>
              <w:t xml:space="preserve"> xmlns:f="http://www.w3school.com.cn/furniture"&gt;</w:t>
            </w:r>
          </w:p>
          <w:p w14:paraId="605AA234" w14:textId="77777777" w:rsidR="006C77CD" w:rsidRDefault="006C77CD" w:rsidP="006C77CD">
            <w:pPr>
              <w:ind w:firstLineChars="0" w:firstLine="0"/>
            </w:pPr>
            <w:r>
              <w:t xml:space="preserve">   &lt;f:name&gt;African Coffee Table&lt;/f:name&gt;</w:t>
            </w:r>
          </w:p>
          <w:p w14:paraId="100D9270" w14:textId="77777777" w:rsidR="006C77CD" w:rsidRDefault="006C77CD" w:rsidP="006C77CD">
            <w:pPr>
              <w:ind w:firstLineChars="0" w:firstLine="0"/>
            </w:pPr>
            <w:r>
              <w:t xml:space="preserve">   &lt;</w:t>
            </w:r>
            <w:proofErr w:type="gramStart"/>
            <w:r>
              <w:t>f:width</w:t>
            </w:r>
            <w:proofErr w:type="gramEnd"/>
            <w:r>
              <w:t>&gt;80&lt;/f:width&gt;</w:t>
            </w:r>
          </w:p>
          <w:p w14:paraId="73B79B97" w14:textId="77777777" w:rsidR="006C77CD" w:rsidRDefault="006C77CD" w:rsidP="006C77CD">
            <w:pPr>
              <w:ind w:firstLineChars="0" w:firstLine="0"/>
            </w:pPr>
            <w:r>
              <w:t xml:space="preserve">   &lt;</w:t>
            </w:r>
            <w:proofErr w:type="gramStart"/>
            <w:r>
              <w:t>f:length</w:t>
            </w:r>
            <w:proofErr w:type="gramEnd"/>
            <w:r>
              <w:t>&gt;120&lt;/f:length&gt;</w:t>
            </w:r>
          </w:p>
          <w:p w14:paraId="3573446A" w14:textId="77777777" w:rsidR="006C77CD" w:rsidRDefault="006C77CD" w:rsidP="006C77CD">
            <w:pPr>
              <w:ind w:firstLineChars="0" w:firstLine="0"/>
            </w:pPr>
            <w:r>
              <w:t>&lt;/</w:t>
            </w:r>
            <w:proofErr w:type="gramStart"/>
            <w:r>
              <w:t>f:table</w:t>
            </w:r>
            <w:proofErr w:type="gramEnd"/>
            <w:r>
              <w:t>&gt;</w:t>
            </w:r>
          </w:p>
          <w:p w14:paraId="6979E30D" w14:textId="0C1DB98B" w:rsidR="006C77CD" w:rsidRDefault="004A7F9F" w:rsidP="006C77CD">
            <w:pPr>
              <w:ind w:firstLineChars="0" w:firstLine="0"/>
              <w:rPr>
                <w:rFonts w:hint="eastAsia"/>
              </w:rPr>
            </w:pPr>
            <w:r w:rsidRPr="004A7F9F">
              <w:rPr>
                <w:rFonts w:hint="eastAsia"/>
              </w:rPr>
              <w:t>与仅仅使用前缀不同，我们为</w:t>
            </w:r>
            <w:r w:rsidRPr="004A7F9F">
              <w:t xml:space="preserve"> &lt;table&gt; </w:t>
            </w:r>
            <w:r w:rsidRPr="004A7F9F">
              <w:t>标签添加了一个</w:t>
            </w:r>
            <w:r w:rsidRPr="004A7F9F">
              <w:t xml:space="preserve"> xmlns </w:t>
            </w:r>
            <w:r w:rsidRPr="004A7F9F">
              <w:t>属性，这样就为前缀赋予了一个与某个命名空间相关联的限定名称。</w:t>
            </w:r>
            <w:bookmarkStart w:id="1" w:name="_GoBack"/>
            <w:bookmarkEnd w:id="1"/>
          </w:p>
        </w:tc>
      </w:tr>
    </w:tbl>
    <w:p w14:paraId="044BA310" w14:textId="77777777" w:rsidR="005A4613" w:rsidRPr="005A4613" w:rsidRDefault="005A4613" w:rsidP="005A4613">
      <w:pPr>
        <w:ind w:firstLine="420"/>
        <w:rPr>
          <w:rFonts w:hint="eastAsia"/>
        </w:rPr>
      </w:pPr>
    </w:p>
    <w:p w14:paraId="1E305B15" w14:textId="77777777" w:rsidR="00BE3018" w:rsidRPr="00BE3018" w:rsidRDefault="00BE3018" w:rsidP="00BE3018">
      <w:pPr>
        <w:ind w:firstLine="420"/>
        <w:rPr>
          <w:rFonts w:hint="eastAsia"/>
        </w:rPr>
      </w:pPr>
    </w:p>
    <w:p w14:paraId="21A224BE" w14:textId="77777777" w:rsidR="001E3539" w:rsidRPr="00787CB6" w:rsidRDefault="001E3539" w:rsidP="00787CB6">
      <w:pPr>
        <w:ind w:firstLine="420"/>
        <w:rPr>
          <w:rFonts w:hint="eastAsia"/>
        </w:rPr>
      </w:pPr>
    </w:p>
    <w:p w14:paraId="5AE8B549" w14:textId="77777777" w:rsidR="00721C6E" w:rsidRPr="00721C6E" w:rsidRDefault="00721C6E" w:rsidP="00721C6E">
      <w:pPr>
        <w:ind w:firstLine="420"/>
        <w:rPr>
          <w:rFonts w:hint="eastAsia"/>
        </w:rPr>
      </w:pPr>
    </w:p>
    <w:p w14:paraId="2C6C98AF" w14:textId="77777777" w:rsidR="006649C0" w:rsidRDefault="006649C0" w:rsidP="006649C0">
      <w:pPr>
        <w:ind w:firstLineChars="0" w:firstLine="0"/>
      </w:pPr>
    </w:p>
    <w:p w14:paraId="46C05CB2" w14:textId="77777777" w:rsidR="006649C0" w:rsidRDefault="006649C0" w:rsidP="006649C0">
      <w:pPr>
        <w:ind w:firstLineChars="0" w:firstLine="0"/>
      </w:pPr>
    </w:p>
    <w:p w14:paraId="5CB0E47D" w14:textId="77777777" w:rsidR="006649C0" w:rsidRDefault="006649C0" w:rsidP="006649C0">
      <w:pPr>
        <w:ind w:firstLineChars="0" w:firstLine="0"/>
      </w:pPr>
      <w:r>
        <w:t>2</w:t>
      </w:r>
      <w:r>
        <w:t>、</w:t>
      </w:r>
      <w:r>
        <w:tab/>
      </w:r>
      <w:r>
        <w:t>简单元素写在复杂元素中</w:t>
      </w:r>
    </w:p>
    <w:p w14:paraId="093A88B9" w14:textId="77777777" w:rsidR="006649C0" w:rsidRDefault="006649C0" w:rsidP="006649C0">
      <w:pPr>
        <w:ind w:firstLineChars="0" w:firstLine="0"/>
      </w:pPr>
      <w:r>
        <w:t xml:space="preserve"> &lt;element name="person"&gt;</w:t>
      </w:r>
    </w:p>
    <w:p w14:paraId="259BD79B" w14:textId="77777777" w:rsidR="006649C0" w:rsidRDefault="006649C0" w:rsidP="006649C0">
      <w:pPr>
        <w:ind w:firstLineChars="0" w:firstLine="0"/>
      </w:pPr>
      <w:r>
        <w:t xml:space="preserve">        &lt;complexType &gt;</w:t>
      </w:r>
    </w:p>
    <w:p w14:paraId="66AB2A33" w14:textId="77777777" w:rsidR="006649C0" w:rsidRDefault="006649C0" w:rsidP="006649C0">
      <w:pPr>
        <w:ind w:firstLineChars="0" w:firstLine="0"/>
      </w:pPr>
      <w:r>
        <w:t xml:space="preserve">            &lt;sequence&gt;</w:t>
      </w:r>
    </w:p>
    <w:p w14:paraId="4F7EDF03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         &lt;element name="name" type="string"&gt;&lt;/element&gt;</w:t>
      </w:r>
    </w:p>
    <w:p w14:paraId="513E52ED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  </w:t>
      </w:r>
      <w:r>
        <w:tab/>
      </w:r>
      <w:r>
        <w:tab/>
        <w:t>&lt;element name="age" type="int"&gt;&lt;/element&gt;</w:t>
      </w:r>
      <w:r>
        <w:t>子元素</w:t>
      </w:r>
    </w:p>
    <w:p w14:paraId="5F0029F5" w14:textId="77777777" w:rsidR="006649C0" w:rsidRDefault="006649C0" w:rsidP="006649C0">
      <w:pPr>
        <w:ind w:firstLineChars="0" w:firstLine="0"/>
      </w:pPr>
      <w:r>
        <w:t xml:space="preserve">            &lt;/sequence&gt;</w:t>
      </w:r>
    </w:p>
    <w:p w14:paraId="2456905F" w14:textId="77777777" w:rsidR="006649C0" w:rsidRDefault="006649C0" w:rsidP="006649C0">
      <w:pPr>
        <w:ind w:firstLineChars="0" w:firstLine="0"/>
      </w:pPr>
      <w:r>
        <w:t xml:space="preserve">        &lt;/complexType&gt;</w:t>
      </w:r>
    </w:p>
    <w:p w14:paraId="27ED435C" w14:textId="77777777" w:rsidR="006649C0" w:rsidRDefault="006649C0" w:rsidP="006649C0">
      <w:pPr>
        <w:ind w:firstLineChars="0" w:firstLine="0"/>
      </w:pPr>
      <w:r>
        <w:t xml:space="preserve"> &lt;/element&gt;  </w:t>
      </w:r>
    </w:p>
    <w:p w14:paraId="543DF8C3" w14:textId="77777777" w:rsidR="006649C0" w:rsidRDefault="006649C0" w:rsidP="006649C0">
      <w:pPr>
        <w:ind w:firstLineChars="0" w:firstLine="0"/>
      </w:pPr>
    </w:p>
    <w:p w14:paraId="687D3099" w14:textId="77777777" w:rsidR="006649C0" w:rsidRDefault="006649C0" w:rsidP="006649C0">
      <w:pPr>
        <w:ind w:firstLineChars="0" w:firstLine="0"/>
      </w:pPr>
      <w:r>
        <w:t xml:space="preserve">&lt;sequence&gt; </w:t>
      </w:r>
      <w:r>
        <w:t>指示器</w:t>
      </w:r>
      <w:r>
        <w:t xml:space="preserve"> sequence </w:t>
      </w:r>
      <w:r>
        <w:t>表示元素的出现按照顺序来写，将</w:t>
      </w:r>
      <w:r>
        <w:t>xml</w:t>
      </w:r>
      <w:r>
        <w:t>中的元素调换位置会报错</w:t>
      </w:r>
    </w:p>
    <w:p w14:paraId="25BE3CAB" w14:textId="77777777" w:rsidR="006649C0" w:rsidRDefault="006649C0" w:rsidP="006649C0">
      <w:pPr>
        <w:ind w:firstLineChars="0" w:firstLine="0"/>
      </w:pPr>
      <w:r>
        <w:t>&lt;all&gt;</w:t>
      </w:r>
      <w:r>
        <w:t>表示元素只能出现一次</w:t>
      </w:r>
    </w:p>
    <w:p w14:paraId="0E2A32DB" w14:textId="77777777" w:rsidR="006649C0" w:rsidRDefault="006649C0" w:rsidP="006649C0">
      <w:pPr>
        <w:ind w:firstLineChars="0" w:firstLine="0"/>
      </w:pPr>
      <w:r>
        <w:t>&lt;choice&gt;</w:t>
      </w:r>
      <w:r>
        <w:t>元素只能出现其中的一个</w:t>
      </w:r>
    </w:p>
    <w:p w14:paraId="03EDC105" w14:textId="77777777" w:rsidR="006649C0" w:rsidRDefault="006649C0" w:rsidP="006649C0">
      <w:pPr>
        <w:ind w:firstLineChars="0" w:firstLine="0"/>
      </w:pPr>
      <w:r>
        <w:t xml:space="preserve">maxOccurs </w:t>
      </w:r>
    </w:p>
    <w:p w14:paraId="53129EE7" w14:textId="77777777" w:rsidR="006649C0" w:rsidRDefault="006649C0" w:rsidP="006649C0">
      <w:pPr>
        <w:ind w:firstLineChars="0" w:firstLine="0"/>
      </w:pPr>
      <w:r>
        <w:t>&lt;element name="name" type="string" maxOccurs</w:t>
      </w:r>
      <w:proofErr w:type="gramStart"/>
      <w:r>
        <w:t>=“</w:t>
      </w:r>
      <w:proofErr w:type="gramEnd"/>
      <w:r>
        <w:t>unbounded”&gt;&lt;/element&gt;</w:t>
      </w:r>
    </w:p>
    <w:p w14:paraId="0C66E5B4" w14:textId="77777777" w:rsidR="006649C0" w:rsidRDefault="006649C0" w:rsidP="006649C0">
      <w:pPr>
        <w:ind w:firstLineChars="0" w:firstLine="0"/>
      </w:pPr>
      <w:r>
        <w:rPr>
          <w:rFonts w:hint="eastAsia"/>
        </w:rPr>
        <w:t>表示改元素可以出现的次数</w:t>
      </w:r>
      <w:r>
        <w:t xml:space="preserve">  </w:t>
      </w:r>
      <w:r>
        <w:t>表示出现无限次数</w:t>
      </w:r>
    </w:p>
    <w:p w14:paraId="6286DF70" w14:textId="77777777" w:rsidR="006649C0" w:rsidRDefault="006649C0" w:rsidP="006649C0">
      <w:pPr>
        <w:ind w:firstLineChars="0" w:firstLine="0"/>
      </w:pPr>
      <w:r>
        <w:t xml:space="preserve">        &lt;any&gt;&lt;any&gt; :</w:t>
      </w:r>
      <w:r>
        <w:t>表示任意元素</w:t>
      </w:r>
    </w:p>
    <w:p w14:paraId="6B36BC9A" w14:textId="77777777" w:rsidR="006649C0" w:rsidRDefault="006649C0" w:rsidP="006649C0">
      <w:pPr>
        <w:ind w:firstLineChars="0" w:firstLine="0"/>
      </w:pPr>
      <w:r>
        <w:t>Attribute</w:t>
      </w:r>
      <w:r>
        <w:t>可以约束属性</w:t>
      </w:r>
      <w:r>
        <w:t xml:space="preserve"> </w:t>
      </w:r>
    </w:p>
    <w:p w14:paraId="2DEE55E2" w14:textId="77777777" w:rsidR="006649C0" w:rsidRDefault="006649C0" w:rsidP="006649C0">
      <w:pPr>
        <w:ind w:firstLineChars="0" w:firstLine="0"/>
      </w:pPr>
      <w:r>
        <w:t>1</w:t>
      </w:r>
      <w:r>
        <w:t>、</w:t>
      </w:r>
      <w:r>
        <w:tab/>
      </w:r>
      <w:r>
        <w:t>写在复杂的元素里面</w:t>
      </w:r>
    </w:p>
    <w:p w14:paraId="2B619558" w14:textId="77777777" w:rsidR="006649C0" w:rsidRDefault="006649C0" w:rsidP="006649C0">
      <w:pPr>
        <w:ind w:firstLineChars="0" w:firstLine="0"/>
      </w:pPr>
      <w:r>
        <w:t>2</w:t>
      </w:r>
      <w:r>
        <w:t>、</w:t>
      </w:r>
      <w:r>
        <w:tab/>
      </w:r>
      <w:r>
        <w:t>写在</w:t>
      </w:r>
      <w:r>
        <w:t>&lt;/complexType&gt;</w:t>
      </w:r>
      <w:r>
        <w:t>之前</w:t>
      </w:r>
    </w:p>
    <w:p w14:paraId="59AB2D6E" w14:textId="77777777" w:rsidR="006649C0" w:rsidRDefault="006649C0" w:rsidP="006649C0">
      <w:pPr>
        <w:ind w:firstLineChars="0" w:firstLine="0"/>
      </w:pPr>
      <w:r>
        <w:t xml:space="preserve">&lt;attribute name="id1" type="int" use="required"&gt;&lt;/attribute&gt;   </w:t>
      </w:r>
    </w:p>
    <w:p w14:paraId="16FAB459" w14:textId="77777777" w:rsidR="006649C0" w:rsidRDefault="006649C0" w:rsidP="006649C0">
      <w:pPr>
        <w:ind w:firstLineChars="0" w:firstLine="0"/>
      </w:pPr>
      <w:r>
        <w:t xml:space="preserve">    name</w:t>
      </w:r>
      <w:r>
        <w:t>：属性名称</w:t>
      </w:r>
    </w:p>
    <w:p w14:paraId="2AE57693" w14:textId="77777777" w:rsidR="006649C0" w:rsidRDefault="006649C0" w:rsidP="006649C0">
      <w:pPr>
        <w:ind w:firstLineChars="0" w:firstLine="0"/>
      </w:pPr>
      <w:r>
        <w:t xml:space="preserve">     type</w:t>
      </w:r>
      <w:r>
        <w:t>：属性类型</w:t>
      </w:r>
      <w:r>
        <w:t xml:space="preserve"> </w:t>
      </w:r>
    </w:p>
    <w:p w14:paraId="4002C0BE" w14:textId="77777777" w:rsidR="006649C0" w:rsidRDefault="006649C0" w:rsidP="006649C0">
      <w:pPr>
        <w:ind w:firstLineChars="0" w:firstLine="0"/>
      </w:pPr>
      <w:r>
        <w:t xml:space="preserve">    use:</w:t>
      </w:r>
      <w:r>
        <w:t>属性是否必须出现</w:t>
      </w:r>
      <w:r>
        <w:t xml:space="preserve">  required</w:t>
      </w:r>
    </w:p>
    <w:p w14:paraId="44A8FC9C" w14:textId="77777777" w:rsidR="006649C0" w:rsidRDefault="006649C0" w:rsidP="006649C0">
      <w:pPr>
        <w:ind w:firstLineChars="0" w:firstLine="0"/>
      </w:pPr>
      <w:r>
        <w:t>3</w:t>
      </w:r>
      <w:r>
        <w:t>、</w:t>
      </w:r>
      <w:r>
        <w:tab/>
      </w:r>
      <w:r>
        <w:t>在</w:t>
      </w:r>
      <w:r>
        <w:t>xml</w:t>
      </w:r>
      <w:r>
        <w:t>中引入约束的文件</w:t>
      </w:r>
    </w:p>
    <w:p w14:paraId="21EFC05E" w14:textId="77777777" w:rsidR="006649C0" w:rsidRDefault="006649C0" w:rsidP="006649C0">
      <w:pPr>
        <w:ind w:firstLineChars="0" w:firstLine="0"/>
      </w:pPr>
      <w:r>
        <w:t xml:space="preserve"> &lt;person xmlns:xsi="http://www.w3.org/2001/XMLSchema-instance" //</w:t>
      </w:r>
      <w:r>
        <w:t>与</w:t>
      </w:r>
      <w:r>
        <w:t>xsd</w:t>
      </w:r>
      <w:r>
        <w:t>相同便是该</w:t>
      </w:r>
      <w:r>
        <w:t>xml</w:t>
      </w:r>
      <w:r>
        <w:t>文件是是一个被约束文件</w:t>
      </w:r>
    </w:p>
    <w:p w14:paraId="05B3ABDF" w14:textId="77777777" w:rsidR="006649C0" w:rsidRDefault="006649C0" w:rsidP="006649C0">
      <w:pPr>
        <w:ind w:firstLineChars="0" w:firstLine="0"/>
      </w:pPr>
      <w:r>
        <w:t>xmlns=http://www.example.org/1   //</w:t>
      </w:r>
      <w:r>
        <w:t>约束文档的地址或者路径</w:t>
      </w:r>
    </w:p>
    <w:p w14:paraId="58D535B2" w14:textId="77777777" w:rsidR="006649C0" w:rsidRDefault="006649C0" w:rsidP="006649C0">
      <w:pPr>
        <w:ind w:firstLineChars="0" w:firstLine="0"/>
      </w:pPr>
      <w:proofErr w:type="gramStart"/>
      <w:r>
        <w:t>xsi:schemaLocation</w:t>
      </w:r>
      <w:proofErr w:type="gramEnd"/>
      <w:r>
        <w:t>="http://www.example.org/1 1.xsd"&gt;</w:t>
      </w:r>
    </w:p>
    <w:p w14:paraId="0679C389" w14:textId="77777777" w:rsidR="006649C0" w:rsidRDefault="006649C0" w:rsidP="006649C0">
      <w:pPr>
        <w:ind w:firstLineChars="0" w:firstLine="0"/>
      </w:pPr>
      <w:r>
        <w:t xml:space="preserve">// targetNamespace </w:t>
      </w:r>
      <w:r>
        <w:t>空格</w:t>
      </w:r>
      <w:r>
        <w:t xml:space="preserve"> </w:t>
      </w:r>
      <w:r>
        <w:t>约束文档的路径地址</w:t>
      </w:r>
    </w:p>
    <w:p w14:paraId="084F1865" w14:textId="77777777" w:rsidR="006649C0" w:rsidRDefault="006649C0" w:rsidP="006649C0">
      <w:pPr>
        <w:ind w:firstLineChars="0" w:firstLine="0"/>
      </w:pPr>
      <w:r>
        <w:t xml:space="preserve">   &lt;name&gt;zhangsan &lt;/name&gt;</w:t>
      </w:r>
    </w:p>
    <w:p w14:paraId="5D6781F4" w14:textId="77777777" w:rsidR="006649C0" w:rsidRDefault="006649C0" w:rsidP="006649C0">
      <w:pPr>
        <w:ind w:firstLineChars="0" w:firstLine="0"/>
      </w:pPr>
      <w:r>
        <w:t xml:space="preserve">   &lt;age&gt;20&lt;/age&gt;</w:t>
      </w:r>
    </w:p>
    <w:p w14:paraId="66F14E5F" w14:textId="77777777" w:rsidR="006649C0" w:rsidRDefault="006649C0" w:rsidP="006649C0">
      <w:pPr>
        <w:ind w:firstLineChars="0" w:firstLine="0"/>
      </w:pPr>
      <w:r>
        <w:t>person&gt;</w:t>
      </w:r>
    </w:p>
    <w:p w14:paraId="52587F75" w14:textId="77777777" w:rsidR="006649C0" w:rsidRDefault="006649C0" w:rsidP="006649C0">
      <w:pPr>
        <w:ind w:firstLineChars="0" w:firstLine="0"/>
      </w:pPr>
      <w:r>
        <w:t>xsd</w:t>
      </w:r>
      <w:r>
        <w:t>文件</w:t>
      </w:r>
    </w:p>
    <w:p w14:paraId="281E8964" w14:textId="77777777" w:rsidR="006649C0" w:rsidRDefault="006649C0" w:rsidP="006649C0">
      <w:pPr>
        <w:ind w:firstLineChars="0" w:firstLine="0"/>
      </w:pPr>
      <w:r>
        <w:t xml:space="preserve">&lt;schema xmlns="http://www.w3.org/2001/XMLSchema" targetNamespace="http://www.example.org/1" </w:t>
      </w:r>
      <w:proofErr w:type="gramStart"/>
      <w:r>
        <w:t>xmlns:tns</w:t>
      </w:r>
      <w:proofErr w:type="gramEnd"/>
      <w:r>
        <w:t>="http://www.example.org/1" elementFormDefault="qualified"&gt;</w:t>
      </w:r>
    </w:p>
    <w:p w14:paraId="36898BA8" w14:textId="77777777" w:rsidR="006649C0" w:rsidRDefault="006649C0" w:rsidP="006649C0">
      <w:pPr>
        <w:ind w:firstLineChars="0" w:firstLine="0"/>
      </w:pPr>
      <w:r>
        <w:t xml:space="preserve">    &lt;element name="person"&gt;</w:t>
      </w:r>
    </w:p>
    <w:p w14:paraId="55BF8D10" w14:textId="77777777" w:rsidR="006649C0" w:rsidRDefault="006649C0" w:rsidP="006649C0">
      <w:pPr>
        <w:ind w:firstLineChars="0" w:firstLine="0"/>
      </w:pPr>
      <w:r>
        <w:t xml:space="preserve">        &lt;complexType &gt;</w:t>
      </w:r>
    </w:p>
    <w:p w14:paraId="30938145" w14:textId="77777777" w:rsidR="006649C0" w:rsidRDefault="006649C0" w:rsidP="006649C0">
      <w:pPr>
        <w:ind w:firstLineChars="0" w:firstLine="0"/>
      </w:pPr>
      <w:r>
        <w:t xml:space="preserve">            &lt;sequence&gt;</w:t>
      </w:r>
    </w:p>
    <w:p w14:paraId="25D30178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         &lt;element name="name" type="string"&gt;&lt;/element&gt;</w:t>
      </w:r>
    </w:p>
    <w:p w14:paraId="2AEC246C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  </w:t>
      </w:r>
      <w:r>
        <w:tab/>
      </w:r>
      <w:r>
        <w:tab/>
        <w:t>&lt;element name="age" type="int"&gt;&lt;/element&gt;</w:t>
      </w:r>
    </w:p>
    <w:p w14:paraId="403E162E" w14:textId="77777777" w:rsidR="006649C0" w:rsidRDefault="006649C0" w:rsidP="006649C0">
      <w:pPr>
        <w:ind w:firstLineChars="0" w:firstLine="0"/>
      </w:pPr>
      <w:r>
        <w:t xml:space="preserve">            &lt;/sequence&gt;</w:t>
      </w:r>
    </w:p>
    <w:p w14:paraId="28E5BF79" w14:textId="77777777" w:rsidR="006649C0" w:rsidRDefault="006649C0" w:rsidP="006649C0">
      <w:pPr>
        <w:ind w:firstLineChars="0" w:firstLine="0"/>
      </w:pPr>
      <w:r>
        <w:t xml:space="preserve">        &lt;/complexType&gt;</w:t>
      </w:r>
    </w:p>
    <w:p w14:paraId="10EF59DB" w14:textId="77777777" w:rsidR="006649C0" w:rsidRDefault="006649C0" w:rsidP="006649C0">
      <w:pPr>
        <w:ind w:firstLineChars="0" w:firstLine="0"/>
      </w:pPr>
      <w:r>
        <w:t xml:space="preserve">     &lt;/element&gt;</w:t>
      </w:r>
    </w:p>
    <w:p w14:paraId="4956D251" w14:textId="77777777" w:rsidR="006649C0" w:rsidRDefault="006649C0" w:rsidP="006649C0">
      <w:pPr>
        <w:ind w:firstLineChars="0" w:firstLine="0"/>
      </w:pPr>
      <w:r>
        <w:t xml:space="preserve">    </w:t>
      </w:r>
    </w:p>
    <w:p w14:paraId="22CF4A44" w14:textId="77777777" w:rsidR="006649C0" w:rsidRDefault="006649C0" w:rsidP="006649C0">
      <w:pPr>
        <w:ind w:firstLineChars="0" w:firstLine="0"/>
      </w:pPr>
      <w:r>
        <w:t>&lt;/schema&gt;</w:t>
      </w:r>
    </w:p>
    <w:p w14:paraId="0560C835" w14:textId="77777777" w:rsidR="006649C0" w:rsidRDefault="006649C0" w:rsidP="006649C0">
      <w:pPr>
        <w:ind w:firstLineChars="0" w:firstLine="0"/>
      </w:pPr>
      <w:r>
        <w:t xml:space="preserve"> </w:t>
      </w:r>
    </w:p>
    <w:p w14:paraId="6CED40E3" w14:textId="77777777" w:rsidR="006649C0" w:rsidRDefault="006649C0" w:rsidP="006649C0">
      <w:pPr>
        <w:ind w:firstLineChars="0" w:firstLine="0"/>
      </w:pPr>
      <w:r>
        <w:rPr>
          <w:rFonts w:hint="eastAsia"/>
        </w:rPr>
        <w:t>复杂的约束</w:t>
      </w:r>
    </w:p>
    <w:p w14:paraId="64DF4809" w14:textId="77777777" w:rsidR="006649C0" w:rsidRDefault="006649C0" w:rsidP="006649C0">
      <w:pPr>
        <w:ind w:firstLineChars="0" w:firstLine="0"/>
      </w:pPr>
      <w:r>
        <w:t xml:space="preserve">       </w:t>
      </w:r>
    </w:p>
    <w:p w14:paraId="64DB7FF9" w14:textId="77777777" w:rsidR="006649C0" w:rsidRDefault="006649C0" w:rsidP="006649C0">
      <w:pPr>
        <w:ind w:firstLineChars="0" w:firstLine="0"/>
      </w:pPr>
      <w:r>
        <w:t xml:space="preserve"> </w:t>
      </w:r>
    </w:p>
    <w:p w14:paraId="53C95337" w14:textId="77777777" w:rsidR="006649C0" w:rsidRDefault="006649C0" w:rsidP="006649C0">
      <w:pPr>
        <w:ind w:firstLineChars="0" w:firstLine="0"/>
      </w:pPr>
      <w:r>
        <w:rPr>
          <w:rFonts w:hint="eastAsia"/>
        </w:rPr>
        <w:t>通过</w:t>
      </w:r>
      <w:r>
        <w:t xml:space="preserve">  </w:t>
      </w:r>
      <w:r>
        <w:t>别名：属性</w:t>
      </w:r>
      <w:r>
        <w:t xml:space="preserve">  </w:t>
      </w:r>
      <w:r>
        <w:t>对属性进行限制</w:t>
      </w:r>
    </w:p>
    <w:p w14:paraId="6D8A4410" w14:textId="77777777" w:rsidR="006649C0" w:rsidRDefault="006649C0" w:rsidP="006649C0">
      <w:pPr>
        <w:ind w:firstLineChars="0" w:firstLine="0"/>
      </w:pPr>
      <w:r>
        <w:rPr>
          <w:rFonts w:hint="eastAsia"/>
        </w:rPr>
        <w:t>别名的名字随便，但是别名的名字不能相同</w:t>
      </w:r>
    </w:p>
    <w:p w14:paraId="6C6206E8" w14:textId="77777777" w:rsidR="006649C0" w:rsidRDefault="006649C0" w:rsidP="006649C0">
      <w:pPr>
        <w:ind w:firstLineChars="0" w:firstLine="0"/>
      </w:pPr>
      <w:r>
        <w:t>Xml</w:t>
      </w:r>
      <w:r>
        <w:t>使用多个</w:t>
      </w:r>
      <w:r>
        <w:t>schema</w:t>
      </w:r>
    </w:p>
    <w:p w14:paraId="07AFDE1B" w14:textId="77777777" w:rsidR="006649C0" w:rsidRDefault="006649C0" w:rsidP="006649C0">
      <w:pPr>
        <w:ind w:firstLineChars="0" w:firstLine="0"/>
      </w:pPr>
    </w:p>
    <w:p w14:paraId="00E873F9" w14:textId="77777777" w:rsidR="006649C0" w:rsidRDefault="006649C0" w:rsidP="006649C0">
      <w:pPr>
        <w:ind w:firstLineChars="0" w:firstLine="0"/>
      </w:pPr>
      <w:r>
        <w:rPr>
          <w:rFonts w:hint="eastAsia"/>
        </w:rPr>
        <w:t>如果</w:t>
      </w:r>
      <w:r>
        <w:t>schema</w:t>
      </w:r>
      <w:r>
        <w:t>部门名称的元素为任何类型</w:t>
      </w:r>
      <w:r>
        <w:t xml:space="preserve">  </w:t>
      </w:r>
      <w:r>
        <w:t>引入多个</w:t>
      </w:r>
      <w:r>
        <w:t>schema</w:t>
      </w:r>
      <w:r>
        <w:t>，通过别名来引入</w:t>
      </w:r>
    </w:p>
    <w:p w14:paraId="70B5D9D7" w14:textId="77777777" w:rsidR="006649C0" w:rsidRDefault="006649C0" w:rsidP="006649C0">
      <w:pPr>
        <w:ind w:firstLineChars="0" w:firstLine="0"/>
      </w:pPr>
      <w:r>
        <w:t>Xml</w:t>
      </w:r>
      <w:r>
        <w:t>中的代码，实现对</w:t>
      </w:r>
      <w:r>
        <w:t>xml</w:t>
      </w:r>
      <w:r>
        <w:t>中代码的约束</w:t>
      </w:r>
      <w:r>
        <w:t xml:space="preserve"> </w:t>
      </w:r>
      <w:r>
        <w:t>不同的约束引入不同的别名来区分</w:t>
      </w:r>
    </w:p>
    <w:p w14:paraId="0B730AC4" w14:textId="77777777" w:rsidR="006649C0" w:rsidRDefault="006649C0" w:rsidP="006649C0">
      <w:pPr>
        <w:ind w:firstLineChars="0" w:firstLine="0"/>
      </w:pPr>
      <w:r>
        <w:t>e &lt;employee age="30"&gt;</w:t>
      </w:r>
    </w:p>
    <w:p w14:paraId="5770B162" w14:textId="77777777" w:rsidR="006649C0" w:rsidRDefault="006649C0" w:rsidP="006649C0">
      <w:pPr>
        <w:ind w:firstLineChars="0" w:firstLine="0"/>
      </w:pPr>
      <w:proofErr w:type="gramStart"/>
      <w:r>
        <w:t>&lt;!--</w:t>
      </w:r>
      <w:proofErr w:type="gramEnd"/>
      <w:r>
        <w:t>部门名称</w:t>
      </w:r>
      <w:r>
        <w:t>--&gt;I</w:t>
      </w:r>
    </w:p>
    <w:p w14:paraId="1951CE93" w14:textId="77777777" w:rsidR="006649C0" w:rsidRDefault="006649C0" w:rsidP="006649C0">
      <w:pPr>
        <w:ind w:firstLineChars="0" w:firstLine="0"/>
      </w:pPr>
      <w:r>
        <w:t xml:space="preserve">  </w:t>
      </w:r>
    </w:p>
    <w:p w14:paraId="726EAC4D" w14:textId="77777777" w:rsidR="006649C0" w:rsidRDefault="006649C0" w:rsidP="006649C0">
      <w:pPr>
        <w:ind w:firstLineChars="0" w:firstLine="0"/>
      </w:pPr>
      <w:r>
        <w:t>&lt;dept</w:t>
      </w:r>
      <w:r>
        <w:t>：</w:t>
      </w:r>
      <w:r>
        <w:t>name&gt;100&lt;/dept:name&gt;</w:t>
      </w:r>
      <w:r>
        <w:t>引入</w:t>
      </w:r>
      <w:r>
        <w:t>dept</w:t>
      </w:r>
      <w:r>
        <w:t>中的限制</w:t>
      </w:r>
    </w:p>
    <w:p w14:paraId="1AD4EA14" w14:textId="77777777" w:rsidR="006649C0" w:rsidRDefault="006649C0" w:rsidP="006649C0">
      <w:pPr>
        <w:ind w:firstLineChars="0" w:firstLine="0"/>
      </w:pPr>
      <w:r>
        <w:t>&lt;</w:t>
      </w:r>
      <w:r>
        <w:t>！</w:t>
      </w:r>
      <w:r>
        <w:t>--</w:t>
      </w:r>
      <w:r>
        <w:t>员工名称</w:t>
      </w:r>
      <w:r>
        <w:t>--&gt;</w:t>
      </w:r>
    </w:p>
    <w:p w14:paraId="7524CE84" w14:textId="77777777" w:rsidR="006649C0" w:rsidRDefault="006649C0" w:rsidP="006649C0">
      <w:pPr>
        <w:ind w:firstLineChars="0" w:firstLine="0"/>
      </w:pPr>
      <w:r>
        <w:t>&lt;name&gt;</w:t>
      </w:r>
      <w:r>
        <w:t>王晓晓</w:t>
      </w:r>
      <w:r>
        <w:t>&lt;/name&gt;</w:t>
      </w:r>
    </w:p>
    <w:p w14:paraId="20138236" w14:textId="77777777" w:rsidR="006649C0" w:rsidRDefault="006649C0" w:rsidP="006649C0">
      <w:pPr>
        <w:ind w:firstLineChars="0" w:firstLine="0"/>
      </w:pPr>
      <w:r>
        <w:t>&lt;/employee&gt;</w:t>
      </w:r>
    </w:p>
    <w:p w14:paraId="27770698" w14:textId="77777777" w:rsidR="006649C0" w:rsidRDefault="006649C0" w:rsidP="006649C0">
      <w:pPr>
        <w:ind w:firstLineChars="0" w:firstLine="0"/>
      </w:pPr>
      <w:r>
        <w:t>&lt;/company&gt;</w:t>
      </w:r>
    </w:p>
    <w:p w14:paraId="1C44B8CE" w14:textId="77777777" w:rsidR="006649C0" w:rsidRDefault="006649C0" w:rsidP="004F5D40">
      <w:pPr>
        <w:pStyle w:val="2"/>
      </w:pPr>
      <w:r>
        <w:t>3</w:t>
      </w:r>
      <w:r>
        <w:t>、</w:t>
      </w:r>
      <w:r>
        <w:t>sax</w:t>
      </w:r>
      <w:r>
        <w:t>的解析原理</w:t>
      </w:r>
    </w:p>
    <w:p w14:paraId="13728A89" w14:textId="77777777" w:rsidR="006649C0" w:rsidRDefault="006649C0" w:rsidP="006649C0">
      <w:pPr>
        <w:ind w:firstLineChars="0" w:firstLine="0"/>
      </w:pPr>
      <w:r>
        <w:t xml:space="preserve">           </w:t>
      </w:r>
      <w:r>
        <w:t>解析</w:t>
      </w:r>
      <w:r>
        <w:t>xml</w:t>
      </w:r>
      <w:r>
        <w:t>的两种技术</w:t>
      </w:r>
      <w:r>
        <w:t xml:space="preserve">  dom</w:t>
      </w:r>
      <w:r>
        <w:t>和</w:t>
      </w:r>
      <w:r>
        <w:t>sax</w:t>
      </w:r>
    </w:p>
    <w:p w14:paraId="2C395920" w14:textId="77777777" w:rsidR="006649C0" w:rsidRDefault="006649C0" w:rsidP="006649C0">
      <w:pPr>
        <w:ind w:firstLineChars="0" w:firstLine="0"/>
      </w:pPr>
      <w:r>
        <w:t xml:space="preserve">           Dom</w:t>
      </w:r>
      <w:r>
        <w:t>解析根据</w:t>
      </w:r>
      <w:r>
        <w:t>xml</w:t>
      </w:r>
      <w:r>
        <w:t>的层级结构在内存中分配已</w:t>
      </w:r>
      <w:proofErr w:type="gramStart"/>
      <w:r>
        <w:t>个</w:t>
      </w:r>
      <w:proofErr w:type="gramEnd"/>
      <w:r>
        <w:t>树形结构</w:t>
      </w:r>
    </w:p>
    <w:p w14:paraId="2F1CF2AC" w14:textId="77777777" w:rsidR="006649C0" w:rsidRDefault="006649C0" w:rsidP="006649C0">
      <w:pPr>
        <w:ind w:firstLineChars="0" w:firstLine="0"/>
      </w:pPr>
      <w:r>
        <w:t xml:space="preserve">           </w:t>
      </w:r>
      <w:r>
        <w:t>把</w:t>
      </w:r>
      <w:r>
        <w:t>xml</w:t>
      </w:r>
      <w:r>
        <w:t>中的标签属性，文本封装成对象</w:t>
      </w:r>
      <w:r>
        <w:t xml:space="preserve"> </w:t>
      </w:r>
    </w:p>
    <w:p w14:paraId="0496865B" w14:textId="77777777" w:rsidR="006649C0" w:rsidRDefault="006649C0" w:rsidP="006649C0">
      <w:pPr>
        <w:ind w:firstLineChars="0" w:firstLine="0"/>
      </w:pPr>
      <w:r>
        <w:t xml:space="preserve">           Sax</w:t>
      </w:r>
      <w:r>
        <w:t>方式</w:t>
      </w:r>
      <w:r>
        <w:t>:</w:t>
      </w:r>
      <w:r>
        <w:t>事件驱动，</w:t>
      </w:r>
      <w:proofErr w:type="gramStart"/>
      <w:r>
        <w:t>边读变解析</w:t>
      </w:r>
      <w:proofErr w:type="gramEnd"/>
    </w:p>
    <w:p w14:paraId="1DAD0AAE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api</w:t>
      </w:r>
      <w:r>
        <w:t>文档）在</w:t>
      </w:r>
      <w:r>
        <w:t>java.xmlparsers</w:t>
      </w:r>
      <w:r>
        <w:t>包里面</w:t>
      </w:r>
      <w:r>
        <w:t xml:space="preserve"> </w:t>
      </w:r>
      <w:r>
        <w:t>有两个类</w:t>
      </w:r>
    </w:p>
    <w:p w14:paraId="127F82D7" w14:textId="77777777" w:rsidR="006649C0" w:rsidRDefault="006649C0" w:rsidP="006649C0">
      <w:pPr>
        <w:ind w:firstLineChars="0" w:firstLine="0"/>
      </w:pPr>
      <w:r>
        <w:t xml:space="preserve">               </w:t>
      </w:r>
      <w:r>
        <w:t>抽象类</w:t>
      </w:r>
      <w:r>
        <w:t>SAXParser</w:t>
      </w:r>
    </w:p>
    <w:p w14:paraId="40CB2C7A" w14:textId="77777777" w:rsidR="006649C0" w:rsidRDefault="006649C0" w:rsidP="006649C0">
      <w:pPr>
        <w:ind w:firstLineChars="0" w:firstLine="0"/>
      </w:pPr>
      <w:r>
        <w:t xml:space="preserve">               </w:t>
      </w:r>
      <w:r>
        <w:t>得到实例</w:t>
      </w:r>
      <w:r>
        <w:t xml:space="preserve">  </w:t>
      </w:r>
      <w:r>
        <w:t>从</w:t>
      </w:r>
      <w:r>
        <w:t>SAXParseFactory.newSAXParser</w:t>
      </w:r>
      <w:r>
        <w:t>（）方法获得</w:t>
      </w:r>
    </w:p>
    <w:p w14:paraId="4D760AE7" w14:textId="77777777" w:rsidR="006649C0" w:rsidRDefault="006649C0" w:rsidP="006649C0">
      <w:pPr>
        <w:ind w:firstLineChars="0" w:firstLine="0"/>
      </w:pPr>
      <w:r>
        <w:t xml:space="preserve">                Parse</w:t>
      </w:r>
      <w:r>
        <w:t>（</w:t>
      </w:r>
      <w:r>
        <w:t>File F,DefaultHandler dh</w:t>
      </w:r>
      <w:r>
        <w:t>）</w:t>
      </w:r>
    </w:p>
    <w:p w14:paraId="448D1DCE" w14:textId="77777777" w:rsidR="006649C0" w:rsidRDefault="006649C0" w:rsidP="006649C0">
      <w:pPr>
        <w:ind w:firstLineChars="0" w:firstLine="0"/>
      </w:pPr>
      <w:r>
        <w:t xml:space="preserve">                 </w:t>
      </w:r>
      <w:r>
        <w:t>两个参数</w:t>
      </w:r>
      <w:r>
        <w:t xml:space="preserve"> </w:t>
      </w:r>
    </w:p>
    <w:p w14:paraId="74BD3229" w14:textId="77777777" w:rsidR="006649C0" w:rsidRDefault="006649C0" w:rsidP="006649C0">
      <w:pPr>
        <w:ind w:firstLineChars="0" w:firstLine="0"/>
      </w:pPr>
      <w:r>
        <w:t xml:space="preserve">                 </w:t>
      </w:r>
      <w:r>
        <w:t>第一个参数</w:t>
      </w:r>
      <w:r>
        <w:t xml:space="preserve"> xml</w:t>
      </w:r>
      <w:r>
        <w:t>的路径</w:t>
      </w:r>
    </w:p>
    <w:p w14:paraId="193A564B" w14:textId="77777777" w:rsidR="006649C0" w:rsidRDefault="006649C0" w:rsidP="006649C0">
      <w:pPr>
        <w:ind w:firstLineChars="0" w:firstLine="0"/>
      </w:pPr>
      <w:r>
        <w:t xml:space="preserve">                 </w:t>
      </w:r>
      <w:r>
        <w:t>事件处理器</w:t>
      </w:r>
    </w:p>
    <w:p w14:paraId="6E0D3769" w14:textId="77777777" w:rsidR="006649C0" w:rsidRDefault="006649C0" w:rsidP="006649C0">
      <w:pPr>
        <w:ind w:firstLineChars="0" w:firstLine="0"/>
      </w:pPr>
      <w:r>
        <w:t xml:space="preserve">               SAXParserFactory </w:t>
      </w:r>
    </w:p>
    <w:p w14:paraId="0C13B1E1" w14:textId="77777777" w:rsidR="006649C0" w:rsidRDefault="006649C0" w:rsidP="006649C0">
      <w:pPr>
        <w:ind w:firstLineChars="0" w:firstLine="0"/>
      </w:pPr>
      <w:r>
        <w:t xml:space="preserve">            </w:t>
      </w:r>
      <w:r>
        <w:t>得到实例</w:t>
      </w:r>
      <w:r>
        <w:t xml:space="preserve">    newInstance</w:t>
      </w:r>
      <w:r>
        <w:t>（）方法得到</w:t>
      </w:r>
    </w:p>
    <w:p w14:paraId="6A9BCC98" w14:textId="77777777" w:rsidR="006649C0" w:rsidRDefault="006649C0" w:rsidP="006649C0">
      <w:pPr>
        <w:ind w:firstLineChars="0" w:firstLine="0"/>
      </w:pPr>
      <w:r>
        <w:t>Sax</w:t>
      </w:r>
      <w:r>
        <w:t>的执行过程</w:t>
      </w:r>
    </w:p>
    <w:p w14:paraId="7604C479" w14:textId="77777777" w:rsidR="006649C0" w:rsidRDefault="006649C0" w:rsidP="006649C0">
      <w:pPr>
        <w:ind w:firstLineChars="0" w:firstLine="0"/>
      </w:pPr>
      <w:r>
        <w:t xml:space="preserve">         </w:t>
      </w:r>
    </w:p>
    <w:p w14:paraId="2FF24D52" w14:textId="77777777" w:rsidR="006649C0" w:rsidRDefault="006649C0" w:rsidP="006649C0">
      <w:pPr>
        <w:ind w:firstLineChars="0" w:firstLine="0"/>
      </w:pPr>
      <w:r>
        <w:rPr>
          <w:rFonts w:hint="eastAsia"/>
        </w:rPr>
        <w:t>当解析到开始标签是自动执行</w:t>
      </w:r>
      <w:r>
        <w:t>startElement</w:t>
      </w:r>
      <w:r>
        <w:t>方法</w:t>
      </w:r>
    </w:p>
    <w:p w14:paraId="7D8D03E6" w14:textId="77777777" w:rsidR="006649C0" w:rsidRDefault="006649C0" w:rsidP="006649C0">
      <w:pPr>
        <w:ind w:firstLineChars="0" w:firstLine="0"/>
      </w:pPr>
      <w:r>
        <w:rPr>
          <w:rFonts w:hint="eastAsia"/>
        </w:rPr>
        <w:t>当解析到文本的时候，自动执行</w:t>
      </w:r>
      <w:r>
        <w:t>characters</w:t>
      </w:r>
      <w:r>
        <w:t>方法</w:t>
      </w:r>
    </w:p>
    <w:p w14:paraId="25DB88D7" w14:textId="77777777" w:rsidR="006649C0" w:rsidRDefault="006649C0" w:rsidP="006649C0">
      <w:pPr>
        <w:ind w:firstLineChars="0" w:firstLine="0"/>
      </w:pPr>
      <w:r>
        <w:rPr>
          <w:rFonts w:hint="eastAsia"/>
        </w:rPr>
        <w:t>当解析到结束标签时自动执行</w:t>
      </w:r>
      <w:r>
        <w:t xml:space="preserve">endElement </w:t>
      </w:r>
      <w:r>
        <w:t>方法</w:t>
      </w:r>
    </w:p>
    <w:p w14:paraId="721D645D" w14:textId="77777777" w:rsidR="006649C0" w:rsidRDefault="006649C0" w:rsidP="006649C0">
      <w:pPr>
        <w:ind w:firstLineChars="0" w:firstLine="0"/>
      </w:pPr>
      <w:r>
        <w:t>4</w:t>
      </w:r>
      <w:r>
        <w:t>、使用</w:t>
      </w:r>
      <w:r>
        <w:t>jasp</w:t>
      </w:r>
      <w:r>
        <w:t>的</w:t>
      </w:r>
      <w:r>
        <w:t>dax</w:t>
      </w:r>
      <w:r>
        <w:t>方式解析</w:t>
      </w:r>
      <w:r>
        <w:t xml:space="preserve">xml </w:t>
      </w:r>
    </w:p>
    <w:p w14:paraId="6CA02FD4" w14:textId="77777777" w:rsidR="006649C0" w:rsidRDefault="006649C0" w:rsidP="006649C0">
      <w:pPr>
        <w:ind w:firstLineChars="0" w:firstLine="0"/>
      </w:pPr>
      <w:r>
        <w:t xml:space="preserve">      Sax</w:t>
      </w:r>
      <w:r>
        <w:t>方式不能实现增删改操作，只能执行查询操作</w:t>
      </w:r>
    </w:p>
    <w:p w14:paraId="5857D585" w14:textId="77777777" w:rsidR="006649C0" w:rsidRDefault="006649C0" w:rsidP="006649C0">
      <w:pPr>
        <w:ind w:firstLineChars="0" w:firstLine="0"/>
      </w:pPr>
      <w:r>
        <w:t xml:space="preserve">      </w:t>
      </w:r>
      <w:r>
        <w:t>打印出整个文档</w:t>
      </w:r>
    </w:p>
    <w:p w14:paraId="3CA732BF" w14:textId="77777777" w:rsidR="006649C0" w:rsidRDefault="006649C0" w:rsidP="006649C0">
      <w:pPr>
        <w:ind w:firstLineChars="0" w:firstLine="0"/>
      </w:pPr>
      <w:r>
        <w:t xml:space="preserve">            </w:t>
      </w:r>
      <w:r>
        <w:t>执行</w:t>
      </w:r>
      <w:r>
        <w:t>parse</w:t>
      </w:r>
      <w:r>
        <w:t>方法第一个参数</w:t>
      </w:r>
      <w:r>
        <w:t>xml</w:t>
      </w:r>
      <w:r>
        <w:t>路径，第二个参数是时间处理器，创建一个雷，继承事件处理器的类，重写里面的三个方法</w:t>
      </w:r>
    </w:p>
    <w:p w14:paraId="7552A4A5" w14:textId="77777777" w:rsidR="006649C0" w:rsidRDefault="006649C0" w:rsidP="006649C0">
      <w:pPr>
        <w:ind w:firstLineChars="0" w:firstLine="0"/>
      </w:pPr>
      <w:r>
        <w:t xml:space="preserve">public static void </w:t>
      </w:r>
      <w:proofErr w:type="gramStart"/>
      <w:r>
        <w:t>main(</w:t>
      </w:r>
      <w:proofErr w:type="gramEnd"/>
      <w:r>
        <w:t>String[] args) throws Exception {</w:t>
      </w:r>
    </w:p>
    <w:p w14:paraId="7E835748" w14:textId="77777777" w:rsidR="006649C0" w:rsidRDefault="006649C0" w:rsidP="006649C0">
      <w:pPr>
        <w:ind w:firstLineChars="0" w:firstLine="0"/>
      </w:pPr>
      <w:r>
        <w:tab/>
      </w:r>
      <w:r>
        <w:tab/>
        <w:t xml:space="preserve">SAXParserFactory saxParserFactory = SAXParserFactory.newInstance(); </w:t>
      </w:r>
    </w:p>
    <w:p w14:paraId="0FB8636A" w14:textId="77777777" w:rsidR="006649C0" w:rsidRDefault="006649C0" w:rsidP="006649C0">
      <w:pPr>
        <w:ind w:firstLineChars="0" w:firstLine="0"/>
      </w:pPr>
      <w:r>
        <w:tab/>
      </w:r>
      <w:r>
        <w:tab/>
        <w:t>SAXParser saxParser = saxParserFactory.newSAXParser();</w:t>
      </w:r>
    </w:p>
    <w:p w14:paraId="2FCA8F88" w14:textId="77777777" w:rsidR="006649C0" w:rsidRDefault="006649C0" w:rsidP="006649C0">
      <w:pPr>
        <w:ind w:firstLineChars="0" w:firstLine="0"/>
      </w:pPr>
      <w:r>
        <w:tab/>
      </w:r>
      <w:r>
        <w:tab/>
        <w:t>saxParser.parse("src/1.xml</w:t>
      </w:r>
      <w:proofErr w:type="gramStart"/>
      <w:r>
        <w:t>",new</w:t>
      </w:r>
      <w:proofErr w:type="gramEnd"/>
      <w:r>
        <w:t xml:space="preserve"> MyDefault());</w:t>
      </w:r>
    </w:p>
    <w:p w14:paraId="08F12CD3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27515B05" w14:textId="77777777" w:rsidR="006649C0" w:rsidRDefault="006649C0" w:rsidP="006649C0">
      <w:pPr>
        <w:ind w:firstLineChars="0" w:firstLine="0"/>
      </w:pPr>
      <w:r>
        <w:tab/>
        <w:t xml:space="preserve">} </w:t>
      </w:r>
    </w:p>
    <w:p w14:paraId="771D836A" w14:textId="77777777" w:rsidR="006649C0" w:rsidRDefault="006649C0" w:rsidP="006649C0">
      <w:pPr>
        <w:ind w:firstLineChars="0" w:firstLine="0"/>
      </w:pPr>
    </w:p>
    <w:p w14:paraId="424766FA" w14:textId="77777777" w:rsidR="006649C0" w:rsidRDefault="006649C0" w:rsidP="006649C0">
      <w:pPr>
        <w:ind w:firstLineChars="0" w:firstLine="0"/>
      </w:pPr>
      <w:r>
        <w:t>}</w:t>
      </w:r>
    </w:p>
    <w:p w14:paraId="48466D32" w14:textId="77777777" w:rsidR="006649C0" w:rsidRDefault="006649C0" w:rsidP="006649C0">
      <w:pPr>
        <w:ind w:firstLineChars="0" w:firstLine="0"/>
      </w:pPr>
      <w:r>
        <w:t>class MyDefault extends DefaultHandler {</w:t>
      </w:r>
    </w:p>
    <w:p w14:paraId="50D7F1FA" w14:textId="77777777" w:rsidR="006649C0" w:rsidRDefault="006649C0" w:rsidP="006649C0">
      <w:pPr>
        <w:ind w:firstLineChars="0" w:firstLine="0"/>
      </w:pPr>
    </w:p>
    <w:p w14:paraId="076AE35C" w14:textId="77777777" w:rsidR="006649C0" w:rsidRDefault="006649C0" w:rsidP="006649C0">
      <w:pPr>
        <w:ind w:firstLineChars="0" w:firstLine="0"/>
      </w:pPr>
      <w:r>
        <w:tab/>
        <w:t>@Override</w:t>
      </w:r>
    </w:p>
    <w:p w14:paraId="2AA0E43D" w14:textId="77777777" w:rsidR="006649C0" w:rsidRDefault="006649C0" w:rsidP="006649C0">
      <w:pPr>
        <w:ind w:firstLineChars="0" w:firstLine="0"/>
      </w:pPr>
      <w:r>
        <w:tab/>
        <w:t xml:space="preserve">public void </w:t>
      </w:r>
      <w:proofErr w:type="gramStart"/>
      <w:r>
        <w:t>startElement(</w:t>
      </w:r>
      <w:proofErr w:type="gramEnd"/>
      <w:r>
        <w:t>String uri, String localName, String qName, Attributes attributes) throws SAXException {</w:t>
      </w:r>
    </w:p>
    <w:p w14:paraId="7960CB41" w14:textId="77777777" w:rsidR="006649C0" w:rsidRDefault="006649C0" w:rsidP="006649C0">
      <w:pPr>
        <w:ind w:firstLineChars="0" w:firstLine="0"/>
      </w:pPr>
      <w:r>
        <w:tab/>
      </w:r>
      <w:r>
        <w:tab/>
        <w:t xml:space="preserve">// TODO </w:t>
      </w:r>
      <w:r>
        <w:t>自动生成的方法存根</w:t>
      </w:r>
    </w:p>
    <w:p w14:paraId="11626750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super.startElement</w:t>
      </w:r>
      <w:proofErr w:type="gramEnd"/>
      <w:r>
        <w:t>(uri, localName, qName, attributes);</w:t>
      </w:r>
    </w:p>
    <w:p w14:paraId="072234B8" w14:textId="77777777" w:rsidR="006649C0" w:rsidRDefault="006649C0" w:rsidP="006649C0">
      <w:pPr>
        <w:ind w:firstLineChars="0" w:firstLine="0"/>
      </w:pPr>
      <w:r>
        <w:tab/>
        <w:t xml:space="preserve">    System.out.print(qName);</w:t>
      </w:r>
    </w:p>
    <w:p w14:paraId="464D235A" w14:textId="77777777" w:rsidR="006649C0" w:rsidRDefault="006649C0" w:rsidP="006649C0">
      <w:pPr>
        <w:ind w:firstLineChars="0" w:firstLine="0"/>
      </w:pPr>
      <w:r>
        <w:tab/>
        <w:t>}</w:t>
      </w:r>
    </w:p>
    <w:p w14:paraId="1852097E" w14:textId="77777777" w:rsidR="006649C0" w:rsidRDefault="006649C0" w:rsidP="006649C0">
      <w:pPr>
        <w:ind w:firstLineChars="0" w:firstLine="0"/>
      </w:pPr>
    </w:p>
    <w:p w14:paraId="1E42D96D" w14:textId="77777777" w:rsidR="006649C0" w:rsidRDefault="006649C0" w:rsidP="006649C0">
      <w:pPr>
        <w:ind w:firstLineChars="0" w:firstLine="0"/>
      </w:pPr>
      <w:r>
        <w:tab/>
        <w:t>@Override</w:t>
      </w:r>
    </w:p>
    <w:p w14:paraId="059BFC59" w14:textId="77777777" w:rsidR="006649C0" w:rsidRDefault="006649C0" w:rsidP="006649C0">
      <w:pPr>
        <w:ind w:firstLineChars="0" w:firstLine="0"/>
      </w:pPr>
      <w:r>
        <w:tab/>
        <w:t xml:space="preserve">public void </w:t>
      </w:r>
      <w:proofErr w:type="gramStart"/>
      <w:r>
        <w:t>endElement(</w:t>
      </w:r>
      <w:proofErr w:type="gramEnd"/>
      <w:r>
        <w:t>String uri, String localName, String qName) throws SAXException {</w:t>
      </w:r>
    </w:p>
    <w:p w14:paraId="4C2C9C53" w14:textId="77777777" w:rsidR="006649C0" w:rsidRDefault="006649C0" w:rsidP="006649C0">
      <w:pPr>
        <w:ind w:firstLineChars="0" w:firstLine="0"/>
      </w:pPr>
      <w:r>
        <w:tab/>
      </w:r>
      <w:r>
        <w:tab/>
        <w:t xml:space="preserve">// TODO </w:t>
      </w:r>
      <w:r>
        <w:t>自动生成的方法存根</w:t>
      </w:r>
    </w:p>
    <w:p w14:paraId="66760C9E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super.endElement</w:t>
      </w:r>
      <w:proofErr w:type="gramEnd"/>
      <w:r>
        <w:t>(uri, localName, qName);</w:t>
      </w:r>
    </w:p>
    <w:p w14:paraId="59CEFBE3" w14:textId="77777777" w:rsidR="006649C0" w:rsidRDefault="006649C0" w:rsidP="006649C0">
      <w:pPr>
        <w:ind w:firstLineChars="0" w:firstLine="0"/>
      </w:pPr>
      <w:r>
        <w:tab/>
      </w:r>
      <w:r>
        <w:tab/>
        <w:t>System.out.print(qName);</w:t>
      </w:r>
    </w:p>
    <w:p w14:paraId="74A22248" w14:textId="77777777" w:rsidR="006649C0" w:rsidRDefault="006649C0" w:rsidP="006649C0">
      <w:pPr>
        <w:ind w:firstLineChars="0" w:firstLine="0"/>
      </w:pPr>
      <w:r>
        <w:tab/>
        <w:t>}</w:t>
      </w:r>
    </w:p>
    <w:p w14:paraId="0B0A16CD" w14:textId="77777777" w:rsidR="006649C0" w:rsidRDefault="006649C0" w:rsidP="006649C0">
      <w:pPr>
        <w:ind w:firstLineChars="0" w:firstLine="0"/>
      </w:pPr>
    </w:p>
    <w:p w14:paraId="1D1966A7" w14:textId="77777777" w:rsidR="006649C0" w:rsidRDefault="006649C0" w:rsidP="006649C0">
      <w:pPr>
        <w:ind w:firstLineChars="0" w:firstLine="0"/>
      </w:pPr>
      <w:r>
        <w:tab/>
        <w:t>@Override</w:t>
      </w:r>
    </w:p>
    <w:p w14:paraId="7283E6A3" w14:textId="77777777" w:rsidR="006649C0" w:rsidRDefault="006649C0" w:rsidP="006649C0">
      <w:pPr>
        <w:ind w:firstLineChars="0" w:firstLine="0"/>
      </w:pPr>
      <w:r>
        <w:tab/>
        <w:t>public void characters(</w:t>
      </w:r>
      <w:proofErr w:type="gramStart"/>
      <w:r>
        <w:t>char[</w:t>
      </w:r>
      <w:proofErr w:type="gramEnd"/>
      <w:r>
        <w:t>] ch, int start, int length) throws SAXException {</w:t>
      </w:r>
    </w:p>
    <w:p w14:paraId="4933F07A" w14:textId="77777777" w:rsidR="006649C0" w:rsidRDefault="006649C0" w:rsidP="006649C0">
      <w:pPr>
        <w:ind w:firstLineChars="0" w:firstLine="0"/>
      </w:pPr>
      <w:r>
        <w:tab/>
      </w:r>
      <w:r>
        <w:tab/>
        <w:t xml:space="preserve">// TODO </w:t>
      </w:r>
      <w:r>
        <w:t>自动生成的方法存根</w:t>
      </w:r>
    </w:p>
    <w:p w14:paraId="689D5C7F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super.characters</w:t>
      </w:r>
      <w:proofErr w:type="gramEnd"/>
      <w:r>
        <w:t>(ch, start, length);</w:t>
      </w:r>
    </w:p>
    <w:p w14:paraId="77F26EB7" w14:textId="77777777" w:rsidR="006649C0" w:rsidRDefault="006649C0" w:rsidP="006649C0">
      <w:pPr>
        <w:ind w:firstLineChars="0" w:firstLine="0"/>
      </w:pPr>
      <w:r>
        <w:tab/>
      </w:r>
      <w:r>
        <w:tab/>
        <w:t xml:space="preserve">System.out.print(new </w:t>
      </w:r>
      <w:proofErr w:type="gramStart"/>
      <w:r>
        <w:t>String(</w:t>
      </w:r>
      <w:proofErr w:type="gramEnd"/>
      <w:r>
        <w:t>ch, start, length));</w:t>
      </w:r>
    </w:p>
    <w:p w14:paraId="2A8E68FA" w14:textId="77777777" w:rsidR="006649C0" w:rsidRDefault="006649C0" w:rsidP="006649C0">
      <w:pPr>
        <w:ind w:firstLineChars="0" w:firstLine="0"/>
      </w:pPr>
      <w:r>
        <w:tab/>
        <w:t>}</w:t>
      </w:r>
    </w:p>
    <w:p w14:paraId="345E1A75" w14:textId="77777777" w:rsidR="006649C0" w:rsidRDefault="006649C0" w:rsidP="006649C0">
      <w:pPr>
        <w:ind w:firstLineChars="0" w:firstLine="0"/>
      </w:pPr>
      <w:r>
        <w:tab/>
      </w:r>
    </w:p>
    <w:p w14:paraId="1929D9F7" w14:textId="77777777" w:rsidR="006649C0" w:rsidRDefault="006649C0" w:rsidP="006649C0">
      <w:pPr>
        <w:ind w:firstLineChars="0" w:firstLine="0"/>
      </w:pPr>
      <w:r>
        <w:tab/>
      </w:r>
    </w:p>
    <w:p w14:paraId="759B9BF0" w14:textId="77777777" w:rsidR="006649C0" w:rsidRDefault="006649C0" w:rsidP="006649C0">
      <w:pPr>
        <w:ind w:firstLineChars="0" w:firstLine="0"/>
      </w:pPr>
      <w:r>
        <w:tab/>
      </w:r>
    </w:p>
    <w:p w14:paraId="6DBA43C4" w14:textId="77777777" w:rsidR="006649C0" w:rsidRDefault="006649C0" w:rsidP="006649C0">
      <w:pPr>
        <w:ind w:firstLineChars="0" w:firstLine="0"/>
      </w:pPr>
    </w:p>
    <w:p w14:paraId="1DC6A087" w14:textId="77777777" w:rsidR="006649C0" w:rsidRDefault="006649C0" w:rsidP="006649C0">
      <w:pPr>
        <w:ind w:firstLineChars="0" w:firstLine="0"/>
      </w:pPr>
      <w:r>
        <w:rPr>
          <w:rFonts w:hint="eastAsia"/>
        </w:rPr>
        <w:t>获取到所有</w:t>
      </w:r>
      <w:r>
        <w:t>name</w:t>
      </w:r>
      <w:r>
        <w:t>元素的值</w:t>
      </w:r>
    </w:p>
    <w:p w14:paraId="68092B4A" w14:textId="77777777" w:rsidR="006649C0" w:rsidRDefault="006649C0" w:rsidP="006649C0">
      <w:pPr>
        <w:ind w:firstLineChars="0" w:firstLine="0"/>
      </w:pPr>
      <w:r>
        <w:t xml:space="preserve">class MyDefault1 </w:t>
      </w:r>
      <w:proofErr w:type="gramStart"/>
      <w:r>
        <w:t>extends  DefaultHandler</w:t>
      </w:r>
      <w:proofErr w:type="gramEnd"/>
      <w:r>
        <w:t>{</w:t>
      </w:r>
    </w:p>
    <w:p w14:paraId="42CEA454" w14:textId="77777777" w:rsidR="006649C0" w:rsidRDefault="006649C0" w:rsidP="006649C0">
      <w:pPr>
        <w:ind w:firstLineChars="0" w:firstLine="0"/>
      </w:pPr>
      <w:r>
        <w:t xml:space="preserve">    boolean </w:t>
      </w:r>
      <w:proofErr w:type="gramStart"/>
      <w:r>
        <w:t>flag  =</w:t>
      </w:r>
      <w:proofErr w:type="gramEnd"/>
      <w:r>
        <w:t xml:space="preserve"> false;</w:t>
      </w:r>
    </w:p>
    <w:p w14:paraId="0C82FA51" w14:textId="77777777" w:rsidR="006649C0" w:rsidRDefault="006649C0" w:rsidP="006649C0">
      <w:pPr>
        <w:ind w:firstLineChars="0" w:firstLine="0"/>
      </w:pPr>
      <w:r>
        <w:tab/>
        <w:t>@Override</w:t>
      </w:r>
    </w:p>
    <w:p w14:paraId="17C9BA10" w14:textId="77777777" w:rsidR="006649C0" w:rsidRDefault="006649C0" w:rsidP="006649C0">
      <w:pPr>
        <w:ind w:firstLineChars="0" w:firstLine="0"/>
      </w:pPr>
      <w:r>
        <w:tab/>
        <w:t xml:space="preserve">public void </w:t>
      </w:r>
      <w:proofErr w:type="gramStart"/>
      <w:r>
        <w:t>startElement(</w:t>
      </w:r>
      <w:proofErr w:type="gramEnd"/>
      <w:r>
        <w:t>String uri, String localName, String qName, Attributes attributes) throws SAXException {</w:t>
      </w:r>
    </w:p>
    <w:p w14:paraId="30F3B9FA" w14:textId="77777777" w:rsidR="006649C0" w:rsidRDefault="006649C0" w:rsidP="006649C0">
      <w:pPr>
        <w:ind w:firstLineChars="0" w:firstLine="0"/>
      </w:pPr>
      <w:r>
        <w:tab/>
      </w:r>
      <w:r>
        <w:tab/>
        <w:t xml:space="preserve">// TODO </w:t>
      </w:r>
      <w:r>
        <w:t>自动生成的方法存根</w:t>
      </w:r>
    </w:p>
    <w:p w14:paraId="11326E36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super.startElement</w:t>
      </w:r>
      <w:proofErr w:type="gramEnd"/>
      <w:r>
        <w:t>(uri, localName, qName, attributes);</w:t>
      </w:r>
    </w:p>
    <w:p w14:paraId="56BABE8B" w14:textId="77777777" w:rsidR="006649C0" w:rsidRDefault="006649C0" w:rsidP="006649C0">
      <w:pPr>
        <w:ind w:firstLineChars="0" w:firstLine="0"/>
      </w:pPr>
      <w:r>
        <w:tab/>
        <w:t xml:space="preserve">    </w:t>
      </w:r>
      <w:proofErr w:type="gramStart"/>
      <w:r>
        <w:t>if(</w:t>
      </w:r>
      <w:proofErr w:type="gramEnd"/>
      <w:r>
        <w:t>"name" ==qName) {</w:t>
      </w:r>
    </w:p>
    <w:p w14:paraId="552CCBC9" w14:textId="77777777" w:rsidR="006649C0" w:rsidRDefault="006649C0" w:rsidP="006649C0">
      <w:pPr>
        <w:ind w:firstLineChars="0" w:firstLine="0"/>
      </w:pPr>
      <w:r>
        <w:tab/>
        <w:t xml:space="preserve">    </w:t>
      </w:r>
      <w:r>
        <w:tab/>
        <w:t>flag = true;</w:t>
      </w:r>
    </w:p>
    <w:p w14:paraId="3292D070" w14:textId="77777777" w:rsidR="006649C0" w:rsidRDefault="006649C0" w:rsidP="006649C0">
      <w:pPr>
        <w:ind w:firstLineChars="0" w:firstLine="0"/>
      </w:pPr>
      <w:r>
        <w:tab/>
        <w:t xml:space="preserve">   }</w:t>
      </w:r>
    </w:p>
    <w:p w14:paraId="45531A2D" w14:textId="77777777" w:rsidR="006649C0" w:rsidRDefault="006649C0" w:rsidP="006649C0">
      <w:pPr>
        <w:ind w:firstLineChars="0" w:firstLine="0"/>
      </w:pPr>
      <w:r>
        <w:t xml:space="preserve">    </w:t>
      </w:r>
    </w:p>
    <w:p w14:paraId="202000BF" w14:textId="77777777" w:rsidR="006649C0" w:rsidRDefault="006649C0" w:rsidP="006649C0">
      <w:pPr>
        <w:ind w:firstLineChars="0" w:firstLine="0"/>
      </w:pPr>
      <w:r>
        <w:t xml:space="preserve">    }</w:t>
      </w:r>
    </w:p>
    <w:p w14:paraId="06C97569" w14:textId="77777777" w:rsidR="006649C0" w:rsidRDefault="006649C0" w:rsidP="006649C0">
      <w:pPr>
        <w:ind w:firstLineChars="0" w:firstLine="0"/>
      </w:pPr>
    </w:p>
    <w:p w14:paraId="79A9DE56" w14:textId="77777777" w:rsidR="006649C0" w:rsidRDefault="006649C0" w:rsidP="006649C0">
      <w:pPr>
        <w:ind w:firstLineChars="0" w:firstLine="0"/>
      </w:pPr>
      <w:r>
        <w:tab/>
        <w:t>@Override</w:t>
      </w:r>
    </w:p>
    <w:p w14:paraId="04C374FE" w14:textId="77777777" w:rsidR="006649C0" w:rsidRDefault="006649C0" w:rsidP="006649C0">
      <w:pPr>
        <w:ind w:firstLineChars="0" w:firstLine="0"/>
      </w:pPr>
      <w:r>
        <w:tab/>
        <w:t>public void characters(</w:t>
      </w:r>
      <w:proofErr w:type="gramStart"/>
      <w:r>
        <w:t>char[</w:t>
      </w:r>
      <w:proofErr w:type="gramEnd"/>
      <w:r>
        <w:t>] ch, int start, int length) throws SAXException {</w:t>
      </w:r>
    </w:p>
    <w:p w14:paraId="596BEF8A" w14:textId="77777777" w:rsidR="006649C0" w:rsidRDefault="006649C0" w:rsidP="006649C0">
      <w:pPr>
        <w:ind w:firstLineChars="0" w:firstLine="0"/>
      </w:pPr>
      <w:r>
        <w:tab/>
      </w:r>
      <w:r>
        <w:tab/>
        <w:t xml:space="preserve">// TODO </w:t>
      </w:r>
      <w:r>
        <w:t>自动生成的方法存根</w:t>
      </w:r>
    </w:p>
    <w:p w14:paraId="1CD174F9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super.characters</w:t>
      </w:r>
      <w:proofErr w:type="gramEnd"/>
      <w:r>
        <w:t>(ch, start, length);</w:t>
      </w:r>
    </w:p>
    <w:p w14:paraId="2A814741" w14:textId="77777777" w:rsidR="006649C0" w:rsidRDefault="006649C0" w:rsidP="006649C0">
      <w:pPr>
        <w:ind w:firstLineChars="0" w:firstLine="0"/>
      </w:pPr>
      <w:r>
        <w:tab/>
      </w:r>
      <w:r>
        <w:tab/>
        <w:t>if(flag==true) {</w:t>
      </w:r>
    </w:p>
    <w:p w14:paraId="3C975770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  <w:t xml:space="preserve">System.out.println(new </w:t>
      </w:r>
      <w:proofErr w:type="gramStart"/>
      <w:r>
        <w:t>String(</w:t>
      </w:r>
      <w:proofErr w:type="gramEnd"/>
      <w:r>
        <w:t>ch, start, length));</w:t>
      </w:r>
    </w:p>
    <w:p w14:paraId="150240D4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</w:r>
    </w:p>
    <w:p w14:paraId="127DB007" w14:textId="77777777" w:rsidR="006649C0" w:rsidRDefault="006649C0" w:rsidP="006649C0">
      <w:pPr>
        <w:ind w:firstLineChars="0" w:firstLine="0"/>
      </w:pPr>
      <w:r>
        <w:tab/>
      </w:r>
      <w:r>
        <w:tab/>
        <w:t>}</w:t>
      </w:r>
    </w:p>
    <w:p w14:paraId="7AD6BA0E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1AACB029" w14:textId="77777777" w:rsidR="006649C0" w:rsidRDefault="006649C0" w:rsidP="006649C0">
      <w:pPr>
        <w:ind w:firstLineChars="0" w:firstLine="0"/>
      </w:pPr>
      <w:r>
        <w:tab/>
        <w:t>}</w:t>
      </w:r>
    </w:p>
    <w:p w14:paraId="6DEEDF25" w14:textId="77777777" w:rsidR="006649C0" w:rsidRDefault="006649C0" w:rsidP="006649C0">
      <w:pPr>
        <w:ind w:firstLineChars="0" w:firstLine="0"/>
      </w:pPr>
    </w:p>
    <w:p w14:paraId="7FF38EDD" w14:textId="77777777" w:rsidR="006649C0" w:rsidRDefault="006649C0" w:rsidP="006649C0">
      <w:pPr>
        <w:ind w:firstLineChars="0" w:firstLine="0"/>
      </w:pPr>
      <w:r>
        <w:tab/>
        <w:t>@Override</w:t>
      </w:r>
    </w:p>
    <w:p w14:paraId="3DBCC160" w14:textId="77777777" w:rsidR="006649C0" w:rsidRDefault="006649C0" w:rsidP="006649C0">
      <w:pPr>
        <w:ind w:firstLineChars="0" w:firstLine="0"/>
      </w:pPr>
      <w:r>
        <w:tab/>
        <w:t xml:space="preserve">public void </w:t>
      </w:r>
      <w:proofErr w:type="gramStart"/>
      <w:r>
        <w:t>endElement(</w:t>
      </w:r>
      <w:proofErr w:type="gramEnd"/>
      <w:r>
        <w:t>String uri, String localName, String qName) throws SAXException {</w:t>
      </w:r>
    </w:p>
    <w:p w14:paraId="0D535AEB" w14:textId="77777777" w:rsidR="006649C0" w:rsidRDefault="006649C0" w:rsidP="006649C0">
      <w:pPr>
        <w:ind w:firstLineChars="0" w:firstLine="0"/>
      </w:pPr>
      <w:r>
        <w:tab/>
      </w:r>
      <w:r>
        <w:tab/>
        <w:t xml:space="preserve">// TODO </w:t>
      </w:r>
      <w:r>
        <w:t>自动生成的方法存根</w:t>
      </w:r>
    </w:p>
    <w:p w14:paraId="51D39115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super.endElement</w:t>
      </w:r>
      <w:proofErr w:type="gramEnd"/>
      <w:r>
        <w:t>(uri, localName, qName);</w:t>
      </w:r>
    </w:p>
    <w:p w14:paraId="3C71B6CF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if(</w:t>
      </w:r>
      <w:proofErr w:type="gramEnd"/>
      <w:r>
        <w:t>"name" ==qName) {</w:t>
      </w:r>
    </w:p>
    <w:p w14:paraId="717EF76A" w14:textId="77777777" w:rsidR="006649C0" w:rsidRDefault="006649C0" w:rsidP="006649C0">
      <w:pPr>
        <w:ind w:firstLineChars="0" w:firstLine="0"/>
      </w:pPr>
      <w:r>
        <w:tab/>
        <w:t xml:space="preserve">    </w:t>
      </w:r>
      <w:r>
        <w:tab/>
        <w:t>flag = false;</w:t>
      </w:r>
    </w:p>
    <w:p w14:paraId="2EE6A401" w14:textId="77777777" w:rsidR="006649C0" w:rsidRDefault="006649C0" w:rsidP="006649C0">
      <w:pPr>
        <w:ind w:firstLineChars="0" w:firstLine="0"/>
      </w:pPr>
      <w:r>
        <w:tab/>
        <w:t xml:space="preserve">   }</w:t>
      </w:r>
    </w:p>
    <w:p w14:paraId="612E9600" w14:textId="77777777" w:rsidR="006649C0" w:rsidRDefault="006649C0" w:rsidP="006649C0">
      <w:pPr>
        <w:ind w:firstLineChars="0" w:firstLine="0"/>
      </w:pPr>
      <w:r>
        <w:tab/>
        <w:t>}</w:t>
      </w:r>
    </w:p>
    <w:p w14:paraId="533D5D75" w14:textId="77777777" w:rsidR="006649C0" w:rsidRDefault="006649C0" w:rsidP="006649C0">
      <w:pPr>
        <w:ind w:firstLineChars="0" w:firstLine="0"/>
      </w:pPr>
    </w:p>
    <w:p w14:paraId="74373B13" w14:textId="77777777" w:rsidR="006649C0" w:rsidRDefault="006649C0" w:rsidP="006649C0">
      <w:pPr>
        <w:ind w:firstLineChars="0" w:firstLine="0"/>
      </w:pPr>
      <w:r>
        <w:t xml:space="preserve">}  </w:t>
      </w:r>
    </w:p>
    <w:p w14:paraId="05E2457C" w14:textId="77777777" w:rsidR="006649C0" w:rsidRDefault="006649C0" w:rsidP="006649C0">
      <w:pPr>
        <w:ind w:firstLineChars="0" w:firstLine="0"/>
      </w:pPr>
    </w:p>
    <w:p w14:paraId="54906A02" w14:textId="77777777" w:rsidR="006649C0" w:rsidRDefault="006649C0" w:rsidP="006649C0">
      <w:pPr>
        <w:ind w:firstLineChars="0" w:firstLine="0"/>
      </w:pPr>
      <w:r>
        <w:rPr>
          <w:rFonts w:hint="eastAsia"/>
        </w:rPr>
        <w:t>只打印</w:t>
      </w:r>
      <w:r>
        <w:t>name</w:t>
      </w:r>
      <w:r>
        <w:t>值</w:t>
      </w:r>
    </w:p>
    <w:p w14:paraId="433F9EE6" w14:textId="77777777" w:rsidR="006649C0" w:rsidRDefault="006649C0" w:rsidP="006649C0">
      <w:pPr>
        <w:ind w:firstLineChars="0" w:firstLine="0"/>
      </w:pPr>
      <w:r>
        <w:t xml:space="preserve">class MyDefault1 </w:t>
      </w:r>
      <w:proofErr w:type="gramStart"/>
      <w:r>
        <w:t>extends  DefaultHandler</w:t>
      </w:r>
      <w:proofErr w:type="gramEnd"/>
      <w:r>
        <w:t>{</w:t>
      </w:r>
    </w:p>
    <w:p w14:paraId="7ABFC507" w14:textId="77777777" w:rsidR="006649C0" w:rsidRDefault="006649C0" w:rsidP="006649C0">
      <w:pPr>
        <w:ind w:firstLineChars="0" w:firstLine="0"/>
      </w:pPr>
      <w:r>
        <w:t xml:space="preserve">    boolean </w:t>
      </w:r>
      <w:proofErr w:type="gramStart"/>
      <w:r>
        <w:t>flag  =</w:t>
      </w:r>
      <w:proofErr w:type="gramEnd"/>
      <w:r>
        <w:t xml:space="preserve"> false;</w:t>
      </w:r>
    </w:p>
    <w:p w14:paraId="29F697D4" w14:textId="77777777" w:rsidR="006649C0" w:rsidRDefault="006649C0" w:rsidP="006649C0">
      <w:pPr>
        <w:ind w:firstLineChars="0" w:firstLine="0"/>
      </w:pPr>
      <w:r>
        <w:t xml:space="preserve">    int index = 1;</w:t>
      </w:r>
    </w:p>
    <w:p w14:paraId="742B6446" w14:textId="77777777" w:rsidR="006649C0" w:rsidRDefault="006649C0" w:rsidP="006649C0">
      <w:pPr>
        <w:ind w:firstLineChars="0" w:firstLine="0"/>
      </w:pPr>
      <w:r>
        <w:tab/>
        <w:t>@Override</w:t>
      </w:r>
    </w:p>
    <w:p w14:paraId="3FB2BD7A" w14:textId="77777777" w:rsidR="006649C0" w:rsidRDefault="006649C0" w:rsidP="006649C0">
      <w:pPr>
        <w:ind w:firstLineChars="0" w:firstLine="0"/>
      </w:pPr>
      <w:r>
        <w:tab/>
        <w:t xml:space="preserve">public void </w:t>
      </w:r>
      <w:proofErr w:type="gramStart"/>
      <w:r>
        <w:t>startElement(</w:t>
      </w:r>
      <w:proofErr w:type="gramEnd"/>
      <w:r>
        <w:t>String uri, String localName, String qName, Attributes attributes) throws SAXException {</w:t>
      </w:r>
    </w:p>
    <w:p w14:paraId="471BC876" w14:textId="77777777" w:rsidR="006649C0" w:rsidRDefault="006649C0" w:rsidP="006649C0">
      <w:pPr>
        <w:ind w:firstLineChars="0" w:firstLine="0"/>
      </w:pPr>
      <w:r>
        <w:tab/>
      </w:r>
      <w:r>
        <w:tab/>
        <w:t xml:space="preserve">// TODO </w:t>
      </w:r>
      <w:r>
        <w:t>自动生成的方法存根</w:t>
      </w:r>
    </w:p>
    <w:p w14:paraId="0FE63A3A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super.startElement</w:t>
      </w:r>
      <w:proofErr w:type="gramEnd"/>
      <w:r>
        <w:t>(uri, localName, qName, attributes);</w:t>
      </w:r>
    </w:p>
    <w:p w14:paraId="0E547101" w14:textId="77777777" w:rsidR="006649C0" w:rsidRDefault="006649C0" w:rsidP="006649C0">
      <w:pPr>
        <w:ind w:firstLineChars="0" w:firstLine="0"/>
      </w:pPr>
      <w:r>
        <w:tab/>
        <w:t xml:space="preserve">    </w:t>
      </w:r>
      <w:proofErr w:type="gramStart"/>
      <w:r>
        <w:t>if(</w:t>
      </w:r>
      <w:proofErr w:type="gramEnd"/>
      <w:r>
        <w:t>"name" ==qName) {</w:t>
      </w:r>
    </w:p>
    <w:p w14:paraId="587FF41A" w14:textId="77777777" w:rsidR="006649C0" w:rsidRDefault="006649C0" w:rsidP="006649C0">
      <w:pPr>
        <w:ind w:firstLineChars="0" w:firstLine="0"/>
      </w:pPr>
      <w:r>
        <w:tab/>
        <w:t xml:space="preserve">    </w:t>
      </w:r>
      <w:r>
        <w:tab/>
        <w:t>flag = true;</w:t>
      </w:r>
    </w:p>
    <w:p w14:paraId="3FC460E3" w14:textId="77777777" w:rsidR="006649C0" w:rsidRDefault="006649C0" w:rsidP="006649C0">
      <w:pPr>
        <w:ind w:firstLineChars="0" w:firstLine="0"/>
      </w:pPr>
      <w:r>
        <w:tab/>
        <w:t xml:space="preserve">   }</w:t>
      </w:r>
    </w:p>
    <w:p w14:paraId="6BC5BD54" w14:textId="77777777" w:rsidR="006649C0" w:rsidRDefault="006649C0" w:rsidP="006649C0">
      <w:pPr>
        <w:ind w:firstLineChars="0" w:firstLine="0"/>
      </w:pPr>
      <w:r>
        <w:tab/>
        <w:t xml:space="preserve">    </w:t>
      </w:r>
    </w:p>
    <w:p w14:paraId="1BFD29B1" w14:textId="77777777" w:rsidR="006649C0" w:rsidRDefault="006649C0" w:rsidP="006649C0">
      <w:pPr>
        <w:ind w:firstLineChars="0" w:firstLine="0"/>
      </w:pPr>
      <w:r>
        <w:t xml:space="preserve">    </w:t>
      </w:r>
    </w:p>
    <w:p w14:paraId="5A352D9C" w14:textId="77777777" w:rsidR="006649C0" w:rsidRDefault="006649C0" w:rsidP="006649C0">
      <w:pPr>
        <w:ind w:firstLineChars="0" w:firstLine="0"/>
      </w:pPr>
      <w:r>
        <w:t xml:space="preserve">    }</w:t>
      </w:r>
    </w:p>
    <w:p w14:paraId="4523B05C" w14:textId="77777777" w:rsidR="006649C0" w:rsidRDefault="006649C0" w:rsidP="006649C0">
      <w:pPr>
        <w:ind w:firstLineChars="0" w:firstLine="0"/>
      </w:pPr>
    </w:p>
    <w:p w14:paraId="0531887A" w14:textId="77777777" w:rsidR="006649C0" w:rsidRDefault="006649C0" w:rsidP="006649C0">
      <w:pPr>
        <w:ind w:firstLineChars="0" w:firstLine="0"/>
      </w:pPr>
      <w:r>
        <w:tab/>
        <w:t>@Override</w:t>
      </w:r>
    </w:p>
    <w:p w14:paraId="584D55A2" w14:textId="77777777" w:rsidR="006649C0" w:rsidRDefault="006649C0" w:rsidP="006649C0">
      <w:pPr>
        <w:ind w:firstLineChars="0" w:firstLine="0"/>
      </w:pPr>
      <w:r>
        <w:tab/>
        <w:t>public void characters(</w:t>
      </w:r>
      <w:proofErr w:type="gramStart"/>
      <w:r>
        <w:t>char[</w:t>
      </w:r>
      <w:proofErr w:type="gramEnd"/>
      <w:r>
        <w:t>] ch, int start, int length) throws SAXException {</w:t>
      </w:r>
    </w:p>
    <w:p w14:paraId="29DB133A" w14:textId="77777777" w:rsidR="006649C0" w:rsidRDefault="006649C0" w:rsidP="006649C0">
      <w:pPr>
        <w:ind w:firstLineChars="0" w:firstLine="0"/>
      </w:pPr>
      <w:r>
        <w:tab/>
      </w:r>
      <w:r>
        <w:tab/>
        <w:t xml:space="preserve">// TODO </w:t>
      </w:r>
      <w:r>
        <w:t>自动生成的方法存根</w:t>
      </w:r>
    </w:p>
    <w:p w14:paraId="547D56B6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super.characters</w:t>
      </w:r>
      <w:proofErr w:type="gramEnd"/>
      <w:r>
        <w:t>(ch, start, length);</w:t>
      </w:r>
    </w:p>
    <w:p w14:paraId="67745842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if(</w:t>
      </w:r>
      <w:proofErr w:type="gramEnd"/>
      <w:r>
        <w:t>flag==true &amp;&amp; index == 2) {</w:t>
      </w:r>
    </w:p>
    <w:p w14:paraId="756ADB80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  <w:t xml:space="preserve">System.out.println(new </w:t>
      </w:r>
      <w:proofErr w:type="gramStart"/>
      <w:r>
        <w:t>String(</w:t>
      </w:r>
      <w:proofErr w:type="gramEnd"/>
      <w:r>
        <w:t>ch, start, length));</w:t>
      </w:r>
    </w:p>
    <w:p w14:paraId="1F73C38D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</w:r>
    </w:p>
    <w:p w14:paraId="3721AA0D" w14:textId="77777777" w:rsidR="006649C0" w:rsidRDefault="006649C0" w:rsidP="006649C0">
      <w:pPr>
        <w:ind w:firstLineChars="0" w:firstLine="0"/>
      </w:pPr>
      <w:r>
        <w:tab/>
      </w:r>
      <w:r>
        <w:tab/>
        <w:t>}</w:t>
      </w:r>
    </w:p>
    <w:p w14:paraId="2185868C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1A8769D3" w14:textId="77777777" w:rsidR="006649C0" w:rsidRDefault="006649C0" w:rsidP="006649C0">
      <w:pPr>
        <w:ind w:firstLineChars="0" w:firstLine="0"/>
      </w:pPr>
      <w:r>
        <w:tab/>
        <w:t>}</w:t>
      </w:r>
    </w:p>
    <w:p w14:paraId="57F389A2" w14:textId="77777777" w:rsidR="006649C0" w:rsidRDefault="006649C0" w:rsidP="006649C0">
      <w:pPr>
        <w:ind w:firstLineChars="0" w:firstLine="0"/>
      </w:pPr>
    </w:p>
    <w:p w14:paraId="34F3FEB8" w14:textId="77777777" w:rsidR="006649C0" w:rsidRDefault="006649C0" w:rsidP="006649C0">
      <w:pPr>
        <w:ind w:firstLineChars="0" w:firstLine="0"/>
      </w:pPr>
      <w:r>
        <w:tab/>
        <w:t>@Override</w:t>
      </w:r>
    </w:p>
    <w:p w14:paraId="0F7F9DC8" w14:textId="77777777" w:rsidR="006649C0" w:rsidRDefault="006649C0" w:rsidP="006649C0">
      <w:pPr>
        <w:ind w:firstLineChars="0" w:firstLine="0"/>
      </w:pPr>
      <w:r>
        <w:tab/>
        <w:t xml:space="preserve">public void </w:t>
      </w:r>
      <w:proofErr w:type="gramStart"/>
      <w:r>
        <w:t>endElement(</w:t>
      </w:r>
      <w:proofErr w:type="gramEnd"/>
      <w:r>
        <w:t>String uri, String localName, String qName) throws SAXException {</w:t>
      </w:r>
    </w:p>
    <w:p w14:paraId="2DD4B954" w14:textId="77777777" w:rsidR="006649C0" w:rsidRDefault="006649C0" w:rsidP="006649C0">
      <w:pPr>
        <w:ind w:firstLineChars="0" w:firstLine="0"/>
      </w:pPr>
      <w:r>
        <w:tab/>
      </w:r>
      <w:r>
        <w:tab/>
        <w:t xml:space="preserve">// TODO </w:t>
      </w:r>
      <w:r>
        <w:t>自动生成的方法存根</w:t>
      </w:r>
    </w:p>
    <w:p w14:paraId="54D6A3C8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super.endElement</w:t>
      </w:r>
      <w:proofErr w:type="gramEnd"/>
      <w:r>
        <w:t>(uri, localName, qName);</w:t>
      </w:r>
    </w:p>
    <w:p w14:paraId="49560872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if(</w:t>
      </w:r>
      <w:proofErr w:type="gramEnd"/>
      <w:r>
        <w:t>"name" ==qName) {</w:t>
      </w:r>
    </w:p>
    <w:p w14:paraId="048EE0A0" w14:textId="77777777" w:rsidR="006649C0" w:rsidRDefault="006649C0" w:rsidP="006649C0">
      <w:pPr>
        <w:ind w:firstLineChars="0" w:firstLine="0"/>
      </w:pPr>
      <w:r>
        <w:tab/>
        <w:t xml:space="preserve">    </w:t>
      </w:r>
      <w:r>
        <w:tab/>
        <w:t>flag = false;</w:t>
      </w:r>
    </w:p>
    <w:p w14:paraId="784BFA1E" w14:textId="77777777" w:rsidR="006649C0" w:rsidRDefault="006649C0" w:rsidP="006649C0">
      <w:pPr>
        <w:ind w:firstLineChars="0" w:firstLine="0"/>
      </w:pPr>
      <w:r>
        <w:tab/>
        <w:t xml:space="preserve">    </w:t>
      </w:r>
      <w:r>
        <w:tab/>
        <w:t>index++;</w:t>
      </w:r>
    </w:p>
    <w:p w14:paraId="15C7403F" w14:textId="77777777" w:rsidR="006649C0" w:rsidRDefault="006649C0" w:rsidP="006649C0">
      <w:pPr>
        <w:ind w:firstLineChars="0" w:firstLine="0"/>
      </w:pPr>
      <w:r>
        <w:tab/>
        <w:t xml:space="preserve">   }</w:t>
      </w:r>
    </w:p>
    <w:p w14:paraId="17F8615E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2EBC1AA2" w14:textId="77777777" w:rsidR="006649C0" w:rsidRDefault="006649C0" w:rsidP="006649C0">
      <w:pPr>
        <w:ind w:firstLineChars="0" w:firstLine="0"/>
      </w:pPr>
      <w:r>
        <w:tab/>
        <w:t>}</w:t>
      </w:r>
    </w:p>
    <w:p w14:paraId="01567745" w14:textId="77777777" w:rsidR="006649C0" w:rsidRDefault="006649C0" w:rsidP="006649C0">
      <w:pPr>
        <w:ind w:firstLineChars="0" w:firstLine="0"/>
      </w:pPr>
    </w:p>
    <w:p w14:paraId="6D2A514E" w14:textId="77777777" w:rsidR="006649C0" w:rsidRDefault="006649C0" w:rsidP="006649C0">
      <w:pPr>
        <w:ind w:firstLineChars="0" w:firstLine="0"/>
      </w:pPr>
      <w:r>
        <w:t xml:space="preserve">}  </w:t>
      </w:r>
    </w:p>
    <w:p w14:paraId="0B7E02DE" w14:textId="77777777" w:rsidR="006649C0" w:rsidRDefault="006649C0" w:rsidP="006649C0">
      <w:pPr>
        <w:ind w:firstLineChars="0" w:firstLine="0"/>
      </w:pPr>
    </w:p>
    <w:p w14:paraId="7C40C275" w14:textId="77777777" w:rsidR="006649C0" w:rsidRDefault="006649C0" w:rsidP="006649C0">
      <w:pPr>
        <w:ind w:firstLineChars="0" w:firstLine="0"/>
      </w:pPr>
      <w:r>
        <w:t>***</w:t>
      </w:r>
      <w:r>
        <w:t>执行</w:t>
      </w:r>
      <w:r>
        <w:t>parse</w:t>
      </w:r>
      <w:r>
        <w:t>方法，第一个参数</w:t>
      </w:r>
      <w:r>
        <w:t>xm1</w:t>
      </w:r>
      <w:r>
        <w:t>路径，第二个参数是事件处理器</w:t>
      </w:r>
    </w:p>
    <w:p w14:paraId="5B70EB1A" w14:textId="77777777" w:rsidR="006649C0" w:rsidRDefault="006649C0" w:rsidP="006649C0">
      <w:pPr>
        <w:ind w:firstLineChars="0" w:firstLine="0"/>
      </w:pPr>
      <w:r>
        <w:t>***</w:t>
      </w:r>
      <w:r>
        <w:t>创建一个类，继承事件处理器的类，</w:t>
      </w:r>
    </w:p>
    <w:p w14:paraId="15F8342B" w14:textId="77777777" w:rsidR="006649C0" w:rsidRDefault="006649C0" w:rsidP="006649C0">
      <w:pPr>
        <w:ind w:firstLineChars="0" w:firstLine="0"/>
      </w:pPr>
      <w:r>
        <w:t>***</w:t>
      </w:r>
      <w:r>
        <w:t>重写里面的三个方法</w:t>
      </w:r>
    </w:p>
    <w:p w14:paraId="6DF6026D" w14:textId="77777777" w:rsidR="006649C0" w:rsidRDefault="006649C0" w:rsidP="006649C0">
      <w:pPr>
        <w:ind w:firstLineChars="0" w:firstLine="0"/>
      </w:pPr>
      <w:r>
        <w:t>*</w:t>
      </w:r>
      <w:r>
        <w:t>获取到所有的</w:t>
      </w:r>
      <w:r>
        <w:t>name</w:t>
      </w:r>
      <w:r>
        <w:t>元素的值</w:t>
      </w:r>
    </w:p>
    <w:p w14:paraId="11C80144" w14:textId="77777777" w:rsidR="006649C0" w:rsidRDefault="006649C0" w:rsidP="006649C0">
      <w:pPr>
        <w:ind w:firstLineChars="0" w:firstLine="0"/>
      </w:pPr>
      <w:r>
        <w:t>**</w:t>
      </w:r>
      <w:r>
        <w:t>定义一个成员变量</w:t>
      </w:r>
      <w:r>
        <w:t>flag=false</w:t>
      </w:r>
    </w:p>
    <w:p w14:paraId="40E5564F" w14:textId="77777777" w:rsidR="006649C0" w:rsidRDefault="006649C0" w:rsidP="006649C0">
      <w:pPr>
        <w:ind w:firstLineChars="0" w:firstLine="0"/>
      </w:pPr>
      <w:r>
        <w:t>**</w:t>
      </w:r>
      <w:r>
        <w:t>判断开始方法是否是</w:t>
      </w:r>
      <w:r>
        <w:t>name</w:t>
      </w:r>
      <w:r>
        <w:t>元素，如果是</w:t>
      </w:r>
      <w:r>
        <w:t>name</w:t>
      </w:r>
      <w:r>
        <w:t>元素，把</w:t>
      </w:r>
      <w:r>
        <w:t>flag</w:t>
      </w:r>
      <w:r>
        <w:t>值设置成</w:t>
      </w:r>
      <w:r>
        <w:t>true</w:t>
      </w:r>
    </w:p>
    <w:p w14:paraId="392CEEEA" w14:textId="77777777" w:rsidR="006649C0" w:rsidRDefault="006649C0" w:rsidP="006649C0">
      <w:pPr>
        <w:ind w:firstLineChars="0" w:firstLine="0"/>
      </w:pPr>
      <w:r>
        <w:t>**</w:t>
      </w:r>
      <w:r>
        <w:t>如果</w:t>
      </w:r>
      <w:r>
        <w:t>flag</w:t>
      </w:r>
      <w:r>
        <w:t>值是</w:t>
      </w:r>
      <w:r>
        <w:t>true</w:t>
      </w:r>
      <w:r>
        <w:t>，在</w:t>
      </w:r>
      <w:r>
        <w:t>characters</w:t>
      </w:r>
      <w:r>
        <w:t>方法里面打印内容</w:t>
      </w:r>
    </w:p>
    <w:p w14:paraId="0BD65529" w14:textId="77777777" w:rsidR="006649C0" w:rsidRDefault="006649C0" w:rsidP="006649C0">
      <w:pPr>
        <w:ind w:firstLineChars="0" w:firstLine="0"/>
      </w:pPr>
      <w:r>
        <w:t>**</w:t>
      </w:r>
      <w:r>
        <w:t>当执行到结束方法时候，把</w:t>
      </w:r>
      <w:r>
        <w:t>flag</w:t>
      </w:r>
      <w:r>
        <w:t>值设置成</w:t>
      </w:r>
      <w:r>
        <w:t>false</w:t>
      </w:r>
    </w:p>
    <w:p w14:paraId="388DCAAE" w14:textId="77777777" w:rsidR="006649C0" w:rsidRDefault="006649C0" w:rsidP="006649C0">
      <w:pPr>
        <w:ind w:firstLineChars="0" w:firstLine="0"/>
      </w:pPr>
      <w:r>
        <w:t>*</w:t>
      </w:r>
      <w:r>
        <w:t>获取第一个</w:t>
      </w:r>
      <w:r>
        <w:t>name</w:t>
      </w:r>
      <w:r>
        <w:t>元素的值</w:t>
      </w:r>
      <w:r>
        <w:t>I</w:t>
      </w:r>
    </w:p>
    <w:p w14:paraId="32A5454F" w14:textId="77777777" w:rsidR="006649C0" w:rsidRDefault="006649C0" w:rsidP="006649C0">
      <w:pPr>
        <w:ind w:firstLineChars="0" w:firstLine="0"/>
      </w:pPr>
      <w:r>
        <w:t>**</w:t>
      </w:r>
      <w:r>
        <w:t>定义一个成员变量</w:t>
      </w:r>
      <w:r>
        <w:t>idx=1</w:t>
      </w:r>
    </w:p>
    <w:p w14:paraId="0960C836" w14:textId="77777777" w:rsidR="006649C0" w:rsidRDefault="006649C0" w:rsidP="006649C0">
      <w:pPr>
        <w:ind w:firstLineChars="0" w:firstLine="0"/>
      </w:pPr>
      <w:r>
        <w:t>**</w:t>
      </w:r>
      <w:r>
        <w:t>在结束方法时候，</w:t>
      </w:r>
      <w:r>
        <w:t>idx+1 idx+H</w:t>
      </w:r>
    </w:p>
    <w:p w14:paraId="60ED714B" w14:textId="77777777" w:rsidR="006649C0" w:rsidRDefault="006649C0" w:rsidP="006649C0">
      <w:pPr>
        <w:ind w:firstLineChars="0" w:firstLine="0"/>
      </w:pPr>
      <w:r>
        <w:t>**</w:t>
      </w:r>
      <w:r>
        <w:t>想要打印出第一个</w:t>
      </w:r>
      <w:r>
        <w:t>name</w:t>
      </w:r>
      <w:r>
        <w:t>元素的值，</w:t>
      </w:r>
    </w:p>
    <w:p w14:paraId="1020347F" w14:textId="77777777" w:rsidR="006649C0" w:rsidRDefault="006649C0" w:rsidP="006649C0">
      <w:pPr>
        <w:ind w:firstLineChars="0" w:firstLine="0"/>
      </w:pPr>
      <w:r>
        <w:t>-</w:t>
      </w:r>
      <w:r>
        <w:t>在</w:t>
      </w:r>
      <w:r>
        <w:t>characters</w:t>
      </w:r>
      <w:r>
        <w:t>方法里面判断，</w:t>
      </w:r>
    </w:p>
    <w:p w14:paraId="3E8AB558" w14:textId="77777777" w:rsidR="006649C0" w:rsidRDefault="006649C0" w:rsidP="006649C0">
      <w:pPr>
        <w:ind w:firstLineChars="0" w:firstLine="0"/>
      </w:pPr>
      <w:r>
        <w:t>--</w:t>
      </w:r>
      <w:r>
        <w:t>判断</w:t>
      </w:r>
      <w:r>
        <w:t>flag=true</w:t>
      </w:r>
      <w:r>
        <w:t>并且</w:t>
      </w:r>
      <w:r>
        <w:t>idx==1</w:t>
      </w:r>
      <w:r>
        <w:t>，在打印内容</w:t>
      </w:r>
      <w:r>
        <w:t xml:space="preserve">   </w:t>
      </w:r>
    </w:p>
    <w:p w14:paraId="6A5BB633" w14:textId="77777777" w:rsidR="006649C0" w:rsidRDefault="006649C0" w:rsidP="004F5D40">
      <w:pPr>
        <w:pStyle w:val="2"/>
      </w:pPr>
      <w:r>
        <w:t>5</w:t>
      </w:r>
      <w:r>
        <w:t>、使用</w:t>
      </w:r>
      <w:r>
        <w:t>dom4j</w:t>
      </w:r>
      <w:r>
        <w:t>解析</w:t>
      </w:r>
      <w:r>
        <w:t>xml</w:t>
      </w:r>
    </w:p>
    <w:p w14:paraId="5B69BC6F" w14:textId="77777777" w:rsidR="006649C0" w:rsidRDefault="006649C0" w:rsidP="006649C0">
      <w:pPr>
        <w:ind w:firstLineChars="0" w:firstLine="0"/>
      </w:pPr>
      <w:r>
        <w:t>DOM</w:t>
      </w:r>
      <w:r>
        <w:t>在解析的时候把整个</w:t>
      </w:r>
      <w:r>
        <w:t>XML</w:t>
      </w:r>
      <w:r>
        <w:t>文件映射到</w:t>
      </w:r>
      <w:r>
        <w:t>Document</w:t>
      </w:r>
      <w:r>
        <w:t>的树型结构中，</w:t>
      </w:r>
      <w:r>
        <w:t>XML</w:t>
      </w:r>
      <w:r>
        <w:t>中的元素、属性、文本都能在</w:t>
      </w:r>
      <w:r>
        <w:t>Document</w:t>
      </w:r>
      <w:r>
        <w:t>中看清，但是它消耗内存、查询速度慢。</w:t>
      </w:r>
      <w:r>
        <w:t>SAX</w:t>
      </w:r>
      <w:r>
        <w:t>是基于事件的解析，</w:t>
      </w:r>
      <w:proofErr w:type="gramStart"/>
      <w:r>
        <w:t>解析器</w:t>
      </w:r>
      <w:proofErr w:type="gramEnd"/>
      <w:r>
        <w:t>在读取</w:t>
      </w:r>
      <w:r>
        <w:t>XML</w:t>
      </w:r>
      <w:r>
        <w:t>时根据读取的数据产生相应的事件，由应用程序实现相应的事件处理，所以它的解析速度快，内存占用少。但是它需要应用程序自身处理</w:t>
      </w:r>
      <w:proofErr w:type="gramStart"/>
      <w:r>
        <w:t>解析器</w:t>
      </w:r>
      <w:proofErr w:type="gramEnd"/>
      <w:r>
        <w:t>的状态，实现起来比较麻烦，而且它只支持对</w:t>
      </w:r>
      <w:r>
        <w:t>XML</w:t>
      </w:r>
      <w:r>
        <w:t>文件的读取，不支持写入。</w:t>
      </w:r>
    </w:p>
    <w:p w14:paraId="026EDC79" w14:textId="77777777" w:rsidR="006649C0" w:rsidRDefault="006649C0" w:rsidP="006649C0">
      <w:pPr>
        <w:ind w:firstLineChars="0" w:firstLine="0"/>
      </w:pPr>
      <w:r>
        <w:t xml:space="preserve">         Dom4j </w:t>
      </w:r>
      <w:r>
        <w:t>是一个组织，针对</w:t>
      </w:r>
      <w:r>
        <w:t>xml</w:t>
      </w:r>
      <w:r>
        <w:t>得劲解析，提供</w:t>
      </w:r>
      <w:proofErr w:type="gramStart"/>
      <w:r>
        <w:t>解析器</w:t>
      </w:r>
      <w:proofErr w:type="gramEnd"/>
      <w:r>
        <w:t>dom4j</w:t>
      </w:r>
    </w:p>
    <w:p w14:paraId="6316B4FB" w14:textId="77777777" w:rsidR="004626FE" w:rsidRDefault="006649C0" w:rsidP="004626FE">
      <w:pPr>
        <w:ind w:firstLine="420"/>
      </w:pPr>
      <w:r>
        <w:t xml:space="preserve">         Dom4j</w:t>
      </w:r>
      <w:r>
        <w:t>不是</w:t>
      </w:r>
      <w:r>
        <w:t>javase</w:t>
      </w:r>
      <w:r>
        <w:t>的一部分，要想使用第一步需要怎么</w:t>
      </w:r>
    </w:p>
    <w:p w14:paraId="6E76D038" w14:textId="728F171C" w:rsidR="006649C0" w:rsidRDefault="006649C0" w:rsidP="00F62409">
      <w:pPr>
        <w:pStyle w:val="3"/>
      </w:pPr>
      <w:r>
        <w:t>导入</w:t>
      </w:r>
      <w:r>
        <w:t>dom4j</w:t>
      </w:r>
      <w:r>
        <w:t>提供的</w:t>
      </w:r>
      <w:r>
        <w:t>jar</w:t>
      </w:r>
      <w:r>
        <w:t>包</w:t>
      </w:r>
      <w:r w:rsidR="004626FE">
        <w:rPr>
          <w:rFonts w:hint="eastAsia"/>
        </w:rPr>
        <w:t>(</w:t>
      </w:r>
      <w:r w:rsidR="004626FE">
        <w:rPr>
          <w:rFonts w:hint="eastAsia"/>
        </w:rPr>
        <w:t>项目上有红色感叹号，表示缺少</w:t>
      </w:r>
      <w:r w:rsidR="004626FE">
        <w:rPr>
          <w:rFonts w:hint="eastAsia"/>
        </w:rPr>
        <w:t>jar</w:t>
      </w:r>
      <w:r w:rsidR="004626FE">
        <w:rPr>
          <w:rFonts w:hint="eastAsia"/>
        </w:rPr>
        <w:t>包。</w:t>
      </w:r>
      <w:r w:rsidR="004626FE">
        <w:rPr>
          <w:rFonts w:hint="eastAsia"/>
        </w:rPr>
        <w:t>)</w:t>
      </w:r>
    </w:p>
    <w:p w14:paraId="5F1EF272" w14:textId="201CD714" w:rsidR="006649C0" w:rsidRDefault="006649C0" w:rsidP="00A63C6B">
      <w:pPr>
        <w:ind w:firstLine="420"/>
      </w:pPr>
      <w:r>
        <w:t>导入方法</w:t>
      </w:r>
      <w:r w:rsidR="004626FE">
        <w:rPr>
          <w:rFonts w:hint="eastAsia"/>
        </w:rPr>
        <w:t>：</w:t>
      </w:r>
      <w:r w:rsidR="004626FE">
        <w:rPr>
          <w:rFonts w:hint="eastAsia"/>
        </w:rPr>
        <w:t>1)</w:t>
      </w:r>
      <w:r>
        <w:t>创建一个</w:t>
      </w:r>
      <w:r>
        <w:t>lib</w:t>
      </w:r>
      <w:r>
        <w:t>文件夹，复制文件到</w:t>
      </w:r>
      <w:r>
        <w:t>lib</w:t>
      </w:r>
      <w:r>
        <w:t>文件夹下</w:t>
      </w:r>
    </w:p>
    <w:p w14:paraId="4147F43A" w14:textId="048C88E2" w:rsidR="006649C0" w:rsidRDefault="006649C0" w:rsidP="00A63C6B">
      <w:pPr>
        <w:ind w:firstLine="420"/>
      </w:pPr>
      <w:r>
        <w:t xml:space="preserve">         </w:t>
      </w:r>
      <w:r w:rsidR="004626FE">
        <w:t xml:space="preserve"> 2)</w:t>
      </w:r>
      <w:r>
        <w:t>右键点击</w:t>
      </w:r>
      <w:r>
        <w:t>jar</w:t>
      </w:r>
      <w:r>
        <w:t>包</w:t>
      </w:r>
      <w:r>
        <w:t xml:space="preserve"> build path add to buildpath</w:t>
      </w:r>
    </w:p>
    <w:p w14:paraId="007135BB" w14:textId="767691F1" w:rsidR="006649C0" w:rsidRDefault="006649C0" w:rsidP="00A63C6B">
      <w:pPr>
        <w:ind w:firstLine="420"/>
      </w:pPr>
      <w:r>
        <w:t xml:space="preserve">          </w:t>
      </w:r>
      <w:r w:rsidR="004626FE">
        <w:t>3)</w:t>
      </w:r>
      <w:r>
        <w:t>看到</w:t>
      </w:r>
      <w:r>
        <w:t>jar</w:t>
      </w:r>
      <w:r>
        <w:t>包</w:t>
      </w:r>
      <w:r>
        <w:t xml:space="preserve"> </w:t>
      </w:r>
      <w:r>
        <w:t>变成奶瓶的样子表示导入成功</w:t>
      </w:r>
      <w:r w:rsidR="004626FE">
        <w:rPr>
          <w:rFonts w:hint="eastAsia"/>
        </w:rPr>
        <w:t>。</w:t>
      </w:r>
    </w:p>
    <w:p w14:paraId="3DC9C5A9" w14:textId="7442B3E8" w:rsidR="004626FE" w:rsidRDefault="004626FE" w:rsidP="00A63C6B">
      <w:pPr>
        <w:ind w:firstLine="420"/>
      </w:pPr>
      <w:r>
        <w:tab/>
      </w:r>
      <w:r>
        <w:tab/>
        <w:t xml:space="preserve">  4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rPr>
          <w:rFonts w:hint="eastAsia"/>
        </w:rPr>
        <w:t>dom</w:t>
      </w:r>
      <w:r>
        <w:t>4</w:t>
      </w:r>
      <w:r>
        <w:rPr>
          <w:rFonts w:hint="eastAsia"/>
        </w:rPr>
        <w:t>j</w:t>
      </w:r>
      <w:r>
        <w:rPr>
          <w:rFonts w:hint="eastAsia"/>
        </w:rPr>
        <w:t>中，解析的</w:t>
      </w:r>
      <w:r>
        <w:rPr>
          <w:rFonts w:hint="eastAsia"/>
        </w:rPr>
        <w:t>xml</w:t>
      </w:r>
      <w:r>
        <w:rPr>
          <w:rFonts w:hint="eastAsia"/>
        </w:rPr>
        <w:t>文件路径必须为全部英文。</w:t>
      </w:r>
    </w:p>
    <w:p w14:paraId="3DFCB322" w14:textId="0AAD3F7D" w:rsidR="008C691A" w:rsidRDefault="008C691A" w:rsidP="00F62409">
      <w:pPr>
        <w:pStyle w:val="3"/>
      </w:pPr>
      <w:r>
        <w:rPr>
          <w:rFonts w:hint="eastAsia"/>
        </w:rPr>
        <w:t>重点掌握：</w:t>
      </w:r>
    </w:p>
    <w:p w14:paraId="73C8A0D9" w14:textId="77777777" w:rsidR="00D6125C" w:rsidRDefault="00D6125C" w:rsidP="00D6125C">
      <w:pPr>
        <w:ind w:firstLine="420"/>
      </w:pPr>
      <w:r>
        <w:t>public static void main(String[] args) throws DocumentException {</w:t>
      </w:r>
    </w:p>
    <w:p w14:paraId="72CF875C" w14:textId="77777777" w:rsidR="00D6125C" w:rsidRDefault="00D6125C" w:rsidP="00D6125C">
      <w:pPr>
        <w:ind w:firstLine="420"/>
      </w:pPr>
      <w:r>
        <w:tab/>
      </w:r>
      <w:r>
        <w:tab/>
        <w:t>//0.</w:t>
      </w:r>
      <w:r>
        <w:t>引入</w:t>
      </w:r>
      <w:r>
        <w:t>jar</w:t>
      </w:r>
      <w:r>
        <w:t>包</w:t>
      </w:r>
    </w:p>
    <w:p w14:paraId="1E88CF3B" w14:textId="77777777" w:rsidR="00D6125C" w:rsidRDefault="00D6125C" w:rsidP="00D6125C">
      <w:pPr>
        <w:ind w:firstLine="420"/>
      </w:pPr>
      <w:r>
        <w:tab/>
      </w:r>
      <w:r>
        <w:tab/>
      </w:r>
    </w:p>
    <w:p w14:paraId="0182D930" w14:textId="77777777" w:rsidR="00D6125C" w:rsidRDefault="00D6125C" w:rsidP="00D6125C">
      <w:pPr>
        <w:ind w:firstLine="420"/>
      </w:pPr>
      <w:r>
        <w:tab/>
      </w:r>
      <w:r>
        <w:tab/>
        <w:t>//1.</w:t>
      </w:r>
      <w:r>
        <w:t>读取文件形成</w:t>
      </w:r>
      <w:r>
        <w:t>DOM</w:t>
      </w:r>
      <w:r>
        <w:t>树</w:t>
      </w:r>
    </w:p>
    <w:p w14:paraId="13D2B63F" w14:textId="77777777" w:rsidR="00D6125C" w:rsidRDefault="00D6125C" w:rsidP="00D6125C">
      <w:pPr>
        <w:ind w:firstLine="420"/>
      </w:pPr>
      <w:r>
        <w:tab/>
      </w:r>
      <w:r>
        <w:tab/>
      </w:r>
      <w:proofErr w:type="gramStart"/>
      <w:r>
        <w:t>SAXReader  reader</w:t>
      </w:r>
      <w:proofErr w:type="gramEnd"/>
      <w:r>
        <w:t xml:space="preserve"> = new SAXReader();</w:t>
      </w:r>
    </w:p>
    <w:p w14:paraId="15A63E05" w14:textId="77777777" w:rsidR="00D6125C" w:rsidRDefault="00D6125C" w:rsidP="00D6125C">
      <w:pPr>
        <w:ind w:firstLine="420"/>
      </w:pPr>
      <w:r>
        <w:tab/>
      </w:r>
      <w:r>
        <w:tab/>
        <w:t xml:space="preserve">Document doc = </w:t>
      </w:r>
      <w:proofErr w:type="gramStart"/>
      <w:r>
        <w:t>reader.read</w:t>
      </w:r>
      <w:proofErr w:type="gramEnd"/>
      <w:r>
        <w:t>(new File("students.xml"));</w:t>
      </w:r>
    </w:p>
    <w:p w14:paraId="25A60E76" w14:textId="77777777" w:rsidR="00D6125C" w:rsidRDefault="00D6125C" w:rsidP="00D6125C">
      <w:pPr>
        <w:ind w:firstLine="420"/>
      </w:pPr>
      <w:r>
        <w:tab/>
      </w:r>
      <w:r>
        <w:tab/>
      </w:r>
    </w:p>
    <w:p w14:paraId="6E858F62" w14:textId="77777777" w:rsidR="00D6125C" w:rsidRDefault="00D6125C" w:rsidP="00D6125C">
      <w:pPr>
        <w:ind w:firstLine="420"/>
      </w:pPr>
      <w:r>
        <w:tab/>
      </w:r>
      <w:r>
        <w:tab/>
        <w:t>//2.</w:t>
      </w:r>
      <w:r>
        <w:t>获取根节点</w:t>
      </w:r>
      <w:r>
        <w:t>students</w:t>
      </w:r>
    </w:p>
    <w:p w14:paraId="14DA81E0" w14:textId="77777777" w:rsidR="00D6125C" w:rsidRDefault="00D6125C" w:rsidP="00D6125C">
      <w:pPr>
        <w:ind w:firstLine="420"/>
      </w:pPr>
      <w:r>
        <w:tab/>
      </w:r>
      <w:r>
        <w:tab/>
        <w:t xml:space="preserve">Element studentsElem = </w:t>
      </w:r>
      <w:proofErr w:type="gramStart"/>
      <w:r>
        <w:t>doc.getRootElement</w:t>
      </w:r>
      <w:proofErr w:type="gramEnd"/>
      <w:r>
        <w:t>();</w:t>
      </w:r>
    </w:p>
    <w:p w14:paraId="1DB53363" w14:textId="77777777" w:rsidR="00D6125C" w:rsidRDefault="00D6125C" w:rsidP="00D6125C">
      <w:pPr>
        <w:ind w:firstLine="420"/>
      </w:pPr>
      <w:r>
        <w:tab/>
      </w:r>
      <w:r>
        <w:tab/>
      </w:r>
    </w:p>
    <w:p w14:paraId="4B811B9B" w14:textId="77777777" w:rsidR="00D6125C" w:rsidRDefault="00D6125C" w:rsidP="00D6125C">
      <w:pPr>
        <w:ind w:firstLine="420"/>
      </w:pPr>
      <w:r>
        <w:tab/>
      </w:r>
      <w:r>
        <w:tab/>
        <w:t>//3.</w:t>
      </w:r>
      <w:r>
        <w:t>从根节点</w:t>
      </w:r>
      <w:r>
        <w:t>students</w:t>
      </w:r>
      <w:r>
        <w:t>中获取所有的</w:t>
      </w:r>
      <w:r>
        <w:t>student</w:t>
      </w:r>
      <w:r>
        <w:t>信息</w:t>
      </w:r>
    </w:p>
    <w:p w14:paraId="330CDD74" w14:textId="77777777" w:rsidR="00D6125C" w:rsidRDefault="00D6125C" w:rsidP="00D6125C">
      <w:pPr>
        <w:ind w:firstLine="420"/>
      </w:pPr>
      <w:r>
        <w:tab/>
      </w:r>
      <w:r>
        <w:tab/>
        <w:t>Iterator&lt;Element&gt; it = studentsElem.elementIterator();</w:t>
      </w:r>
    </w:p>
    <w:p w14:paraId="0F98844F" w14:textId="77777777" w:rsidR="00D6125C" w:rsidRDefault="00D6125C" w:rsidP="00D6125C">
      <w:pPr>
        <w:ind w:firstLine="420"/>
      </w:pPr>
      <w:r>
        <w:tab/>
      </w:r>
      <w:r>
        <w:tab/>
        <w:t>//4.</w:t>
      </w:r>
      <w:r>
        <w:t>处理所有的</w:t>
      </w:r>
      <w:r>
        <w:t>student</w:t>
      </w:r>
      <w:r>
        <w:t>信息</w:t>
      </w:r>
    </w:p>
    <w:p w14:paraId="69188404" w14:textId="77777777" w:rsidR="00D6125C" w:rsidRDefault="00D6125C" w:rsidP="00D6125C">
      <w:pPr>
        <w:ind w:firstLine="420"/>
      </w:pPr>
      <w:r>
        <w:tab/>
      </w:r>
      <w:r>
        <w:tab/>
        <w:t>while(</w:t>
      </w:r>
      <w:proofErr w:type="gramStart"/>
      <w:r>
        <w:t>it.hasNext</w:t>
      </w:r>
      <w:proofErr w:type="gramEnd"/>
      <w:r>
        <w:t>()){</w:t>
      </w:r>
    </w:p>
    <w:p w14:paraId="6C8D8BEE" w14:textId="77777777" w:rsidR="00D6125C" w:rsidRDefault="00D6125C" w:rsidP="00D6125C">
      <w:pPr>
        <w:ind w:firstLine="420"/>
      </w:pPr>
      <w:r>
        <w:tab/>
      </w:r>
      <w:r>
        <w:tab/>
      </w:r>
      <w:r>
        <w:tab/>
        <w:t>//</w:t>
      </w:r>
      <w:r>
        <w:t>取出一个学生信息</w:t>
      </w:r>
    </w:p>
    <w:p w14:paraId="0D3E1AAE" w14:textId="77777777" w:rsidR="00D6125C" w:rsidRDefault="00D6125C" w:rsidP="00D6125C">
      <w:pPr>
        <w:ind w:firstLine="420"/>
      </w:pPr>
      <w:r>
        <w:tab/>
      </w:r>
      <w:r>
        <w:tab/>
      </w:r>
      <w:r>
        <w:tab/>
        <w:t xml:space="preserve">Element stuElem = </w:t>
      </w:r>
      <w:proofErr w:type="gramStart"/>
      <w:r>
        <w:t>it.next</w:t>
      </w:r>
      <w:proofErr w:type="gramEnd"/>
      <w:r>
        <w:t>();</w:t>
      </w:r>
    </w:p>
    <w:p w14:paraId="22924A5F" w14:textId="77777777" w:rsidR="00D6125C" w:rsidRDefault="00D6125C" w:rsidP="00D6125C">
      <w:pPr>
        <w:ind w:firstLine="420"/>
      </w:pPr>
      <w:r>
        <w:tab/>
      </w:r>
      <w:r>
        <w:tab/>
      </w:r>
      <w:r>
        <w:tab/>
        <w:t>//</w:t>
      </w:r>
      <w:r>
        <w:t>获取一个学生的所有属性并输出：</w:t>
      </w:r>
      <w:r>
        <w:t>id</w:t>
      </w:r>
    </w:p>
    <w:p w14:paraId="613BEB16" w14:textId="77777777" w:rsidR="00D6125C" w:rsidRDefault="00D6125C" w:rsidP="00D6125C">
      <w:pPr>
        <w:ind w:firstLine="420"/>
      </w:pPr>
      <w:r>
        <w:tab/>
      </w:r>
      <w:r>
        <w:tab/>
      </w:r>
      <w:r>
        <w:tab/>
        <w:t>List&lt;Attribute&gt; attributes = stuElem.attributes();</w:t>
      </w:r>
    </w:p>
    <w:p w14:paraId="52B69D42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>Attribute attr:attributes){</w:t>
      </w:r>
    </w:p>
    <w:p w14:paraId="42BBC6E4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 xml:space="preserve">String aname = </w:t>
      </w:r>
      <w:proofErr w:type="gramStart"/>
      <w:r>
        <w:t>attr.getName</w:t>
      </w:r>
      <w:proofErr w:type="gramEnd"/>
      <w:r>
        <w:t>();</w:t>
      </w:r>
    </w:p>
    <w:p w14:paraId="38C9F178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 xml:space="preserve">String atext = </w:t>
      </w:r>
      <w:proofErr w:type="gramStart"/>
      <w:r>
        <w:t>attr.getText</w:t>
      </w:r>
      <w:proofErr w:type="gramEnd"/>
      <w:r>
        <w:t>();</w:t>
      </w:r>
    </w:p>
    <w:p w14:paraId="36415DDD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>System.out.println(aname+"-----"+atext);</w:t>
      </w:r>
    </w:p>
    <w:p w14:paraId="04BAB5E4" w14:textId="77777777" w:rsidR="00D6125C" w:rsidRDefault="00D6125C" w:rsidP="00D6125C">
      <w:pPr>
        <w:ind w:firstLine="420"/>
      </w:pPr>
      <w:r>
        <w:tab/>
      </w:r>
      <w:r>
        <w:tab/>
      </w:r>
      <w:r>
        <w:tab/>
        <w:t>}</w:t>
      </w:r>
    </w:p>
    <w:p w14:paraId="09E08DB3" w14:textId="77777777" w:rsidR="00D6125C" w:rsidRDefault="00D6125C" w:rsidP="00D6125C">
      <w:pPr>
        <w:ind w:firstLine="420"/>
      </w:pPr>
      <w:r>
        <w:tab/>
      </w:r>
      <w:r>
        <w:tab/>
      </w:r>
      <w:r>
        <w:tab/>
        <w:t>//</w:t>
      </w:r>
      <w:r>
        <w:t>获取一个学生的所有子元素并输出：</w:t>
      </w:r>
      <w:r>
        <w:t>name age score</w:t>
      </w:r>
    </w:p>
    <w:p w14:paraId="06A8C367" w14:textId="77777777" w:rsidR="00D6125C" w:rsidRDefault="00D6125C" w:rsidP="00D6125C">
      <w:pPr>
        <w:ind w:firstLine="420"/>
      </w:pPr>
      <w:r>
        <w:tab/>
      </w:r>
      <w:r>
        <w:tab/>
      </w:r>
      <w:r>
        <w:tab/>
        <w:t>Iterator&lt;Element&gt; it2 = stuElem.elementIterator();</w:t>
      </w:r>
    </w:p>
    <w:p w14:paraId="135D02D0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it2.hasNext()){</w:t>
      </w:r>
    </w:p>
    <w:p w14:paraId="7241A879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>//</w:t>
      </w:r>
      <w:r>
        <w:t>获取</w:t>
      </w:r>
      <w:proofErr w:type="gramStart"/>
      <w:r>
        <w:t>一</w:t>
      </w:r>
      <w:proofErr w:type="gramEnd"/>
      <w:r>
        <w:t>个子元素</w:t>
      </w:r>
      <w:r>
        <w:t xml:space="preserve"> name or age or score</w:t>
      </w:r>
    </w:p>
    <w:p w14:paraId="5BE90BAA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>Element nasElem = it2.next();</w:t>
      </w:r>
    </w:p>
    <w:p w14:paraId="16714D34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>//</w:t>
      </w:r>
      <w:r>
        <w:t>获取</w:t>
      </w:r>
      <w:proofErr w:type="gramStart"/>
      <w:r>
        <w:t>一</w:t>
      </w:r>
      <w:proofErr w:type="gramEnd"/>
      <w:r>
        <w:t>个子元素名称：</w:t>
      </w:r>
      <w:r>
        <w:t xml:space="preserve"> </w:t>
      </w:r>
      <w:proofErr w:type="gramStart"/>
      <w:r>
        <w:t>name  age</w:t>
      </w:r>
      <w:proofErr w:type="gramEnd"/>
      <w:r>
        <w:t xml:space="preserve"> score</w:t>
      </w:r>
    </w:p>
    <w:p w14:paraId="13AB9292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>String ename = nasElem.getName();</w:t>
      </w:r>
    </w:p>
    <w:p w14:paraId="382293E0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>//</w:t>
      </w:r>
      <w:r>
        <w:t>获取</w:t>
      </w:r>
      <w:proofErr w:type="gramStart"/>
      <w:r>
        <w:t>一</w:t>
      </w:r>
      <w:proofErr w:type="gramEnd"/>
      <w:r>
        <w:t>个子元素的文本：李明</w:t>
      </w:r>
      <w:r>
        <w:t xml:space="preserve">   23  89</w:t>
      </w:r>
    </w:p>
    <w:p w14:paraId="218FD1FE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>String etext = nasElem.getText();</w:t>
      </w:r>
    </w:p>
    <w:p w14:paraId="2577BA0B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>//</w:t>
      </w:r>
      <w:r>
        <w:t>输出</w:t>
      </w:r>
    </w:p>
    <w:p w14:paraId="7D28F762" w14:textId="77777777" w:rsidR="00D6125C" w:rsidRDefault="00D6125C" w:rsidP="00D6125C">
      <w:pPr>
        <w:ind w:firstLine="420"/>
      </w:pPr>
      <w:r>
        <w:tab/>
      </w:r>
      <w:r>
        <w:tab/>
      </w:r>
      <w:r>
        <w:tab/>
      </w:r>
      <w:r>
        <w:tab/>
        <w:t>System.out.println(ename+"------&gt;"+etext);</w:t>
      </w:r>
    </w:p>
    <w:p w14:paraId="27A75E11" w14:textId="77777777" w:rsidR="00D6125C" w:rsidRDefault="00D6125C" w:rsidP="00D6125C">
      <w:pPr>
        <w:ind w:firstLine="420"/>
      </w:pPr>
      <w:r>
        <w:tab/>
      </w:r>
      <w:r>
        <w:tab/>
      </w:r>
      <w:r>
        <w:tab/>
        <w:t>}</w:t>
      </w:r>
    </w:p>
    <w:p w14:paraId="5AD08891" w14:textId="77777777" w:rsidR="00D6125C" w:rsidRDefault="00D6125C" w:rsidP="00D6125C">
      <w:pPr>
        <w:ind w:firstLine="420"/>
      </w:pPr>
      <w:r>
        <w:tab/>
      </w:r>
      <w:r>
        <w:tab/>
      </w:r>
      <w:r>
        <w:tab/>
        <w:t>System.out.println();</w:t>
      </w:r>
    </w:p>
    <w:p w14:paraId="0D140D14" w14:textId="77777777" w:rsidR="00D6125C" w:rsidRDefault="00D6125C" w:rsidP="00D6125C">
      <w:pPr>
        <w:ind w:firstLine="420"/>
      </w:pPr>
      <w:r>
        <w:tab/>
      </w:r>
      <w:r>
        <w:tab/>
        <w:t>}</w:t>
      </w:r>
    </w:p>
    <w:p w14:paraId="33696152" w14:textId="5546690B" w:rsidR="00D6125C" w:rsidRPr="00D6125C" w:rsidRDefault="00D6125C" w:rsidP="00D6125C">
      <w:pPr>
        <w:ind w:firstLine="420"/>
      </w:pPr>
      <w:r>
        <w:tab/>
        <w:t>}</w:t>
      </w:r>
    </w:p>
    <w:p w14:paraId="1227068D" w14:textId="14EA10B1" w:rsidR="006649C0" w:rsidRDefault="006649C0" w:rsidP="00F62409">
      <w:pPr>
        <w:pStyle w:val="3"/>
      </w:pPr>
      <w:r>
        <w:t>得到</w:t>
      </w:r>
      <w:r>
        <w:t xml:space="preserve">document </w:t>
      </w:r>
    </w:p>
    <w:p w14:paraId="7E330ADD" w14:textId="4D5A6C56" w:rsidR="006649C0" w:rsidRDefault="006649C0" w:rsidP="006649C0">
      <w:pPr>
        <w:ind w:firstLineChars="0" w:firstLine="0"/>
      </w:pPr>
      <w:r>
        <w:t xml:space="preserve">     SAXReader reader = new </w:t>
      </w:r>
      <w:proofErr w:type="gramStart"/>
      <w:r>
        <w:t>SAXReader(</w:t>
      </w:r>
      <w:proofErr w:type="gramEnd"/>
      <w:r>
        <w:t>);</w:t>
      </w:r>
    </w:p>
    <w:p w14:paraId="0734BC1C" w14:textId="053D1B01" w:rsidR="006649C0" w:rsidRDefault="006649C0" w:rsidP="006649C0">
      <w:pPr>
        <w:ind w:firstLineChars="0" w:firstLine="0"/>
      </w:pPr>
      <w:r>
        <w:t xml:space="preserve">     Document document = </w:t>
      </w:r>
      <w:proofErr w:type="gramStart"/>
      <w:r>
        <w:t>reader.read</w:t>
      </w:r>
      <w:proofErr w:type="gramEnd"/>
      <w:r>
        <w:t>(url);</w:t>
      </w:r>
    </w:p>
    <w:p w14:paraId="4B8C1538" w14:textId="200B04BA" w:rsidR="006649C0" w:rsidRDefault="006649C0" w:rsidP="006649C0">
      <w:pPr>
        <w:ind w:firstLineChars="0" w:firstLine="0"/>
      </w:pPr>
      <w:r>
        <w:t xml:space="preserve">     document</w:t>
      </w:r>
      <w:r>
        <w:t>的父接口是</w:t>
      </w:r>
      <w:r>
        <w:t xml:space="preserve">Node </w:t>
      </w:r>
      <w:r>
        <w:t>在</w:t>
      </w:r>
      <w:r>
        <w:t>document</w:t>
      </w:r>
      <w:r>
        <w:t>中找不到方法在</w:t>
      </w:r>
      <w:r>
        <w:t>Node</w:t>
      </w:r>
      <w:r>
        <w:t>中去找</w:t>
      </w:r>
      <w:r>
        <w:t xml:space="preserve">node </w:t>
      </w:r>
      <w:r>
        <w:t>中的方法</w:t>
      </w:r>
      <w:r>
        <w:t xml:space="preserve"> </w:t>
      </w:r>
      <w:r w:rsidR="00D74C9C">
        <w:rPr>
          <w:rFonts w:hint="eastAsia"/>
        </w:rPr>
        <w:t>。</w:t>
      </w:r>
    </w:p>
    <w:p w14:paraId="4C7293E1" w14:textId="77777777" w:rsidR="00D74C9C" w:rsidRDefault="006649C0" w:rsidP="006649C0">
      <w:pPr>
        <w:ind w:firstLineChars="0" w:firstLine="0"/>
      </w:pPr>
      <w:r>
        <w:t xml:space="preserve">   </w:t>
      </w:r>
      <w:r w:rsidR="00D74C9C">
        <w:t xml:space="preserve">  </w:t>
      </w:r>
      <w:r>
        <w:t>document getRootElement</w:t>
      </w:r>
      <w:r w:rsidR="00D74C9C">
        <w:rPr>
          <w:rFonts w:hint="eastAsia"/>
        </w:rPr>
        <w:t>(</w:t>
      </w:r>
      <w:r w:rsidR="00D74C9C">
        <w:t>)</w:t>
      </w:r>
      <w:r>
        <w:t>获取根节点返回的是</w:t>
      </w:r>
      <w:r>
        <w:t>Element</w:t>
      </w:r>
      <w:r w:rsidR="00D74C9C">
        <w:t xml:space="preserve">, Element </w:t>
      </w:r>
      <w:r w:rsidR="00D74C9C">
        <w:t>也是一个接口，父接口是</w:t>
      </w:r>
      <w:r w:rsidR="00D74C9C">
        <w:t>Node</w:t>
      </w:r>
      <w:r w:rsidR="00D74C9C">
        <w:rPr>
          <w:rFonts w:hint="eastAsia"/>
        </w:rPr>
        <w:t>。</w:t>
      </w:r>
      <w:r>
        <w:t xml:space="preserve"> </w:t>
      </w:r>
    </w:p>
    <w:p w14:paraId="5716EDC1" w14:textId="20C32E85" w:rsidR="006649C0" w:rsidRDefault="006649C0" w:rsidP="006649C0">
      <w:pPr>
        <w:ind w:firstLineChars="0" w:firstLine="0"/>
      </w:pPr>
      <w:r>
        <w:t xml:space="preserve"> </w:t>
      </w:r>
      <w:r w:rsidR="00D74C9C">
        <w:t xml:space="preserve">    </w:t>
      </w:r>
      <w:r>
        <w:t>Element</w:t>
      </w:r>
      <w:r>
        <w:t>和</w:t>
      </w:r>
      <w:r>
        <w:t>Node</w:t>
      </w:r>
      <w:r>
        <w:t>中的方法</w:t>
      </w:r>
    </w:p>
    <w:p w14:paraId="25ABDFC8" w14:textId="7ADC6E44" w:rsidR="006649C0" w:rsidRDefault="006649C0" w:rsidP="006649C0">
      <w:pPr>
        <w:ind w:firstLineChars="0" w:firstLine="0"/>
      </w:pPr>
      <w:r>
        <w:t xml:space="preserve">       getParent</w:t>
      </w:r>
      <w:r>
        <w:t>（）获取父节点</w:t>
      </w:r>
    </w:p>
    <w:p w14:paraId="4DB4BDE4" w14:textId="62487755" w:rsidR="006649C0" w:rsidRDefault="006649C0" w:rsidP="006649C0">
      <w:pPr>
        <w:ind w:firstLineChars="0" w:firstLine="0"/>
      </w:pPr>
      <w:r>
        <w:t xml:space="preserve">       addElement</w:t>
      </w:r>
      <w:r>
        <w:t>（）添加标签</w:t>
      </w:r>
    </w:p>
    <w:p w14:paraId="29E5C38C" w14:textId="11D6C477" w:rsidR="006649C0" w:rsidRDefault="006649C0" w:rsidP="006649C0">
      <w:pPr>
        <w:ind w:firstLineChars="0" w:firstLine="0"/>
      </w:pPr>
      <w:r>
        <w:t xml:space="preserve">    </w:t>
      </w:r>
      <w:r w:rsidR="00D74C9C">
        <w:t xml:space="preserve"> </w:t>
      </w:r>
      <w:r>
        <w:t>实现方法</w:t>
      </w:r>
      <w:r>
        <w:t xml:space="preserve"> element(qname)</w:t>
      </w:r>
      <w:r>
        <w:t>表示获取标签下面的第一个字标签</w:t>
      </w:r>
    </w:p>
    <w:p w14:paraId="6E8BA507" w14:textId="77777777" w:rsidR="006649C0" w:rsidRDefault="006649C0" w:rsidP="006649C0">
      <w:pPr>
        <w:ind w:firstLineChars="0" w:firstLine="0"/>
      </w:pPr>
      <w:r>
        <w:t xml:space="preserve">                Qname</w:t>
      </w:r>
      <w:r>
        <w:t>：标签</w:t>
      </w:r>
      <w:r>
        <w:t xml:space="preserve"> </w:t>
      </w:r>
      <w:r>
        <w:t>的名称</w:t>
      </w:r>
    </w:p>
    <w:p w14:paraId="7E46EF35" w14:textId="77777777" w:rsidR="006649C0" w:rsidRDefault="006649C0" w:rsidP="006649C0">
      <w:pPr>
        <w:ind w:firstLineChars="0" w:firstLine="0"/>
      </w:pPr>
      <w:r>
        <w:t xml:space="preserve">         elements(qname)</w:t>
      </w:r>
    </w:p>
    <w:p w14:paraId="0253B33A" w14:textId="77777777" w:rsidR="006649C0" w:rsidRDefault="006649C0" w:rsidP="006649C0">
      <w:pPr>
        <w:ind w:firstLineChars="0" w:firstLine="0"/>
      </w:pPr>
      <w:r>
        <w:t xml:space="preserve">                 </w:t>
      </w:r>
      <w:r>
        <w:t>获取下级字标签</w:t>
      </w:r>
    </w:p>
    <w:p w14:paraId="600F6BFE" w14:textId="2A99CB9F" w:rsidR="006649C0" w:rsidRDefault="006649C0" w:rsidP="006649C0">
      <w:pPr>
        <w:ind w:firstLineChars="0" w:firstLine="0"/>
      </w:pPr>
      <w:r>
        <w:t xml:space="preserve">                  </w:t>
      </w:r>
      <w:r w:rsidR="00D74C9C">
        <w:t>q</w:t>
      </w:r>
      <w:r>
        <w:t>name:</w:t>
      </w:r>
      <w:r>
        <w:t>标签名称</w:t>
      </w:r>
    </w:p>
    <w:p w14:paraId="4AAEEAC2" w14:textId="77777777" w:rsidR="006649C0" w:rsidRDefault="006649C0" w:rsidP="006649C0">
      <w:pPr>
        <w:ind w:firstLineChars="0" w:firstLine="0"/>
      </w:pPr>
      <w:r>
        <w:t xml:space="preserve">         elements():</w:t>
      </w:r>
      <w:r>
        <w:t>获取下面所有级别的字标签</w:t>
      </w:r>
    </w:p>
    <w:p w14:paraId="3370EC25" w14:textId="77777777" w:rsidR="006649C0" w:rsidRDefault="006649C0" w:rsidP="006649C0">
      <w:pPr>
        <w:ind w:firstLineChars="0" w:firstLine="0"/>
      </w:pPr>
    </w:p>
    <w:p w14:paraId="0E200EDA" w14:textId="77777777" w:rsidR="006649C0" w:rsidRDefault="006649C0" w:rsidP="006649C0">
      <w:pPr>
        <w:ind w:firstLineChars="0" w:firstLine="0"/>
      </w:pPr>
      <w:r>
        <w:t>6</w:t>
      </w:r>
      <w:r>
        <w:t>、使用</w:t>
      </w:r>
      <w:r>
        <w:t>dom4j</w:t>
      </w:r>
      <w:r>
        <w:t>查询</w:t>
      </w:r>
      <w:r>
        <w:t>dom</w:t>
      </w:r>
    </w:p>
    <w:p w14:paraId="7EE678A4" w14:textId="77777777" w:rsidR="006649C0" w:rsidRDefault="006649C0" w:rsidP="006649C0">
      <w:pPr>
        <w:ind w:firstLineChars="0" w:firstLine="0"/>
      </w:pPr>
      <w:r>
        <w:t>&lt;p1&gt;</w:t>
      </w:r>
    </w:p>
    <w:p w14:paraId="6AAF154D" w14:textId="77777777" w:rsidR="006649C0" w:rsidRDefault="006649C0" w:rsidP="006649C0">
      <w:pPr>
        <w:ind w:firstLineChars="0" w:firstLine="0"/>
      </w:pPr>
      <w:r>
        <w:tab/>
        <w:t xml:space="preserve">      &lt;name&gt;zhangsan&lt;/name&gt;</w:t>
      </w:r>
    </w:p>
    <w:p w14:paraId="59D11033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&lt;age&gt;20&lt;/age&gt;</w:t>
      </w:r>
    </w:p>
    <w:p w14:paraId="44675D94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</w:t>
      </w:r>
    </w:p>
    <w:p w14:paraId="4C7DC391" w14:textId="77777777" w:rsidR="006649C0" w:rsidRDefault="006649C0" w:rsidP="006649C0">
      <w:pPr>
        <w:ind w:firstLineChars="0" w:firstLine="0"/>
      </w:pPr>
      <w:r>
        <w:tab/>
        <w:t xml:space="preserve"> &lt;/p1&gt;</w:t>
      </w:r>
    </w:p>
    <w:p w14:paraId="0FC4727D" w14:textId="77777777" w:rsidR="006649C0" w:rsidRDefault="006649C0" w:rsidP="006649C0">
      <w:pPr>
        <w:ind w:firstLineChars="0" w:firstLine="0"/>
      </w:pPr>
      <w:r>
        <w:tab/>
        <w:t xml:space="preserve"> &lt;p1&gt;</w:t>
      </w:r>
    </w:p>
    <w:p w14:paraId="7E68CC98" w14:textId="77777777" w:rsidR="006649C0" w:rsidRDefault="006649C0" w:rsidP="006649C0">
      <w:pPr>
        <w:ind w:firstLineChars="0" w:firstLine="0"/>
      </w:pPr>
      <w:r>
        <w:tab/>
        <w:t xml:space="preserve">      &lt;name&gt;lisi&lt;/name&gt;</w:t>
      </w:r>
    </w:p>
    <w:p w14:paraId="157DE359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&lt;age&gt;30&lt;/age&gt;</w:t>
      </w:r>
    </w:p>
    <w:p w14:paraId="19879830" w14:textId="77777777" w:rsidR="006649C0" w:rsidRDefault="006649C0" w:rsidP="006649C0">
      <w:pPr>
        <w:ind w:firstLineChars="0" w:firstLine="0"/>
      </w:pPr>
      <w:r>
        <w:t>&lt;/p1&gt;</w:t>
      </w:r>
    </w:p>
    <w:p w14:paraId="01E62E87" w14:textId="77777777" w:rsidR="006649C0" w:rsidRDefault="006649C0" w:rsidP="006649C0">
      <w:pPr>
        <w:ind w:firstLineChars="0" w:firstLine="0"/>
      </w:pPr>
      <w:r>
        <w:t xml:space="preserve">        </w:t>
      </w:r>
      <w:r>
        <w:t>需求：查询</w:t>
      </w:r>
      <w:r>
        <w:t>name</w:t>
      </w:r>
      <w:r>
        <w:t>元素里面的值</w:t>
      </w:r>
    </w:p>
    <w:p w14:paraId="76939049" w14:textId="77777777" w:rsidR="006649C0" w:rsidRDefault="006649C0" w:rsidP="006649C0">
      <w:pPr>
        <w:ind w:firstLineChars="0" w:firstLine="0"/>
      </w:pPr>
      <w:r>
        <w:t>1</w:t>
      </w:r>
      <w:r>
        <w:t>、</w:t>
      </w:r>
      <w:r>
        <w:tab/>
      </w:r>
      <w:r>
        <w:t>创建解析器</w:t>
      </w:r>
    </w:p>
    <w:p w14:paraId="161336E9" w14:textId="77777777" w:rsidR="006649C0" w:rsidRDefault="006649C0" w:rsidP="006649C0">
      <w:pPr>
        <w:ind w:firstLineChars="0" w:firstLine="0"/>
      </w:pPr>
      <w:r>
        <w:t>2</w:t>
      </w:r>
      <w:r>
        <w:t>、</w:t>
      </w:r>
      <w:r>
        <w:tab/>
        <w:t xml:space="preserve"> </w:t>
      </w:r>
      <w:r>
        <w:t>得到</w:t>
      </w:r>
      <w:r>
        <w:t>document</w:t>
      </w:r>
    </w:p>
    <w:p w14:paraId="7A2E52E5" w14:textId="77777777" w:rsidR="006649C0" w:rsidRDefault="006649C0" w:rsidP="006649C0">
      <w:pPr>
        <w:ind w:firstLineChars="0" w:firstLine="0"/>
      </w:pPr>
      <w:r>
        <w:t>3</w:t>
      </w:r>
      <w:r>
        <w:t>、</w:t>
      </w:r>
      <w:r>
        <w:tab/>
      </w:r>
      <w:r>
        <w:t>得到根节点</w:t>
      </w:r>
    </w:p>
    <w:p w14:paraId="5E2F1B9E" w14:textId="77777777" w:rsidR="006649C0" w:rsidRDefault="006649C0" w:rsidP="006649C0">
      <w:pPr>
        <w:ind w:firstLineChars="0" w:firstLine="0"/>
      </w:pPr>
      <w:r>
        <w:t>4</w:t>
      </w:r>
      <w:r>
        <w:t>、</w:t>
      </w:r>
      <w:r>
        <w:tab/>
      </w:r>
      <w:r>
        <w:t>得到所有的</w:t>
      </w:r>
      <w:r>
        <w:t>p1</w:t>
      </w:r>
      <w:r>
        <w:t>的标签</w:t>
      </w:r>
    </w:p>
    <w:p w14:paraId="50436320" w14:textId="77777777" w:rsidR="006649C0" w:rsidRDefault="006649C0" w:rsidP="006649C0">
      <w:pPr>
        <w:ind w:firstLineChars="0" w:firstLine="0"/>
      </w:pPr>
      <w:r>
        <w:t>Element</w:t>
      </w:r>
      <w:r>
        <w:t>（</w:t>
      </w:r>
      <w:r>
        <w:t xml:space="preserve">“p1” </w:t>
      </w:r>
      <w:r>
        <w:t>）返回</w:t>
      </w:r>
      <w:r>
        <w:t>list</w:t>
      </w:r>
      <w:r>
        <w:t>集合</w:t>
      </w:r>
    </w:p>
    <w:p w14:paraId="443E9D97" w14:textId="77777777" w:rsidR="006649C0" w:rsidRDefault="006649C0" w:rsidP="006649C0">
      <w:pPr>
        <w:ind w:firstLineChars="0" w:firstLine="0"/>
      </w:pPr>
      <w:r>
        <w:t xml:space="preserve">                       </w:t>
      </w:r>
      <w:r>
        <w:t>遍历</w:t>
      </w:r>
      <w:r>
        <w:t>list</w:t>
      </w:r>
      <w:r>
        <w:t>的每一个</w:t>
      </w:r>
      <w:r>
        <w:t>p1</w:t>
      </w:r>
    </w:p>
    <w:p w14:paraId="313070F7" w14:textId="77777777" w:rsidR="006649C0" w:rsidRDefault="006649C0" w:rsidP="006649C0">
      <w:pPr>
        <w:ind w:firstLineChars="0" w:firstLine="0"/>
      </w:pPr>
      <w:r>
        <w:t>5</w:t>
      </w:r>
      <w:r>
        <w:t>、</w:t>
      </w:r>
      <w:r>
        <w:tab/>
      </w:r>
      <w:r>
        <w:t>得到</w:t>
      </w:r>
      <w:r>
        <w:t>name</w:t>
      </w:r>
    </w:p>
    <w:p w14:paraId="2A6A75AB" w14:textId="77777777" w:rsidR="006649C0" w:rsidRDefault="006649C0" w:rsidP="006649C0">
      <w:pPr>
        <w:ind w:firstLineChars="0" w:firstLine="0"/>
      </w:pPr>
      <w:r>
        <w:t>6</w:t>
      </w:r>
      <w:r>
        <w:t>、</w:t>
      </w:r>
      <w:r>
        <w:tab/>
      </w:r>
      <w:r>
        <w:t>得到</w:t>
      </w:r>
      <w:r>
        <w:t>name</w:t>
      </w:r>
      <w:r>
        <w:t>中的值</w:t>
      </w:r>
    </w:p>
    <w:p w14:paraId="5130F4F7" w14:textId="77777777" w:rsidR="006649C0" w:rsidRDefault="006649C0" w:rsidP="006649C0">
      <w:pPr>
        <w:ind w:firstLineChars="0" w:firstLine="0"/>
      </w:pPr>
      <w:r>
        <w:t>7</w:t>
      </w:r>
      <w:r>
        <w:t>、</w:t>
      </w:r>
      <w:r>
        <w:tab/>
        <w:t>public static void selectName() throws Exception{</w:t>
      </w:r>
    </w:p>
    <w:p w14:paraId="5E328B62" w14:textId="77777777" w:rsidR="006649C0" w:rsidRDefault="006649C0" w:rsidP="006649C0">
      <w:pPr>
        <w:ind w:firstLineChars="0" w:firstLine="0"/>
      </w:pPr>
      <w:r>
        <w:t>8</w:t>
      </w:r>
      <w:r>
        <w:t>、</w:t>
      </w:r>
      <w:r>
        <w:tab/>
      </w:r>
      <w:r>
        <w:tab/>
      </w:r>
      <w:r>
        <w:tab/>
        <w:t>SAXReader saxReader = new SAXReader();</w:t>
      </w:r>
    </w:p>
    <w:p w14:paraId="541A1EC5" w14:textId="77777777" w:rsidR="006649C0" w:rsidRDefault="006649C0" w:rsidP="006649C0">
      <w:pPr>
        <w:ind w:firstLineChars="0" w:firstLine="0"/>
      </w:pPr>
      <w:r>
        <w:t>9</w:t>
      </w:r>
      <w:r>
        <w:t>、</w:t>
      </w:r>
      <w:r>
        <w:tab/>
      </w:r>
      <w:r>
        <w:tab/>
      </w:r>
      <w:r>
        <w:tab/>
        <w:t>Document document = saxReader.read("src/1.xml");</w:t>
      </w:r>
    </w:p>
    <w:p w14:paraId="091B4230" w14:textId="77777777" w:rsidR="006649C0" w:rsidRDefault="006649C0" w:rsidP="006649C0">
      <w:pPr>
        <w:ind w:firstLineChars="0" w:firstLine="0"/>
      </w:pPr>
      <w:r>
        <w:t>10</w:t>
      </w:r>
      <w:r>
        <w:t>、</w:t>
      </w:r>
      <w:r>
        <w:tab/>
      </w:r>
      <w:r>
        <w:tab/>
      </w:r>
      <w:r>
        <w:tab/>
        <w:t>Element root = document.</w:t>
      </w:r>
      <w:proofErr w:type="gramStart"/>
      <w:r>
        <w:t>getRootElement(</w:t>
      </w:r>
      <w:proofErr w:type="gramEnd"/>
      <w:r>
        <w:t>);</w:t>
      </w:r>
    </w:p>
    <w:p w14:paraId="75C6DE03" w14:textId="77777777" w:rsidR="006649C0" w:rsidRDefault="006649C0" w:rsidP="006649C0">
      <w:pPr>
        <w:ind w:firstLineChars="0" w:firstLine="0"/>
      </w:pPr>
      <w:r>
        <w:t>11</w:t>
      </w:r>
      <w:r>
        <w:t>、</w:t>
      </w:r>
      <w:r>
        <w:tab/>
      </w:r>
      <w:r>
        <w:tab/>
      </w:r>
      <w:r>
        <w:tab/>
        <w:t>List&lt;Element&gt; list=root.elements("p1");</w:t>
      </w:r>
    </w:p>
    <w:p w14:paraId="69400A3B" w14:textId="77777777" w:rsidR="006649C0" w:rsidRDefault="006649C0" w:rsidP="006649C0">
      <w:pPr>
        <w:ind w:firstLineChars="0" w:firstLine="0"/>
      </w:pPr>
      <w:r>
        <w:t>12</w:t>
      </w:r>
      <w:r>
        <w:t>、</w:t>
      </w:r>
      <w:r>
        <w:tab/>
      </w:r>
      <w:r>
        <w:tab/>
      </w:r>
      <w:r>
        <w:tab/>
        <w:t>for (Element element : list) {</w:t>
      </w:r>
    </w:p>
    <w:p w14:paraId="58D55E10" w14:textId="77777777" w:rsidR="006649C0" w:rsidRDefault="006649C0" w:rsidP="006649C0">
      <w:pPr>
        <w:ind w:firstLineChars="0" w:firstLine="0"/>
      </w:pPr>
      <w:r>
        <w:t>13</w:t>
      </w:r>
      <w:r>
        <w:t>、</w:t>
      </w:r>
      <w:r>
        <w:tab/>
      </w:r>
      <w:r>
        <w:tab/>
      </w:r>
      <w:r>
        <w:tab/>
      </w:r>
      <w:r>
        <w:tab/>
        <w:t>Element name1=element.element("name");</w:t>
      </w:r>
    </w:p>
    <w:p w14:paraId="0C86637B" w14:textId="77777777" w:rsidR="006649C0" w:rsidRDefault="006649C0" w:rsidP="006649C0">
      <w:pPr>
        <w:ind w:firstLineChars="0" w:firstLine="0"/>
      </w:pPr>
      <w:r>
        <w:t>14</w:t>
      </w:r>
      <w:r>
        <w:t>、</w:t>
      </w:r>
      <w:r>
        <w:tab/>
      </w:r>
      <w:r>
        <w:tab/>
      </w:r>
      <w:r>
        <w:tab/>
      </w:r>
      <w:r>
        <w:tab/>
        <w:t>String s = name1.</w:t>
      </w:r>
      <w:proofErr w:type="gramStart"/>
      <w:r>
        <w:t>getText(</w:t>
      </w:r>
      <w:proofErr w:type="gramEnd"/>
      <w:r>
        <w:t>);</w:t>
      </w:r>
    </w:p>
    <w:p w14:paraId="1AA32D18" w14:textId="77777777" w:rsidR="006649C0" w:rsidRDefault="006649C0" w:rsidP="006649C0">
      <w:pPr>
        <w:ind w:firstLineChars="0" w:firstLine="0"/>
      </w:pPr>
      <w:r>
        <w:t>15</w:t>
      </w:r>
      <w:r>
        <w:t>、</w:t>
      </w:r>
      <w:r>
        <w:tab/>
      </w:r>
      <w:r>
        <w:tab/>
      </w:r>
      <w:r>
        <w:tab/>
      </w:r>
      <w:r>
        <w:tab/>
        <w:t>System.</w:t>
      </w:r>
      <w:proofErr w:type="gramStart"/>
      <w:r>
        <w:t>out.println</w:t>
      </w:r>
      <w:proofErr w:type="gramEnd"/>
      <w:r>
        <w:t>(s);</w:t>
      </w:r>
    </w:p>
    <w:p w14:paraId="0105A92B" w14:textId="77777777" w:rsidR="006649C0" w:rsidRDefault="006649C0" w:rsidP="006649C0">
      <w:pPr>
        <w:ind w:firstLineChars="0" w:firstLine="0"/>
      </w:pPr>
      <w:r>
        <w:t>16</w:t>
      </w:r>
      <w:r>
        <w:t>、</w:t>
      </w:r>
      <w:r>
        <w:tab/>
      </w:r>
      <w:r>
        <w:tab/>
      </w:r>
    </w:p>
    <w:p w14:paraId="513799FB" w14:textId="77777777" w:rsidR="006649C0" w:rsidRDefault="006649C0" w:rsidP="006649C0">
      <w:pPr>
        <w:ind w:firstLineChars="0" w:firstLine="0"/>
      </w:pPr>
      <w:r>
        <w:t>17</w:t>
      </w:r>
      <w:r>
        <w:t>、</w:t>
      </w:r>
      <w:r>
        <w:tab/>
      </w:r>
      <w:r>
        <w:tab/>
      </w:r>
      <w:r>
        <w:tab/>
        <w:t>}</w:t>
      </w:r>
    </w:p>
    <w:p w14:paraId="5D1B1756" w14:textId="77777777" w:rsidR="006649C0" w:rsidRDefault="006649C0" w:rsidP="006649C0">
      <w:pPr>
        <w:ind w:firstLineChars="0" w:firstLine="0"/>
      </w:pPr>
      <w:r>
        <w:rPr>
          <w:rFonts w:hint="eastAsia"/>
        </w:rPr>
        <w:t>得到第一个</w:t>
      </w:r>
      <w:r>
        <w:t>name</w:t>
      </w:r>
      <w:r>
        <w:t>的值</w:t>
      </w:r>
    </w:p>
    <w:p w14:paraId="735B2BC9" w14:textId="77777777" w:rsidR="006649C0" w:rsidRDefault="006649C0" w:rsidP="006649C0">
      <w:pPr>
        <w:ind w:firstLineChars="0" w:firstLine="0"/>
      </w:pPr>
      <w:r>
        <w:t xml:space="preserve">public static void selectName1() throws </w:t>
      </w:r>
      <w:proofErr w:type="gramStart"/>
      <w:r>
        <w:t>Exception{</w:t>
      </w:r>
      <w:proofErr w:type="gramEnd"/>
    </w:p>
    <w:p w14:paraId="0BABAD4B" w14:textId="77777777" w:rsidR="006649C0" w:rsidRDefault="006649C0" w:rsidP="006649C0">
      <w:pPr>
        <w:ind w:firstLineChars="0" w:firstLine="0"/>
      </w:pPr>
      <w:r>
        <w:tab/>
      </w:r>
      <w:r>
        <w:tab/>
        <w:t xml:space="preserve">SAXReader saxReader = new </w:t>
      </w:r>
      <w:proofErr w:type="gramStart"/>
      <w:r>
        <w:t>SAXReader(</w:t>
      </w:r>
      <w:proofErr w:type="gramEnd"/>
      <w:r>
        <w:t>);</w:t>
      </w:r>
    </w:p>
    <w:p w14:paraId="5423BFAE" w14:textId="77777777" w:rsidR="006649C0" w:rsidRDefault="006649C0" w:rsidP="006649C0">
      <w:pPr>
        <w:ind w:firstLineChars="0" w:firstLine="0"/>
      </w:pPr>
      <w:r>
        <w:tab/>
      </w:r>
      <w:r>
        <w:tab/>
        <w:t>Document document = saxReader.read("src/1.xml");</w:t>
      </w:r>
    </w:p>
    <w:p w14:paraId="7A7D6135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root = </w:t>
      </w:r>
      <w:proofErr w:type="gramStart"/>
      <w:r>
        <w:t>document.getRootElement</w:t>
      </w:r>
      <w:proofErr w:type="gramEnd"/>
      <w:r>
        <w:t>();</w:t>
      </w:r>
    </w:p>
    <w:p w14:paraId="370716C8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p1 = </w:t>
      </w:r>
      <w:proofErr w:type="gramStart"/>
      <w:r>
        <w:t>root.element</w:t>
      </w:r>
      <w:proofErr w:type="gramEnd"/>
      <w:r>
        <w:t>("p1");</w:t>
      </w:r>
    </w:p>
    <w:p w14:paraId="2601B91F" w14:textId="77777777" w:rsidR="006649C0" w:rsidRDefault="006649C0" w:rsidP="006649C0">
      <w:pPr>
        <w:ind w:firstLineChars="0" w:firstLine="0"/>
      </w:pPr>
      <w:r>
        <w:tab/>
      </w:r>
      <w:r>
        <w:tab/>
        <w:t>Element name1 = p</w:t>
      </w:r>
      <w:proofErr w:type="gramStart"/>
      <w:r>
        <w:t>1.element</w:t>
      </w:r>
      <w:proofErr w:type="gramEnd"/>
      <w:r>
        <w:t>("name");</w:t>
      </w:r>
    </w:p>
    <w:p w14:paraId="2B279229" w14:textId="77777777" w:rsidR="006649C0" w:rsidRDefault="006649C0" w:rsidP="006649C0">
      <w:pPr>
        <w:ind w:firstLineChars="0" w:firstLine="0"/>
      </w:pPr>
      <w:r>
        <w:tab/>
      </w:r>
      <w:r>
        <w:tab/>
        <w:t>String s = name1.getText();</w:t>
      </w:r>
    </w:p>
    <w:p w14:paraId="281EF5B4" w14:textId="77777777" w:rsidR="006649C0" w:rsidRDefault="006649C0" w:rsidP="006649C0">
      <w:pPr>
        <w:ind w:firstLineChars="0" w:firstLine="0"/>
      </w:pPr>
      <w:r>
        <w:tab/>
      </w:r>
      <w:r>
        <w:tab/>
        <w:t>System.out.println(s);</w:t>
      </w:r>
    </w:p>
    <w:p w14:paraId="46C4C6D1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060C2442" w14:textId="77777777" w:rsidR="006649C0" w:rsidRDefault="006649C0" w:rsidP="006649C0">
      <w:pPr>
        <w:ind w:firstLineChars="0" w:firstLine="0"/>
      </w:pPr>
      <w:r>
        <w:t xml:space="preserve">     }</w:t>
      </w:r>
    </w:p>
    <w:p w14:paraId="1AD7B3C6" w14:textId="77777777" w:rsidR="006649C0" w:rsidRDefault="006649C0" w:rsidP="006649C0">
      <w:pPr>
        <w:ind w:firstLineChars="0" w:firstLine="0"/>
      </w:pPr>
      <w:r>
        <w:rPr>
          <w:rFonts w:hint="eastAsia"/>
        </w:rPr>
        <w:t>得到第二个</w:t>
      </w:r>
      <w:r>
        <w:t>name</w:t>
      </w:r>
    </w:p>
    <w:p w14:paraId="60186475" w14:textId="77777777" w:rsidR="006649C0" w:rsidRDefault="006649C0" w:rsidP="006649C0">
      <w:pPr>
        <w:ind w:firstLineChars="0" w:firstLine="0"/>
      </w:pPr>
      <w:r>
        <w:t>*1</w:t>
      </w:r>
      <w:r>
        <w:t>、创建解析器</w:t>
      </w:r>
    </w:p>
    <w:p w14:paraId="22D2B8D1" w14:textId="77777777" w:rsidR="006649C0" w:rsidRDefault="006649C0" w:rsidP="006649C0">
      <w:pPr>
        <w:ind w:firstLineChars="0" w:firstLine="0"/>
      </w:pPr>
      <w:r>
        <w:t>*2</w:t>
      </w:r>
      <w:r>
        <w:t>、得到</w:t>
      </w:r>
      <w:r>
        <w:t>document</w:t>
      </w:r>
    </w:p>
    <w:p w14:paraId="0908FB60" w14:textId="77777777" w:rsidR="006649C0" w:rsidRDefault="006649C0" w:rsidP="006649C0">
      <w:pPr>
        <w:ind w:firstLineChars="0" w:firstLine="0"/>
      </w:pPr>
      <w:r>
        <w:t>*3</w:t>
      </w:r>
      <w:r>
        <w:t>、得到根节点</w:t>
      </w:r>
    </w:p>
    <w:p w14:paraId="38A0565C" w14:textId="77777777" w:rsidR="006649C0" w:rsidRDefault="006649C0" w:rsidP="006649C0">
      <w:pPr>
        <w:ind w:firstLineChars="0" w:firstLine="0"/>
      </w:pPr>
      <w:r>
        <w:t>*4</w:t>
      </w:r>
      <w:r>
        <w:t>、得到所有的</w:t>
      </w:r>
      <w:r>
        <w:t>p1</w:t>
      </w:r>
    </w:p>
    <w:p w14:paraId="7A1DE202" w14:textId="77777777" w:rsidR="006649C0" w:rsidRDefault="006649C0" w:rsidP="006649C0">
      <w:pPr>
        <w:ind w:firstLineChars="0" w:firstLine="0"/>
      </w:pPr>
      <w:r>
        <w:t>**</w:t>
      </w:r>
      <w:r>
        <w:t>返回</w:t>
      </w:r>
      <w:r>
        <w:t>list</w:t>
      </w:r>
      <w:r>
        <w:t>集合</w:t>
      </w:r>
    </w:p>
    <w:p w14:paraId="677457B7" w14:textId="77777777" w:rsidR="006649C0" w:rsidRDefault="006649C0" w:rsidP="006649C0">
      <w:pPr>
        <w:ind w:firstLineChars="0" w:firstLine="0"/>
      </w:pPr>
      <w:r>
        <w:t>*5</w:t>
      </w:r>
      <w:r>
        <w:t>、遍历得到第二个</w:t>
      </w:r>
      <w:r>
        <w:t>p1I</w:t>
      </w:r>
    </w:p>
    <w:p w14:paraId="75560462" w14:textId="77777777" w:rsidR="006649C0" w:rsidRDefault="006649C0" w:rsidP="006649C0">
      <w:pPr>
        <w:ind w:firstLineChars="0" w:firstLine="0"/>
      </w:pPr>
      <w:r>
        <w:t>**</w:t>
      </w:r>
      <w:r>
        <w:t>使用</w:t>
      </w:r>
      <w:r>
        <w:t>list</w:t>
      </w:r>
      <w:r>
        <w:t>下标得到</w:t>
      </w:r>
      <w:r>
        <w:t>get</w:t>
      </w:r>
      <w:r>
        <w:t>方法，集合的下标从</w:t>
      </w:r>
      <w:r>
        <w:t>0</w:t>
      </w:r>
      <w:r>
        <w:t>开始，想要得到第二个值，下标写</w:t>
      </w:r>
      <w:r>
        <w:t>1</w:t>
      </w:r>
    </w:p>
    <w:p w14:paraId="7FF31BEF" w14:textId="77777777" w:rsidR="006649C0" w:rsidRDefault="006649C0" w:rsidP="006649C0">
      <w:pPr>
        <w:ind w:firstLineChars="0" w:firstLine="0"/>
      </w:pPr>
      <w:r>
        <w:t>*6</w:t>
      </w:r>
      <w:r>
        <w:t>、得到第二个</w:t>
      </w:r>
      <w:r>
        <w:t>p1</w:t>
      </w:r>
      <w:r>
        <w:t>下面的</w:t>
      </w:r>
      <w:r>
        <w:t>name</w:t>
      </w:r>
    </w:p>
    <w:p w14:paraId="2C83953D" w14:textId="77777777" w:rsidR="006649C0" w:rsidRDefault="006649C0" w:rsidP="006649C0">
      <w:pPr>
        <w:ind w:firstLineChars="0" w:firstLine="0"/>
      </w:pPr>
      <w:r>
        <w:t>*7</w:t>
      </w:r>
      <w:r>
        <w:t>、得到</w:t>
      </w:r>
      <w:r>
        <w:t>name</w:t>
      </w:r>
      <w:r>
        <w:t>的值</w:t>
      </w:r>
    </w:p>
    <w:p w14:paraId="4F0110E9" w14:textId="77777777" w:rsidR="006649C0" w:rsidRDefault="006649C0" w:rsidP="006649C0">
      <w:pPr>
        <w:ind w:firstLineChars="0" w:firstLine="0"/>
      </w:pPr>
    </w:p>
    <w:p w14:paraId="76F2ACFB" w14:textId="77777777" w:rsidR="006649C0" w:rsidRDefault="006649C0" w:rsidP="006649C0">
      <w:pPr>
        <w:ind w:firstLineChars="0" w:firstLine="0"/>
      </w:pPr>
      <w:r>
        <w:t xml:space="preserve">public static void selectName2() throws </w:t>
      </w:r>
      <w:proofErr w:type="gramStart"/>
      <w:r>
        <w:t>Exception{</w:t>
      </w:r>
      <w:proofErr w:type="gramEnd"/>
    </w:p>
    <w:p w14:paraId="56E3206E" w14:textId="77777777" w:rsidR="006649C0" w:rsidRDefault="006649C0" w:rsidP="006649C0">
      <w:pPr>
        <w:ind w:firstLineChars="0" w:firstLine="0"/>
      </w:pPr>
      <w:r>
        <w:tab/>
      </w:r>
      <w:r>
        <w:tab/>
        <w:t xml:space="preserve">SAXReader saxReader = new </w:t>
      </w:r>
      <w:proofErr w:type="gramStart"/>
      <w:r>
        <w:t>SAXReader(</w:t>
      </w:r>
      <w:proofErr w:type="gramEnd"/>
      <w:r>
        <w:t>);</w:t>
      </w:r>
    </w:p>
    <w:p w14:paraId="625FF08E" w14:textId="77777777" w:rsidR="006649C0" w:rsidRDefault="006649C0" w:rsidP="006649C0">
      <w:pPr>
        <w:ind w:firstLineChars="0" w:firstLine="0"/>
      </w:pPr>
      <w:r>
        <w:tab/>
      </w:r>
      <w:r>
        <w:tab/>
        <w:t>Document document = saxReader.read("src/1.xml");</w:t>
      </w:r>
    </w:p>
    <w:p w14:paraId="159C5433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root = </w:t>
      </w:r>
      <w:proofErr w:type="gramStart"/>
      <w:r>
        <w:t>document.getRootElement</w:t>
      </w:r>
      <w:proofErr w:type="gramEnd"/>
      <w:r>
        <w:t>();</w:t>
      </w:r>
    </w:p>
    <w:p w14:paraId="2956EF7C" w14:textId="77777777" w:rsidR="006649C0" w:rsidRDefault="006649C0" w:rsidP="006649C0">
      <w:pPr>
        <w:ind w:firstLineChars="0" w:firstLine="0"/>
      </w:pPr>
      <w:r>
        <w:tab/>
      </w:r>
      <w:r>
        <w:tab/>
        <w:t xml:space="preserve">List&lt;Element&gt; list = </w:t>
      </w:r>
      <w:proofErr w:type="gramStart"/>
      <w:r>
        <w:t>root.elements</w:t>
      </w:r>
      <w:proofErr w:type="gramEnd"/>
      <w:r>
        <w:t>("p1");</w:t>
      </w:r>
    </w:p>
    <w:p w14:paraId="072E426A" w14:textId="77777777" w:rsidR="006649C0" w:rsidRDefault="006649C0" w:rsidP="006649C0">
      <w:pPr>
        <w:ind w:firstLineChars="0" w:firstLine="0"/>
      </w:pPr>
      <w:r>
        <w:tab/>
      </w:r>
      <w:r>
        <w:tab/>
        <w:t>Element p2=</w:t>
      </w:r>
      <w:proofErr w:type="gramStart"/>
      <w:r>
        <w:t>list.get(</w:t>
      </w:r>
      <w:proofErr w:type="gramEnd"/>
      <w:r>
        <w:t>1);</w:t>
      </w:r>
    </w:p>
    <w:p w14:paraId="14B6923C" w14:textId="77777777" w:rsidR="006649C0" w:rsidRDefault="006649C0" w:rsidP="006649C0">
      <w:pPr>
        <w:ind w:firstLineChars="0" w:firstLine="0"/>
      </w:pPr>
      <w:r>
        <w:tab/>
      </w:r>
      <w:r>
        <w:tab/>
        <w:t>Element name2=p2.element("name");</w:t>
      </w:r>
    </w:p>
    <w:p w14:paraId="3B14C457" w14:textId="77777777" w:rsidR="006649C0" w:rsidRDefault="006649C0" w:rsidP="006649C0">
      <w:pPr>
        <w:ind w:firstLineChars="0" w:firstLine="0"/>
      </w:pPr>
      <w:r>
        <w:tab/>
      </w:r>
      <w:r>
        <w:tab/>
        <w:t>String s = name2.getText();</w:t>
      </w:r>
    </w:p>
    <w:p w14:paraId="26BD0E74" w14:textId="77777777" w:rsidR="006649C0" w:rsidRDefault="006649C0" w:rsidP="006649C0">
      <w:pPr>
        <w:ind w:firstLineChars="0" w:firstLine="0"/>
      </w:pPr>
      <w:r>
        <w:tab/>
      </w:r>
      <w:r>
        <w:tab/>
        <w:t>System.out.println(s);</w:t>
      </w:r>
    </w:p>
    <w:p w14:paraId="3DE0519B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61A77C80" w14:textId="77777777" w:rsidR="006649C0" w:rsidRDefault="006649C0" w:rsidP="006649C0">
      <w:pPr>
        <w:ind w:firstLineChars="0" w:firstLine="0"/>
      </w:pPr>
      <w:r>
        <w:tab/>
        <w:t>}</w:t>
      </w:r>
    </w:p>
    <w:p w14:paraId="7160287E" w14:textId="77777777" w:rsidR="006649C0" w:rsidRDefault="006649C0" w:rsidP="006649C0">
      <w:pPr>
        <w:ind w:firstLineChars="0" w:firstLine="0"/>
      </w:pPr>
      <w:r>
        <w:t xml:space="preserve">  7</w:t>
      </w:r>
      <w:r>
        <w:t>、使用</w:t>
      </w:r>
      <w:r>
        <w:t>dom4j</w:t>
      </w:r>
      <w:r>
        <w:t>实现添加操作</w:t>
      </w:r>
    </w:p>
    <w:p w14:paraId="10FE5C7E" w14:textId="77777777" w:rsidR="006649C0" w:rsidRDefault="006649C0" w:rsidP="006649C0">
      <w:pPr>
        <w:ind w:firstLineChars="0" w:firstLine="0"/>
      </w:pPr>
      <w:r>
        <w:t xml:space="preserve">         &lt;p1&gt;</w:t>
      </w:r>
    </w:p>
    <w:p w14:paraId="092F04D9" w14:textId="77777777" w:rsidR="006649C0" w:rsidRDefault="006649C0" w:rsidP="006649C0">
      <w:pPr>
        <w:ind w:firstLineChars="0" w:firstLine="0"/>
      </w:pPr>
      <w:r>
        <w:tab/>
        <w:t xml:space="preserve">      &lt;name&gt;zhangsan&lt;/name&gt;</w:t>
      </w:r>
    </w:p>
    <w:p w14:paraId="6BD9BFB6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&lt;age&gt;20&lt;/age&gt;</w:t>
      </w:r>
    </w:p>
    <w:p w14:paraId="1B9CA2E1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</w:t>
      </w:r>
    </w:p>
    <w:p w14:paraId="63214BA8" w14:textId="77777777" w:rsidR="006649C0" w:rsidRDefault="006649C0" w:rsidP="006649C0">
      <w:pPr>
        <w:ind w:firstLineChars="0" w:firstLine="0"/>
      </w:pPr>
      <w:r>
        <w:tab/>
        <w:t xml:space="preserve"> &lt;/p1&gt;</w:t>
      </w:r>
    </w:p>
    <w:p w14:paraId="0F605589" w14:textId="77777777" w:rsidR="006649C0" w:rsidRDefault="006649C0" w:rsidP="006649C0">
      <w:pPr>
        <w:ind w:firstLineChars="0" w:firstLine="0"/>
      </w:pPr>
      <w:r>
        <w:tab/>
        <w:t xml:space="preserve"> &lt;p1&gt;</w:t>
      </w:r>
    </w:p>
    <w:p w14:paraId="7DBE12A7" w14:textId="77777777" w:rsidR="006649C0" w:rsidRDefault="006649C0" w:rsidP="006649C0">
      <w:pPr>
        <w:ind w:firstLineChars="0" w:firstLine="0"/>
      </w:pPr>
      <w:r>
        <w:tab/>
        <w:t xml:space="preserve">      &lt;name&gt;lisi&lt;/name&gt;</w:t>
      </w:r>
    </w:p>
    <w:p w14:paraId="7FDE7F1C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&lt;age&gt;30&lt;/age&gt;</w:t>
      </w:r>
    </w:p>
    <w:p w14:paraId="15BF4B7D" w14:textId="77777777" w:rsidR="006649C0" w:rsidRDefault="006649C0" w:rsidP="006649C0">
      <w:pPr>
        <w:ind w:firstLineChars="0" w:firstLine="0"/>
      </w:pPr>
      <w:r>
        <w:tab/>
        <w:t>&lt;/p1&gt;</w:t>
      </w:r>
    </w:p>
    <w:p w14:paraId="66BFA6B1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1</w:t>
      </w:r>
      <w:r>
        <w:t>）</w:t>
      </w:r>
      <w:r>
        <w:tab/>
      </w:r>
      <w:r>
        <w:t>操作在第一个</w:t>
      </w:r>
      <w:r>
        <w:t>p1</w:t>
      </w:r>
      <w:r>
        <w:t>标签的末尾添加一个标签</w:t>
      </w:r>
      <w:r>
        <w:t>&lt;sex&gt;&lt;/sex&gt;</w:t>
      </w:r>
    </w:p>
    <w:p w14:paraId="616ABB8D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2</w:t>
      </w:r>
      <w:r>
        <w:t>）</w:t>
      </w:r>
      <w:r>
        <w:tab/>
        <w:t>*1</w:t>
      </w:r>
      <w:r>
        <w:t>、创建解析器</w:t>
      </w:r>
    </w:p>
    <w:p w14:paraId="56A9F599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3</w:t>
      </w:r>
      <w:r>
        <w:t>）</w:t>
      </w:r>
      <w:r>
        <w:tab/>
        <w:t>*2</w:t>
      </w:r>
      <w:r>
        <w:t>、得到</w:t>
      </w:r>
      <w:r>
        <w:t>document</w:t>
      </w:r>
    </w:p>
    <w:p w14:paraId="513FE591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4</w:t>
      </w:r>
      <w:r>
        <w:t>）</w:t>
      </w:r>
      <w:r>
        <w:tab/>
        <w:t>*3</w:t>
      </w:r>
      <w:r>
        <w:t>、得到根节点</w:t>
      </w:r>
    </w:p>
    <w:p w14:paraId="1B56D69A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5</w:t>
      </w:r>
      <w:r>
        <w:t>）</w:t>
      </w:r>
      <w:r>
        <w:tab/>
        <w:t>*4</w:t>
      </w:r>
      <w:r>
        <w:t>、获取到第一个</w:t>
      </w:r>
      <w:r>
        <w:t>p1</w:t>
      </w:r>
    </w:p>
    <w:p w14:paraId="6D738D23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6</w:t>
      </w:r>
      <w:r>
        <w:t>）</w:t>
      </w:r>
      <w:r>
        <w:tab/>
        <w:t>*</w:t>
      </w:r>
      <w:r>
        <w:t>使用</w:t>
      </w:r>
      <w:r>
        <w:t>element</w:t>
      </w:r>
      <w:r>
        <w:t>方法</w:t>
      </w:r>
    </w:p>
    <w:p w14:paraId="04FA6497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7</w:t>
      </w:r>
      <w:r>
        <w:t>）</w:t>
      </w:r>
      <w:r>
        <w:tab/>
        <w:t>*5</w:t>
      </w:r>
      <w:r>
        <w:t>、在</w:t>
      </w:r>
      <w:r>
        <w:t>p1</w:t>
      </w:r>
      <w:r>
        <w:t>下面添加元素</w:t>
      </w:r>
    </w:p>
    <w:p w14:paraId="14F1A57D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8</w:t>
      </w:r>
      <w:r>
        <w:t>）</w:t>
      </w:r>
      <w:r>
        <w:tab/>
        <w:t>*</w:t>
      </w:r>
      <w:r>
        <w:t>在</w:t>
      </w:r>
      <w:r>
        <w:t>p1</w:t>
      </w:r>
      <w:r>
        <w:t>上面直接使用</w:t>
      </w:r>
      <w:r>
        <w:t>addElement</w:t>
      </w:r>
      <w:r>
        <w:t>（</w:t>
      </w:r>
      <w:r>
        <w:t>\"</w:t>
      </w:r>
      <w:r>
        <w:t>标签名称</w:t>
      </w:r>
      <w:r>
        <w:t>\"</w:t>
      </w:r>
      <w:r>
        <w:t>）方法返回一个</w:t>
      </w:r>
      <w:r>
        <w:t>Element</w:t>
      </w:r>
    </w:p>
    <w:p w14:paraId="15665B78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9</w:t>
      </w:r>
      <w:r>
        <w:t>）</w:t>
      </w:r>
      <w:r>
        <w:tab/>
        <w:t>*6</w:t>
      </w:r>
      <w:r>
        <w:t>、在添加完成之后的元素下面添加文本</w:t>
      </w:r>
    </w:p>
    <w:p w14:paraId="12CFC0C5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10</w:t>
      </w:r>
      <w:r>
        <w:t>）</w:t>
      </w:r>
      <w:r>
        <w:tab/>
        <w:t>*</w:t>
      </w:r>
      <w:r>
        <w:t>在</w:t>
      </w:r>
      <w:r>
        <w:t>sex</w:t>
      </w:r>
      <w:r>
        <w:t>上直接使用</w:t>
      </w:r>
      <w:r>
        <w:t>setText</w:t>
      </w:r>
      <w:r>
        <w:t>（</w:t>
      </w:r>
      <w:r>
        <w:t>\"</w:t>
      </w:r>
      <w:r>
        <w:t>文本内容</w:t>
      </w:r>
      <w:r>
        <w:t>\"</w:t>
      </w:r>
      <w:r>
        <w:t>）方法</w:t>
      </w:r>
    </w:p>
    <w:p w14:paraId="4723058E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11</w:t>
      </w:r>
      <w:r>
        <w:t>）</w:t>
      </w:r>
      <w:r>
        <w:tab/>
        <w:t>*7</w:t>
      </w:r>
      <w:r>
        <w:t>、回写</w:t>
      </w:r>
      <w:r>
        <w:t>xml</w:t>
      </w:r>
    </w:p>
    <w:p w14:paraId="2598F713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12</w:t>
      </w:r>
      <w:r>
        <w:t>）</w:t>
      </w:r>
      <w:r>
        <w:tab/>
        <w:t>*</w:t>
      </w:r>
      <w:r>
        <w:t>格式化</w:t>
      </w:r>
      <w:r>
        <w:t>outputFormat</w:t>
      </w:r>
      <w:r>
        <w:t>，使用</w:t>
      </w:r>
      <w:r>
        <w:t>createprettyPrint</w:t>
      </w:r>
      <w:r>
        <w:t>方法，表示一个漂亮的格式</w:t>
      </w:r>
    </w:p>
    <w:p w14:paraId="784B4940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13</w:t>
      </w:r>
      <w:r>
        <w:t>）</w:t>
      </w:r>
      <w:r>
        <w:tab/>
        <w:t>*</w:t>
      </w:r>
      <w:r>
        <w:t>使用类</w:t>
      </w:r>
      <w:r>
        <w:t>xMLWriter</w:t>
      </w:r>
      <w:r>
        <w:t>直接</w:t>
      </w:r>
      <w:r>
        <w:t>new</w:t>
      </w:r>
      <w:r>
        <w:t>这个类，传递两个参数</w:t>
      </w:r>
    </w:p>
    <w:p w14:paraId="7B4602AC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14</w:t>
      </w:r>
      <w:r>
        <w:t>）</w:t>
      </w:r>
      <w:r>
        <w:tab/>
        <w:t>I***</w:t>
      </w:r>
      <w:r>
        <w:t>第一个参数是</w:t>
      </w:r>
      <w:r>
        <w:t>xm1</w:t>
      </w:r>
      <w:r>
        <w:t>文件路径</w:t>
      </w:r>
      <w:r>
        <w:t xml:space="preserve"> new Fileoutputstream(\"</w:t>
      </w:r>
      <w:r>
        <w:t>路径</w:t>
      </w:r>
      <w:r>
        <w:t>\"</w:t>
      </w:r>
      <w:r>
        <w:t>）</w:t>
      </w:r>
    </w:p>
    <w:p w14:paraId="47E18C60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15</w:t>
      </w:r>
      <w:r>
        <w:t>）</w:t>
      </w:r>
      <w:r>
        <w:tab/>
        <w:t>***</w:t>
      </w:r>
      <w:r>
        <w:t>第二个参数是格式化类的值</w:t>
      </w:r>
    </w:p>
    <w:p w14:paraId="32D31D83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16</w:t>
      </w:r>
      <w:r>
        <w:t>）</w:t>
      </w:r>
      <w:r>
        <w:tab/>
        <w:t>**/</w:t>
      </w:r>
    </w:p>
    <w:p w14:paraId="681FEDE0" w14:textId="77777777" w:rsidR="006649C0" w:rsidRDefault="006649C0" w:rsidP="006649C0">
      <w:pPr>
        <w:ind w:firstLineChars="0" w:firstLine="0"/>
      </w:pPr>
      <w:r>
        <w:tab/>
      </w:r>
    </w:p>
    <w:p w14:paraId="2BF58890" w14:textId="77777777" w:rsidR="006649C0" w:rsidRDefault="006649C0" w:rsidP="006649C0">
      <w:pPr>
        <w:ind w:firstLineChars="0" w:firstLine="0"/>
      </w:pPr>
    </w:p>
    <w:p w14:paraId="0584BC28" w14:textId="77777777" w:rsidR="006649C0" w:rsidRDefault="006649C0" w:rsidP="006649C0">
      <w:pPr>
        <w:ind w:firstLineChars="0" w:firstLine="0"/>
      </w:pPr>
    </w:p>
    <w:p w14:paraId="5032F4B7" w14:textId="77777777" w:rsidR="006649C0" w:rsidRDefault="006649C0" w:rsidP="006649C0">
      <w:pPr>
        <w:ind w:firstLineChars="0" w:firstLine="0"/>
      </w:pPr>
      <w:r>
        <w:t xml:space="preserve">public static void </w:t>
      </w:r>
      <w:proofErr w:type="gramStart"/>
      <w:r>
        <w:t>addSex(</w:t>
      </w:r>
      <w:proofErr w:type="gramEnd"/>
      <w:r>
        <w:t>) throws Exception {</w:t>
      </w:r>
    </w:p>
    <w:p w14:paraId="4DE2F46F" w14:textId="77777777" w:rsidR="006649C0" w:rsidRDefault="006649C0" w:rsidP="006649C0">
      <w:pPr>
        <w:ind w:firstLineChars="0" w:firstLine="0"/>
      </w:pPr>
      <w:r>
        <w:tab/>
      </w:r>
      <w:r>
        <w:tab/>
        <w:t xml:space="preserve">SAXReader saxReader = new </w:t>
      </w:r>
      <w:proofErr w:type="gramStart"/>
      <w:r>
        <w:t>SAXReader(</w:t>
      </w:r>
      <w:proofErr w:type="gramEnd"/>
      <w:r>
        <w:t>);</w:t>
      </w:r>
    </w:p>
    <w:p w14:paraId="16C82C01" w14:textId="77777777" w:rsidR="006649C0" w:rsidRDefault="006649C0" w:rsidP="006649C0">
      <w:pPr>
        <w:ind w:firstLineChars="0" w:firstLine="0"/>
      </w:pPr>
      <w:r>
        <w:tab/>
      </w:r>
      <w:r>
        <w:tab/>
        <w:t>Document document = saxReader.read("src/1.mxl");</w:t>
      </w:r>
    </w:p>
    <w:p w14:paraId="184CE880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root = </w:t>
      </w:r>
      <w:proofErr w:type="gramStart"/>
      <w:r>
        <w:t>document.getRootElement</w:t>
      </w:r>
      <w:proofErr w:type="gramEnd"/>
      <w:r>
        <w:t>();</w:t>
      </w:r>
    </w:p>
    <w:p w14:paraId="59802A93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p1 = </w:t>
      </w:r>
      <w:proofErr w:type="gramStart"/>
      <w:r>
        <w:t>root.element</w:t>
      </w:r>
      <w:proofErr w:type="gramEnd"/>
      <w:r>
        <w:t>("p1");</w:t>
      </w:r>
    </w:p>
    <w:p w14:paraId="24EE2C76" w14:textId="77777777" w:rsidR="006649C0" w:rsidRDefault="006649C0" w:rsidP="006649C0">
      <w:pPr>
        <w:ind w:firstLineChars="0" w:firstLine="0"/>
      </w:pPr>
      <w:r>
        <w:tab/>
      </w:r>
      <w:r>
        <w:tab/>
        <w:t>Element sex1 = p</w:t>
      </w:r>
      <w:proofErr w:type="gramStart"/>
      <w:r>
        <w:t>1.addElement</w:t>
      </w:r>
      <w:proofErr w:type="gramEnd"/>
      <w:r>
        <w:t>("sex");</w:t>
      </w:r>
    </w:p>
    <w:p w14:paraId="602C6349" w14:textId="77777777" w:rsidR="006649C0" w:rsidRDefault="006649C0" w:rsidP="006649C0">
      <w:pPr>
        <w:ind w:firstLineChars="0" w:firstLine="0"/>
      </w:pPr>
      <w:r>
        <w:tab/>
      </w:r>
      <w:r>
        <w:tab/>
        <w:t>sex1.setText("nv");</w:t>
      </w:r>
    </w:p>
    <w:p w14:paraId="21E9DF1B" w14:textId="77777777" w:rsidR="006649C0" w:rsidRDefault="006649C0" w:rsidP="006649C0">
      <w:pPr>
        <w:ind w:firstLineChars="0" w:firstLine="0"/>
      </w:pPr>
      <w:r>
        <w:tab/>
      </w:r>
      <w:r>
        <w:tab/>
        <w:t>OutputFormat format = OutputFormat.createCompactFormat();</w:t>
      </w:r>
    </w:p>
    <w:p w14:paraId="2420E4C1" w14:textId="77777777" w:rsidR="006649C0" w:rsidRDefault="006649C0" w:rsidP="006649C0">
      <w:pPr>
        <w:ind w:firstLineChars="0" w:firstLine="0"/>
      </w:pPr>
      <w:r>
        <w:tab/>
      </w:r>
      <w:r>
        <w:tab/>
        <w:t xml:space="preserve">XMLWriter xmlWriter = new </w:t>
      </w:r>
      <w:proofErr w:type="gramStart"/>
      <w:r>
        <w:t>XMLWriter(</w:t>
      </w:r>
      <w:proofErr w:type="gramEnd"/>
      <w:r>
        <w:t>new FileOutputStream("src/1.xml"),format);</w:t>
      </w:r>
    </w:p>
    <w:p w14:paraId="1CF480B4" w14:textId="77777777" w:rsidR="006649C0" w:rsidRDefault="006649C0" w:rsidP="006649C0">
      <w:pPr>
        <w:ind w:firstLineChars="0" w:firstLine="0"/>
      </w:pPr>
      <w:r>
        <w:tab/>
      </w:r>
      <w:r>
        <w:tab/>
        <w:t>xmlWriter.write(document);</w:t>
      </w:r>
    </w:p>
    <w:p w14:paraId="6AFA42E5" w14:textId="77777777" w:rsidR="006649C0" w:rsidRDefault="006649C0" w:rsidP="006649C0">
      <w:pPr>
        <w:ind w:firstLineChars="0" w:firstLine="0"/>
      </w:pPr>
      <w:r>
        <w:tab/>
      </w:r>
      <w:r>
        <w:tab/>
        <w:t>xmlWriter.close();</w:t>
      </w:r>
    </w:p>
    <w:p w14:paraId="1DE52C4D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7BE14908" w14:textId="77777777" w:rsidR="006649C0" w:rsidRDefault="006649C0" w:rsidP="006649C0">
      <w:pPr>
        <w:ind w:firstLineChars="0" w:firstLine="0"/>
      </w:pPr>
      <w:r>
        <w:rPr>
          <w:rFonts w:hint="eastAsia"/>
        </w:rPr>
        <w:t>（</w:t>
      </w:r>
      <w:r>
        <w:t>1</w:t>
      </w:r>
      <w:r>
        <w:t>）</w:t>
      </w:r>
      <w:r>
        <w:tab/>
      </w:r>
      <w:r>
        <w:tab/>
        <w:t>}</w:t>
      </w:r>
    </w:p>
    <w:p w14:paraId="0CBBA78E" w14:textId="77777777" w:rsidR="006649C0" w:rsidRDefault="006649C0" w:rsidP="006649C0">
      <w:pPr>
        <w:ind w:firstLineChars="0" w:firstLine="0"/>
      </w:pPr>
      <w:r>
        <w:t xml:space="preserve">             </w:t>
      </w:r>
    </w:p>
    <w:p w14:paraId="16179894" w14:textId="77777777" w:rsidR="006649C0" w:rsidRDefault="006649C0" w:rsidP="006649C0">
      <w:pPr>
        <w:ind w:firstLineChars="0" w:firstLine="0"/>
      </w:pPr>
      <w:r>
        <w:t>8</w:t>
      </w:r>
      <w:r>
        <w:t>、在特定的位置添加一盒元素</w:t>
      </w:r>
      <w:r>
        <w:t xml:space="preserve"> </w:t>
      </w:r>
    </w:p>
    <w:p w14:paraId="22451CC4" w14:textId="77777777" w:rsidR="006649C0" w:rsidRDefault="006649C0" w:rsidP="006649C0">
      <w:pPr>
        <w:ind w:firstLineChars="0" w:firstLine="0"/>
      </w:pPr>
      <w:r>
        <w:t xml:space="preserve">      </w:t>
      </w:r>
      <w:r>
        <w:t>实现</w:t>
      </w:r>
      <w:r>
        <w:t xml:space="preserve"> </w:t>
      </w:r>
      <w:r>
        <w:t>在第一个</w:t>
      </w:r>
      <w:r>
        <w:t>p1</w:t>
      </w:r>
      <w:r>
        <w:t>下面的</w:t>
      </w:r>
      <w:r>
        <w:t>age</w:t>
      </w:r>
      <w:r>
        <w:t>标签之前调价</w:t>
      </w:r>
      <w:r>
        <w:t>&lt;school&gt;edit&lt;/school&gt;</w:t>
      </w:r>
    </w:p>
    <w:p w14:paraId="506D4B1E" w14:textId="77777777" w:rsidR="006649C0" w:rsidRDefault="006649C0" w:rsidP="006649C0">
      <w:pPr>
        <w:ind w:firstLineChars="0" w:firstLine="0"/>
      </w:pPr>
      <w:r>
        <w:t>*1</w:t>
      </w:r>
      <w:r>
        <w:t>、创建解析器</w:t>
      </w:r>
    </w:p>
    <w:p w14:paraId="0BE7956B" w14:textId="77777777" w:rsidR="006649C0" w:rsidRDefault="006649C0" w:rsidP="006649C0">
      <w:pPr>
        <w:ind w:firstLineChars="0" w:firstLine="0"/>
      </w:pPr>
      <w:r>
        <w:t>*2</w:t>
      </w:r>
      <w:r>
        <w:t>、得到</w:t>
      </w:r>
      <w:r>
        <w:t>document</w:t>
      </w:r>
    </w:p>
    <w:p w14:paraId="4E5BE357" w14:textId="77777777" w:rsidR="006649C0" w:rsidRDefault="006649C0" w:rsidP="006649C0">
      <w:pPr>
        <w:ind w:firstLineChars="0" w:firstLine="0"/>
      </w:pPr>
      <w:r>
        <w:t>*3</w:t>
      </w:r>
      <w:r>
        <w:t>、得到根节点</w:t>
      </w:r>
    </w:p>
    <w:p w14:paraId="362D66A9" w14:textId="77777777" w:rsidR="006649C0" w:rsidRDefault="006649C0" w:rsidP="006649C0">
      <w:pPr>
        <w:ind w:firstLineChars="0" w:firstLine="0"/>
      </w:pPr>
      <w:r>
        <w:t>*4</w:t>
      </w:r>
      <w:r>
        <w:t>、获取到第一个</w:t>
      </w:r>
      <w:r>
        <w:t>p1</w:t>
      </w:r>
    </w:p>
    <w:p w14:paraId="06C82402" w14:textId="77777777" w:rsidR="006649C0" w:rsidRDefault="006649C0" w:rsidP="006649C0">
      <w:pPr>
        <w:ind w:firstLineChars="0" w:firstLine="0"/>
      </w:pPr>
      <w:r>
        <w:t>*5</w:t>
      </w:r>
      <w:r>
        <w:t>、获取</w:t>
      </w:r>
      <w:r>
        <w:t>p1</w:t>
      </w:r>
      <w:r>
        <w:t>下面的所有的元素</w:t>
      </w:r>
    </w:p>
    <w:p w14:paraId="471A268F" w14:textId="77777777" w:rsidR="006649C0" w:rsidRDefault="006649C0" w:rsidP="006649C0">
      <w:pPr>
        <w:ind w:firstLineChars="0" w:firstLine="0"/>
      </w:pPr>
      <w:r>
        <w:t>**elements</w:t>
      </w:r>
      <w:r>
        <w:t>（）方法返回</w:t>
      </w:r>
      <w:r>
        <w:t>list</w:t>
      </w:r>
      <w:r>
        <w:t>集合</w:t>
      </w:r>
    </w:p>
    <w:p w14:paraId="514620E0" w14:textId="77777777" w:rsidR="006649C0" w:rsidRDefault="006649C0" w:rsidP="006649C0">
      <w:pPr>
        <w:ind w:firstLineChars="0" w:firstLine="0"/>
      </w:pPr>
      <w:r>
        <w:t>**</w:t>
      </w:r>
      <w:r>
        <w:t>使用</w:t>
      </w:r>
      <w:r>
        <w:t>list</w:t>
      </w:r>
      <w:r>
        <w:t>里面的方法，在特定位置添加元素</w:t>
      </w:r>
    </w:p>
    <w:p w14:paraId="0A6824EB" w14:textId="77777777" w:rsidR="006649C0" w:rsidRDefault="006649C0" w:rsidP="006649C0">
      <w:pPr>
        <w:ind w:firstLineChars="0" w:firstLine="0"/>
      </w:pPr>
      <w:r>
        <w:t>**</w:t>
      </w:r>
      <w:r>
        <w:t>首先创建元素在元素下面创建文本</w:t>
      </w:r>
    </w:p>
    <w:p w14:paraId="585D024B" w14:textId="77777777" w:rsidR="006649C0" w:rsidRDefault="006649C0" w:rsidP="006649C0">
      <w:pPr>
        <w:ind w:firstLineChars="0" w:firstLine="0"/>
      </w:pPr>
      <w:r>
        <w:t>-</w:t>
      </w:r>
      <w:r>
        <w:t>使用</w:t>
      </w:r>
      <w:r>
        <w:t>DocumentHelper</w:t>
      </w:r>
      <w:r>
        <w:t>类方法</w:t>
      </w:r>
      <w:r>
        <w:t>createElement</w:t>
      </w:r>
      <w:r>
        <w:t>创建标签</w:t>
      </w:r>
    </w:p>
    <w:p w14:paraId="032DD68F" w14:textId="77777777" w:rsidR="006649C0" w:rsidRDefault="006649C0" w:rsidP="006649C0">
      <w:pPr>
        <w:ind w:firstLineChars="0" w:firstLine="0"/>
      </w:pPr>
      <w:r>
        <w:t>-</w:t>
      </w:r>
      <w:r>
        <w:t>把文本添加到标签下面使用</w:t>
      </w:r>
      <w:r>
        <w:t>setText</w:t>
      </w:r>
      <w:r>
        <w:t>（</w:t>
      </w:r>
      <w:r>
        <w:t>\"</w:t>
      </w:r>
      <w:r>
        <w:t>文本内容</w:t>
      </w:r>
      <w:proofErr w:type="gramStart"/>
      <w:r>
        <w:t>”</w:t>
      </w:r>
      <w:proofErr w:type="gramEnd"/>
      <w:r>
        <w:t>）方法</w:t>
      </w:r>
    </w:p>
    <w:p w14:paraId="108CE13A" w14:textId="77777777" w:rsidR="006649C0" w:rsidRDefault="006649C0" w:rsidP="006649C0">
      <w:pPr>
        <w:ind w:firstLineChars="0" w:firstLine="0"/>
      </w:pPr>
      <w:r>
        <w:t>***list</w:t>
      </w:r>
      <w:r>
        <w:t>集合里面的</w:t>
      </w:r>
      <w:r>
        <w:t xml:space="preserve"> add(int index,E element)</w:t>
      </w:r>
    </w:p>
    <w:p w14:paraId="07A9272C" w14:textId="77777777" w:rsidR="006649C0" w:rsidRDefault="006649C0" w:rsidP="006649C0">
      <w:pPr>
        <w:ind w:firstLineChars="0" w:firstLine="0"/>
      </w:pPr>
      <w:r>
        <w:t>-</w:t>
      </w:r>
      <w:r>
        <w:t>第一个参数是位置下标，从</w:t>
      </w:r>
      <w:r>
        <w:t>0</w:t>
      </w:r>
      <w:r>
        <w:t>开始</w:t>
      </w:r>
    </w:p>
    <w:p w14:paraId="7F5076D5" w14:textId="77777777" w:rsidR="006649C0" w:rsidRDefault="006649C0" w:rsidP="006649C0">
      <w:pPr>
        <w:ind w:firstLineChars="0" w:firstLine="0"/>
      </w:pPr>
      <w:r>
        <w:t>-</w:t>
      </w:r>
      <w:r>
        <w:t>第二个参数是要添加的元素</w:t>
      </w:r>
    </w:p>
    <w:p w14:paraId="4CEBBDE4" w14:textId="77777777" w:rsidR="006649C0" w:rsidRDefault="006649C0" w:rsidP="006649C0">
      <w:pPr>
        <w:ind w:firstLineChars="0" w:firstLine="0"/>
      </w:pPr>
      <w:r>
        <w:t>*6</w:t>
      </w:r>
      <w:r>
        <w:t>、回写</w:t>
      </w:r>
      <w:r>
        <w:t>xm1</w:t>
      </w:r>
    </w:p>
    <w:p w14:paraId="0AE0BF0E" w14:textId="77777777" w:rsidR="006649C0" w:rsidRDefault="006649C0" w:rsidP="006649C0">
      <w:pPr>
        <w:ind w:firstLineChars="0" w:firstLine="0"/>
      </w:pPr>
      <w:r>
        <w:t xml:space="preserve">public static void </w:t>
      </w:r>
      <w:proofErr w:type="gramStart"/>
      <w:r>
        <w:t>addAgeBrfore(</w:t>
      </w:r>
      <w:proofErr w:type="gramEnd"/>
      <w:r>
        <w:t>) throws Exception{</w:t>
      </w:r>
    </w:p>
    <w:p w14:paraId="6B0E2CC9" w14:textId="77777777" w:rsidR="006649C0" w:rsidRDefault="006649C0" w:rsidP="006649C0">
      <w:pPr>
        <w:ind w:firstLineChars="0" w:firstLine="0"/>
      </w:pPr>
      <w:r>
        <w:t xml:space="preserve">    </w:t>
      </w:r>
      <w:r>
        <w:tab/>
        <w:t xml:space="preserve">SAXReader saxReader = new </w:t>
      </w:r>
      <w:proofErr w:type="gramStart"/>
      <w:r>
        <w:t>SAXReader(</w:t>
      </w:r>
      <w:proofErr w:type="gramEnd"/>
      <w:r>
        <w:t>);</w:t>
      </w:r>
    </w:p>
    <w:p w14:paraId="19D91DC6" w14:textId="77777777" w:rsidR="006649C0" w:rsidRDefault="006649C0" w:rsidP="006649C0">
      <w:pPr>
        <w:ind w:firstLineChars="0" w:firstLine="0"/>
      </w:pPr>
      <w:r>
        <w:tab/>
      </w:r>
      <w:r>
        <w:tab/>
        <w:t>Document document = saxReader.read("src/1.mxl");</w:t>
      </w:r>
    </w:p>
    <w:p w14:paraId="3957E70F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root = </w:t>
      </w:r>
      <w:proofErr w:type="gramStart"/>
      <w:r>
        <w:t>document.getRootElement</w:t>
      </w:r>
      <w:proofErr w:type="gramEnd"/>
      <w:r>
        <w:t>();</w:t>
      </w:r>
    </w:p>
    <w:p w14:paraId="7C47F1C7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p1 = </w:t>
      </w:r>
      <w:proofErr w:type="gramStart"/>
      <w:r>
        <w:t>root.element</w:t>
      </w:r>
      <w:proofErr w:type="gramEnd"/>
      <w:r>
        <w:t>("p1");</w:t>
      </w:r>
    </w:p>
    <w:p w14:paraId="6F135C7F" w14:textId="77777777" w:rsidR="006649C0" w:rsidRDefault="006649C0" w:rsidP="006649C0">
      <w:pPr>
        <w:ind w:firstLineChars="0" w:firstLine="0"/>
      </w:pPr>
      <w:r>
        <w:tab/>
      </w:r>
      <w:r>
        <w:tab/>
        <w:t>List list = p</w:t>
      </w:r>
      <w:proofErr w:type="gramStart"/>
      <w:r>
        <w:t>1.elements</w:t>
      </w:r>
      <w:proofErr w:type="gramEnd"/>
      <w:r>
        <w:t>();</w:t>
      </w:r>
    </w:p>
    <w:p w14:paraId="54D0620E" w14:textId="77777777" w:rsidR="006649C0" w:rsidRDefault="006649C0" w:rsidP="006649C0">
      <w:pPr>
        <w:ind w:firstLineChars="0" w:firstLine="0"/>
      </w:pPr>
      <w:r>
        <w:tab/>
      </w:r>
      <w:r>
        <w:tab/>
        <w:t>Object element;</w:t>
      </w:r>
    </w:p>
    <w:p w14:paraId="594E9EE8" w14:textId="77777777" w:rsidR="006649C0" w:rsidRDefault="006649C0" w:rsidP="006649C0">
      <w:pPr>
        <w:ind w:firstLineChars="0" w:firstLine="0"/>
      </w:pPr>
      <w:r>
        <w:tab/>
      </w:r>
      <w:r>
        <w:tab/>
        <w:t>Element school =DocumentHelper.createElement("school");</w:t>
      </w:r>
    </w:p>
    <w:p w14:paraId="383312BB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1A6271B8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school.setText</w:t>
      </w:r>
      <w:proofErr w:type="gramEnd"/>
      <w:r>
        <w:t>("ecit");</w:t>
      </w:r>
    </w:p>
    <w:p w14:paraId="4DB154E4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list.add(</w:t>
      </w:r>
      <w:proofErr w:type="gramEnd"/>
      <w:r>
        <w:t>1, school);</w:t>
      </w:r>
    </w:p>
    <w:p w14:paraId="27129FBF" w14:textId="77777777" w:rsidR="006649C0" w:rsidRDefault="006649C0" w:rsidP="006649C0">
      <w:pPr>
        <w:ind w:firstLineChars="0" w:firstLine="0"/>
      </w:pPr>
      <w:r>
        <w:tab/>
      </w:r>
      <w:r>
        <w:tab/>
        <w:t>OutputFormat format = OutputFormat.createPrettyPrint();</w:t>
      </w:r>
    </w:p>
    <w:p w14:paraId="108731F7" w14:textId="77777777" w:rsidR="006649C0" w:rsidRDefault="006649C0" w:rsidP="006649C0">
      <w:pPr>
        <w:ind w:firstLineChars="0" w:firstLine="0"/>
      </w:pPr>
      <w:r>
        <w:tab/>
      </w:r>
      <w:r>
        <w:tab/>
        <w:t xml:space="preserve">XMLWriter xmlWriter = new </w:t>
      </w:r>
      <w:proofErr w:type="gramStart"/>
      <w:r>
        <w:t>XMLWriter(</w:t>
      </w:r>
      <w:proofErr w:type="gramEnd"/>
      <w:r>
        <w:t>new FileOutputStream("src/1.xml"),format);</w:t>
      </w:r>
    </w:p>
    <w:p w14:paraId="2D948076" w14:textId="77777777" w:rsidR="006649C0" w:rsidRDefault="006649C0" w:rsidP="006649C0">
      <w:pPr>
        <w:ind w:firstLineChars="0" w:firstLine="0"/>
      </w:pPr>
      <w:r>
        <w:tab/>
      </w:r>
      <w:r>
        <w:tab/>
        <w:t>xmlWriter.write(document);</w:t>
      </w:r>
    </w:p>
    <w:p w14:paraId="3510FD65" w14:textId="77777777" w:rsidR="006649C0" w:rsidRDefault="006649C0" w:rsidP="006649C0">
      <w:pPr>
        <w:ind w:firstLineChars="0" w:firstLine="0"/>
      </w:pPr>
      <w:r>
        <w:tab/>
      </w:r>
      <w:r>
        <w:tab/>
        <w:t>xmlWriter.close();</w:t>
      </w:r>
    </w:p>
    <w:p w14:paraId="67D5CCF4" w14:textId="77777777" w:rsidR="006649C0" w:rsidRDefault="006649C0" w:rsidP="006649C0">
      <w:pPr>
        <w:ind w:firstLineChars="0" w:firstLine="0"/>
      </w:pPr>
      <w:r>
        <w:t>}</w:t>
      </w:r>
    </w:p>
    <w:p w14:paraId="10248E80" w14:textId="77777777" w:rsidR="006649C0" w:rsidRDefault="006649C0" w:rsidP="006649C0">
      <w:pPr>
        <w:ind w:firstLineChars="0" w:firstLine="0"/>
      </w:pPr>
      <w:r>
        <w:rPr>
          <w:rFonts w:hint="eastAsia"/>
        </w:rPr>
        <w:t>封装</w:t>
      </w:r>
      <w:r>
        <w:t xml:space="preserve"> </w:t>
      </w:r>
    </w:p>
    <w:p w14:paraId="657B8084" w14:textId="77777777" w:rsidR="006649C0" w:rsidRDefault="006649C0" w:rsidP="006649C0">
      <w:pPr>
        <w:ind w:firstLineChars="0" w:firstLine="0"/>
      </w:pPr>
      <w:r>
        <w:tab/>
        <w:t xml:space="preserve">public static Document </w:t>
      </w:r>
      <w:proofErr w:type="gramStart"/>
      <w:r>
        <w:t>getDocument(</w:t>
      </w:r>
      <w:proofErr w:type="gramEnd"/>
      <w:r>
        <w:t>String path) {</w:t>
      </w:r>
    </w:p>
    <w:p w14:paraId="4DFE34C0" w14:textId="77777777" w:rsidR="006649C0" w:rsidRDefault="006649C0" w:rsidP="006649C0">
      <w:pPr>
        <w:ind w:firstLineChars="0" w:firstLine="0"/>
      </w:pPr>
      <w:r>
        <w:tab/>
      </w:r>
      <w:r>
        <w:tab/>
        <w:t xml:space="preserve">SAXReader reader = new </w:t>
      </w:r>
      <w:proofErr w:type="gramStart"/>
      <w:r>
        <w:t>SAXReader(</w:t>
      </w:r>
      <w:proofErr w:type="gramEnd"/>
      <w:r>
        <w:t>);</w:t>
      </w:r>
    </w:p>
    <w:p w14:paraId="2C3A79B3" w14:textId="77777777" w:rsidR="006649C0" w:rsidRDefault="006649C0" w:rsidP="006649C0">
      <w:pPr>
        <w:ind w:firstLineChars="0" w:firstLine="0"/>
      </w:pPr>
      <w:r>
        <w:tab/>
      </w:r>
      <w:r>
        <w:tab/>
        <w:t>try {</w:t>
      </w:r>
    </w:p>
    <w:p w14:paraId="5A5B9A99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  <w:t>Document document =</w:t>
      </w:r>
      <w:proofErr w:type="gramStart"/>
      <w:r>
        <w:t>reader.read</w:t>
      </w:r>
      <w:proofErr w:type="gramEnd"/>
      <w:r>
        <w:t>(path);</w:t>
      </w:r>
    </w:p>
    <w:p w14:paraId="0746BFDE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  <w:t>return document;</w:t>
      </w:r>
    </w:p>
    <w:p w14:paraId="403B6AC9" w14:textId="77777777" w:rsidR="006649C0" w:rsidRDefault="006649C0" w:rsidP="006649C0">
      <w:pPr>
        <w:ind w:firstLineChars="0" w:firstLine="0"/>
      </w:pPr>
      <w:r>
        <w:tab/>
      </w:r>
      <w:r>
        <w:tab/>
        <w:t>} catch (DocumentException e) {</w:t>
      </w:r>
    </w:p>
    <w:p w14:paraId="427C7145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  <w:t xml:space="preserve">// TODO </w:t>
      </w:r>
      <w:r>
        <w:t>自动生成的</w:t>
      </w:r>
      <w:r>
        <w:t xml:space="preserve"> catch </w:t>
      </w:r>
      <w:r>
        <w:t>块</w:t>
      </w:r>
    </w:p>
    <w:p w14:paraId="3B122C26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</w:r>
      <w:proofErr w:type="gramStart"/>
      <w:r>
        <w:t>e.printStackTrace</w:t>
      </w:r>
      <w:proofErr w:type="gramEnd"/>
      <w:r>
        <w:t>();</w:t>
      </w:r>
    </w:p>
    <w:p w14:paraId="43347D9A" w14:textId="77777777" w:rsidR="006649C0" w:rsidRDefault="006649C0" w:rsidP="006649C0">
      <w:pPr>
        <w:ind w:firstLineChars="0" w:firstLine="0"/>
      </w:pPr>
      <w:r>
        <w:tab/>
      </w:r>
      <w:r>
        <w:tab/>
        <w:t>}</w:t>
      </w:r>
    </w:p>
    <w:p w14:paraId="4FC367F1" w14:textId="77777777" w:rsidR="006649C0" w:rsidRDefault="006649C0" w:rsidP="006649C0">
      <w:pPr>
        <w:ind w:firstLineChars="0" w:firstLine="0"/>
      </w:pPr>
      <w:r>
        <w:tab/>
      </w:r>
      <w:r>
        <w:tab/>
        <w:t>return null;</w:t>
      </w:r>
    </w:p>
    <w:p w14:paraId="16777114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7F39CEA6" w14:textId="77777777" w:rsidR="006649C0" w:rsidRDefault="006649C0" w:rsidP="006649C0">
      <w:pPr>
        <w:ind w:firstLineChars="0" w:firstLine="0"/>
      </w:pPr>
      <w:r>
        <w:tab/>
        <w:t>}</w:t>
      </w:r>
    </w:p>
    <w:p w14:paraId="67B9B3F5" w14:textId="77777777" w:rsidR="006649C0" w:rsidRDefault="006649C0" w:rsidP="006649C0">
      <w:pPr>
        <w:ind w:firstLineChars="0" w:firstLine="0"/>
      </w:pPr>
    </w:p>
    <w:p w14:paraId="5A39AF5E" w14:textId="77777777" w:rsidR="006649C0" w:rsidRDefault="006649C0" w:rsidP="006649C0">
      <w:pPr>
        <w:ind w:firstLineChars="0" w:firstLine="0"/>
      </w:pPr>
      <w:r>
        <w:tab/>
        <w:t xml:space="preserve">public static void </w:t>
      </w:r>
      <w:proofErr w:type="gramStart"/>
      <w:r>
        <w:t>xmlWriters(</w:t>
      </w:r>
      <w:proofErr w:type="gramEnd"/>
      <w:r>
        <w:t>String path,Document document) {</w:t>
      </w:r>
    </w:p>
    <w:p w14:paraId="7209A288" w14:textId="77777777" w:rsidR="006649C0" w:rsidRDefault="006649C0" w:rsidP="006649C0">
      <w:pPr>
        <w:ind w:firstLineChars="0" w:firstLine="0"/>
      </w:pPr>
      <w:r>
        <w:tab/>
      </w:r>
      <w:r>
        <w:tab/>
        <w:t>try {</w:t>
      </w:r>
    </w:p>
    <w:p w14:paraId="76AD1F22" w14:textId="77777777" w:rsidR="006649C0" w:rsidRDefault="006649C0" w:rsidP="006649C0">
      <w:pPr>
        <w:ind w:firstLineChars="0" w:firstLine="0"/>
      </w:pPr>
      <w:r>
        <w:tab/>
      </w:r>
      <w:r>
        <w:tab/>
        <w:t>OutputFormat format = OutputFormat.createPrettyPrint();</w:t>
      </w:r>
    </w:p>
    <w:p w14:paraId="6A90528F" w14:textId="77777777" w:rsidR="006649C0" w:rsidRDefault="006649C0" w:rsidP="006649C0">
      <w:pPr>
        <w:ind w:firstLineChars="0" w:firstLine="0"/>
      </w:pPr>
      <w:r>
        <w:tab/>
      </w:r>
      <w:r>
        <w:tab/>
        <w:t xml:space="preserve">XMLWriter xmlWriter = new </w:t>
      </w:r>
      <w:proofErr w:type="gramStart"/>
      <w:r>
        <w:t>XMLWriter(</w:t>
      </w:r>
      <w:proofErr w:type="gramEnd"/>
      <w:r>
        <w:t>new FileOutputStream(path),format);</w:t>
      </w:r>
    </w:p>
    <w:p w14:paraId="3DBC37DA" w14:textId="77777777" w:rsidR="006649C0" w:rsidRDefault="006649C0" w:rsidP="006649C0">
      <w:pPr>
        <w:ind w:firstLineChars="0" w:firstLine="0"/>
      </w:pPr>
      <w:r>
        <w:tab/>
      </w:r>
      <w:r>
        <w:tab/>
        <w:t>xmlWriter.write(document);</w:t>
      </w:r>
    </w:p>
    <w:p w14:paraId="78B7825B" w14:textId="77777777" w:rsidR="006649C0" w:rsidRDefault="006649C0" w:rsidP="006649C0">
      <w:pPr>
        <w:ind w:firstLineChars="0" w:firstLine="0"/>
      </w:pPr>
      <w:r>
        <w:tab/>
      </w:r>
      <w:r>
        <w:tab/>
        <w:t>xmlWriter.close();</w:t>
      </w:r>
    </w:p>
    <w:p w14:paraId="3310C6EF" w14:textId="77777777" w:rsidR="006649C0" w:rsidRDefault="006649C0" w:rsidP="006649C0">
      <w:pPr>
        <w:ind w:firstLineChars="0" w:firstLine="0"/>
      </w:pPr>
      <w:r>
        <w:tab/>
      </w:r>
      <w:r>
        <w:tab/>
      </w:r>
      <w:proofErr w:type="gramStart"/>
      <w:r>
        <w:t>}catch</w:t>
      </w:r>
      <w:proofErr w:type="gramEnd"/>
      <w:r>
        <w:t>(Exception e) {</w:t>
      </w:r>
    </w:p>
    <w:p w14:paraId="25AC8BA1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</w:r>
      <w:proofErr w:type="gramStart"/>
      <w:r>
        <w:t>e.printStackTrace</w:t>
      </w:r>
      <w:proofErr w:type="gramEnd"/>
      <w:r>
        <w:t>();</w:t>
      </w:r>
    </w:p>
    <w:p w14:paraId="677559EE" w14:textId="77777777" w:rsidR="006649C0" w:rsidRDefault="006649C0" w:rsidP="006649C0">
      <w:pPr>
        <w:ind w:firstLineChars="0" w:firstLine="0"/>
      </w:pPr>
      <w:r>
        <w:tab/>
      </w:r>
      <w:r>
        <w:tab/>
        <w:t>}</w:t>
      </w:r>
    </w:p>
    <w:p w14:paraId="1C07F361" w14:textId="77777777" w:rsidR="006649C0" w:rsidRDefault="006649C0" w:rsidP="006649C0">
      <w:pPr>
        <w:ind w:firstLineChars="0" w:firstLine="0"/>
      </w:pPr>
      <w:r>
        <w:t>9</w:t>
      </w:r>
      <w:r>
        <w:t>、使用</w:t>
      </w:r>
      <w:r>
        <w:t>dom4j</w:t>
      </w:r>
      <w:r>
        <w:t>实现修改节点的操作</w:t>
      </w:r>
    </w:p>
    <w:p w14:paraId="781083A3" w14:textId="77777777" w:rsidR="006649C0" w:rsidRDefault="006649C0" w:rsidP="006649C0">
      <w:pPr>
        <w:ind w:firstLineChars="0" w:firstLine="0"/>
      </w:pPr>
      <w:r>
        <w:t>*1</w:t>
      </w:r>
      <w:r>
        <w:t>、得到</w:t>
      </w:r>
      <w:r>
        <w:t>document</w:t>
      </w:r>
    </w:p>
    <w:p w14:paraId="2C96F548" w14:textId="77777777" w:rsidR="006649C0" w:rsidRDefault="006649C0" w:rsidP="006649C0">
      <w:pPr>
        <w:ind w:firstLineChars="0" w:firstLine="0"/>
      </w:pPr>
      <w:r>
        <w:t>*2</w:t>
      </w:r>
      <w:r>
        <w:t>、得到根节点，然后再得到第一个</w:t>
      </w:r>
      <w:r>
        <w:t>p1</w:t>
      </w:r>
      <w:r>
        <w:t>元素</w:t>
      </w:r>
    </w:p>
    <w:p w14:paraId="364CA8BE" w14:textId="77777777" w:rsidR="006649C0" w:rsidRDefault="006649C0" w:rsidP="006649C0">
      <w:pPr>
        <w:ind w:firstLineChars="0" w:firstLine="0"/>
      </w:pPr>
      <w:r>
        <w:t>*3</w:t>
      </w:r>
      <w:r>
        <w:t>、得到第一个</w:t>
      </w:r>
      <w:r>
        <w:t>p1</w:t>
      </w:r>
      <w:r>
        <w:t>下面的</w:t>
      </w:r>
      <w:r>
        <w:t>age</w:t>
      </w:r>
    </w:p>
    <w:p w14:paraId="35F255D8" w14:textId="77777777" w:rsidR="006649C0" w:rsidRDefault="006649C0" w:rsidP="006649C0">
      <w:pPr>
        <w:ind w:firstLineChars="0" w:firstLine="0"/>
      </w:pPr>
      <w:r>
        <w:t>element(\"\")</w:t>
      </w:r>
      <w:r>
        <w:t>方法</w:t>
      </w:r>
    </w:p>
    <w:p w14:paraId="2CD40AA0" w14:textId="77777777" w:rsidR="006649C0" w:rsidRDefault="006649C0" w:rsidP="006649C0">
      <w:pPr>
        <w:ind w:firstLineChars="0" w:firstLine="0"/>
      </w:pPr>
      <w:r>
        <w:t>*4</w:t>
      </w:r>
      <w:r>
        <w:t>、修改值是</w:t>
      </w:r>
      <w:r>
        <w:t>30</w:t>
      </w:r>
    </w:p>
    <w:p w14:paraId="5DA856B8" w14:textId="77777777" w:rsidR="006649C0" w:rsidRDefault="006649C0" w:rsidP="006649C0">
      <w:pPr>
        <w:ind w:firstLineChars="0" w:firstLine="0"/>
      </w:pPr>
      <w:r>
        <w:t>**</w:t>
      </w:r>
      <w:r>
        <w:t>使用</w:t>
      </w:r>
      <w:r>
        <w:t>setText</w:t>
      </w:r>
      <w:r>
        <w:t>（</w:t>
      </w:r>
      <w:r>
        <w:t>\"</w:t>
      </w:r>
      <w:r>
        <w:t>文本内容</w:t>
      </w:r>
      <w:r>
        <w:t>\")</w:t>
      </w:r>
      <w:r>
        <w:t>方法</w:t>
      </w:r>
    </w:p>
    <w:p w14:paraId="1E13AC55" w14:textId="77777777" w:rsidR="006649C0" w:rsidRDefault="006649C0" w:rsidP="006649C0">
      <w:pPr>
        <w:ind w:firstLineChars="0" w:firstLine="0"/>
      </w:pPr>
      <w:r>
        <w:t>*5</w:t>
      </w:r>
      <w:r>
        <w:t>、回写</w:t>
      </w:r>
      <w:r>
        <w:t>xml</w:t>
      </w:r>
    </w:p>
    <w:p w14:paraId="73C70A66" w14:textId="77777777" w:rsidR="006649C0" w:rsidRDefault="006649C0" w:rsidP="006649C0">
      <w:pPr>
        <w:ind w:firstLineChars="0" w:firstLine="0"/>
      </w:pPr>
      <w:r>
        <w:t>*</w:t>
      </w:r>
    </w:p>
    <w:p w14:paraId="35E6DCDF" w14:textId="77777777" w:rsidR="006649C0" w:rsidRDefault="006649C0" w:rsidP="006649C0">
      <w:pPr>
        <w:ind w:firstLineChars="0" w:firstLine="0"/>
      </w:pPr>
      <w:r>
        <w:t>**/I</w:t>
      </w:r>
    </w:p>
    <w:p w14:paraId="74B42D8D" w14:textId="77777777" w:rsidR="006649C0" w:rsidRDefault="006649C0" w:rsidP="006649C0">
      <w:pPr>
        <w:ind w:firstLineChars="0" w:firstLine="0"/>
      </w:pPr>
      <w:r>
        <w:t xml:space="preserve">public static void </w:t>
      </w:r>
      <w:proofErr w:type="gramStart"/>
      <w:r>
        <w:t>modifyAge(</w:t>
      </w:r>
      <w:proofErr w:type="gramEnd"/>
      <w:r>
        <w:t>) throws Exception {</w:t>
      </w:r>
    </w:p>
    <w:p w14:paraId="3F44728F" w14:textId="77777777" w:rsidR="006649C0" w:rsidRDefault="006649C0" w:rsidP="006649C0">
      <w:pPr>
        <w:ind w:firstLineChars="0" w:firstLine="0"/>
      </w:pPr>
      <w:r>
        <w:tab/>
      </w:r>
      <w:r>
        <w:tab/>
        <w:t>Document document = Dom4jUtils.getDocument("src/a.xml");</w:t>
      </w:r>
    </w:p>
    <w:p w14:paraId="3FEBA700" w14:textId="77777777" w:rsidR="006649C0" w:rsidRDefault="006649C0" w:rsidP="006649C0">
      <w:pPr>
        <w:ind w:firstLineChars="0" w:firstLine="0"/>
      </w:pPr>
      <w:r>
        <w:tab/>
      </w:r>
      <w:r>
        <w:tab/>
        <w:t>Element root =</w:t>
      </w:r>
      <w:proofErr w:type="gramStart"/>
      <w:r>
        <w:t>document.getRootElement</w:t>
      </w:r>
      <w:proofErr w:type="gramEnd"/>
      <w:r>
        <w:t>();</w:t>
      </w:r>
    </w:p>
    <w:p w14:paraId="4E7276AD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p1 = </w:t>
      </w:r>
      <w:proofErr w:type="gramStart"/>
      <w:r>
        <w:t>root.element</w:t>
      </w:r>
      <w:proofErr w:type="gramEnd"/>
      <w:r>
        <w:t>("p1");</w:t>
      </w:r>
    </w:p>
    <w:p w14:paraId="183FB639" w14:textId="77777777" w:rsidR="006649C0" w:rsidRDefault="006649C0" w:rsidP="006649C0">
      <w:pPr>
        <w:ind w:firstLineChars="0" w:firstLine="0"/>
      </w:pPr>
      <w:r>
        <w:tab/>
        <w:t xml:space="preserve"> </w:t>
      </w:r>
      <w:r>
        <w:tab/>
        <w:t xml:space="preserve">Element </w:t>
      </w:r>
      <w:proofErr w:type="gramStart"/>
      <w:r>
        <w:t>age  =</w:t>
      </w:r>
      <w:proofErr w:type="gramEnd"/>
      <w:r>
        <w:t xml:space="preserve"> p1.element("age"); </w:t>
      </w:r>
    </w:p>
    <w:p w14:paraId="5F3E6758" w14:textId="77777777" w:rsidR="006649C0" w:rsidRDefault="006649C0" w:rsidP="006649C0">
      <w:pPr>
        <w:ind w:firstLineChars="0" w:firstLine="0"/>
      </w:pPr>
      <w:r>
        <w:tab/>
        <w:t xml:space="preserve"> </w:t>
      </w:r>
      <w:r>
        <w:tab/>
      </w:r>
      <w:proofErr w:type="gramStart"/>
      <w:r>
        <w:t>age.setText</w:t>
      </w:r>
      <w:proofErr w:type="gramEnd"/>
      <w:r>
        <w:t>("300");</w:t>
      </w:r>
    </w:p>
    <w:p w14:paraId="780F9579" w14:textId="77777777" w:rsidR="006649C0" w:rsidRDefault="006649C0" w:rsidP="006649C0">
      <w:pPr>
        <w:ind w:firstLineChars="0" w:firstLine="0"/>
      </w:pPr>
      <w:r>
        <w:tab/>
        <w:t xml:space="preserve"> </w:t>
      </w:r>
      <w:r>
        <w:tab/>
        <w:t xml:space="preserve">Dom4jUtils. </w:t>
      </w:r>
      <w:proofErr w:type="gramStart"/>
      <w:r>
        <w:t>xmlWriters(</w:t>
      </w:r>
      <w:proofErr w:type="gramEnd"/>
      <w:r>
        <w:t>"src/a.xml", document);</w:t>
      </w:r>
    </w:p>
    <w:p w14:paraId="08E6427D" w14:textId="77777777" w:rsidR="006649C0" w:rsidRDefault="006649C0" w:rsidP="006649C0">
      <w:pPr>
        <w:ind w:firstLineChars="0" w:firstLine="0"/>
      </w:pPr>
      <w:r>
        <w:tab/>
      </w:r>
      <w:r>
        <w:tab/>
      </w:r>
    </w:p>
    <w:p w14:paraId="04916EE2" w14:textId="77777777" w:rsidR="006649C0" w:rsidRDefault="006649C0" w:rsidP="006649C0">
      <w:pPr>
        <w:ind w:firstLineChars="0" w:firstLine="0"/>
      </w:pPr>
      <w:r>
        <w:tab/>
        <w:t>}</w:t>
      </w:r>
    </w:p>
    <w:p w14:paraId="5A5793CA" w14:textId="77777777" w:rsidR="006649C0" w:rsidRDefault="006649C0" w:rsidP="006649C0">
      <w:pPr>
        <w:ind w:firstLineChars="0" w:firstLine="0"/>
      </w:pPr>
      <w:proofErr w:type="gramStart"/>
      <w:r>
        <w:rPr>
          <w:rFonts w:hint="eastAsia"/>
        </w:rPr>
        <w:t>快速导包</w:t>
      </w:r>
      <w:proofErr w:type="gramEnd"/>
      <w:r>
        <w:t xml:space="preserve">  ctrl shift o</w:t>
      </w:r>
    </w:p>
    <w:p w14:paraId="6CCD955B" w14:textId="77777777" w:rsidR="006649C0" w:rsidRDefault="006649C0" w:rsidP="006649C0">
      <w:pPr>
        <w:ind w:firstLineChars="0" w:firstLine="0"/>
      </w:pPr>
      <w:r>
        <w:t>10</w:t>
      </w:r>
      <w:r>
        <w:t>、使用</w:t>
      </w:r>
      <w:r>
        <w:t>dom4j</w:t>
      </w:r>
      <w:r>
        <w:t>实现删除节点的操左</w:t>
      </w:r>
    </w:p>
    <w:p w14:paraId="25E7B042" w14:textId="77777777" w:rsidR="006649C0" w:rsidRDefault="006649C0" w:rsidP="006649C0">
      <w:pPr>
        <w:ind w:firstLineChars="0" w:firstLine="0"/>
      </w:pPr>
      <w:r>
        <w:t xml:space="preserve">            </w:t>
      </w:r>
      <w:r>
        <w:t>删除第一个</w:t>
      </w:r>
      <w:r>
        <w:t>p1</w:t>
      </w:r>
      <w:r>
        <w:t>下面的</w:t>
      </w:r>
      <w:r>
        <w:t xml:space="preserve">&lt;school&gt;ecit&lt;/school&gt; </w:t>
      </w:r>
      <w:r>
        <w:t>的元素</w:t>
      </w:r>
    </w:p>
    <w:p w14:paraId="4461928B" w14:textId="77777777" w:rsidR="006649C0" w:rsidRDefault="006649C0" w:rsidP="006649C0">
      <w:pPr>
        <w:ind w:firstLineChars="0" w:firstLine="0"/>
      </w:pPr>
      <w:r>
        <w:t>&lt;person&gt;</w:t>
      </w:r>
    </w:p>
    <w:p w14:paraId="6E3FABAB" w14:textId="77777777" w:rsidR="006649C0" w:rsidRDefault="006649C0" w:rsidP="006649C0">
      <w:pPr>
        <w:ind w:firstLineChars="0" w:firstLine="0"/>
      </w:pPr>
      <w:r>
        <w:t xml:space="preserve">    &lt;p1&gt;</w:t>
      </w:r>
    </w:p>
    <w:p w14:paraId="1BA9C2C6" w14:textId="77777777" w:rsidR="006649C0" w:rsidRDefault="006649C0" w:rsidP="006649C0">
      <w:pPr>
        <w:ind w:firstLineChars="0" w:firstLine="0"/>
      </w:pPr>
      <w:r>
        <w:tab/>
        <w:t xml:space="preserve">      &lt;name&gt;zhangsan&lt;/name&gt;</w:t>
      </w:r>
    </w:p>
    <w:p w14:paraId="5AA1DEF3" w14:textId="77777777" w:rsidR="006649C0" w:rsidRDefault="006649C0" w:rsidP="006649C0">
      <w:pPr>
        <w:ind w:firstLineChars="0" w:firstLine="0"/>
      </w:pPr>
      <w:r>
        <w:tab/>
        <w:t xml:space="preserve">      &lt;school&gt;&gt;ecit&lt;/school&gt;</w:t>
      </w:r>
    </w:p>
    <w:p w14:paraId="0EF2F2E3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&lt;age&gt;20&lt;/age&gt;</w:t>
      </w:r>
    </w:p>
    <w:p w14:paraId="195CA371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</w:t>
      </w:r>
    </w:p>
    <w:p w14:paraId="11F6E9A4" w14:textId="77777777" w:rsidR="006649C0" w:rsidRDefault="006649C0" w:rsidP="006649C0">
      <w:pPr>
        <w:ind w:firstLineChars="0" w:firstLine="0"/>
      </w:pPr>
      <w:r>
        <w:tab/>
        <w:t xml:space="preserve"> &lt;/p1&gt;</w:t>
      </w:r>
    </w:p>
    <w:p w14:paraId="486DE5E9" w14:textId="77777777" w:rsidR="006649C0" w:rsidRDefault="006649C0" w:rsidP="006649C0">
      <w:pPr>
        <w:ind w:firstLineChars="0" w:firstLine="0"/>
      </w:pPr>
      <w:r>
        <w:tab/>
        <w:t xml:space="preserve"> &lt;p1&gt;</w:t>
      </w:r>
    </w:p>
    <w:p w14:paraId="3B19F15D" w14:textId="77777777" w:rsidR="006649C0" w:rsidRDefault="006649C0" w:rsidP="006649C0">
      <w:pPr>
        <w:ind w:firstLineChars="0" w:firstLine="0"/>
      </w:pPr>
      <w:r>
        <w:tab/>
        <w:t xml:space="preserve">      &lt;name&gt;lisi&lt;/name&gt;</w:t>
      </w:r>
    </w:p>
    <w:p w14:paraId="6D4D4ED4" w14:textId="77777777" w:rsidR="006649C0" w:rsidRDefault="006649C0" w:rsidP="006649C0">
      <w:pPr>
        <w:ind w:firstLineChars="0" w:firstLine="0"/>
      </w:pPr>
      <w:r>
        <w:tab/>
      </w:r>
      <w:r>
        <w:tab/>
        <w:t xml:space="preserve">   &lt;age&gt;30&lt;/age&gt;</w:t>
      </w:r>
    </w:p>
    <w:p w14:paraId="49D6173F" w14:textId="77777777" w:rsidR="006649C0" w:rsidRDefault="006649C0" w:rsidP="006649C0">
      <w:pPr>
        <w:ind w:firstLineChars="0" w:firstLine="0"/>
      </w:pPr>
      <w:r>
        <w:tab/>
        <w:t>&lt;/p1&gt;</w:t>
      </w:r>
    </w:p>
    <w:p w14:paraId="3546AC05" w14:textId="77777777" w:rsidR="006649C0" w:rsidRDefault="006649C0" w:rsidP="006649C0">
      <w:pPr>
        <w:ind w:firstLineChars="0" w:firstLine="0"/>
      </w:pPr>
      <w:r>
        <w:t xml:space="preserve"> &lt;/person&gt;</w:t>
      </w:r>
    </w:p>
    <w:p w14:paraId="73421760" w14:textId="77777777" w:rsidR="006649C0" w:rsidRDefault="006649C0" w:rsidP="006649C0">
      <w:pPr>
        <w:ind w:firstLineChars="0" w:firstLine="0"/>
      </w:pPr>
      <w:r>
        <w:t>*1</w:t>
      </w:r>
      <w:r>
        <w:t>、得到</w:t>
      </w:r>
      <w:r>
        <w:t>document</w:t>
      </w:r>
    </w:p>
    <w:p w14:paraId="4987BCBA" w14:textId="77777777" w:rsidR="006649C0" w:rsidRDefault="006649C0" w:rsidP="006649C0">
      <w:pPr>
        <w:ind w:firstLineChars="0" w:firstLine="0"/>
      </w:pPr>
      <w:r>
        <w:t>*2</w:t>
      </w:r>
      <w:r>
        <w:t>、得到根节点</w:t>
      </w:r>
    </w:p>
    <w:p w14:paraId="77601956" w14:textId="77777777" w:rsidR="006649C0" w:rsidRDefault="006649C0" w:rsidP="006649C0">
      <w:pPr>
        <w:ind w:firstLineChars="0" w:firstLine="0"/>
      </w:pPr>
      <w:r>
        <w:t>*3</w:t>
      </w:r>
      <w:r>
        <w:t>、得到第一个</w:t>
      </w:r>
      <w:r>
        <w:t>p1</w:t>
      </w:r>
      <w:r>
        <w:t>标签</w:t>
      </w:r>
    </w:p>
    <w:p w14:paraId="3CB8FC6B" w14:textId="77777777" w:rsidR="006649C0" w:rsidRDefault="006649C0" w:rsidP="006649C0">
      <w:pPr>
        <w:ind w:firstLineChars="0" w:firstLine="0"/>
      </w:pPr>
      <w:r>
        <w:t>*4</w:t>
      </w:r>
      <w:r>
        <w:t>、得到第一个</w:t>
      </w:r>
      <w:r>
        <w:t>p1</w:t>
      </w:r>
      <w:r>
        <w:t>下面的</w:t>
      </w:r>
      <w:r>
        <w:t>school</w:t>
      </w:r>
      <w:r>
        <w:t>元素</w:t>
      </w:r>
    </w:p>
    <w:p w14:paraId="1FB8583C" w14:textId="77777777" w:rsidR="006649C0" w:rsidRDefault="006649C0" w:rsidP="006649C0">
      <w:pPr>
        <w:ind w:firstLineChars="0" w:firstLine="0"/>
      </w:pPr>
      <w:r>
        <w:t>*5</w:t>
      </w:r>
      <w:r>
        <w:t>、删除（使用</w:t>
      </w:r>
      <w:r>
        <w:t>p1</w:t>
      </w:r>
      <w:r>
        <w:t>删除</w:t>
      </w:r>
      <w:r>
        <w:t>school)</w:t>
      </w:r>
    </w:p>
    <w:p w14:paraId="7E1DB495" w14:textId="77777777" w:rsidR="006649C0" w:rsidRDefault="006649C0" w:rsidP="006649C0">
      <w:pPr>
        <w:ind w:firstLineChars="0" w:firstLine="0"/>
      </w:pPr>
      <w:r>
        <w:t>**</w:t>
      </w:r>
      <w:r>
        <w:t>得到</w:t>
      </w:r>
      <w:r>
        <w:t>school</w:t>
      </w:r>
      <w:r>
        <w:t>的父节点</w:t>
      </w:r>
    </w:p>
    <w:p w14:paraId="54A5C093" w14:textId="77777777" w:rsidR="006649C0" w:rsidRDefault="006649C0" w:rsidP="006649C0">
      <w:pPr>
        <w:ind w:firstLineChars="0" w:firstLine="0"/>
      </w:pPr>
      <w:r>
        <w:t>-</w:t>
      </w:r>
      <w:r>
        <w:t>第一种直接得到</w:t>
      </w:r>
      <w:r>
        <w:t>p1</w:t>
      </w:r>
    </w:p>
    <w:p w14:paraId="75D99866" w14:textId="77777777" w:rsidR="006649C0" w:rsidRDefault="006649C0" w:rsidP="006649C0">
      <w:pPr>
        <w:ind w:firstLineChars="0" w:firstLine="0"/>
      </w:pPr>
      <w:r>
        <w:t>-</w:t>
      </w:r>
      <w:r>
        <w:t>使用方法</w:t>
      </w:r>
      <w:r>
        <w:t>getparent</w:t>
      </w:r>
      <w:r>
        <w:t>方法得到</w:t>
      </w:r>
    </w:p>
    <w:p w14:paraId="37B86875" w14:textId="77777777" w:rsidR="006649C0" w:rsidRDefault="006649C0" w:rsidP="006649C0">
      <w:pPr>
        <w:ind w:firstLineChars="0" w:firstLine="0"/>
      </w:pPr>
      <w:r>
        <w:t>*</w:t>
      </w:r>
      <w:r>
        <w:t>删除操作</w:t>
      </w:r>
    </w:p>
    <w:p w14:paraId="388C1D75" w14:textId="77777777" w:rsidR="006649C0" w:rsidRDefault="006649C0" w:rsidP="006649C0">
      <w:pPr>
        <w:ind w:firstLineChars="0" w:firstLine="0"/>
      </w:pPr>
      <w:r>
        <w:t>-</w:t>
      </w:r>
      <w:r>
        <w:t>在</w:t>
      </w:r>
      <w:r>
        <w:t>p1</w:t>
      </w:r>
      <w:r>
        <w:t>上面执行</w:t>
      </w:r>
      <w:r>
        <w:t>remove</w:t>
      </w:r>
      <w:r>
        <w:t>方法删除节点</w:t>
      </w:r>
    </w:p>
    <w:p w14:paraId="7252D9E2" w14:textId="77777777" w:rsidR="006649C0" w:rsidRDefault="006649C0" w:rsidP="006649C0">
      <w:pPr>
        <w:ind w:firstLineChars="0" w:firstLine="0"/>
      </w:pPr>
      <w:r>
        <w:t>*6</w:t>
      </w:r>
      <w:r>
        <w:t>、回写</w:t>
      </w:r>
      <w:r>
        <w:t>xml</w:t>
      </w:r>
    </w:p>
    <w:p w14:paraId="6F7D9EC5" w14:textId="77777777" w:rsidR="006649C0" w:rsidRDefault="006649C0" w:rsidP="006649C0">
      <w:pPr>
        <w:ind w:firstLineChars="0" w:firstLine="0"/>
      </w:pPr>
      <w:r>
        <w:t xml:space="preserve">public static void </w:t>
      </w:r>
      <w:proofErr w:type="gramStart"/>
      <w:r>
        <w:t>delSch(</w:t>
      </w:r>
      <w:proofErr w:type="gramEnd"/>
      <w:r>
        <w:t>) throws Exception{</w:t>
      </w:r>
    </w:p>
    <w:p w14:paraId="4140EC85" w14:textId="77777777" w:rsidR="006649C0" w:rsidRDefault="006649C0" w:rsidP="006649C0">
      <w:pPr>
        <w:ind w:firstLineChars="0" w:firstLine="0"/>
      </w:pPr>
      <w:r>
        <w:tab/>
      </w:r>
      <w:r>
        <w:tab/>
        <w:t>Document document = Dom4jUtils.getDocument("src/a.xml");</w:t>
      </w:r>
    </w:p>
    <w:p w14:paraId="72BE7504" w14:textId="77777777" w:rsidR="006649C0" w:rsidRDefault="006649C0" w:rsidP="006649C0">
      <w:pPr>
        <w:ind w:firstLineChars="0" w:firstLine="0"/>
      </w:pPr>
      <w:r>
        <w:tab/>
      </w:r>
      <w:r>
        <w:tab/>
        <w:t>Element root =</w:t>
      </w:r>
      <w:proofErr w:type="gramStart"/>
      <w:r>
        <w:t>document.getRootElement</w:t>
      </w:r>
      <w:proofErr w:type="gramEnd"/>
      <w:r>
        <w:t>();</w:t>
      </w:r>
    </w:p>
    <w:p w14:paraId="0F9C1E55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p1 = </w:t>
      </w:r>
      <w:proofErr w:type="gramStart"/>
      <w:r>
        <w:t>root.element</w:t>
      </w:r>
      <w:proofErr w:type="gramEnd"/>
      <w:r>
        <w:t>("p1");</w:t>
      </w:r>
    </w:p>
    <w:p w14:paraId="73444A5D" w14:textId="77777777" w:rsidR="006649C0" w:rsidRDefault="006649C0" w:rsidP="006649C0">
      <w:pPr>
        <w:ind w:firstLineChars="0" w:firstLine="0"/>
      </w:pPr>
      <w:r>
        <w:tab/>
      </w:r>
      <w:r>
        <w:tab/>
        <w:t>Element sch = p</w:t>
      </w:r>
      <w:proofErr w:type="gramStart"/>
      <w:r>
        <w:t>1.element</w:t>
      </w:r>
      <w:proofErr w:type="gramEnd"/>
      <w:r>
        <w:t>("school");</w:t>
      </w:r>
    </w:p>
    <w:p w14:paraId="1DE5C76D" w14:textId="77777777" w:rsidR="006649C0" w:rsidRDefault="006649C0" w:rsidP="006649C0">
      <w:pPr>
        <w:ind w:firstLineChars="0" w:firstLine="0"/>
      </w:pPr>
      <w:r>
        <w:tab/>
      </w:r>
      <w:r>
        <w:tab/>
        <w:t>p</w:t>
      </w:r>
      <w:proofErr w:type="gramStart"/>
      <w:r>
        <w:t>1.remove</w:t>
      </w:r>
      <w:proofErr w:type="gramEnd"/>
      <w:r>
        <w:t>(sch);</w:t>
      </w:r>
    </w:p>
    <w:p w14:paraId="13205AF8" w14:textId="77777777" w:rsidR="006649C0" w:rsidRDefault="006649C0" w:rsidP="006649C0">
      <w:pPr>
        <w:ind w:firstLineChars="0" w:firstLine="0"/>
      </w:pPr>
      <w:r>
        <w:tab/>
      </w:r>
      <w:r>
        <w:tab/>
        <w:t xml:space="preserve">Dom4jUtils. </w:t>
      </w:r>
      <w:proofErr w:type="gramStart"/>
      <w:r>
        <w:t>xmlWriters(</w:t>
      </w:r>
      <w:proofErr w:type="gramEnd"/>
      <w:r>
        <w:t>"src/a.xml", document);</w:t>
      </w:r>
    </w:p>
    <w:p w14:paraId="5B4EA2AD" w14:textId="77777777" w:rsidR="006649C0" w:rsidRDefault="006649C0" w:rsidP="006649C0">
      <w:pPr>
        <w:ind w:firstLineChars="0" w:firstLine="0"/>
      </w:pPr>
      <w:r>
        <w:tab/>
        <w:t>}</w:t>
      </w:r>
    </w:p>
    <w:p w14:paraId="72C3A4BB" w14:textId="77777777" w:rsidR="006649C0" w:rsidRDefault="006649C0" w:rsidP="006649C0">
      <w:pPr>
        <w:ind w:firstLineChars="0" w:firstLine="0"/>
      </w:pPr>
    </w:p>
    <w:p w14:paraId="56938AA0" w14:textId="77777777" w:rsidR="006649C0" w:rsidRDefault="006649C0" w:rsidP="006649C0">
      <w:pPr>
        <w:ind w:firstLineChars="0" w:firstLine="0"/>
      </w:pPr>
      <w:r>
        <w:t>10</w:t>
      </w:r>
      <w:r>
        <w:t>、使用</w:t>
      </w:r>
      <w:r>
        <w:t>dom4j</w:t>
      </w:r>
      <w:r>
        <w:t>获取属性的操作</w:t>
      </w:r>
    </w:p>
    <w:p w14:paraId="7539FD27" w14:textId="77777777" w:rsidR="006649C0" w:rsidRDefault="006649C0" w:rsidP="006649C0">
      <w:pPr>
        <w:ind w:firstLineChars="0" w:firstLine="0"/>
      </w:pPr>
      <w:r>
        <w:t xml:space="preserve">       </w:t>
      </w:r>
      <w:r>
        <w:t>获取第一标签</w:t>
      </w:r>
      <w:r>
        <w:t>id1</w:t>
      </w:r>
      <w:r>
        <w:t>的值</w:t>
      </w:r>
    </w:p>
    <w:p w14:paraId="4CB1C9FD" w14:textId="77777777" w:rsidR="006649C0" w:rsidRDefault="006649C0" w:rsidP="006649C0">
      <w:pPr>
        <w:ind w:firstLineChars="0" w:firstLine="0"/>
      </w:pPr>
    </w:p>
    <w:p w14:paraId="5B9EBC76" w14:textId="77777777" w:rsidR="006649C0" w:rsidRDefault="006649C0" w:rsidP="006649C0">
      <w:pPr>
        <w:ind w:firstLineChars="0" w:firstLine="0"/>
      </w:pPr>
      <w:r>
        <w:t>*1</w:t>
      </w:r>
      <w:r>
        <w:t>、得到</w:t>
      </w:r>
      <w:r>
        <w:t>document</w:t>
      </w:r>
    </w:p>
    <w:p w14:paraId="73B0D4A1" w14:textId="77777777" w:rsidR="006649C0" w:rsidRDefault="006649C0" w:rsidP="006649C0">
      <w:pPr>
        <w:ind w:firstLineChars="0" w:firstLine="0"/>
      </w:pPr>
      <w:r>
        <w:t>*2</w:t>
      </w:r>
      <w:r>
        <w:t>、得到根节点</w:t>
      </w:r>
    </w:p>
    <w:p w14:paraId="61DA158E" w14:textId="77777777" w:rsidR="006649C0" w:rsidRDefault="006649C0" w:rsidP="006649C0">
      <w:pPr>
        <w:ind w:firstLineChars="0" w:firstLine="0"/>
      </w:pPr>
      <w:r>
        <w:t>*3</w:t>
      </w:r>
      <w:r>
        <w:t>、得到第一个</w:t>
      </w:r>
      <w:r>
        <w:t>p1</w:t>
      </w:r>
      <w:r>
        <w:t>元素</w:t>
      </w:r>
    </w:p>
    <w:p w14:paraId="0679C62D" w14:textId="77777777" w:rsidR="006649C0" w:rsidRDefault="006649C0" w:rsidP="006649C0">
      <w:pPr>
        <w:ind w:firstLineChars="0" w:firstLine="0"/>
      </w:pPr>
      <w:r>
        <w:t>*4</w:t>
      </w:r>
      <w:r>
        <w:t>、得到</w:t>
      </w:r>
      <w:r>
        <w:t>p1</w:t>
      </w:r>
      <w:r>
        <w:t>里面的属性值</w:t>
      </w:r>
    </w:p>
    <w:p w14:paraId="08B45ACF" w14:textId="77777777" w:rsidR="006649C0" w:rsidRDefault="006649C0" w:rsidP="006649C0">
      <w:pPr>
        <w:ind w:firstLineChars="0" w:firstLine="0"/>
      </w:pPr>
      <w:r>
        <w:t>-</w:t>
      </w:r>
      <w:proofErr w:type="gramStart"/>
      <w:r>
        <w:t>pl.attributeValue</w:t>
      </w:r>
      <w:proofErr w:type="gramEnd"/>
      <w:r>
        <w:t>(\"id1\");</w:t>
      </w:r>
    </w:p>
    <w:p w14:paraId="0A0C5BFE" w14:textId="77777777" w:rsidR="006649C0" w:rsidRDefault="006649C0" w:rsidP="006649C0">
      <w:pPr>
        <w:ind w:firstLineChars="0" w:firstLine="0"/>
      </w:pPr>
      <w:r>
        <w:t>-</w:t>
      </w:r>
      <w:r>
        <w:t>在</w:t>
      </w:r>
      <w:r>
        <w:t>p1</w:t>
      </w:r>
      <w:r>
        <w:t>上面执行这个方法，里面的参数是属性名称</w:t>
      </w:r>
    </w:p>
    <w:p w14:paraId="1731D9DF" w14:textId="77777777" w:rsidR="006649C0" w:rsidRDefault="006649C0" w:rsidP="006649C0">
      <w:pPr>
        <w:ind w:firstLineChars="0" w:firstLine="0"/>
      </w:pPr>
    </w:p>
    <w:p w14:paraId="6E7FF522" w14:textId="77777777" w:rsidR="006649C0" w:rsidRDefault="006649C0" w:rsidP="006649C0">
      <w:pPr>
        <w:ind w:firstLineChars="0" w:firstLine="0"/>
      </w:pPr>
      <w:r>
        <w:tab/>
        <w:t xml:space="preserve">public static void </w:t>
      </w:r>
      <w:proofErr w:type="gramStart"/>
      <w:r>
        <w:t>getValue(</w:t>
      </w:r>
      <w:proofErr w:type="gramEnd"/>
      <w:r>
        <w:t>) throws Exception {</w:t>
      </w:r>
    </w:p>
    <w:p w14:paraId="3DEC113D" w14:textId="77777777" w:rsidR="006649C0" w:rsidRDefault="006649C0" w:rsidP="006649C0">
      <w:pPr>
        <w:ind w:firstLineChars="0" w:firstLine="0"/>
      </w:pPr>
      <w:r>
        <w:tab/>
      </w:r>
      <w:r>
        <w:tab/>
        <w:t>Document document = Dom4jUtils.getDocument("src/a.xml");</w:t>
      </w:r>
    </w:p>
    <w:p w14:paraId="245E1C9D" w14:textId="77777777" w:rsidR="006649C0" w:rsidRDefault="006649C0" w:rsidP="006649C0">
      <w:pPr>
        <w:ind w:firstLineChars="0" w:firstLine="0"/>
      </w:pPr>
      <w:r>
        <w:tab/>
      </w:r>
      <w:r>
        <w:tab/>
        <w:t>Element root =</w:t>
      </w:r>
      <w:proofErr w:type="gramStart"/>
      <w:r>
        <w:t>document.getRootElement</w:t>
      </w:r>
      <w:proofErr w:type="gramEnd"/>
      <w:r>
        <w:t>();</w:t>
      </w:r>
    </w:p>
    <w:p w14:paraId="497C8981" w14:textId="77777777" w:rsidR="006649C0" w:rsidRDefault="006649C0" w:rsidP="006649C0">
      <w:pPr>
        <w:ind w:firstLineChars="0" w:firstLine="0"/>
      </w:pPr>
      <w:r>
        <w:tab/>
      </w:r>
      <w:r>
        <w:tab/>
        <w:t xml:space="preserve">Element p1 = </w:t>
      </w:r>
      <w:proofErr w:type="gramStart"/>
      <w:r>
        <w:t>root.element</w:t>
      </w:r>
      <w:proofErr w:type="gramEnd"/>
      <w:r>
        <w:t>("p1");</w:t>
      </w:r>
    </w:p>
    <w:p w14:paraId="49B3E4DE" w14:textId="77777777" w:rsidR="006649C0" w:rsidRDefault="006649C0" w:rsidP="006649C0">
      <w:pPr>
        <w:ind w:firstLineChars="0" w:firstLine="0"/>
      </w:pPr>
      <w:r>
        <w:tab/>
      </w:r>
      <w:r>
        <w:tab/>
        <w:t>String s = p</w:t>
      </w:r>
      <w:proofErr w:type="gramStart"/>
      <w:r>
        <w:t>1.attributeValue</w:t>
      </w:r>
      <w:proofErr w:type="gramEnd"/>
      <w:r>
        <w:t>("id1");</w:t>
      </w:r>
    </w:p>
    <w:p w14:paraId="155FEBAC" w14:textId="77777777" w:rsidR="006649C0" w:rsidRDefault="006649C0" w:rsidP="006649C0">
      <w:pPr>
        <w:ind w:firstLineChars="0" w:firstLine="0"/>
      </w:pPr>
      <w:r>
        <w:tab/>
      </w:r>
      <w:r>
        <w:tab/>
        <w:t>System.out.println(s);</w:t>
      </w:r>
    </w:p>
    <w:p w14:paraId="1BE0E2DA" w14:textId="77777777" w:rsidR="006649C0" w:rsidRDefault="006649C0" w:rsidP="006649C0">
      <w:pPr>
        <w:ind w:firstLineChars="0" w:firstLine="0"/>
      </w:pPr>
      <w:r>
        <w:t>}</w:t>
      </w:r>
    </w:p>
    <w:p w14:paraId="1D6B95F8" w14:textId="77777777" w:rsidR="006649C0" w:rsidRDefault="006649C0" w:rsidP="006649C0">
      <w:pPr>
        <w:ind w:firstLineChars="0" w:firstLine="0"/>
      </w:pPr>
      <w:r>
        <w:t>12</w:t>
      </w:r>
      <w:r>
        <w:t>使用</w:t>
      </w:r>
      <w:r>
        <w:t>dom4j</w:t>
      </w:r>
      <w:r>
        <w:t>指出</w:t>
      </w:r>
      <w:r>
        <w:t>xpath</w:t>
      </w:r>
      <w:r>
        <w:t>的操作（</w:t>
      </w:r>
      <w:r>
        <w:t>xpath</w:t>
      </w:r>
      <w:r>
        <w:t>）</w:t>
      </w:r>
    </w:p>
    <w:p w14:paraId="43651D97" w14:textId="77777777" w:rsidR="006649C0" w:rsidRDefault="006649C0" w:rsidP="006649C0">
      <w:pPr>
        <w:ind w:firstLineChars="0" w:firstLine="0"/>
      </w:pPr>
      <w:r>
        <w:t xml:space="preserve">       </w:t>
      </w:r>
      <w:r>
        <w:t>可以直接获取某个元素</w:t>
      </w:r>
    </w:p>
    <w:p w14:paraId="192D032C" w14:textId="77777777" w:rsidR="006649C0" w:rsidRDefault="006649C0" w:rsidP="006649C0">
      <w:pPr>
        <w:ind w:firstLineChars="0" w:firstLine="0"/>
      </w:pPr>
      <w:r>
        <w:t xml:space="preserve">        </w:t>
      </w:r>
      <w:r>
        <w:t>第一种形式</w:t>
      </w:r>
      <w:r>
        <w:t xml:space="preserve">   /AAA/BBB/CCC </w:t>
      </w:r>
      <w:r>
        <w:t>表示一层一层的</w:t>
      </w:r>
      <w:r>
        <w:t>AAA</w:t>
      </w:r>
      <w:r>
        <w:t>下面</w:t>
      </w:r>
      <w:r>
        <w:t>DDD</w:t>
      </w:r>
      <w:r>
        <w:t>下面</w:t>
      </w:r>
      <w:r>
        <w:t>BBB</w:t>
      </w:r>
    </w:p>
    <w:p w14:paraId="6EDF763D" w14:textId="77777777" w:rsidR="006649C0" w:rsidRDefault="006649C0" w:rsidP="006649C0">
      <w:pPr>
        <w:ind w:firstLineChars="0" w:firstLine="0"/>
      </w:pPr>
      <w:r>
        <w:t xml:space="preserve">        </w:t>
      </w:r>
      <w:r>
        <w:t>第二种形式</w:t>
      </w:r>
      <w:r>
        <w:t xml:space="preserve">  //BBB </w:t>
      </w:r>
      <w:r>
        <w:t>表示这个名称相同的</w:t>
      </w:r>
      <w:r>
        <w:t xml:space="preserve"> </w:t>
      </w:r>
      <w:r>
        <w:t>表示只要是名称是</w:t>
      </w:r>
      <w:r>
        <w:t>BBB</w:t>
      </w:r>
      <w:r>
        <w:t>都得到</w:t>
      </w:r>
    </w:p>
    <w:p w14:paraId="0DC7F867" w14:textId="77777777" w:rsidR="006649C0" w:rsidRDefault="006649C0" w:rsidP="006649C0">
      <w:pPr>
        <w:ind w:firstLineChars="0" w:firstLine="0"/>
      </w:pPr>
      <w:r>
        <w:t xml:space="preserve">                    //@id id</w:t>
      </w:r>
      <w:r>
        <w:t>属性相统统都可以得到</w:t>
      </w:r>
    </w:p>
    <w:p w14:paraId="4B912CCF" w14:textId="77777777" w:rsidR="006649C0" w:rsidRDefault="006649C0" w:rsidP="006649C0">
      <w:pPr>
        <w:ind w:firstLineChars="0" w:firstLine="0"/>
      </w:pPr>
      <w:r>
        <w:t xml:space="preserve">        </w:t>
      </w:r>
      <w:r>
        <w:t>第三种形式</w:t>
      </w:r>
      <w:r>
        <w:t xml:space="preserve">  /*</w:t>
      </w:r>
      <w:r>
        <w:t>表示元素</w:t>
      </w:r>
    </w:p>
    <w:p w14:paraId="1B70CD2E" w14:textId="77777777" w:rsidR="006649C0" w:rsidRDefault="006649C0" w:rsidP="006649C0">
      <w:pPr>
        <w:ind w:firstLineChars="0" w:firstLine="0"/>
      </w:pPr>
      <w:r>
        <w:t xml:space="preserve">        </w:t>
      </w:r>
      <w:r>
        <w:t>第四种形式</w:t>
      </w:r>
      <w:r>
        <w:t xml:space="preserve">  /AAA/BBB[1] AAA</w:t>
      </w:r>
      <w:r>
        <w:t>中的第一个</w:t>
      </w:r>
      <w:r>
        <w:t>BBB</w:t>
      </w:r>
      <w:r>
        <w:t>元素</w:t>
      </w:r>
    </w:p>
    <w:p w14:paraId="517C183B" w14:textId="77777777" w:rsidR="006649C0" w:rsidRDefault="006649C0" w:rsidP="006649C0">
      <w:pPr>
        <w:ind w:firstLineChars="0" w:firstLine="0"/>
      </w:pPr>
      <w:r>
        <w:t xml:space="preserve">                    /AAA/BBB[last()] AAA</w:t>
      </w:r>
      <w:r>
        <w:t>中最后一个</w:t>
      </w:r>
      <w:r>
        <w:t>BBB</w:t>
      </w:r>
      <w:r>
        <w:t>元素</w:t>
      </w:r>
    </w:p>
    <w:p w14:paraId="20BA63F4" w14:textId="77777777" w:rsidR="006649C0" w:rsidRDefault="006649C0" w:rsidP="006649C0">
      <w:pPr>
        <w:ind w:firstLineChars="0" w:firstLine="0"/>
      </w:pPr>
      <w:r>
        <w:t xml:space="preserve">        </w:t>
      </w:r>
      <w:r>
        <w:t>第五种形式</w:t>
      </w:r>
      <w:r>
        <w:t xml:space="preserve">  //BBB[@id]</w:t>
      </w:r>
      <w:r>
        <w:t>表示只要</w:t>
      </w:r>
      <w:r>
        <w:t>BBB</w:t>
      </w:r>
      <w:r>
        <w:t>有</w:t>
      </w:r>
      <w:r>
        <w:t>id</w:t>
      </w:r>
      <w:r>
        <w:t>属性都可以得到</w:t>
      </w:r>
    </w:p>
    <w:p w14:paraId="29995D49" w14:textId="77777777" w:rsidR="006649C0" w:rsidRDefault="006649C0" w:rsidP="006649C0">
      <w:pPr>
        <w:ind w:firstLineChars="0" w:firstLine="0"/>
      </w:pPr>
      <w:r>
        <w:t xml:space="preserve">                    </w:t>
      </w:r>
    </w:p>
    <w:p w14:paraId="7B9C8498" w14:textId="77777777" w:rsidR="006649C0" w:rsidRDefault="006649C0" w:rsidP="006649C0">
      <w:pPr>
        <w:ind w:firstLineChars="0" w:firstLine="0"/>
      </w:pPr>
      <w:r>
        <w:t xml:space="preserve">        </w:t>
      </w:r>
      <w:r>
        <w:t>第六种形式</w:t>
      </w:r>
      <w:r>
        <w:t xml:space="preserve">  //BBB[@id=“aaa”] </w:t>
      </w:r>
      <w:r>
        <w:t>表示只要</w:t>
      </w:r>
      <w:r>
        <w:t>BBB</w:t>
      </w:r>
      <w:r>
        <w:t>有</w:t>
      </w:r>
      <w:r>
        <w:t>id</w:t>
      </w:r>
      <w:r>
        <w:t>属性并且</w:t>
      </w:r>
      <w:r>
        <w:t>id</w:t>
      </w:r>
      <w:r>
        <w:t>的属性为</w:t>
      </w:r>
      <w:r>
        <w:t>“aaa”</w:t>
      </w:r>
      <w:r>
        <w:t>都可以得到（三个条件）</w:t>
      </w:r>
    </w:p>
    <w:p w14:paraId="3E97BB92" w14:textId="77777777" w:rsidR="006649C0" w:rsidRDefault="006649C0" w:rsidP="006649C0">
      <w:pPr>
        <w:ind w:firstLineChars="0" w:firstLine="0"/>
      </w:pPr>
      <w:r>
        <w:t xml:space="preserve">                </w:t>
      </w:r>
    </w:p>
    <w:p w14:paraId="5E03AFB9" w14:textId="77777777" w:rsidR="006649C0" w:rsidRDefault="006649C0" w:rsidP="006649C0">
      <w:pPr>
        <w:ind w:firstLineChars="0" w:firstLine="0"/>
      </w:pPr>
      <w:r>
        <w:t>13</w:t>
      </w:r>
      <w:r>
        <w:t>、使用</w:t>
      </w:r>
      <w:r>
        <w:t>dom4j</w:t>
      </w:r>
      <w:r>
        <w:t>支持</w:t>
      </w:r>
      <w:r>
        <w:t>xpath</w:t>
      </w:r>
      <w:r>
        <w:t>具体操作</w:t>
      </w:r>
      <w:r>
        <w:t xml:space="preserve"> </w:t>
      </w:r>
    </w:p>
    <w:p w14:paraId="4E792452" w14:textId="77777777" w:rsidR="006649C0" w:rsidRDefault="006649C0" w:rsidP="006649C0">
      <w:pPr>
        <w:ind w:firstLineChars="0" w:firstLine="0"/>
      </w:pPr>
      <w:r>
        <w:t xml:space="preserve">       </w:t>
      </w:r>
      <w:r>
        <w:t>默认情况下</w:t>
      </w:r>
      <w:r>
        <w:t xml:space="preserve"> dom4j</w:t>
      </w:r>
      <w:r>
        <w:t>里面有</w:t>
      </w:r>
      <w:r>
        <w:t>xpath</w:t>
      </w:r>
    </w:p>
    <w:p w14:paraId="18734F02" w14:textId="77777777" w:rsidR="006649C0" w:rsidRDefault="006649C0" w:rsidP="006649C0">
      <w:pPr>
        <w:ind w:firstLineChars="0" w:firstLine="0"/>
      </w:pPr>
      <w:r>
        <w:t xml:space="preserve">                 </w:t>
      </w:r>
      <w:r>
        <w:t>第一步需要</w:t>
      </w:r>
      <w:r>
        <w:t xml:space="preserve">  </w:t>
      </w:r>
      <w:r>
        <w:t>引入指出</w:t>
      </w:r>
      <w:r>
        <w:t>xpath</w:t>
      </w:r>
      <w:r>
        <w:t>的</w:t>
      </w:r>
      <w:r>
        <w:t>jar</w:t>
      </w:r>
      <w:r>
        <w:t>包，使用</w:t>
      </w:r>
      <w:r>
        <w:t>jaxen-1.1-beat-6.jar</w:t>
      </w:r>
    </w:p>
    <w:p w14:paraId="1AAAC4D0" w14:textId="77777777" w:rsidR="006649C0" w:rsidRDefault="006649C0" w:rsidP="006649C0">
      <w:pPr>
        <w:ind w:firstLineChars="0" w:firstLine="0"/>
      </w:pPr>
      <w:r>
        <w:t xml:space="preserve">                 </w:t>
      </w:r>
      <w:r>
        <w:t>需要吧</w:t>
      </w:r>
      <w:r>
        <w:t>jar</w:t>
      </w:r>
      <w:r>
        <w:t>包导入到项目中</w:t>
      </w:r>
    </w:p>
    <w:p w14:paraId="244D252C" w14:textId="77777777" w:rsidR="006649C0" w:rsidRDefault="006649C0" w:rsidP="006649C0">
      <w:pPr>
        <w:ind w:firstLineChars="0" w:firstLine="0"/>
      </w:pPr>
      <w:r>
        <w:t xml:space="preserve">                 </w:t>
      </w:r>
      <w:r>
        <w:t>在</w:t>
      </w:r>
      <w:r>
        <w:t>dom4j</w:t>
      </w:r>
      <w:r>
        <w:t>里面提供了两个方法，用来支持</w:t>
      </w:r>
      <w:r>
        <w:t>xpath</w:t>
      </w:r>
    </w:p>
    <w:p w14:paraId="3E97D902" w14:textId="77777777" w:rsidR="006649C0" w:rsidRDefault="006649C0" w:rsidP="006649C0">
      <w:pPr>
        <w:ind w:firstLineChars="0" w:firstLine="0"/>
      </w:pPr>
      <w:r>
        <w:t xml:space="preserve">                 selectNodes</w:t>
      </w:r>
      <w:r>
        <w:t>（</w:t>
      </w:r>
      <w:r>
        <w:t>“xpath</w:t>
      </w:r>
      <w:r>
        <w:t>表达式</w:t>
      </w:r>
      <w:r>
        <w:t>”</w:t>
      </w:r>
      <w:r>
        <w:t>）</w:t>
      </w:r>
    </w:p>
    <w:p w14:paraId="626CFB44" w14:textId="77777777" w:rsidR="006649C0" w:rsidRDefault="006649C0" w:rsidP="006649C0">
      <w:pPr>
        <w:ind w:firstLineChars="0" w:firstLine="0"/>
      </w:pPr>
      <w:r>
        <w:t xml:space="preserve">                       </w:t>
      </w:r>
      <w:r>
        <w:t>获取多个节点</w:t>
      </w:r>
    </w:p>
    <w:p w14:paraId="09F03BDE" w14:textId="77777777" w:rsidR="006649C0" w:rsidRDefault="006649C0" w:rsidP="006649C0">
      <w:pPr>
        <w:ind w:firstLineChars="0" w:firstLine="0"/>
      </w:pPr>
      <w:r>
        <w:t xml:space="preserve">                 selectSingleNode</w:t>
      </w:r>
      <w:r>
        <w:t>（</w:t>
      </w:r>
      <w:proofErr w:type="gramStart"/>
      <w:r>
        <w:t>“</w:t>
      </w:r>
      <w:proofErr w:type="gramEnd"/>
      <w:r>
        <w:t>“xpath</w:t>
      </w:r>
      <w:r>
        <w:t>表达式</w:t>
      </w:r>
      <w:r>
        <w:t>”</w:t>
      </w:r>
      <w:r>
        <w:t>）</w:t>
      </w:r>
    </w:p>
    <w:p w14:paraId="60357728" w14:textId="77777777" w:rsidR="006649C0" w:rsidRDefault="006649C0" w:rsidP="006649C0">
      <w:pPr>
        <w:ind w:firstLineChars="0" w:firstLine="0"/>
      </w:pPr>
      <w:r>
        <w:t xml:space="preserve">                  </w:t>
      </w:r>
      <w:r>
        <w:t>获取单一的节点</w:t>
      </w:r>
    </w:p>
    <w:p w14:paraId="7E292C9E" w14:textId="77777777" w:rsidR="006649C0" w:rsidRDefault="006649C0" w:rsidP="006649C0">
      <w:pPr>
        <w:ind w:firstLineChars="0" w:firstLine="0"/>
      </w:pPr>
      <w:r>
        <w:t xml:space="preserve">        </w:t>
      </w:r>
      <w:r>
        <w:t>使用</w:t>
      </w:r>
      <w:r>
        <w:t>xpath</w:t>
      </w:r>
      <w:r>
        <w:t>查询</w:t>
      </w:r>
      <w:r>
        <w:t>xml</w:t>
      </w:r>
      <w:r>
        <w:t>中所有</w:t>
      </w:r>
      <w:r>
        <w:t>name</w:t>
      </w:r>
      <w:r>
        <w:t>元素的值</w:t>
      </w:r>
      <w:r>
        <w:t xml:space="preserve"> </w:t>
      </w:r>
    </w:p>
    <w:p w14:paraId="0CA1A99B" w14:textId="77777777" w:rsidR="006649C0" w:rsidRDefault="006649C0" w:rsidP="006649C0">
      <w:pPr>
        <w:ind w:firstLineChars="0" w:firstLine="0"/>
      </w:pPr>
      <w:r>
        <w:t xml:space="preserve">               </w:t>
      </w:r>
      <w:r>
        <w:t>所有</w:t>
      </w:r>
      <w:r>
        <w:t>name</w:t>
      </w:r>
      <w:r>
        <w:t>元素</w:t>
      </w:r>
      <w:r>
        <w:t xml:space="preserve"> xpath</w:t>
      </w:r>
      <w:r>
        <w:t>表示</w:t>
      </w:r>
      <w:r>
        <w:t>//name</w:t>
      </w:r>
    </w:p>
    <w:p w14:paraId="30F44AB1" w14:textId="77777777" w:rsidR="006649C0" w:rsidRDefault="006649C0" w:rsidP="006649C0">
      <w:pPr>
        <w:ind w:firstLineChars="0" w:firstLine="0"/>
      </w:pPr>
    </w:p>
    <w:p w14:paraId="26E248A9" w14:textId="77777777" w:rsidR="006649C0" w:rsidRDefault="006649C0" w:rsidP="006649C0">
      <w:pPr>
        <w:ind w:firstLineChars="0" w:firstLine="0"/>
      </w:pPr>
      <w:r>
        <w:t xml:space="preserve">   public static void test1() throws </w:t>
      </w:r>
      <w:proofErr w:type="gramStart"/>
      <w:r>
        <w:t>Exception{</w:t>
      </w:r>
      <w:proofErr w:type="gramEnd"/>
    </w:p>
    <w:p w14:paraId="520A457F" w14:textId="77777777" w:rsidR="006649C0" w:rsidRDefault="006649C0" w:rsidP="006649C0">
      <w:pPr>
        <w:ind w:firstLineChars="0" w:firstLine="0"/>
      </w:pPr>
      <w:r>
        <w:t xml:space="preserve">    </w:t>
      </w:r>
      <w:r>
        <w:tab/>
        <w:t xml:space="preserve"> Document document = Dom4jUtils.getDocument("src/a.xml");</w:t>
      </w:r>
    </w:p>
    <w:p w14:paraId="6F190BA0" w14:textId="77777777" w:rsidR="006649C0" w:rsidRDefault="006649C0" w:rsidP="006649C0">
      <w:pPr>
        <w:ind w:firstLineChars="0" w:firstLine="0"/>
      </w:pPr>
      <w:r>
        <w:t xml:space="preserve">    </w:t>
      </w:r>
      <w:r>
        <w:tab/>
        <w:t xml:space="preserve"> List&lt;Node&gt; list = </w:t>
      </w:r>
      <w:proofErr w:type="gramStart"/>
      <w:r>
        <w:t>document.selectNodes</w:t>
      </w:r>
      <w:proofErr w:type="gramEnd"/>
      <w:r>
        <w:t>("//name");</w:t>
      </w:r>
    </w:p>
    <w:p w14:paraId="2EDFE7F2" w14:textId="77777777" w:rsidR="006649C0" w:rsidRDefault="006649C0" w:rsidP="006649C0">
      <w:pPr>
        <w:ind w:firstLineChars="0" w:firstLine="0"/>
      </w:pPr>
      <w:r>
        <w:t xml:space="preserve">    </w:t>
      </w:r>
      <w:r>
        <w:tab/>
        <w:t xml:space="preserve"> for </w:t>
      </w:r>
      <w:proofErr w:type="gramStart"/>
      <w:r>
        <w:t>( Node</w:t>
      </w:r>
      <w:proofErr w:type="gramEnd"/>
      <w:r>
        <w:t xml:space="preserve"> node : list) {</w:t>
      </w:r>
    </w:p>
    <w:p w14:paraId="5ED1FB44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  <w:t xml:space="preserve">String s = </w:t>
      </w:r>
      <w:proofErr w:type="gramStart"/>
      <w:r>
        <w:t>node.getText</w:t>
      </w:r>
      <w:proofErr w:type="gramEnd"/>
      <w:r>
        <w:t>();</w:t>
      </w:r>
    </w:p>
    <w:p w14:paraId="38A13D11" w14:textId="77777777" w:rsidR="006649C0" w:rsidRDefault="006649C0" w:rsidP="006649C0">
      <w:pPr>
        <w:ind w:firstLineChars="0" w:firstLine="0"/>
      </w:pPr>
      <w:r>
        <w:tab/>
      </w:r>
      <w:r>
        <w:tab/>
      </w:r>
      <w:r>
        <w:tab/>
        <w:t>System.out.println(s);</w:t>
      </w:r>
    </w:p>
    <w:p w14:paraId="1CB07518" w14:textId="77777777" w:rsidR="006649C0" w:rsidRDefault="006649C0" w:rsidP="006649C0">
      <w:pPr>
        <w:ind w:firstLineChars="0" w:firstLine="0"/>
      </w:pPr>
      <w:r>
        <w:tab/>
      </w:r>
      <w:r>
        <w:tab/>
        <w:t>}</w:t>
      </w:r>
    </w:p>
    <w:p w14:paraId="3888CADF" w14:textId="77777777" w:rsidR="006649C0" w:rsidRDefault="006649C0" w:rsidP="006649C0">
      <w:pPr>
        <w:ind w:firstLineChars="0" w:firstLine="0"/>
      </w:pPr>
      <w:r>
        <w:t xml:space="preserve">     }</w:t>
      </w:r>
    </w:p>
    <w:p w14:paraId="72DBACD8" w14:textId="77777777" w:rsidR="006649C0" w:rsidRDefault="006649C0" w:rsidP="006649C0">
      <w:pPr>
        <w:ind w:firstLineChars="0" w:firstLine="0"/>
      </w:pPr>
      <w:r>
        <w:t xml:space="preserve">           </w:t>
      </w:r>
    </w:p>
    <w:p w14:paraId="7082C085" w14:textId="77777777" w:rsidR="006649C0" w:rsidRDefault="006649C0" w:rsidP="006649C0">
      <w:pPr>
        <w:ind w:firstLineChars="0" w:firstLine="0"/>
      </w:pPr>
      <w:r>
        <w:t xml:space="preserve">  </w:t>
      </w:r>
      <w:r>
        <w:t>使用</w:t>
      </w:r>
      <w:r>
        <w:t>xpath</w:t>
      </w:r>
      <w:r>
        <w:t>实现：获取第一个</w:t>
      </w:r>
      <w:r>
        <w:t>p1</w:t>
      </w:r>
      <w:r>
        <w:t>下面的值</w:t>
      </w:r>
      <w:r>
        <w:t xml:space="preserve"> </w:t>
      </w:r>
    </w:p>
    <w:p w14:paraId="63209770" w14:textId="77777777" w:rsidR="006649C0" w:rsidRDefault="006649C0" w:rsidP="006649C0">
      <w:pPr>
        <w:ind w:firstLineChars="0" w:firstLine="0"/>
      </w:pPr>
      <w:r>
        <w:t xml:space="preserve">            //p1[@id</w:t>
      </w:r>
      <w:proofErr w:type="gramStart"/>
      <w:r>
        <w:t>1]=</w:t>
      </w:r>
      <w:proofErr w:type="gramEnd"/>
      <w:r>
        <w:t>’aaa’]/name</w:t>
      </w:r>
    </w:p>
    <w:p w14:paraId="745E9DE5" w14:textId="77777777" w:rsidR="006649C0" w:rsidRDefault="006649C0" w:rsidP="006649C0">
      <w:pPr>
        <w:ind w:firstLineChars="0" w:firstLine="0"/>
      </w:pPr>
      <w:r>
        <w:t xml:space="preserve">            </w:t>
      </w:r>
      <w:r>
        <w:t>使用到</w:t>
      </w:r>
      <w:r>
        <w:t>selectSingleNode</w:t>
      </w:r>
      <w:r>
        <w:t>（</w:t>
      </w:r>
      <w:r>
        <w:t>“”//p1[@id1=</w:t>
      </w:r>
      <w:proofErr w:type="gramStart"/>
      <w:r>
        <w:t>’</w:t>
      </w:r>
      <w:proofErr w:type="gramEnd"/>
      <w:r>
        <w:t>aaa’]/name“</w:t>
      </w:r>
      <w:r>
        <w:t>）单引号</w:t>
      </w:r>
    </w:p>
    <w:p w14:paraId="6CDC3DD8" w14:textId="77777777" w:rsidR="006649C0" w:rsidRDefault="006649C0" w:rsidP="006649C0">
      <w:pPr>
        <w:ind w:firstLineChars="0" w:firstLine="0"/>
      </w:pPr>
    </w:p>
    <w:p w14:paraId="583D77C9" w14:textId="77777777" w:rsidR="006649C0" w:rsidRDefault="006649C0" w:rsidP="006649C0">
      <w:pPr>
        <w:ind w:firstLineChars="0" w:firstLine="0"/>
      </w:pPr>
      <w:r>
        <w:t>*1</w:t>
      </w:r>
      <w:r>
        <w:t>、得到</w:t>
      </w:r>
      <w:r>
        <w:t>documentI</w:t>
      </w:r>
    </w:p>
    <w:p w14:paraId="49293EA6" w14:textId="77777777" w:rsidR="006649C0" w:rsidRDefault="006649C0" w:rsidP="006649C0">
      <w:pPr>
        <w:ind w:firstLineChars="0" w:firstLine="0"/>
      </w:pPr>
      <w:r>
        <w:t>*2</w:t>
      </w:r>
      <w:r>
        <w:t>、直接使用</w:t>
      </w:r>
      <w:r>
        <w:t>selectsingleNode</w:t>
      </w:r>
      <w:r>
        <w:t>方法实现</w:t>
      </w:r>
    </w:p>
    <w:p w14:paraId="4E553DF8" w14:textId="77777777" w:rsidR="006649C0" w:rsidRDefault="006649C0" w:rsidP="006649C0">
      <w:pPr>
        <w:ind w:firstLineChars="0" w:firstLine="0"/>
      </w:pPr>
      <w:r>
        <w:t>*-xpath</w:t>
      </w:r>
      <w:r>
        <w:t>：</w:t>
      </w:r>
      <w:r>
        <w:t>//p1[@idl='aaaa']/name</w:t>
      </w:r>
    </w:p>
    <w:p w14:paraId="373740DD" w14:textId="77777777" w:rsidR="006649C0" w:rsidRDefault="006649C0" w:rsidP="006649C0">
      <w:pPr>
        <w:ind w:firstLineChars="0" w:firstLine="0"/>
      </w:pPr>
      <w:r>
        <w:rPr>
          <w:rFonts w:hint="eastAsia"/>
        </w:rPr>
        <w:t>”）</w:t>
      </w:r>
    </w:p>
    <w:p w14:paraId="5DC03C18" w14:textId="77777777" w:rsidR="006649C0" w:rsidRDefault="006649C0" w:rsidP="006649C0">
      <w:pPr>
        <w:ind w:firstLineChars="0" w:firstLine="0"/>
      </w:pPr>
      <w:r>
        <w:t xml:space="preserve">public static void test2() throws </w:t>
      </w:r>
      <w:proofErr w:type="gramStart"/>
      <w:r>
        <w:t>Exception{</w:t>
      </w:r>
      <w:proofErr w:type="gramEnd"/>
    </w:p>
    <w:p w14:paraId="32CE4E72" w14:textId="77777777" w:rsidR="006649C0" w:rsidRDefault="006649C0" w:rsidP="006649C0">
      <w:pPr>
        <w:ind w:firstLineChars="0" w:firstLine="0"/>
      </w:pPr>
      <w:r>
        <w:t xml:space="preserve">    </w:t>
      </w:r>
      <w:r>
        <w:tab/>
        <w:t xml:space="preserve"> Document document = Dom4jUtils.getDocument("src/a.xml");</w:t>
      </w:r>
    </w:p>
    <w:p w14:paraId="2FA42A35" w14:textId="77777777" w:rsidR="006649C0" w:rsidRDefault="006649C0" w:rsidP="006649C0">
      <w:pPr>
        <w:ind w:firstLineChars="0" w:firstLine="0"/>
      </w:pPr>
      <w:r>
        <w:t xml:space="preserve">    </w:t>
      </w:r>
      <w:r>
        <w:tab/>
        <w:t xml:space="preserve"> Node name1 </w:t>
      </w:r>
      <w:proofErr w:type="gramStart"/>
      <w:r>
        <w:t>=  document</w:t>
      </w:r>
      <w:proofErr w:type="gramEnd"/>
      <w:r>
        <w:t>.selectSingleNode("//p1[@id1='aaaa']/name");</w:t>
      </w:r>
    </w:p>
    <w:p w14:paraId="47F3EEF9" w14:textId="77777777" w:rsidR="006649C0" w:rsidRDefault="006649C0" w:rsidP="006649C0">
      <w:pPr>
        <w:ind w:firstLineChars="0" w:firstLine="0"/>
      </w:pPr>
      <w:r>
        <w:t xml:space="preserve">    </w:t>
      </w:r>
      <w:r>
        <w:tab/>
        <w:t xml:space="preserve"> String s1 = name1.getText();</w:t>
      </w:r>
    </w:p>
    <w:p w14:paraId="74239760" w14:textId="77777777" w:rsidR="006649C0" w:rsidRDefault="006649C0" w:rsidP="006649C0">
      <w:pPr>
        <w:ind w:firstLineChars="0" w:firstLine="0"/>
      </w:pPr>
      <w:r>
        <w:t xml:space="preserve">    </w:t>
      </w:r>
      <w:r>
        <w:tab/>
        <w:t xml:space="preserve"> System.out.println(s1);</w:t>
      </w:r>
    </w:p>
    <w:p w14:paraId="147344AD" w14:textId="77777777" w:rsidR="006649C0" w:rsidRDefault="006649C0" w:rsidP="006649C0">
      <w:pPr>
        <w:ind w:firstLineChars="0" w:firstLine="0"/>
      </w:pPr>
      <w:r>
        <w:t xml:space="preserve">     }</w:t>
      </w:r>
    </w:p>
    <w:p w14:paraId="251E4BA2" w14:textId="77777777" w:rsidR="006649C0" w:rsidRDefault="006649C0" w:rsidP="006649C0">
      <w:pPr>
        <w:ind w:firstLineChars="0" w:firstLine="0"/>
      </w:pPr>
      <w:r>
        <w:t>14</w:t>
      </w:r>
      <w:r>
        <w:t>、实现简单的学生管理系统</w:t>
      </w:r>
    </w:p>
    <w:p w14:paraId="164854D4" w14:textId="77777777" w:rsidR="006649C0" w:rsidRDefault="006649C0" w:rsidP="006649C0">
      <w:pPr>
        <w:ind w:firstLineChars="0" w:firstLine="0"/>
      </w:pPr>
    </w:p>
    <w:p w14:paraId="6FEB0DB9" w14:textId="77777777" w:rsidR="006649C0" w:rsidRDefault="006649C0" w:rsidP="006649C0">
      <w:pPr>
        <w:ind w:firstLineChars="0" w:firstLine="0"/>
      </w:pPr>
      <w:r>
        <w:t xml:space="preserve">              </w:t>
      </w:r>
    </w:p>
    <w:p w14:paraId="277A61B4" w14:textId="77777777" w:rsidR="006649C0" w:rsidRDefault="006649C0" w:rsidP="006649C0">
      <w:pPr>
        <w:ind w:firstLineChars="0" w:firstLine="0"/>
      </w:pPr>
      <w:r>
        <w:t xml:space="preserve"> </w:t>
      </w:r>
    </w:p>
    <w:p w14:paraId="1D02F4A9" w14:textId="77777777" w:rsidR="006649C0" w:rsidRDefault="006649C0" w:rsidP="006649C0">
      <w:pPr>
        <w:ind w:firstLineChars="0" w:firstLine="0"/>
      </w:pPr>
      <w:r>
        <w:t xml:space="preserve">   </w:t>
      </w:r>
    </w:p>
    <w:p w14:paraId="1570A8B3" w14:textId="77777777" w:rsidR="006649C0" w:rsidRDefault="006649C0" w:rsidP="006649C0">
      <w:pPr>
        <w:ind w:firstLineChars="0" w:firstLine="0"/>
      </w:pPr>
    </w:p>
    <w:p w14:paraId="1E04A270" w14:textId="77777777" w:rsidR="006649C0" w:rsidRDefault="006649C0" w:rsidP="006649C0">
      <w:pPr>
        <w:ind w:firstLineChars="0" w:firstLine="0"/>
      </w:pPr>
      <w:r>
        <w:t xml:space="preserve">            </w:t>
      </w:r>
    </w:p>
    <w:p w14:paraId="32D85A23" w14:textId="77777777" w:rsidR="006649C0" w:rsidRDefault="006649C0" w:rsidP="006649C0">
      <w:pPr>
        <w:ind w:firstLineChars="0" w:firstLine="0"/>
      </w:pPr>
      <w:r>
        <w:t xml:space="preserve">                    </w:t>
      </w:r>
    </w:p>
    <w:p w14:paraId="3106B414" w14:textId="77777777" w:rsidR="006649C0" w:rsidRDefault="006649C0" w:rsidP="006649C0">
      <w:pPr>
        <w:ind w:firstLineChars="0" w:firstLine="0"/>
      </w:pPr>
      <w:r>
        <w:t xml:space="preserve">                  </w:t>
      </w:r>
    </w:p>
    <w:p w14:paraId="6937220E" w14:textId="77777777" w:rsidR="006649C0" w:rsidRDefault="006649C0" w:rsidP="006649C0">
      <w:pPr>
        <w:ind w:firstLineChars="0" w:firstLine="0"/>
      </w:pPr>
      <w:r>
        <w:t xml:space="preserve">      </w:t>
      </w:r>
    </w:p>
    <w:p w14:paraId="0322552C" w14:textId="77777777" w:rsidR="006649C0" w:rsidRDefault="006649C0" w:rsidP="006649C0">
      <w:pPr>
        <w:ind w:firstLineChars="0" w:firstLine="0"/>
      </w:pPr>
      <w:r>
        <w:t xml:space="preserve">   </w:t>
      </w:r>
    </w:p>
    <w:p w14:paraId="572A238B" w14:textId="77777777" w:rsidR="006649C0" w:rsidRDefault="006649C0" w:rsidP="006649C0">
      <w:pPr>
        <w:ind w:firstLineChars="0" w:firstLine="0"/>
      </w:pPr>
      <w:r>
        <w:t xml:space="preserve">      </w:t>
      </w:r>
    </w:p>
    <w:p w14:paraId="5F5F44FB" w14:textId="77777777" w:rsidR="006649C0" w:rsidRPr="006649C0" w:rsidRDefault="006649C0" w:rsidP="006649C0">
      <w:pPr>
        <w:ind w:firstLineChars="0" w:firstLine="0"/>
      </w:pPr>
    </w:p>
    <w:sectPr w:rsidR="006649C0" w:rsidRPr="006649C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022596" w14:textId="77777777" w:rsidR="007D7EC8" w:rsidRDefault="007D7EC8" w:rsidP="005507A5">
      <w:pPr>
        <w:ind w:firstLine="420"/>
      </w:pPr>
      <w:r>
        <w:separator/>
      </w:r>
    </w:p>
  </w:endnote>
  <w:endnote w:type="continuationSeparator" w:id="0">
    <w:p w14:paraId="37454F25" w14:textId="77777777" w:rsidR="007D7EC8" w:rsidRDefault="007D7EC8" w:rsidP="005507A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8982F" w14:textId="77777777" w:rsidR="00CA4576" w:rsidRDefault="00CA4576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EDEFA" w14:textId="77777777" w:rsidR="00CA4576" w:rsidRDefault="00CA4576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0A36E" w14:textId="77777777" w:rsidR="00CA4576" w:rsidRDefault="00CA4576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044EE" w14:textId="77777777" w:rsidR="007D7EC8" w:rsidRDefault="007D7EC8" w:rsidP="005507A5">
      <w:pPr>
        <w:ind w:firstLine="420"/>
      </w:pPr>
      <w:r>
        <w:separator/>
      </w:r>
    </w:p>
  </w:footnote>
  <w:footnote w:type="continuationSeparator" w:id="0">
    <w:p w14:paraId="3DFC42A6" w14:textId="77777777" w:rsidR="007D7EC8" w:rsidRDefault="007D7EC8" w:rsidP="005507A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FCB10" w14:textId="77777777" w:rsidR="00CA4576" w:rsidRDefault="00CA4576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FA546" w14:textId="77777777" w:rsidR="00CA4576" w:rsidRDefault="00CA4576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2229F" w14:textId="77777777" w:rsidR="00CA4576" w:rsidRDefault="00CA4576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784E"/>
    <w:multiLevelType w:val="multilevel"/>
    <w:tmpl w:val="21FC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0F702D"/>
    <w:multiLevelType w:val="multilevel"/>
    <w:tmpl w:val="84204226"/>
    <w:lvl w:ilvl="0">
      <w:start w:val="1"/>
      <w:numFmt w:val="decimal"/>
      <w:pStyle w:val="a"/>
      <w:suff w:val="nothing"/>
      <w:lvlText w:val="第%1章 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   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nothing"/>
      <w:lvlText w:val="     %6）"/>
      <w:lvlJc w:val="left"/>
      <w:pPr>
        <w:ind w:left="1134" w:hanging="1134"/>
      </w:pPr>
      <w:rPr>
        <w:rFonts w:hint="eastAsia"/>
      </w:rPr>
    </w:lvl>
    <w:lvl w:ilvl="6">
      <w:start w:val="1"/>
      <w:numFmt w:val="lowerLetter"/>
      <w:suff w:val="space"/>
      <w:lvlText w:val="     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C62F9D"/>
    <w:multiLevelType w:val="multilevel"/>
    <w:tmpl w:val="FBF6A81C"/>
    <w:lvl w:ilvl="0">
      <w:start w:val="2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88E7DAB"/>
    <w:multiLevelType w:val="hybridMultilevel"/>
    <w:tmpl w:val="F17CC800"/>
    <w:lvl w:ilvl="0" w:tplc="D3BA026A">
      <w:start w:val="1"/>
      <w:numFmt w:val="decimal"/>
      <w:lvlText w:val="%1、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4" w15:restartNumberingAfterBreak="0">
    <w:nsid w:val="573C6771"/>
    <w:multiLevelType w:val="multilevel"/>
    <w:tmpl w:val="0618156A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62977B11"/>
    <w:multiLevelType w:val="multilevel"/>
    <w:tmpl w:val="5AC46516"/>
    <w:lvl w:ilvl="0">
      <w:start w:val="1"/>
      <w:numFmt w:val="chineseCountingThousand"/>
      <w:pStyle w:val="10"/>
      <w:suff w:val="space"/>
      <w:lvlText w:val="%1"/>
      <w:lvlJc w:val="left"/>
      <w:pPr>
        <w:ind w:left="0" w:firstLine="0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"/>
      <w:suff w:val="space"/>
      <w:lvlText w:val="%2"/>
      <w:lvlJc w:val="left"/>
      <w:pPr>
        <w:ind w:left="0" w:firstLine="0"/>
      </w:pPr>
      <w:rPr>
        <w:rFonts w:eastAsia="黑体"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3"/>
      <w:lvlJc w:val="right"/>
      <w:pPr>
        <w:ind w:left="0" w:firstLine="0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"/>
      <w:lvlJc w:val="left"/>
      <w:pPr>
        <w:ind w:left="0" w:firstLine="0"/>
      </w:pPr>
      <w:rPr>
        <w:rFonts w:eastAsia="仿宋" w:hint="eastAsia"/>
        <w:sz w:val="21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6" w15:restartNumberingAfterBreak="0">
    <w:nsid w:val="64BE2190"/>
    <w:multiLevelType w:val="multilevel"/>
    <w:tmpl w:val="7D441FC4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auto"/>
        <w:sz w:val="32"/>
        <w:u w:val="no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3">
      <w:start w:val="1"/>
      <w:numFmt w:val="decimal"/>
      <w:pStyle w:val="004"/>
      <w:suff w:val="nothing"/>
      <w:lvlText w:val="%1.%2.%3.%4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4">
      <w:start w:val="1"/>
      <w:numFmt w:val="decimal"/>
      <w:pStyle w:val="005"/>
      <w:suff w:val="nothing"/>
      <w:lvlText w:val="  （%5）"/>
      <w:lvlJc w:val="left"/>
      <w:pPr>
        <w:ind w:left="0" w:firstLine="0"/>
      </w:pPr>
      <w:rPr>
        <w:rFonts w:ascii="宋体" w:eastAsia="宋体" w:hAnsi="Times New Roman" w:hint="eastAsia"/>
        <w:b w:val="0"/>
        <w:i w:val="0"/>
        <w:color w:val="auto"/>
        <w:sz w:val="24"/>
        <w:u w:val="none"/>
      </w:rPr>
    </w:lvl>
    <w:lvl w:ilvl="5">
      <w:start w:val="1"/>
      <w:numFmt w:val="decimal"/>
      <w:pStyle w:val="006"/>
      <w:suff w:val="nothing"/>
      <w:lvlText w:val="    %6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6">
      <w:start w:val="1"/>
      <w:numFmt w:val="lowerLetter"/>
      <w:pStyle w:val="007"/>
      <w:suff w:val="nothing"/>
      <w:lvlText w:val="    %7 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7">
      <w:start w:val="1"/>
      <w:numFmt w:val="lowerLetter"/>
      <w:pStyle w:val="008"/>
      <w:suff w:val="nothing"/>
      <w:lvlText w:val="    %8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8">
      <w:start w:val="1"/>
      <w:numFmt w:val="none"/>
      <w:pStyle w:val="009"/>
      <w:suff w:val="nothing"/>
      <w:lvlText w:val="        ◇ "/>
      <w:lvlJc w:val="left"/>
      <w:pPr>
        <w:ind w:left="0" w:firstLine="0"/>
      </w:pPr>
      <w:rPr>
        <w:rFonts w:hint="eastAsia"/>
        <w:b w:val="0"/>
        <w:i w:val="0"/>
        <w:color w:val="auto"/>
        <w:sz w:val="24"/>
        <w:u w:val="none"/>
      </w:rPr>
    </w:lvl>
  </w:abstractNum>
  <w:abstractNum w:abstractNumId="7" w15:restartNumberingAfterBreak="0">
    <w:nsid w:val="7F1A67D1"/>
    <w:multiLevelType w:val="multilevel"/>
    <w:tmpl w:val="72FCACF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eastAsia="黑体" w:hint="eastAsia"/>
        <w:sz w:val="32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eastAsia="黑体" w:hint="eastAsia"/>
        <w:sz w:val="28"/>
      </w:rPr>
    </w:lvl>
    <w:lvl w:ilvl="2">
      <w:start w:val="1"/>
      <w:numFmt w:val="decimal"/>
      <w:suff w:val="nothing"/>
      <w:lvlText w:val="%3"/>
      <w:lvlJc w:val="left"/>
      <w:pPr>
        <w:ind w:left="0" w:firstLine="0"/>
      </w:pPr>
      <w:rPr>
        <w:rFonts w:eastAsia="仿宋" w:hint="eastAsia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"/>
  </w:num>
  <w:num w:numId="9">
    <w:abstractNumId w:val="0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grammar="clean"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D5"/>
    <w:rsid w:val="00001CAD"/>
    <w:rsid w:val="00003B4A"/>
    <w:rsid w:val="00004911"/>
    <w:rsid w:val="00006546"/>
    <w:rsid w:val="00007E75"/>
    <w:rsid w:val="00010D0C"/>
    <w:rsid w:val="00010F7F"/>
    <w:rsid w:val="000111C2"/>
    <w:rsid w:val="00011533"/>
    <w:rsid w:val="000115CB"/>
    <w:rsid w:val="0001216B"/>
    <w:rsid w:val="0001275C"/>
    <w:rsid w:val="000141C2"/>
    <w:rsid w:val="000175F9"/>
    <w:rsid w:val="00020FF0"/>
    <w:rsid w:val="000237FA"/>
    <w:rsid w:val="00024B79"/>
    <w:rsid w:val="000252FC"/>
    <w:rsid w:val="0002575B"/>
    <w:rsid w:val="00027CAA"/>
    <w:rsid w:val="00032111"/>
    <w:rsid w:val="00032F7D"/>
    <w:rsid w:val="00033F7D"/>
    <w:rsid w:val="00033FF2"/>
    <w:rsid w:val="00035917"/>
    <w:rsid w:val="0003661C"/>
    <w:rsid w:val="00036D4D"/>
    <w:rsid w:val="00041997"/>
    <w:rsid w:val="000422EA"/>
    <w:rsid w:val="00042748"/>
    <w:rsid w:val="00042F1F"/>
    <w:rsid w:val="000436D6"/>
    <w:rsid w:val="00044304"/>
    <w:rsid w:val="000458FA"/>
    <w:rsid w:val="000465B9"/>
    <w:rsid w:val="0005055F"/>
    <w:rsid w:val="00050FFD"/>
    <w:rsid w:val="00051B46"/>
    <w:rsid w:val="0005255D"/>
    <w:rsid w:val="000550D6"/>
    <w:rsid w:val="00055558"/>
    <w:rsid w:val="00056C14"/>
    <w:rsid w:val="000572BC"/>
    <w:rsid w:val="0006048B"/>
    <w:rsid w:val="00061A80"/>
    <w:rsid w:val="00061BD9"/>
    <w:rsid w:val="00062EB7"/>
    <w:rsid w:val="000631F7"/>
    <w:rsid w:val="00063756"/>
    <w:rsid w:val="00064681"/>
    <w:rsid w:val="0006495D"/>
    <w:rsid w:val="00064BD3"/>
    <w:rsid w:val="000659DC"/>
    <w:rsid w:val="00065D76"/>
    <w:rsid w:val="00066475"/>
    <w:rsid w:val="00067A7F"/>
    <w:rsid w:val="00070DB9"/>
    <w:rsid w:val="00071988"/>
    <w:rsid w:val="000722C0"/>
    <w:rsid w:val="000731E7"/>
    <w:rsid w:val="00073646"/>
    <w:rsid w:val="0007411A"/>
    <w:rsid w:val="00075384"/>
    <w:rsid w:val="00075F57"/>
    <w:rsid w:val="00076505"/>
    <w:rsid w:val="00077745"/>
    <w:rsid w:val="00077AD7"/>
    <w:rsid w:val="0008024C"/>
    <w:rsid w:val="00084261"/>
    <w:rsid w:val="00084B39"/>
    <w:rsid w:val="0008546A"/>
    <w:rsid w:val="0009187A"/>
    <w:rsid w:val="00092EA0"/>
    <w:rsid w:val="00094464"/>
    <w:rsid w:val="00097627"/>
    <w:rsid w:val="000976DC"/>
    <w:rsid w:val="000A1454"/>
    <w:rsid w:val="000A2EF5"/>
    <w:rsid w:val="000A2F7A"/>
    <w:rsid w:val="000A5FE5"/>
    <w:rsid w:val="000A6D26"/>
    <w:rsid w:val="000A7545"/>
    <w:rsid w:val="000A79B7"/>
    <w:rsid w:val="000A7F46"/>
    <w:rsid w:val="000B00B2"/>
    <w:rsid w:val="000B03CE"/>
    <w:rsid w:val="000B3440"/>
    <w:rsid w:val="000B4B9A"/>
    <w:rsid w:val="000B5A80"/>
    <w:rsid w:val="000B67D2"/>
    <w:rsid w:val="000C289C"/>
    <w:rsid w:val="000C52F9"/>
    <w:rsid w:val="000C5790"/>
    <w:rsid w:val="000C696B"/>
    <w:rsid w:val="000D09BB"/>
    <w:rsid w:val="000D1155"/>
    <w:rsid w:val="000D115B"/>
    <w:rsid w:val="000D2C72"/>
    <w:rsid w:val="000D41BD"/>
    <w:rsid w:val="000D5C51"/>
    <w:rsid w:val="000D70E2"/>
    <w:rsid w:val="000D7270"/>
    <w:rsid w:val="000D7B3B"/>
    <w:rsid w:val="000E0831"/>
    <w:rsid w:val="000E08FB"/>
    <w:rsid w:val="000E3F1E"/>
    <w:rsid w:val="000E452D"/>
    <w:rsid w:val="000E45AA"/>
    <w:rsid w:val="000E4D9B"/>
    <w:rsid w:val="000E5D17"/>
    <w:rsid w:val="000E6008"/>
    <w:rsid w:val="000E74C9"/>
    <w:rsid w:val="000E7E7B"/>
    <w:rsid w:val="000F0604"/>
    <w:rsid w:val="000F15D0"/>
    <w:rsid w:val="000F2A24"/>
    <w:rsid w:val="000F419F"/>
    <w:rsid w:val="000F6430"/>
    <w:rsid w:val="00100442"/>
    <w:rsid w:val="001007AD"/>
    <w:rsid w:val="001007BE"/>
    <w:rsid w:val="0010137C"/>
    <w:rsid w:val="0010330C"/>
    <w:rsid w:val="00104884"/>
    <w:rsid w:val="0010690F"/>
    <w:rsid w:val="00106F69"/>
    <w:rsid w:val="001074EE"/>
    <w:rsid w:val="00107F2E"/>
    <w:rsid w:val="001121DF"/>
    <w:rsid w:val="00114DF8"/>
    <w:rsid w:val="00115FD4"/>
    <w:rsid w:val="0011609A"/>
    <w:rsid w:val="00122833"/>
    <w:rsid w:val="00122AAB"/>
    <w:rsid w:val="001251A1"/>
    <w:rsid w:val="001254F3"/>
    <w:rsid w:val="00126508"/>
    <w:rsid w:val="00130CE3"/>
    <w:rsid w:val="001325A3"/>
    <w:rsid w:val="001349FC"/>
    <w:rsid w:val="00134A04"/>
    <w:rsid w:val="00135637"/>
    <w:rsid w:val="001357BA"/>
    <w:rsid w:val="001361DF"/>
    <w:rsid w:val="00136FE5"/>
    <w:rsid w:val="0014091B"/>
    <w:rsid w:val="00140AB8"/>
    <w:rsid w:val="001410DF"/>
    <w:rsid w:val="001441F2"/>
    <w:rsid w:val="00144F29"/>
    <w:rsid w:val="0014534E"/>
    <w:rsid w:val="0015313C"/>
    <w:rsid w:val="00155712"/>
    <w:rsid w:val="00155C3C"/>
    <w:rsid w:val="00155DDC"/>
    <w:rsid w:val="0015665B"/>
    <w:rsid w:val="00156A02"/>
    <w:rsid w:val="001620EE"/>
    <w:rsid w:val="00162AF2"/>
    <w:rsid w:val="00163EB3"/>
    <w:rsid w:val="00166AD0"/>
    <w:rsid w:val="001678F3"/>
    <w:rsid w:val="0017097E"/>
    <w:rsid w:val="0017274F"/>
    <w:rsid w:val="001772A6"/>
    <w:rsid w:val="00177547"/>
    <w:rsid w:val="001802DF"/>
    <w:rsid w:val="00182ED2"/>
    <w:rsid w:val="00183B82"/>
    <w:rsid w:val="00183EF1"/>
    <w:rsid w:val="00184164"/>
    <w:rsid w:val="00185931"/>
    <w:rsid w:val="00186011"/>
    <w:rsid w:val="00187BB6"/>
    <w:rsid w:val="00187FCE"/>
    <w:rsid w:val="00191047"/>
    <w:rsid w:val="00195041"/>
    <w:rsid w:val="001951CD"/>
    <w:rsid w:val="0019575B"/>
    <w:rsid w:val="0019619B"/>
    <w:rsid w:val="00196C69"/>
    <w:rsid w:val="0019758A"/>
    <w:rsid w:val="001A7029"/>
    <w:rsid w:val="001A78A0"/>
    <w:rsid w:val="001A7BD4"/>
    <w:rsid w:val="001A7C84"/>
    <w:rsid w:val="001B0B95"/>
    <w:rsid w:val="001B4550"/>
    <w:rsid w:val="001B7CFB"/>
    <w:rsid w:val="001C3BDB"/>
    <w:rsid w:val="001C3DA9"/>
    <w:rsid w:val="001C3EE9"/>
    <w:rsid w:val="001C4354"/>
    <w:rsid w:val="001C4B27"/>
    <w:rsid w:val="001C5FE1"/>
    <w:rsid w:val="001C6B4C"/>
    <w:rsid w:val="001C70BD"/>
    <w:rsid w:val="001C7A26"/>
    <w:rsid w:val="001D1718"/>
    <w:rsid w:val="001D32A0"/>
    <w:rsid w:val="001D54FE"/>
    <w:rsid w:val="001D5C4B"/>
    <w:rsid w:val="001D5FF9"/>
    <w:rsid w:val="001D7A35"/>
    <w:rsid w:val="001E0D3B"/>
    <w:rsid w:val="001E22FC"/>
    <w:rsid w:val="001E3539"/>
    <w:rsid w:val="001E4551"/>
    <w:rsid w:val="001E5D67"/>
    <w:rsid w:val="001E67BD"/>
    <w:rsid w:val="001F3BC7"/>
    <w:rsid w:val="001F5388"/>
    <w:rsid w:val="001F621C"/>
    <w:rsid w:val="001F7958"/>
    <w:rsid w:val="002002B2"/>
    <w:rsid w:val="002021E6"/>
    <w:rsid w:val="002039E6"/>
    <w:rsid w:val="00203ED7"/>
    <w:rsid w:val="002048C1"/>
    <w:rsid w:val="00204D6E"/>
    <w:rsid w:val="00206AF8"/>
    <w:rsid w:val="00207CB1"/>
    <w:rsid w:val="00207EC0"/>
    <w:rsid w:val="0021055E"/>
    <w:rsid w:val="00212120"/>
    <w:rsid w:val="00213C35"/>
    <w:rsid w:val="0021533E"/>
    <w:rsid w:val="00215B48"/>
    <w:rsid w:val="00215D8B"/>
    <w:rsid w:val="00216FBB"/>
    <w:rsid w:val="00217FCF"/>
    <w:rsid w:val="00222C19"/>
    <w:rsid w:val="00223013"/>
    <w:rsid w:val="0022378E"/>
    <w:rsid w:val="00227431"/>
    <w:rsid w:val="00231758"/>
    <w:rsid w:val="00232EB2"/>
    <w:rsid w:val="00233DA6"/>
    <w:rsid w:val="00234676"/>
    <w:rsid w:val="00236D17"/>
    <w:rsid w:val="00241E20"/>
    <w:rsid w:val="0024565A"/>
    <w:rsid w:val="00247353"/>
    <w:rsid w:val="002503FC"/>
    <w:rsid w:val="00251852"/>
    <w:rsid w:val="00254074"/>
    <w:rsid w:val="00260EAD"/>
    <w:rsid w:val="00261553"/>
    <w:rsid w:val="00262FB4"/>
    <w:rsid w:val="0026312E"/>
    <w:rsid w:val="00263F5B"/>
    <w:rsid w:val="00264CBE"/>
    <w:rsid w:val="00265EC1"/>
    <w:rsid w:val="002703B3"/>
    <w:rsid w:val="00271C82"/>
    <w:rsid w:val="002755AC"/>
    <w:rsid w:val="00275FD3"/>
    <w:rsid w:val="00276717"/>
    <w:rsid w:val="00277297"/>
    <w:rsid w:val="00280338"/>
    <w:rsid w:val="00284173"/>
    <w:rsid w:val="002858B9"/>
    <w:rsid w:val="0028681B"/>
    <w:rsid w:val="0029096B"/>
    <w:rsid w:val="00292964"/>
    <w:rsid w:val="00293DF2"/>
    <w:rsid w:val="002942B1"/>
    <w:rsid w:val="00295C58"/>
    <w:rsid w:val="00296715"/>
    <w:rsid w:val="0029683F"/>
    <w:rsid w:val="002A4AD3"/>
    <w:rsid w:val="002A5562"/>
    <w:rsid w:val="002A57E4"/>
    <w:rsid w:val="002A614B"/>
    <w:rsid w:val="002A6812"/>
    <w:rsid w:val="002A7725"/>
    <w:rsid w:val="002A7C02"/>
    <w:rsid w:val="002B0A94"/>
    <w:rsid w:val="002B109B"/>
    <w:rsid w:val="002B58D8"/>
    <w:rsid w:val="002B5D0D"/>
    <w:rsid w:val="002B6A01"/>
    <w:rsid w:val="002C008E"/>
    <w:rsid w:val="002C0D4F"/>
    <w:rsid w:val="002C0E6E"/>
    <w:rsid w:val="002C2BB7"/>
    <w:rsid w:val="002C2D1A"/>
    <w:rsid w:val="002C4E28"/>
    <w:rsid w:val="002C51D4"/>
    <w:rsid w:val="002C5E4F"/>
    <w:rsid w:val="002C62D0"/>
    <w:rsid w:val="002C643F"/>
    <w:rsid w:val="002C7589"/>
    <w:rsid w:val="002D0BFA"/>
    <w:rsid w:val="002D159A"/>
    <w:rsid w:val="002D35AF"/>
    <w:rsid w:val="002D41C4"/>
    <w:rsid w:val="002D4789"/>
    <w:rsid w:val="002D6D57"/>
    <w:rsid w:val="002D75B4"/>
    <w:rsid w:val="002D7EFC"/>
    <w:rsid w:val="002E308F"/>
    <w:rsid w:val="002E4933"/>
    <w:rsid w:val="002E653E"/>
    <w:rsid w:val="002E7558"/>
    <w:rsid w:val="002F0580"/>
    <w:rsid w:val="002F2E00"/>
    <w:rsid w:val="00301D9B"/>
    <w:rsid w:val="00304153"/>
    <w:rsid w:val="00304A23"/>
    <w:rsid w:val="00306A3C"/>
    <w:rsid w:val="0030707A"/>
    <w:rsid w:val="00307CE9"/>
    <w:rsid w:val="00311C27"/>
    <w:rsid w:val="003124E5"/>
    <w:rsid w:val="00313F0D"/>
    <w:rsid w:val="00317DF7"/>
    <w:rsid w:val="00321135"/>
    <w:rsid w:val="00321CD0"/>
    <w:rsid w:val="0032275E"/>
    <w:rsid w:val="00322763"/>
    <w:rsid w:val="0032456C"/>
    <w:rsid w:val="00327BD8"/>
    <w:rsid w:val="00330EAE"/>
    <w:rsid w:val="00330F07"/>
    <w:rsid w:val="00333502"/>
    <w:rsid w:val="00334777"/>
    <w:rsid w:val="00334D02"/>
    <w:rsid w:val="00335203"/>
    <w:rsid w:val="003352C1"/>
    <w:rsid w:val="003352DD"/>
    <w:rsid w:val="00335AED"/>
    <w:rsid w:val="00341671"/>
    <w:rsid w:val="00341A37"/>
    <w:rsid w:val="00343A15"/>
    <w:rsid w:val="0034590C"/>
    <w:rsid w:val="00345AC3"/>
    <w:rsid w:val="00345E7E"/>
    <w:rsid w:val="003476EA"/>
    <w:rsid w:val="00347F9F"/>
    <w:rsid w:val="00350FDB"/>
    <w:rsid w:val="003510EF"/>
    <w:rsid w:val="00351439"/>
    <w:rsid w:val="0035157A"/>
    <w:rsid w:val="003529A9"/>
    <w:rsid w:val="0035481E"/>
    <w:rsid w:val="003549D1"/>
    <w:rsid w:val="00354FE9"/>
    <w:rsid w:val="0035557C"/>
    <w:rsid w:val="00355601"/>
    <w:rsid w:val="003613A2"/>
    <w:rsid w:val="00361BB2"/>
    <w:rsid w:val="00362C1C"/>
    <w:rsid w:val="00365468"/>
    <w:rsid w:val="003658EE"/>
    <w:rsid w:val="00365937"/>
    <w:rsid w:val="00367A1E"/>
    <w:rsid w:val="00370193"/>
    <w:rsid w:val="00371217"/>
    <w:rsid w:val="00372FBB"/>
    <w:rsid w:val="0037542B"/>
    <w:rsid w:val="003760C4"/>
    <w:rsid w:val="00377993"/>
    <w:rsid w:val="003807E2"/>
    <w:rsid w:val="003809FD"/>
    <w:rsid w:val="00382648"/>
    <w:rsid w:val="00382E1D"/>
    <w:rsid w:val="0038397E"/>
    <w:rsid w:val="00384773"/>
    <w:rsid w:val="0038617E"/>
    <w:rsid w:val="0039152A"/>
    <w:rsid w:val="00392772"/>
    <w:rsid w:val="0039368B"/>
    <w:rsid w:val="003941C7"/>
    <w:rsid w:val="00394CBC"/>
    <w:rsid w:val="00395154"/>
    <w:rsid w:val="003A04DC"/>
    <w:rsid w:val="003A38F7"/>
    <w:rsid w:val="003A43C7"/>
    <w:rsid w:val="003A4FAC"/>
    <w:rsid w:val="003B0B3D"/>
    <w:rsid w:val="003B12BB"/>
    <w:rsid w:val="003B1A96"/>
    <w:rsid w:val="003B2EF9"/>
    <w:rsid w:val="003B4788"/>
    <w:rsid w:val="003B5221"/>
    <w:rsid w:val="003B7325"/>
    <w:rsid w:val="003B73EA"/>
    <w:rsid w:val="003B7FE0"/>
    <w:rsid w:val="003C10DA"/>
    <w:rsid w:val="003C269E"/>
    <w:rsid w:val="003C2909"/>
    <w:rsid w:val="003C2D45"/>
    <w:rsid w:val="003C3583"/>
    <w:rsid w:val="003C4890"/>
    <w:rsid w:val="003C4E1B"/>
    <w:rsid w:val="003C5168"/>
    <w:rsid w:val="003C53F0"/>
    <w:rsid w:val="003C55DF"/>
    <w:rsid w:val="003C58A7"/>
    <w:rsid w:val="003C7634"/>
    <w:rsid w:val="003C76B6"/>
    <w:rsid w:val="003D502B"/>
    <w:rsid w:val="003D54D2"/>
    <w:rsid w:val="003D54D5"/>
    <w:rsid w:val="003D5531"/>
    <w:rsid w:val="003D5BE7"/>
    <w:rsid w:val="003D6240"/>
    <w:rsid w:val="003D6258"/>
    <w:rsid w:val="003D6F3F"/>
    <w:rsid w:val="003D7E2E"/>
    <w:rsid w:val="003E0BA9"/>
    <w:rsid w:val="003E0BE0"/>
    <w:rsid w:val="003E0BEC"/>
    <w:rsid w:val="003E176D"/>
    <w:rsid w:val="003E3C51"/>
    <w:rsid w:val="003E3D25"/>
    <w:rsid w:val="003E4EFC"/>
    <w:rsid w:val="003E7641"/>
    <w:rsid w:val="003F06C8"/>
    <w:rsid w:val="003F0BC1"/>
    <w:rsid w:val="003F1187"/>
    <w:rsid w:val="003F2BBD"/>
    <w:rsid w:val="003F3835"/>
    <w:rsid w:val="003F3A1E"/>
    <w:rsid w:val="003F3A8E"/>
    <w:rsid w:val="003F5D11"/>
    <w:rsid w:val="003F5DFF"/>
    <w:rsid w:val="003F5FFC"/>
    <w:rsid w:val="003F68C5"/>
    <w:rsid w:val="003F6A37"/>
    <w:rsid w:val="003F6ED4"/>
    <w:rsid w:val="0040030E"/>
    <w:rsid w:val="00400DFF"/>
    <w:rsid w:val="0040238A"/>
    <w:rsid w:val="0040462F"/>
    <w:rsid w:val="00404C3F"/>
    <w:rsid w:val="00404C7E"/>
    <w:rsid w:val="004070EA"/>
    <w:rsid w:val="00407790"/>
    <w:rsid w:val="004148E4"/>
    <w:rsid w:val="00415BE8"/>
    <w:rsid w:val="00416043"/>
    <w:rsid w:val="00416271"/>
    <w:rsid w:val="004175E2"/>
    <w:rsid w:val="00417E21"/>
    <w:rsid w:val="00421358"/>
    <w:rsid w:val="00421D5B"/>
    <w:rsid w:val="0042348C"/>
    <w:rsid w:val="00425340"/>
    <w:rsid w:val="00432824"/>
    <w:rsid w:val="004342A7"/>
    <w:rsid w:val="00436D27"/>
    <w:rsid w:val="00440674"/>
    <w:rsid w:val="0044138A"/>
    <w:rsid w:val="00442E2B"/>
    <w:rsid w:val="0044375F"/>
    <w:rsid w:val="0044422A"/>
    <w:rsid w:val="00444A78"/>
    <w:rsid w:val="004470DD"/>
    <w:rsid w:val="004475D4"/>
    <w:rsid w:val="004508B3"/>
    <w:rsid w:val="004508F7"/>
    <w:rsid w:val="0045208E"/>
    <w:rsid w:val="00452AD3"/>
    <w:rsid w:val="00452AD7"/>
    <w:rsid w:val="00452E1B"/>
    <w:rsid w:val="00455289"/>
    <w:rsid w:val="00455D48"/>
    <w:rsid w:val="00456139"/>
    <w:rsid w:val="00456FAF"/>
    <w:rsid w:val="00460FAD"/>
    <w:rsid w:val="004626FE"/>
    <w:rsid w:val="00465987"/>
    <w:rsid w:val="00465FB9"/>
    <w:rsid w:val="0046674F"/>
    <w:rsid w:val="00466E37"/>
    <w:rsid w:val="00471DB9"/>
    <w:rsid w:val="00471FD1"/>
    <w:rsid w:val="0047591E"/>
    <w:rsid w:val="00475F1F"/>
    <w:rsid w:val="004811C3"/>
    <w:rsid w:val="004815E1"/>
    <w:rsid w:val="00481787"/>
    <w:rsid w:val="004820D0"/>
    <w:rsid w:val="004821A5"/>
    <w:rsid w:val="004828CD"/>
    <w:rsid w:val="00483363"/>
    <w:rsid w:val="00483C3A"/>
    <w:rsid w:val="004849E4"/>
    <w:rsid w:val="00486AA9"/>
    <w:rsid w:val="0049099F"/>
    <w:rsid w:val="00491CB4"/>
    <w:rsid w:val="004924FE"/>
    <w:rsid w:val="00493A7A"/>
    <w:rsid w:val="00493DB0"/>
    <w:rsid w:val="00494555"/>
    <w:rsid w:val="0049495F"/>
    <w:rsid w:val="0049618D"/>
    <w:rsid w:val="004A00C8"/>
    <w:rsid w:val="004A0A78"/>
    <w:rsid w:val="004A25C3"/>
    <w:rsid w:val="004A38D3"/>
    <w:rsid w:val="004A3B3F"/>
    <w:rsid w:val="004A6416"/>
    <w:rsid w:val="004A673F"/>
    <w:rsid w:val="004A6A33"/>
    <w:rsid w:val="004A771A"/>
    <w:rsid w:val="004A7F9F"/>
    <w:rsid w:val="004B35D7"/>
    <w:rsid w:val="004B39D0"/>
    <w:rsid w:val="004B3C33"/>
    <w:rsid w:val="004B3EE8"/>
    <w:rsid w:val="004B4E3C"/>
    <w:rsid w:val="004C0D4F"/>
    <w:rsid w:val="004C18EE"/>
    <w:rsid w:val="004C4B10"/>
    <w:rsid w:val="004C4FB8"/>
    <w:rsid w:val="004C5EA3"/>
    <w:rsid w:val="004C6388"/>
    <w:rsid w:val="004D14FA"/>
    <w:rsid w:val="004D280F"/>
    <w:rsid w:val="004D2BFA"/>
    <w:rsid w:val="004D41D7"/>
    <w:rsid w:val="004D42F1"/>
    <w:rsid w:val="004D5464"/>
    <w:rsid w:val="004D751A"/>
    <w:rsid w:val="004D7DE3"/>
    <w:rsid w:val="004E0B0B"/>
    <w:rsid w:val="004E0B7C"/>
    <w:rsid w:val="004E24C3"/>
    <w:rsid w:val="004E79C3"/>
    <w:rsid w:val="004F02E2"/>
    <w:rsid w:val="004F10FD"/>
    <w:rsid w:val="004F114B"/>
    <w:rsid w:val="004F1916"/>
    <w:rsid w:val="004F2515"/>
    <w:rsid w:val="004F5D40"/>
    <w:rsid w:val="004F7B8C"/>
    <w:rsid w:val="00502386"/>
    <w:rsid w:val="00502633"/>
    <w:rsid w:val="00505334"/>
    <w:rsid w:val="005057BF"/>
    <w:rsid w:val="00506546"/>
    <w:rsid w:val="00506A43"/>
    <w:rsid w:val="00512631"/>
    <w:rsid w:val="005151F8"/>
    <w:rsid w:val="00515DBF"/>
    <w:rsid w:val="00516C2D"/>
    <w:rsid w:val="00516D07"/>
    <w:rsid w:val="00516F32"/>
    <w:rsid w:val="005206EE"/>
    <w:rsid w:val="00521863"/>
    <w:rsid w:val="00523EAA"/>
    <w:rsid w:val="00524419"/>
    <w:rsid w:val="00525C4C"/>
    <w:rsid w:val="00525D96"/>
    <w:rsid w:val="0052752B"/>
    <w:rsid w:val="005330C8"/>
    <w:rsid w:val="00535342"/>
    <w:rsid w:val="005403E9"/>
    <w:rsid w:val="00541539"/>
    <w:rsid w:val="00542259"/>
    <w:rsid w:val="00543B62"/>
    <w:rsid w:val="00544C4D"/>
    <w:rsid w:val="0054612A"/>
    <w:rsid w:val="005462C1"/>
    <w:rsid w:val="00550505"/>
    <w:rsid w:val="005507A5"/>
    <w:rsid w:val="00550E1F"/>
    <w:rsid w:val="0055159C"/>
    <w:rsid w:val="0055239A"/>
    <w:rsid w:val="00552ED1"/>
    <w:rsid w:val="00553325"/>
    <w:rsid w:val="00553F11"/>
    <w:rsid w:val="0055435E"/>
    <w:rsid w:val="00554967"/>
    <w:rsid w:val="005556E6"/>
    <w:rsid w:val="005559E6"/>
    <w:rsid w:val="00555B8E"/>
    <w:rsid w:val="005568CE"/>
    <w:rsid w:val="0056060E"/>
    <w:rsid w:val="00561331"/>
    <w:rsid w:val="005629EF"/>
    <w:rsid w:val="00562DE4"/>
    <w:rsid w:val="00564660"/>
    <w:rsid w:val="00565E12"/>
    <w:rsid w:val="005716CA"/>
    <w:rsid w:val="00572D77"/>
    <w:rsid w:val="00573426"/>
    <w:rsid w:val="00573F83"/>
    <w:rsid w:val="00574938"/>
    <w:rsid w:val="005768FE"/>
    <w:rsid w:val="00576994"/>
    <w:rsid w:val="00581DF5"/>
    <w:rsid w:val="005828C4"/>
    <w:rsid w:val="00583E83"/>
    <w:rsid w:val="005843EA"/>
    <w:rsid w:val="00584530"/>
    <w:rsid w:val="00586EA2"/>
    <w:rsid w:val="00594670"/>
    <w:rsid w:val="00594C68"/>
    <w:rsid w:val="00595723"/>
    <w:rsid w:val="005963C9"/>
    <w:rsid w:val="00596B99"/>
    <w:rsid w:val="005971EB"/>
    <w:rsid w:val="00597C59"/>
    <w:rsid w:val="00597C68"/>
    <w:rsid w:val="005A218E"/>
    <w:rsid w:val="005A2917"/>
    <w:rsid w:val="005A4613"/>
    <w:rsid w:val="005A5441"/>
    <w:rsid w:val="005A5580"/>
    <w:rsid w:val="005A6D21"/>
    <w:rsid w:val="005A6F53"/>
    <w:rsid w:val="005A74B1"/>
    <w:rsid w:val="005B032B"/>
    <w:rsid w:val="005B039D"/>
    <w:rsid w:val="005B2598"/>
    <w:rsid w:val="005B31D1"/>
    <w:rsid w:val="005B39E9"/>
    <w:rsid w:val="005B7B69"/>
    <w:rsid w:val="005B7F85"/>
    <w:rsid w:val="005C06F7"/>
    <w:rsid w:val="005C0ED5"/>
    <w:rsid w:val="005C1186"/>
    <w:rsid w:val="005C1455"/>
    <w:rsid w:val="005C4DE3"/>
    <w:rsid w:val="005C5546"/>
    <w:rsid w:val="005D0422"/>
    <w:rsid w:val="005D11A4"/>
    <w:rsid w:val="005D1EB0"/>
    <w:rsid w:val="005D2883"/>
    <w:rsid w:val="005D5500"/>
    <w:rsid w:val="005D55F0"/>
    <w:rsid w:val="005D6E39"/>
    <w:rsid w:val="005D7BBF"/>
    <w:rsid w:val="005E057D"/>
    <w:rsid w:val="005E200E"/>
    <w:rsid w:val="005E20F8"/>
    <w:rsid w:val="005E27F9"/>
    <w:rsid w:val="005E2E0E"/>
    <w:rsid w:val="005F0736"/>
    <w:rsid w:val="005F27A8"/>
    <w:rsid w:val="005F436F"/>
    <w:rsid w:val="0060088C"/>
    <w:rsid w:val="00604531"/>
    <w:rsid w:val="00604CB2"/>
    <w:rsid w:val="006054A1"/>
    <w:rsid w:val="006109CD"/>
    <w:rsid w:val="0061106D"/>
    <w:rsid w:val="006121C8"/>
    <w:rsid w:val="00612B7D"/>
    <w:rsid w:val="00615CA2"/>
    <w:rsid w:val="00616595"/>
    <w:rsid w:val="006205CC"/>
    <w:rsid w:val="00620BAD"/>
    <w:rsid w:val="00622054"/>
    <w:rsid w:val="00622440"/>
    <w:rsid w:val="00622CDE"/>
    <w:rsid w:val="006234B6"/>
    <w:rsid w:val="006239AD"/>
    <w:rsid w:val="006244F0"/>
    <w:rsid w:val="00626FCC"/>
    <w:rsid w:val="00630548"/>
    <w:rsid w:val="006310F9"/>
    <w:rsid w:val="00631AF0"/>
    <w:rsid w:val="006321AB"/>
    <w:rsid w:val="0063300E"/>
    <w:rsid w:val="00633048"/>
    <w:rsid w:val="0063570A"/>
    <w:rsid w:val="00635EF1"/>
    <w:rsid w:val="006369B4"/>
    <w:rsid w:val="006371B0"/>
    <w:rsid w:val="00637872"/>
    <w:rsid w:val="006378F1"/>
    <w:rsid w:val="00637C86"/>
    <w:rsid w:val="006452DB"/>
    <w:rsid w:val="00650CF6"/>
    <w:rsid w:val="00650FBC"/>
    <w:rsid w:val="00653B6E"/>
    <w:rsid w:val="006610B1"/>
    <w:rsid w:val="00661ACA"/>
    <w:rsid w:val="006623D6"/>
    <w:rsid w:val="00662FA6"/>
    <w:rsid w:val="006631FE"/>
    <w:rsid w:val="006635BB"/>
    <w:rsid w:val="00664386"/>
    <w:rsid w:val="00664577"/>
    <w:rsid w:val="006649C0"/>
    <w:rsid w:val="00666975"/>
    <w:rsid w:val="0067159B"/>
    <w:rsid w:val="006716A3"/>
    <w:rsid w:val="00671D2B"/>
    <w:rsid w:val="006746BF"/>
    <w:rsid w:val="00674924"/>
    <w:rsid w:val="00675154"/>
    <w:rsid w:val="0067519F"/>
    <w:rsid w:val="006755B2"/>
    <w:rsid w:val="006756BA"/>
    <w:rsid w:val="00675803"/>
    <w:rsid w:val="00681B37"/>
    <w:rsid w:val="00684218"/>
    <w:rsid w:val="00685360"/>
    <w:rsid w:val="006857A0"/>
    <w:rsid w:val="00686360"/>
    <w:rsid w:val="00687650"/>
    <w:rsid w:val="0069001B"/>
    <w:rsid w:val="00690522"/>
    <w:rsid w:val="0069133E"/>
    <w:rsid w:val="00691ADE"/>
    <w:rsid w:val="00692BE4"/>
    <w:rsid w:val="00693819"/>
    <w:rsid w:val="00693972"/>
    <w:rsid w:val="006945BB"/>
    <w:rsid w:val="00695428"/>
    <w:rsid w:val="00695C8B"/>
    <w:rsid w:val="006962B8"/>
    <w:rsid w:val="006A0102"/>
    <w:rsid w:val="006A106B"/>
    <w:rsid w:val="006A1F5B"/>
    <w:rsid w:val="006A404E"/>
    <w:rsid w:val="006A4978"/>
    <w:rsid w:val="006A4E15"/>
    <w:rsid w:val="006A5775"/>
    <w:rsid w:val="006A669C"/>
    <w:rsid w:val="006A6AB3"/>
    <w:rsid w:val="006A750F"/>
    <w:rsid w:val="006A7A5F"/>
    <w:rsid w:val="006A7F36"/>
    <w:rsid w:val="006B18F8"/>
    <w:rsid w:val="006B2C9F"/>
    <w:rsid w:val="006B6ED2"/>
    <w:rsid w:val="006C12DD"/>
    <w:rsid w:val="006C1891"/>
    <w:rsid w:val="006C30D0"/>
    <w:rsid w:val="006C3422"/>
    <w:rsid w:val="006C55A6"/>
    <w:rsid w:val="006C644A"/>
    <w:rsid w:val="006C652B"/>
    <w:rsid w:val="006C66F0"/>
    <w:rsid w:val="006C746D"/>
    <w:rsid w:val="006C77CD"/>
    <w:rsid w:val="006C791D"/>
    <w:rsid w:val="006D0388"/>
    <w:rsid w:val="006D3212"/>
    <w:rsid w:val="006D3527"/>
    <w:rsid w:val="006E07E2"/>
    <w:rsid w:val="006E13B4"/>
    <w:rsid w:val="006E54FA"/>
    <w:rsid w:val="006E717B"/>
    <w:rsid w:val="006E7C0D"/>
    <w:rsid w:val="006F06D3"/>
    <w:rsid w:val="006F115F"/>
    <w:rsid w:val="006F2578"/>
    <w:rsid w:val="006F3891"/>
    <w:rsid w:val="006F49A4"/>
    <w:rsid w:val="006F4A08"/>
    <w:rsid w:val="006F6132"/>
    <w:rsid w:val="006F6B54"/>
    <w:rsid w:val="006F6F48"/>
    <w:rsid w:val="007002B8"/>
    <w:rsid w:val="00700A5A"/>
    <w:rsid w:val="00700CDE"/>
    <w:rsid w:val="007019DA"/>
    <w:rsid w:val="00702013"/>
    <w:rsid w:val="0070229E"/>
    <w:rsid w:val="00702DFF"/>
    <w:rsid w:val="00703508"/>
    <w:rsid w:val="0070439B"/>
    <w:rsid w:val="00706812"/>
    <w:rsid w:val="00706838"/>
    <w:rsid w:val="00707E9E"/>
    <w:rsid w:val="007109EC"/>
    <w:rsid w:val="00710A46"/>
    <w:rsid w:val="00711036"/>
    <w:rsid w:val="00712611"/>
    <w:rsid w:val="00713348"/>
    <w:rsid w:val="00713DBD"/>
    <w:rsid w:val="007163EE"/>
    <w:rsid w:val="00716467"/>
    <w:rsid w:val="00717EB3"/>
    <w:rsid w:val="00720C5E"/>
    <w:rsid w:val="0072142E"/>
    <w:rsid w:val="00721C6E"/>
    <w:rsid w:val="007234A6"/>
    <w:rsid w:val="00724033"/>
    <w:rsid w:val="0072442A"/>
    <w:rsid w:val="00724A90"/>
    <w:rsid w:val="00726192"/>
    <w:rsid w:val="00727F6F"/>
    <w:rsid w:val="00727F72"/>
    <w:rsid w:val="00730E0E"/>
    <w:rsid w:val="00730F3F"/>
    <w:rsid w:val="00731D82"/>
    <w:rsid w:val="00732E49"/>
    <w:rsid w:val="00732F51"/>
    <w:rsid w:val="00733029"/>
    <w:rsid w:val="00736FE1"/>
    <w:rsid w:val="00741418"/>
    <w:rsid w:val="00741666"/>
    <w:rsid w:val="00742502"/>
    <w:rsid w:val="00742670"/>
    <w:rsid w:val="007431E3"/>
    <w:rsid w:val="00743A52"/>
    <w:rsid w:val="00744E4A"/>
    <w:rsid w:val="00745CD0"/>
    <w:rsid w:val="0074615D"/>
    <w:rsid w:val="0075146D"/>
    <w:rsid w:val="00751E8C"/>
    <w:rsid w:val="007523C9"/>
    <w:rsid w:val="0075359A"/>
    <w:rsid w:val="007547D0"/>
    <w:rsid w:val="007567A6"/>
    <w:rsid w:val="0075755F"/>
    <w:rsid w:val="00757B7F"/>
    <w:rsid w:val="00760AEC"/>
    <w:rsid w:val="00760B18"/>
    <w:rsid w:val="00760BDE"/>
    <w:rsid w:val="00760F89"/>
    <w:rsid w:val="00761A1D"/>
    <w:rsid w:val="007628D1"/>
    <w:rsid w:val="00764167"/>
    <w:rsid w:val="00764728"/>
    <w:rsid w:val="0077046B"/>
    <w:rsid w:val="007706FB"/>
    <w:rsid w:val="00771DE3"/>
    <w:rsid w:val="0077388A"/>
    <w:rsid w:val="007751C0"/>
    <w:rsid w:val="0077625C"/>
    <w:rsid w:val="00776A2F"/>
    <w:rsid w:val="00777F14"/>
    <w:rsid w:val="007807A8"/>
    <w:rsid w:val="00780E0C"/>
    <w:rsid w:val="0078127F"/>
    <w:rsid w:val="00781895"/>
    <w:rsid w:val="007842C3"/>
    <w:rsid w:val="00786B48"/>
    <w:rsid w:val="00787089"/>
    <w:rsid w:val="0078719D"/>
    <w:rsid w:val="00787CB6"/>
    <w:rsid w:val="00790224"/>
    <w:rsid w:val="007911A6"/>
    <w:rsid w:val="00791DBC"/>
    <w:rsid w:val="00793720"/>
    <w:rsid w:val="0079567D"/>
    <w:rsid w:val="00796251"/>
    <w:rsid w:val="007969C6"/>
    <w:rsid w:val="00796A19"/>
    <w:rsid w:val="00797C19"/>
    <w:rsid w:val="007A1482"/>
    <w:rsid w:val="007A62D0"/>
    <w:rsid w:val="007A6CEF"/>
    <w:rsid w:val="007B097F"/>
    <w:rsid w:val="007B4532"/>
    <w:rsid w:val="007B45CE"/>
    <w:rsid w:val="007B71B8"/>
    <w:rsid w:val="007B75FF"/>
    <w:rsid w:val="007C134D"/>
    <w:rsid w:val="007C331D"/>
    <w:rsid w:val="007C551B"/>
    <w:rsid w:val="007C5F67"/>
    <w:rsid w:val="007C79CB"/>
    <w:rsid w:val="007D1408"/>
    <w:rsid w:val="007D23A1"/>
    <w:rsid w:val="007D3088"/>
    <w:rsid w:val="007D3330"/>
    <w:rsid w:val="007D52BF"/>
    <w:rsid w:val="007D6980"/>
    <w:rsid w:val="007D6AE5"/>
    <w:rsid w:val="007D7EC8"/>
    <w:rsid w:val="007E2ECA"/>
    <w:rsid w:val="007E6A31"/>
    <w:rsid w:val="007F1535"/>
    <w:rsid w:val="007F16B2"/>
    <w:rsid w:val="007F3F79"/>
    <w:rsid w:val="007F5114"/>
    <w:rsid w:val="007F53B0"/>
    <w:rsid w:val="007F5719"/>
    <w:rsid w:val="007F5B13"/>
    <w:rsid w:val="007F6F42"/>
    <w:rsid w:val="007F7917"/>
    <w:rsid w:val="00805DD6"/>
    <w:rsid w:val="00805EC8"/>
    <w:rsid w:val="008075E3"/>
    <w:rsid w:val="00813844"/>
    <w:rsid w:val="00817192"/>
    <w:rsid w:val="00817F97"/>
    <w:rsid w:val="0082082F"/>
    <w:rsid w:val="00820DF6"/>
    <w:rsid w:val="008218A0"/>
    <w:rsid w:val="00824E9C"/>
    <w:rsid w:val="00826D7C"/>
    <w:rsid w:val="0083099D"/>
    <w:rsid w:val="00831EB0"/>
    <w:rsid w:val="0083307F"/>
    <w:rsid w:val="00833984"/>
    <w:rsid w:val="00833B7F"/>
    <w:rsid w:val="0083408E"/>
    <w:rsid w:val="00837B76"/>
    <w:rsid w:val="00837D40"/>
    <w:rsid w:val="008400DF"/>
    <w:rsid w:val="008403A0"/>
    <w:rsid w:val="00840CD5"/>
    <w:rsid w:val="00845729"/>
    <w:rsid w:val="00846CDE"/>
    <w:rsid w:val="00850D46"/>
    <w:rsid w:val="00850FFF"/>
    <w:rsid w:val="0085274D"/>
    <w:rsid w:val="00852AE7"/>
    <w:rsid w:val="00853C45"/>
    <w:rsid w:val="008554EC"/>
    <w:rsid w:val="00855C40"/>
    <w:rsid w:val="00857EF4"/>
    <w:rsid w:val="00862606"/>
    <w:rsid w:val="0086378F"/>
    <w:rsid w:val="00864FE3"/>
    <w:rsid w:val="008660CE"/>
    <w:rsid w:val="008663D2"/>
    <w:rsid w:val="00866CEA"/>
    <w:rsid w:val="008700DF"/>
    <w:rsid w:val="008710FE"/>
    <w:rsid w:val="00871247"/>
    <w:rsid w:val="00871623"/>
    <w:rsid w:val="00872245"/>
    <w:rsid w:val="00876C18"/>
    <w:rsid w:val="00881E4F"/>
    <w:rsid w:val="00882180"/>
    <w:rsid w:val="00885ADE"/>
    <w:rsid w:val="00885DCE"/>
    <w:rsid w:val="00887526"/>
    <w:rsid w:val="0089259A"/>
    <w:rsid w:val="00893369"/>
    <w:rsid w:val="0089410E"/>
    <w:rsid w:val="00894827"/>
    <w:rsid w:val="00897A4E"/>
    <w:rsid w:val="008A074E"/>
    <w:rsid w:val="008A1D02"/>
    <w:rsid w:val="008A23EB"/>
    <w:rsid w:val="008A2B87"/>
    <w:rsid w:val="008A31B5"/>
    <w:rsid w:val="008A3CF9"/>
    <w:rsid w:val="008A4D10"/>
    <w:rsid w:val="008A6AA8"/>
    <w:rsid w:val="008B19CD"/>
    <w:rsid w:val="008B1A17"/>
    <w:rsid w:val="008B70A4"/>
    <w:rsid w:val="008C1567"/>
    <w:rsid w:val="008C34CF"/>
    <w:rsid w:val="008C4E75"/>
    <w:rsid w:val="008C5848"/>
    <w:rsid w:val="008C5E10"/>
    <w:rsid w:val="008C691A"/>
    <w:rsid w:val="008C7F78"/>
    <w:rsid w:val="008D2A32"/>
    <w:rsid w:val="008D3B74"/>
    <w:rsid w:val="008D774D"/>
    <w:rsid w:val="008D7E5E"/>
    <w:rsid w:val="008E2D19"/>
    <w:rsid w:val="008E442F"/>
    <w:rsid w:val="008E4C2C"/>
    <w:rsid w:val="008E5FBE"/>
    <w:rsid w:val="008E61C5"/>
    <w:rsid w:val="008E70A0"/>
    <w:rsid w:val="008E7BF6"/>
    <w:rsid w:val="008F15E5"/>
    <w:rsid w:val="008F1785"/>
    <w:rsid w:val="008F3035"/>
    <w:rsid w:val="008F431A"/>
    <w:rsid w:val="008F4BB7"/>
    <w:rsid w:val="008F6C1F"/>
    <w:rsid w:val="00900A6A"/>
    <w:rsid w:val="00900D39"/>
    <w:rsid w:val="00902413"/>
    <w:rsid w:val="00902D93"/>
    <w:rsid w:val="00902EB3"/>
    <w:rsid w:val="00904751"/>
    <w:rsid w:val="009051D5"/>
    <w:rsid w:val="00905493"/>
    <w:rsid w:val="00906364"/>
    <w:rsid w:val="00911205"/>
    <w:rsid w:val="00913195"/>
    <w:rsid w:val="00915476"/>
    <w:rsid w:val="0092127C"/>
    <w:rsid w:val="00921755"/>
    <w:rsid w:val="00922654"/>
    <w:rsid w:val="00922EB0"/>
    <w:rsid w:val="00922F32"/>
    <w:rsid w:val="00922F71"/>
    <w:rsid w:val="009233E1"/>
    <w:rsid w:val="00924777"/>
    <w:rsid w:val="00925F85"/>
    <w:rsid w:val="009308F6"/>
    <w:rsid w:val="00931E24"/>
    <w:rsid w:val="00933B52"/>
    <w:rsid w:val="009347B7"/>
    <w:rsid w:val="00934E96"/>
    <w:rsid w:val="0093523A"/>
    <w:rsid w:val="00935BD5"/>
    <w:rsid w:val="009369F2"/>
    <w:rsid w:val="0094262F"/>
    <w:rsid w:val="00943E1A"/>
    <w:rsid w:val="00944FA9"/>
    <w:rsid w:val="0094768B"/>
    <w:rsid w:val="00950B09"/>
    <w:rsid w:val="00951934"/>
    <w:rsid w:val="00952726"/>
    <w:rsid w:val="00952F64"/>
    <w:rsid w:val="00954074"/>
    <w:rsid w:val="00954595"/>
    <w:rsid w:val="009559CE"/>
    <w:rsid w:val="00960935"/>
    <w:rsid w:val="009619C6"/>
    <w:rsid w:val="0096246C"/>
    <w:rsid w:val="00963036"/>
    <w:rsid w:val="009632E6"/>
    <w:rsid w:val="00963885"/>
    <w:rsid w:val="009664AD"/>
    <w:rsid w:val="00971A2E"/>
    <w:rsid w:val="00974696"/>
    <w:rsid w:val="009753E2"/>
    <w:rsid w:val="00975656"/>
    <w:rsid w:val="00976549"/>
    <w:rsid w:val="00976B02"/>
    <w:rsid w:val="00976DB0"/>
    <w:rsid w:val="00981277"/>
    <w:rsid w:val="009821A9"/>
    <w:rsid w:val="00982953"/>
    <w:rsid w:val="00983516"/>
    <w:rsid w:val="0098359D"/>
    <w:rsid w:val="00985AC9"/>
    <w:rsid w:val="009865EB"/>
    <w:rsid w:val="00987569"/>
    <w:rsid w:val="00987FF2"/>
    <w:rsid w:val="00990A43"/>
    <w:rsid w:val="0099154C"/>
    <w:rsid w:val="009917DF"/>
    <w:rsid w:val="00992049"/>
    <w:rsid w:val="00992C0C"/>
    <w:rsid w:val="009935C3"/>
    <w:rsid w:val="009938C3"/>
    <w:rsid w:val="00993C2E"/>
    <w:rsid w:val="00995302"/>
    <w:rsid w:val="00995898"/>
    <w:rsid w:val="00996262"/>
    <w:rsid w:val="00996609"/>
    <w:rsid w:val="00997FFB"/>
    <w:rsid w:val="009A0AB7"/>
    <w:rsid w:val="009A2C2A"/>
    <w:rsid w:val="009A7495"/>
    <w:rsid w:val="009B455E"/>
    <w:rsid w:val="009B586B"/>
    <w:rsid w:val="009B634D"/>
    <w:rsid w:val="009C0010"/>
    <w:rsid w:val="009C2336"/>
    <w:rsid w:val="009C3106"/>
    <w:rsid w:val="009C31B2"/>
    <w:rsid w:val="009C36AA"/>
    <w:rsid w:val="009C413D"/>
    <w:rsid w:val="009C6686"/>
    <w:rsid w:val="009D099F"/>
    <w:rsid w:val="009D0B85"/>
    <w:rsid w:val="009D184C"/>
    <w:rsid w:val="009D18D0"/>
    <w:rsid w:val="009D2108"/>
    <w:rsid w:val="009D2AAD"/>
    <w:rsid w:val="009D4064"/>
    <w:rsid w:val="009D4A8D"/>
    <w:rsid w:val="009D4B96"/>
    <w:rsid w:val="009D4E1B"/>
    <w:rsid w:val="009D4FB7"/>
    <w:rsid w:val="009D5F84"/>
    <w:rsid w:val="009D6241"/>
    <w:rsid w:val="009D6912"/>
    <w:rsid w:val="009E161A"/>
    <w:rsid w:val="009E1BB3"/>
    <w:rsid w:val="009E1D72"/>
    <w:rsid w:val="009E29D5"/>
    <w:rsid w:val="009E57F1"/>
    <w:rsid w:val="009E6049"/>
    <w:rsid w:val="009E64ED"/>
    <w:rsid w:val="009E6CCE"/>
    <w:rsid w:val="009E7668"/>
    <w:rsid w:val="009F37DA"/>
    <w:rsid w:val="009F4058"/>
    <w:rsid w:val="009F4FDE"/>
    <w:rsid w:val="009F562A"/>
    <w:rsid w:val="009F5C90"/>
    <w:rsid w:val="009F62FC"/>
    <w:rsid w:val="00A00159"/>
    <w:rsid w:val="00A002F7"/>
    <w:rsid w:val="00A01110"/>
    <w:rsid w:val="00A0189E"/>
    <w:rsid w:val="00A032C4"/>
    <w:rsid w:val="00A042B8"/>
    <w:rsid w:val="00A0443D"/>
    <w:rsid w:val="00A05859"/>
    <w:rsid w:val="00A05BFE"/>
    <w:rsid w:val="00A10073"/>
    <w:rsid w:val="00A10E4A"/>
    <w:rsid w:val="00A10F85"/>
    <w:rsid w:val="00A1157A"/>
    <w:rsid w:val="00A141C2"/>
    <w:rsid w:val="00A15009"/>
    <w:rsid w:val="00A1557C"/>
    <w:rsid w:val="00A1701B"/>
    <w:rsid w:val="00A171B1"/>
    <w:rsid w:val="00A20B60"/>
    <w:rsid w:val="00A21704"/>
    <w:rsid w:val="00A22A62"/>
    <w:rsid w:val="00A23199"/>
    <w:rsid w:val="00A241BF"/>
    <w:rsid w:val="00A2439C"/>
    <w:rsid w:val="00A24B36"/>
    <w:rsid w:val="00A252E1"/>
    <w:rsid w:val="00A26136"/>
    <w:rsid w:val="00A265C1"/>
    <w:rsid w:val="00A30D59"/>
    <w:rsid w:val="00A31CA1"/>
    <w:rsid w:val="00A32C34"/>
    <w:rsid w:val="00A32E3E"/>
    <w:rsid w:val="00A34C40"/>
    <w:rsid w:val="00A34E3C"/>
    <w:rsid w:val="00A34FFA"/>
    <w:rsid w:val="00A35BF1"/>
    <w:rsid w:val="00A40FA7"/>
    <w:rsid w:val="00A463CF"/>
    <w:rsid w:val="00A46E8B"/>
    <w:rsid w:val="00A50B71"/>
    <w:rsid w:val="00A57122"/>
    <w:rsid w:val="00A60AB8"/>
    <w:rsid w:val="00A60CEC"/>
    <w:rsid w:val="00A60F56"/>
    <w:rsid w:val="00A6214D"/>
    <w:rsid w:val="00A624BE"/>
    <w:rsid w:val="00A63290"/>
    <w:rsid w:val="00A63C6B"/>
    <w:rsid w:val="00A6578E"/>
    <w:rsid w:val="00A6627D"/>
    <w:rsid w:val="00A6760A"/>
    <w:rsid w:val="00A67D02"/>
    <w:rsid w:val="00A67F20"/>
    <w:rsid w:val="00A706A3"/>
    <w:rsid w:val="00A71B79"/>
    <w:rsid w:val="00A71BB3"/>
    <w:rsid w:val="00A72653"/>
    <w:rsid w:val="00A73DA9"/>
    <w:rsid w:val="00A74763"/>
    <w:rsid w:val="00A75683"/>
    <w:rsid w:val="00A7782E"/>
    <w:rsid w:val="00A8104D"/>
    <w:rsid w:val="00A83D34"/>
    <w:rsid w:val="00A850E7"/>
    <w:rsid w:val="00A8532A"/>
    <w:rsid w:val="00A855BC"/>
    <w:rsid w:val="00A85CBF"/>
    <w:rsid w:val="00A85FF4"/>
    <w:rsid w:val="00A874B8"/>
    <w:rsid w:val="00A877F4"/>
    <w:rsid w:val="00A930A7"/>
    <w:rsid w:val="00A93C9F"/>
    <w:rsid w:val="00A93FDA"/>
    <w:rsid w:val="00A95DFF"/>
    <w:rsid w:val="00A96A06"/>
    <w:rsid w:val="00A979C4"/>
    <w:rsid w:val="00A97ECE"/>
    <w:rsid w:val="00AA07E3"/>
    <w:rsid w:val="00AA0CD9"/>
    <w:rsid w:val="00AA0F81"/>
    <w:rsid w:val="00AA138E"/>
    <w:rsid w:val="00AA17B8"/>
    <w:rsid w:val="00AA2AB8"/>
    <w:rsid w:val="00AA3C3A"/>
    <w:rsid w:val="00AA57B8"/>
    <w:rsid w:val="00AA5CDB"/>
    <w:rsid w:val="00AA68D1"/>
    <w:rsid w:val="00AA79B9"/>
    <w:rsid w:val="00AB01BE"/>
    <w:rsid w:val="00AB0923"/>
    <w:rsid w:val="00AB11BA"/>
    <w:rsid w:val="00AB29DF"/>
    <w:rsid w:val="00AB2B35"/>
    <w:rsid w:val="00AB3C70"/>
    <w:rsid w:val="00AB3F59"/>
    <w:rsid w:val="00AB4A6A"/>
    <w:rsid w:val="00AB4E68"/>
    <w:rsid w:val="00AB713C"/>
    <w:rsid w:val="00AB7668"/>
    <w:rsid w:val="00AB76F7"/>
    <w:rsid w:val="00AB7F84"/>
    <w:rsid w:val="00AC0475"/>
    <w:rsid w:val="00AC5555"/>
    <w:rsid w:val="00AC61B1"/>
    <w:rsid w:val="00AC6358"/>
    <w:rsid w:val="00AD0AAC"/>
    <w:rsid w:val="00AD2EC3"/>
    <w:rsid w:val="00AD38AD"/>
    <w:rsid w:val="00AD4957"/>
    <w:rsid w:val="00AD5763"/>
    <w:rsid w:val="00AD6DDA"/>
    <w:rsid w:val="00AE71D3"/>
    <w:rsid w:val="00AF0DBE"/>
    <w:rsid w:val="00AF38ED"/>
    <w:rsid w:val="00AF66BE"/>
    <w:rsid w:val="00AF6CA9"/>
    <w:rsid w:val="00AF6EC0"/>
    <w:rsid w:val="00AF7E13"/>
    <w:rsid w:val="00B0025F"/>
    <w:rsid w:val="00B0110E"/>
    <w:rsid w:val="00B024CC"/>
    <w:rsid w:val="00B06545"/>
    <w:rsid w:val="00B06CAE"/>
    <w:rsid w:val="00B073BC"/>
    <w:rsid w:val="00B1213C"/>
    <w:rsid w:val="00B15E37"/>
    <w:rsid w:val="00B16879"/>
    <w:rsid w:val="00B20BE5"/>
    <w:rsid w:val="00B22967"/>
    <w:rsid w:val="00B22BAF"/>
    <w:rsid w:val="00B245A8"/>
    <w:rsid w:val="00B24AB0"/>
    <w:rsid w:val="00B25962"/>
    <w:rsid w:val="00B261A6"/>
    <w:rsid w:val="00B26709"/>
    <w:rsid w:val="00B26E6A"/>
    <w:rsid w:val="00B32134"/>
    <w:rsid w:val="00B33E61"/>
    <w:rsid w:val="00B37818"/>
    <w:rsid w:val="00B37A62"/>
    <w:rsid w:val="00B37FD3"/>
    <w:rsid w:val="00B40CAE"/>
    <w:rsid w:val="00B445A8"/>
    <w:rsid w:val="00B45556"/>
    <w:rsid w:val="00B5006D"/>
    <w:rsid w:val="00B50E9B"/>
    <w:rsid w:val="00B52635"/>
    <w:rsid w:val="00B52895"/>
    <w:rsid w:val="00B531F4"/>
    <w:rsid w:val="00B53CEA"/>
    <w:rsid w:val="00B5545D"/>
    <w:rsid w:val="00B61C2A"/>
    <w:rsid w:val="00B62632"/>
    <w:rsid w:val="00B641D3"/>
    <w:rsid w:val="00B6507D"/>
    <w:rsid w:val="00B67E94"/>
    <w:rsid w:val="00B705CC"/>
    <w:rsid w:val="00B72440"/>
    <w:rsid w:val="00B741E0"/>
    <w:rsid w:val="00B74A0F"/>
    <w:rsid w:val="00B752C8"/>
    <w:rsid w:val="00B75332"/>
    <w:rsid w:val="00B778D9"/>
    <w:rsid w:val="00B810D8"/>
    <w:rsid w:val="00B829F9"/>
    <w:rsid w:val="00B8311D"/>
    <w:rsid w:val="00B8597B"/>
    <w:rsid w:val="00B86522"/>
    <w:rsid w:val="00B8777B"/>
    <w:rsid w:val="00B90202"/>
    <w:rsid w:val="00B9080B"/>
    <w:rsid w:val="00B91707"/>
    <w:rsid w:val="00B9221B"/>
    <w:rsid w:val="00B936B2"/>
    <w:rsid w:val="00B95BE4"/>
    <w:rsid w:val="00B97418"/>
    <w:rsid w:val="00BA0DE9"/>
    <w:rsid w:val="00BA1D89"/>
    <w:rsid w:val="00BA2313"/>
    <w:rsid w:val="00BA3C42"/>
    <w:rsid w:val="00BA522B"/>
    <w:rsid w:val="00BA5A7D"/>
    <w:rsid w:val="00BA5BE2"/>
    <w:rsid w:val="00BA5C8E"/>
    <w:rsid w:val="00BA5E13"/>
    <w:rsid w:val="00BA676C"/>
    <w:rsid w:val="00BB013A"/>
    <w:rsid w:val="00BB02BD"/>
    <w:rsid w:val="00BB0433"/>
    <w:rsid w:val="00BB07BB"/>
    <w:rsid w:val="00BB0854"/>
    <w:rsid w:val="00BB24BF"/>
    <w:rsid w:val="00BB2F1B"/>
    <w:rsid w:val="00BB2F71"/>
    <w:rsid w:val="00BB5E5F"/>
    <w:rsid w:val="00BB70ED"/>
    <w:rsid w:val="00BB7477"/>
    <w:rsid w:val="00BC1245"/>
    <w:rsid w:val="00BC129D"/>
    <w:rsid w:val="00BC3EB4"/>
    <w:rsid w:val="00BC45CA"/>
    <w:rsid w:val="00BC6A21"/>
    <w:rsid w:val="00BD10C7"/>
    <w:rsid w:val="00BD1106"/>
    <w:rsid w:val="00BD2964"/>
    <w:rsid w:val="00BD3156"/>
    <w:rsid w:val="00BD3D3A"/>
    <w:rsid w:val="00BD3F02"/>
    <w:rsid w:val="00BD7151"/>
    <w:rsid w:val="00BE0073"/>
    <w:rsid w:val="00BE126F"/>
    <w:rsid w:val="00BE14FE"/>
    <w:rsid w:val="00BE282F"/>
    <w:rsid w:val="00BE2E26"/>
    <w:rsid w:val="00BE3018"/>
    <w:rsid w:val="00BE3E06"/>
    <w:rsid w:val="00BE5CC3"/>
    <w:rsid w:val="00BE6526"/>
    <w:rsid w:val="00BE75CD"/>
    <w:rsid w:val="00BE7BD0"/>
    <w:rsid w:val="00BE7ED8"/>
    <w:rsid w:val="00BF12A9"/>
    <w:rsid w:val="00BF1655"/>
    <w:rsid w:val="00BF3A75"/>
    <w:rsid w:val="00BF4527"/>
    <w:rsid w:val="00BF517C"/>
    <w:rsid w:val="00BF5BD3"/>
    <w:rsid w:val="00BF6644"/>
    <w:rsid w:val="00BF6F92"/>
    <w:rsid w:val="00C012E7"/>
    <w:rsid w:val="00C022AF"/>
    <w:rsid w:val="00C03820"/>
    <w:rsid w:val="00C0794F"/>
    <w:rsid w:val="00C10700"/>
    <w:rsid w:val="00C1080D"/>
    <w:rsid w:val="00C14C5D"/>
    <w:rsid w:val="00C15E2F"/>
    <w:rsid w:val="00C20B47"/>
    <w:rsid w:val="00C224B6"/>
    <w:rsid w:val="00C22C47"/>
    <w:rsid w:val="00C231BE"/>
    <w:rsid w:val="00C242D4"/>
    <w:rsid w:val="00C278E6"/>
    <w:rsid w:val="00C338DB"/>
    <w:rsid w:val="00C35291"/>
    <w:rsid w:val="00C41A15"/>
    <w:rsid w:val="00C42DD3"/>
    <w:rsid w:val="00C4418F"/>
    <w:rsid w:val="00C4565B"/>
    <w:rsid w:val="00C45CF7"/>
    <w:rsid w:val="00C47255"/>
    <w:rsid w:val="00C473E5"/>
    <w:rsid w:val="00C506A9"/>
    <w:rsid w:val="00C5237F"/>
    <w:rsid w:val="00C5331C"/>
    <w:rsid w:val="00C53322"/>
    <w:rsid w:val="00C539EF"/>
    <w:rsid w:val="00C53D66"/>
    <w:rsid w:val="00C63473"/>
    <w:rsid w:val="00C63755"/>
    <w:rsid w:val="00C637B0"/>
    <w:rsid w:val="00C660B4"/>
    <w:rsid w:val="00C67297"/>
    <w:rsid w:val="00C67A69"/>
    <w:rsid w:val="00C67C6E"/>
    <w:rsid w:val="00C702F8"/>
    <w:rsid w:val="00C71AE0"/>
    <w:rsid w:val="00C71DE0"/>
    <w:rsid w:val="00C7241E"/>
    <w:rsid w:val="00C72712"/>
    <w:rsid w:val="00C730FC"/>
    <w:rsid w:val="00C733DF"/>
    <w:rsid w:val="00C7765B"/>
    <w:rsid w:val="00C818CF"/>
    <w:rsid w:val="00C821C0"/>
    <w:rsid w:val="00C85144"/>
    <w:rsid w:val="00C8561B"/>
    <w:rsid w:val="00C864F6"/>
    <w:rsid w:val="00C8688C"/>
    <w:rsid w:val="00C874BA"/>
    <w:rsid w:val="00C909B1"/>
    <w:rsid w:val="00C91A1B"/>
    <w:rsid w:val="00C91C3E"/>
    <w:rsid w:val="00C96EEA"/>
    <w:rsid w:val="00CA0E65"/>
    <w:rsid w:val="00CA1C2A"/>
    <w:rsid w:val="00CA2363"/>
    <w:rsid w:val="00CA2C9E"/>
    <w:rsid w:val="00CA3003"/>
    <w:rsid w:val="00CA3A45"/>
    <w:rsid w:val="00CA4576"/>
    <w:rsid w:val="00CA4709"/>
    <w:rsid w:val="00CA55A5"/>
    <w:rsid w:val="00CA6449"/>
    <w:rsid w:val="00CA64AE"/>
    <w:rsid w:val="00CA664F"/>
    <w:rsid w:val="00CA77D0"/>
    <w:rsid w:val="00CB1035"/>
    <w:rsid w:val="00CB4A17"/>
    <w:rsid w:val="00CB4AF1"/>
    <w:rsid w:val="00CB59DC"/>
    <w:rsid w:val="00CB6BCB"/>
    <w:rsid w:val="00CC0D5F"/>
    <w:rsid w:val="00CC1F95"/>
    <w:rsid w:val="00CC1FAA"/>
    <w:rsid w:val="00CC27CC"/>
    <w:rsid w:val="00CC3155"/>
    <w:rsid w:val="00CC4321"/>
    <w:rsid w:val="00CC586F"/>
    <w:rsid w:val="00CC5BE2"/>
    <w:rsid w:val="00CC63B5"/>
    <w:rsid w:val="00CC7AAF"/>
    <w:rsid w:val="00CD0F1A"/>
    <w:rsid w:val="00CD1000"/>
    <w:rsid w:val="00CD34D2"/>
    <w:rsid w:val="00CD3694"/>
    <w:rsid w:val="00CD479E"/>
    <w:rsid w:val="00CE251D"/>
    <w:rsid w:val="00CE2A93"/>
    <w:rsid w:val="00CE53B0"/>
    <w:rsid w:val="00CE5B5D"/>
    <w:rsid w:val="00CF2376"/>
    <w:rsid w:val="00CF2F74"/>
    <w:rsid w:val="00CF3DA5"/>
    <w:rsid w:val="00CF450D"/>
    <w:rsid w:val="00CF6823"/>
    <w:rsid w:val="00CF7B81"/>
    <w:rsid w:val="00D0013E"/>
    <w:rsid w:val="00D0027E"/>
    <w:rsid w:val="00D03473"/>
    <w:rsid w:val="00D03E1B"/>
    <w:rsid w:val="00D046CD"/>
    <w:rsid w:val="00D04DDA"/>
    <w:rsid w:val="00D05997"/>
    <w:rsid w:val="00D10CB1"/>
    <w:rsid w:val="00D110C5"/>
    <w:rsid w:val="00D151D7"/>
    <w:rsid w:val="00D16306"/>
    <w:rsid w:val="00D1704C"/>
    <w:rsid w:val="00D17961"/>
    <w:rsid w:val="00D2120B"/>
    <w:rsid w:val="00D21338"/>
    <w:rsid w:val="00D226CC"/>
    <w:rsid w:val="00D22AD3"/>
    <w:rsid w:val="00D2525E"/>
    <w:rsid w:val="00D263AB"/>
    <w:rsid w:val="00D2643F"/>
    <w:rsid w:val="00D26FB2"/>
    <w:rsid w:val="00D2704D"/>
    <w:rsid w:val="00D31B2B"/>
    <w:rsid w:val="00D3241C"/>
    <w:rsid w:val="00D32C29"/>
    <w:rsid w:val="00D33AEE"/>
    <w:rsid w:val="00D34620"/>
    <w:rsid w:val="00D3603B"/>
    <w:rsid w:val="00D36252"/>
    <w:rsid w:val="00D4018E"/>
    <w:rsid w:val="00D40699"/>
    <w:rsid w:val="00D4098F"/>
    <w:rsid w:val="00D40ABE"/>
    <w:rsid w:val="00D42612"/>
    <w:rsid w:val="00D42E5A"/>
    <w:rsid w:val="00D4331A"/>
    <w:rsid w:val="00D456F9"/>
    <w:rsid w:val="00D53391"/>
    <w:rsid w:val="00D6125C"/>
    <w:rsid w:val="00D61D31"/>
    <w:rsid w:val="00D61F3D"/>
    <w:rsid w:val="00D62570"/>
    <w:rsid w:val="00D62FA1"/>
    <w:rsid w:val="00D678A9"/>
    <w:rsid w:val="00D70BAB"/>
    <w:rsid w:val="00D7232D"/>
    <w:rsid w:val="00D739EE"/>
    <w:rsid w:val="00D74C9C"/>
    <w:rsid w:val="00D74E54"/>
    <w:rsid w:val="00D77AF9"/>
    <w:rsid w:val="00D82C0E"/>
    <w:rsid w:val="00D86D63"/>
    <w:rsid w:val="00D90AC9"/>
    <w:rsid w:val="00D91660"/>
    <w:rsid w:val="00D920F8"/>
    <w:rsid w:val="00D92770"/>
    <w:rsid w:val="00D92ED0"/>
    <w:rsid w:val="00D936D5"/>
    <w:rsid w:val="00D93837"/>
    <w:rsid w:val="00D95EEB"/>
    <w:rsid w:val="00D97FC6"/>
    <w:rsid w:val="00DA31A6"/>
    <w:rsid w:val="00DA3CF7"/>
    <w:rsid w:val="00DA7ED1"/>
    <w:rsid w:val="00DB058D"/>
    <w:rsid w:val="00DB150C"/>
    <w:rsid w:val="00DB1B05"/>
    <w:rsid w:val="00DB2587"/>
    <w:rsid w:val="00DB26B8"/>
    <w:rsid w:val="00DB461E"/>
    <w:rsid w:val="00DB626A"/>
    <w:rsid w:val="00DB62C8"/>
    <w:rsid w:val="00DB6D9B"/>
    <w:rsid w:val="00DB73DC"/>
    <w:rsid w:val="00DC3866"/>
    <w:rsid w:val="00DC428E"/>
    <w:rsid w:val="00DC51AC"/>
    <w:rsid w:val="00DC6F47"/>
    <w:rsid w:val="00DC7660"/>
    <w:rsid w:val="00DD0F48"/>
    <w:rsid w:val="00DD1331"/>
    <w:rsid w:val="00DD1E2F"/>
    <w:rsid w:val="00DD26BA"/>
    <w:rsid w:val="00DD331D"/>
    <w:rsid w:val="00DD41BE"/>
    <w:rsid w:val="00DD42DA"/>
    <w:rsid w:val="00DD4C1F"/>
    <w:rsid w:val="00DD4D42"/>
    <w:rsid w:val="00DD718A"/>
    <w:rsid w:val="00DD7D9B"/>
    <w:rsid w:val="00DE0ECF"/>
    <w:rsid w:val="00DE2F16"/>
    <w:rsid w:val="00DE3D3C"/>
    <w:rsid w:val="00DE41F4"/>
    <w:rsid w:val="00DE4AB2"/>
    <w:rsid w:val="00DE68D8"/>
    <w:rsid w:val="00DE6B1C"/>
    <w:rsid w:val="00DE7B29"/>
    <w:rsid w:val="00DF3075"/>
    <w:rsid w:val="00DF3AB8"/>
    <w:rsid w:val="00DF40C2"/>
    <w:rsid w:val="00DF49EB"/>
    <w:rsid w:val="00DF62C6"/>
    <w:rsid w:val="00DF7849"/>
    <w:rsid w:val="00E00CC2"/>
    <w:rsid w:val="00E00F1C"/>
    <w:rsid w:val="00E018F5"/>
    <w:rsid w:val="00E02C73"/>
    <w:rsid w:val="00E05B9D"/>
    <w:rsid w:val="00E05E7A"/>
    <w:rsid w:val="00E07D1B"/>
    <w:rsid w:val="00E101FB"/>
    <w:rsid w:val="00E10321"/>
    <w:rsid w:val="00E105FE"/>
    <w:rsid w:val="00E108E9"/>
    <w:rsid w:val="00E11DCD"/>
    <w:rsid w:val="00E120DD"/>
    <w:rsid w:val="00E122D2"/>
    <w:rsid w:val="00E139F0"/>
    <w:rsid w:val="00E14AC0"/>
    <w:rsid w:val="00E16B10"/>
    <w:rsid w:val="00E17131"/>
    <w:rsid w:val="00E2189B"/>
    <w:rsid w:val="00E219CA"/>
    <w:rsid w:val="00E228A1"/>
    <w:rsid w:val="00E239A2"/>
    <w:rsid w:val="00E25228"/>
    <w:rsid w:val="00E262F4"/>
    <w:rsid w:val="00E2666A"/>
    <w:rsid w:val="00E266B4"/>
    <w:rsid w:val="00E26FBC"/>
    <w:rsid w:val="00E30E15"/>
    <w:rsid w:val="00E31A8D"/>
    <w:rsid w:val="00E31BD2"/>
    <w:rsid w:val="00E34876"/>
    <w:rsid w:val="00E36AAE"/>
    <w:rsid w:val="00E37879"/>
    <w:rsid w:val="00E40017"/>
    <w:rsid w:val="00E4052E"/>
    <w:rsid w:val="00E4083C"/>
    <w:rsid w:val="00E43DA6"/>
    <w:rsid w:val="00E479C2"/>
    <w:rsid w:val="00E504D3"/>
    <w:rsid w:val="00E50524"/>
    <w:rsid w:val="00E50F11"/>
    <w:rsid w:val="00E51558"/>
    <w:rsid w:val="00E51D40"/>
    <w:rsid w:val="00E51ED8"/>
    <w:rsid w:val="00E52025"/>
    <w:rsid w:val="00E539B0"/>
    <w:rsid w:val="00E53B9B"/>
    <w:rsid w:val="00E53F14"/>
    <w:rsid w:val="00E54C6F"/>
    <w:rsid w:val="00E551BC"/>
    <w:rsid w:val="00E55740"/>
    <w:rsid w:val="00E5630D"/>
    <w:rsid w:val="00E56486"/>
    <w:rsid w:val="00E56958"/>
    <w:rsid w:val="00E56FCC"/>
    <w:rsid w:val="00E57351"/>
    <w:rsid w:val="00E60E72"/>
    <w:rsid w:val="00E62BE7"/>
    <w:rsid w:val="00E64F45"/>
    <w:rsid w:val="00E7096A"/>
    <w:rsid w:val="00E70E9C"/>
    <w:rsid w:val="00E70F8A"/>
    <w:rsid w:val="00E71200"/>
    <w:rsid w:val="00E72A4D"/>
    <w:rsid w:val="00E7303C"/>
    <w:rsid w:val="00E736D2"/>
    <w:rsid w:val="00E74D44"/>
    <w:rsid w:val="00E75581"/>
    <w:rsid w:val="00E76120"/>
    <w:rsid w:val="00E7631E"/>
    <w:rsid w:val="00E7740E"/>
    <w:rsid w:val="00E81704"/>
    <w:rsid w:val="00E83FDD"/>
    <w:rsid w:val="00E84479"/>
    <w:rsid w:val="00E848EA"/>
    <w:rsid w:val="00E9179B"/>
    <w:rsid w:val="00E92466"/>
    <w:rsid w:val="00E95851"/>
    <w:rsid w:val="00EA5716"/>
    <w:rsid w:val="00EA5CC0"/>
    <w:rsid w:val="00EA6873"/>
    <w:rsid w:val="00EA7C7C"/>
    <w:rsid w:val="00EB0A71"/>
    <w:rsid w:val="00EB1AAC"/>
    <w:rsid w:val="00EB3276"/>
    <w:rsid w:val="00EB7125"/>
    <w:rsid w:val="00EC4DC3"/>
    <w:rsid w:val="00ED3C20"/>
    <w:rsid w:val="00ED5CC0"/>
    <w:rsid w:val="00ED6806"/>
    <w:rsid w:val="00ED6E46"/>
    <w:rsid w:val="00ED79D3"/>
    <w:rsid w:val="00EE01A6"/>
    <w:rsid w:val="00EE2475"/>
    <w:rsid w:val="00EE30BA"/>
    <w:rsid w:val="00EE3FEA"/>
    <w:rsid w:val="00EE5E9F"/>
    <w:rsid w:val="00EF0FFC"/>
    <w:rsid w:val="00EF23DA"/>
    <w:rsid w:val="00EF24E2"/>
    <w:rsid w:val="00EF2671"/>
    <w:rsid w:val="00EF2948"/>
    <w:rsid w:val="00EF4DE4"/>
    <w:rsid w:val="00EF5F48"/>
    <w:rsid w:val="00EF6CCF"/>
    <w:rsid w:val="00EF6D8A"/>
    <w:rsid w:val="00F01DAF"/>
    <w:rsid w:val="00F02970"/>
    <w:rsid w:val="00F04464"/>
    <w:rsid w:val="00F05C0D"/>
    <w:rsid w:val="00F06F18"/>
    <w:rsid w:val="00F07A14"/>
    <w:rsid w:val="00F10725"/>
    <w:rsid w:val="00F10DF4"/>
    <w:rsid w:val="00F11BAC"/>
    <w:rsid w:val="00F126B7"/>
    <w:rsid w:val="00F15F5A"/>
    <w:rsid w:val="00F16E88"/>
    <w:rsid w:val="00F25E26"/>
    <w:rsid w:val="00F300AC"/>
    <w:rsid w:val="00F320D4"/>
    <w:rsid w:val="00F32DF8"/>
    <w:rsid w:val="00F33F98"/>
    <w:rsid w:val="00F34154"/>
    <w:rsid w:val="00F405FC"/>
    <w:rsid w:val="00F40EEB"/>
    <w:rsid w:val="00F4190B"/>
    <w:rsid w:val="00F42330"/>
    <w:rsid w:val="00F42A4B"/>
    <w:rsid w:val="00F44231"/>
    <w:rsid w:val="00F45E2E"/>
    <w:rsid w:val="00F50065"/>
    <w:rsid w:val="00F505A3"/>
    <w:rsid w:val="00F61973"/>
    <w:rsid w:val="00F62409"/>
    <w:rsid w:val="00F62F42"/>
    <w:rsid w:val="00F63C3D"/>
    <w:rsid w:val="00F64126"/>
    <w:rsid w:val="00F6524B"/>
    <w:rsid w:val="00F657E1"/>
    <w:rsid w:val="00F65997"/>
    <w:rsid w:val="00F6733D"/>
    <w:rsid w:val="00F67FA7"/>
    <w:rsid w:val="00F70A1C"/>
    <w:rsid w:val="00F72920"/>
    <w:rsid w:val="00F73854"/>
    <w:rsid w:val="00F7724A"/>
    <w:rsid w:val="00F82309"/>
    <w:rsid w:val="00F83B7B"/>
    <w:rsid w:val="00F86B1F"/>
    <w:rsid w:val="00F90FAF"/>
    <w:rsid w:val="00F93B47"/>
    <w:rsid w:val="00F950D9"/>
    <w:rsid w:val="00F9656F"/>
    <w:rsid w:val="00F968AB"/>
    <w:rsid w:val="00F9716B"/>
    <w:rsid w:val="00FA1C17"/>
    <w:rsid w:val="00FA22A2"/>
    <w:rsid w:val="00FA3C52"/>
    <w:rsid w:val="00FA47D8"/>
    <w:rsid w:val="00FA5054"/>
    <w:rsid w:val="00FA69CE"/>
    <w:rsid w:val="00FB346F"/>
    <w:rsid w:val="00FB4C7A"/>
    <w:rsid w:val="00FB4E21"/>
    <w:rsid w:val="00FB5190"/>
    <w:rsid w:val="00FB57B7"/>
    <w:rsid w:val="00FC409B"/>
    <w:rsid w:val="00FC598F"/>
    <w:rsid w:val="00FC6B9E"/>
    <w:rsid w:val="00FC7C22"/>
    <w:rsid w:val="00FD0DAE"/>
    <w:rsid w:val="00FD13BD"/>
    <w:rsid w:val="00FD1FD4"/>
    <w:rsid w:val="00FD232B"/>
    <w:rsid w:val="00FD2728"/>
    <w:rsid w:val="00FD3E09"/>
    <w:rsid w:val="00FD4B3B"/>
    <w:rsid w:val="00FE0AF4"/>
    <w:rsid w:val="00FE1274"/>
    <w:rsid w:val="00FE1D57"/>
    <w:rsid w:val="00FE2D5E"/>
    <w:rsid w:val="00FE2E57"/>
    <w:rsid w:val="00FE35B7"/>
    <w:rsid w:val="00FE3CCF"/>
    <w:rsid w:val="00FE6270"/>
    <w:rsid w:val="00FE697B"/>
    <w:rsid w:val="00FE6B07"/>
    <w:rsid w:val="00FE74F9"/>
    <w:rsid w:val="00FE75AD"/>
    <w:rsid w:val="00FE76A5"/>
    <w:rsid w:val="00FE76AA"/>
    <w:rsid w:val="00FF039E"/>
    <w:rsid w:val="00FF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C6ED6"/>
  <w15:chartTrackingRefBased/>
  <w15:docId w15:val="{17B2241E-9EA4-4D97-98FD-4F613F98C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41997"/>
    <w:pPr>
      <w:widowControl w:val="0"/>
      <w:ind w:firstLineChars="200" w:firstLine="200"/>
      <w:jc w:val="both"/>
    </w:pPr>
    <w:rPr>
      <w:rFonts w:ascii="等线" w:eastAsia="仿宋" w:hAnsi="等线" w:cs="Times New Roman"/>
      <w:bCs/>
      <w:szCs w:val="32"/>
    </w:rPr>
  </w:style>
  <w:style w:type="paragraph" w:styleId="10">
    <w:name w:val="heading 1"/>
    <w:basedOn w:val="a0"/>
    <w:next w:val="a0"/>
    <w:link w:val="11"/>
    <w:uiPriority w:val="9"/>
    <w:qFormat/>
    <w:rsid w:val="00041997"/>
    <w:pPr>
      <w:keepNext/>
      <w:keepLines/>
      <w:numPr>
        <w:numId w:val="6"/>
      </w:numPr>
      <w:spacing w:before="120" w:after="120" w:line="360" w:lineRule="auto"/>
      <w:ind w:firstLineChars="0"/>
      <w:jc w:val="center"/>
      <w:outlineLvl w:val="0"/>
    </w:pPr>
    <w:rPr>
      <w:b/>
      <w:bCs w:val="0"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041997"/>
    <w:pPr>
      <w:keepNext/>
      <w:keepLines/>
      <w:numPr>
        <w:ilvl w:val="1"/>
        <w:numId w:val="6"/>
      </w:numPr>
      <w:spacing w:before="260" w:after="260"/>
      <w:ind w:firstLineChars="0"/>
      <w:jc w:val="left"/>
      <w:outlineLvl w:val="1"/>
    </w:pPr>
    <w:rPr>
      <w:rFonts w:ascii="等线 Light" w:eastAsia="黑体" w:hAnsi="等线 Light"/>
      <w:b/>
      <w:bCs w:val="0"/>
      <w:sz w:val="2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E6B1C"/>
    <w:pPr>
      <w:keepNext/>
      <w:keepLines/>
      <w:numPr>
        <w:ilvl w:val="2"/>
        <w:numId w:val="4"/>
      </w:numPr>
      <w:spacing w:before="260" w:after="260"/>
      <w:ind w:firstLine="420"/>
      <w:outlineLvl w:val="2"/>
    </w:pPr>
    <w:rPr>
      <w:bCs w:val="0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041997"/>
    <w:pPr>
      <w:keepNext/>
      <w:keepLines/>
      <w:numPr>
        <w:ilvl w:val="3"/>
        <w:numId w:val="6"/>
      </w:numPr>
      <w:spacing w:before="280" w:after="290" w:line="60" w:lineRule="auto"/>
      <w:ind w:firstLineChars="0"/>
      <w:outlineLvl w:val="3"/>
    </w:pPr>
    <w:rPr>
      <w:rFonts w:ascii="等线 Light" w:hAnsi="等线 Light"/>
      <w:b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A22A62"/>
    <w:pPr>
      <w:keepNext/>
      <w:keepLines/>
      <w:numPr>
        <w:ilvl w:val="4"/>
        <w:numId w:val="5"/>
      </w:numPr>
      <w:spacing w:before="280" w:after="290" w:line="376" w:lineRule="auto"/>
      <w:ind w:firstLineChars="0"/>
      <w:outlineLvl w:val="4"/>
    </w:pPr>
    <w:rPr>
      <w:b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A22A62"/>
    <w:pPr>
      <w:keepNext/>
      <w:keepLines/>
      <w:numPr>
        <w:ilvl w:val="5"/>
        <w:numId w:val="5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A22A62"/>
    <w:pPr>
      <w:keepNext/>
      <w:keepLines/>
      <w:numPr>
        <w:ilvl w:val="6"/>
        <w:numId w:val="5"/>
      </w:numPr>
      <w:spacing w:before="240" w:after="64" w:line="320" w:lineRule="auto"/>
      <w:ind w:firstLineChars="0"/>
      <w:outlineLvl w:val="6"/>
    </w:pPr>
    <w:rPr>
      <w:b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A22A62"/>
    <w:pPr>
      <w:keepNext/>
      <w:keepLines/>
      <w:numPr>
        <w:ilvl w:val="7"/>
        <w:numId w:val="5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A22A62"/>
    <w:pPr>
      <w:keepNext/>
      <w:keepLines/>
      <w:numPr>
        <w:ilvl w:val="8"/>
        <w:numId w:val="5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  <w:rsid w:val="00041997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041997"/>
  </w:style>
  <w:style w:type="paragraph" w:styleId="a4">
    <w:name w:val="header"/>
    <w:basedOn w:val="a0"/>
    <w:link w:val="a5"/>
    <w:uiPriority w:val="99"/>
    <w:unhideWhenUsed/>
    <w:rsid w:val="000419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041997"/>
    <w:rPr>
      <w:rFonts w:ascii="等线" w:eastAsia="仿宋" w:hAnsi="等线" w:cs="Times New Roman"/>
      <w:bCs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0419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041997"/>
    <w:rPr>
      <w:rFonts w:ascii="等线" w:eastAsia="仿宋" w:hAnsi="等线" w:cs="Times New Roman"/>
      <w:bCs/>
      <w:sz w:val="18"/>
      <w:szCs w:val="18"/>
    </w:rPr>
  </w:style>
  <w:style w:type="paragraph" w:styleId="a8">
    <w:name w:val="List Paragraph"/>
    <w:basedOn w:val="a0"/>
    <w:uiPriority w:val="34"/>
    <w:qFormat/>
    <w:rsid w:val="00041997"/>
    <w:pPr>
      <w:ind w:firstLine="420"/>
    </w:pPr>
  </w:style>
  <w:style w:type="character" w:styleId="a9">
    <w:name w:val="Hyperlink"/>
    <w:basedOn w:val="a1"/>
    <w:rsid w:val="001620EE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D678A9"/>
    <w:rPr>
      <w:color w:val="808080"/>
      <w:shd w:val="clear" w:color="auto" w:fill="E6E6E6"/>
    </w:rPr>
  </w:style>
  <w:style w:type="table" w:styleId="ab">
    <w:name w:val="Table Grid"/>
    <w:aliases w:val="表格样式"/>
    <w:basedOn w:val="a2"/>
    <w:uiPriority w:val="39"/>
    <w:rsid w:val="009A2C2A"/>
    <w:pPr>
      <w:widowControl w:val="0"/>
      <w:jc w:val="center"/>
    </w:pPr>
    <w:rPr>
      <w:rFonts w:ascii="Times New Roman" w:eastAsia="仿宋" w:hAnsi="Times New Roman" w:cs="Times New Roman"/>
      <w:kern w:val="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11">
    <w:name w:val="标题 1 字符"/>
    <w:link w:val="10"/>
    <w:uiPriority w:val="9"/>
    <w:rsid w:val="00041997"/>
    <w:rPr>
      <w:rFonts w:ascii="等线" w:eastAsia="仿宋" w:hAnsi="等线" w:cs="Times New Roman"/>
      <w:b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041997"/>
    <w:rPr>
      <w:rFonts w:ascii="等线 Light" w:eastAsia="黑体" w:hAnsi="等线 Light" w:cs="Times New Roman"/>
      <w:b/>
      <w:sz w:val="28"/>
      <w:szCs w:val="32"/>
    </w:rPr>
  </w:style>
  <w:style w:type="paragraph" w:styleId="HTML">
    <w:name w:val="HTML Preformatted"/>
    <w:basedOn w:val="a0"/>
    <w:link w:val="HTML0"/>
    <w:uiPriority w:val="99"/>
    <w:semiHidden/>
    <w:unhideWhenUsed/>
    <w:rsid w:val="000A6D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semiHidden/>
    <w:rsid w:val="000A6D26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link w:val="3"/>
    <w:uiPriority w:val="9"/>
    <w:rsid w:val="00DE6B1C"/>
    <w:rPr>
      <w:rFonts w:ascii="等线" w:eastAsia="仿宋" w:hAnsi="等线" w:cs="Times New Roman"/>
      <w:szCs w:val="32"/>
    </w:rPr>
  </w:style>
  <w:style w:type="character" w:customStyle="1" w:styleId="40">
    <w:name w:val="标题 4 字符"/>
    <w:link w:val="4"/>
    <w:uiPriority w:val="9"/>
    <w:rsid w:val="00041997"/>
    <w:rPr>
      <w:rFonts w:ascii="等线 Light" w:eastAsia="仿宋" w:hAnsi="等线 Light" w:cs="Times New Roman"/>
      <w:b/>
      <w:bCs/>
      <w:szCs w:val="28"/>
    </w:rPr>
  </w:style>
  <w:style w:type="paragraph" w:styleId="ac">
    <w:name w:val="Normal (Web)"/>
    <w:basedOn w:val="a0"/>
    <w:uiPriority w:val="99"/>
    <w:unhideWhenUsed/>
    <w:rsid w:val="00A32C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d">
    <w:name w:val="Strong"/>
    <w:basedOn w:val="a1"/>
    <w:uiPriority w:val="22"/>
    <w:qFormat/>
    <w:rsid w:val="00A32C34"/>
    <w:rPr>
      <w:b/>
      <w:bCs/>
    </w:rPr>
  </w:style>
  <w:style w:type="character" w:customStyle="1" w:styleId="50">
    <w:name w:val="标题 5 字符"/>
    <w:basedOn w:val="a1"/>
    <w:link w:val="5"/>
    <w:uiPriority w:val="9"/>
    <w:rsid w:val="00A22A62"/>
    <w:rPr>
      <w:b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22A6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A22A62"/>
    <w:rPr>
      <w:b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A22A6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A22A62"/>
    <w:rPr>
      <w:rFonts w:asciiTheme="majorHAnsi" w:eastAsiaTheme="majorEastAsia" w:hAnsiTheme="majorHAnsi" w:cstheme="majorBidi"/>
      <w:szCs w:val="21"/>
    </w:rPr>
  </w:style>
  <w:style w:type="paragraph" w:customStyle="1" w:styleId="21">
    <w:name w:val="样式 首行缩进:  2 字符"/>
    <w:basedOn w:val="a0"/>
    <w:link w:val="2Char1"/>
    <w:rsid w:val="001620EE"/>
    <w:pPr>
      <w:ind w:firstLine="480"/>
    </w:pPr>
    <w:rPr>
      <w:rFonts w:cs="宋体"/>
      <w:szCs w:val="20"/>
    </w:rPr>
  </w:style>
  <w:style w:type="paragraph" w:customStyle="1" w:styleId="ae">
    <w:name w:val="表格文字图表文字"/>
    <w:basedOn w:val="a0"/>
    <w:rsid w:val="001620EE"/>
    <w:pPr>
      <w:snapToGrid w:val="0"/>
      <w:jc w:val="center"/>
    </w:pPr>
    <w:rPr>
      <w:rFonts w:cs="宋体"/>
      <w:szCs w:val="20"/>
    </w:rPr>
  </w:style>
  <w:style w:type="paragraph" w:styleId="TOC1">
    <w:name w:val="toc 1"/>
    <w:basedOn w:val="a0"/>
    <w:next w:val="a0"/>
    <w:autoRedefine/>
    <w:semiHidden/>
    <w:rsid w:val="001620EE"/>
    <w:rPr>
      <w:sz w:val="28"/>
    </w:rPr>
  </w:style>
  <w:style w:type="paragraph" w:styleId="TOC2">
    <w:name w:val="toc 2"/>
    <w:basedOn w:val="a0"/>
    <w:next w:val="a0"/>
    <w:autoRedefine/>
    <w:semiHidden/>
    <w:rsid w:val="001620EE"/>
    <w:pPr>
      <w:ind w:leftChars="200" w:left="420"/>
    </w:pPr>
  </w:style>
  <w:style w:type="paragraph" w:styleId="TOC4">
    <w:name w:val="toc 4"/>
    <w:basedOn w:val="a0"/>
    <w:next w:val="a0"/>
    <w:autoRedefine/>
    <w:semiHidden/>
    <w:rsid w:val="001620EE"/>
    <w:pPr>
      <w:ind w:leftChars="600" w:left="1260"/>
    </w:pPr>
  </w:style>
  <w:style w:type="paragraph" w:styleId="af">
    <w:name w:val="Document Map"/>
    <w:basedOn w:val="a0"/>
    <w:link w:val="af0"/>
    <w:semiHidden/>
    <w:rsid w:val="001620EE"/>
    <w:pPr>
      <w:shd w:val="clear" w:color="auto" w:fill="000080"/>
    </w:pPr>
  </w:style>
  <w:style w:type="character" w:customStyle="1" w:styleId="af0">
    <w:name w:val="文档结构图 字符"/>
    <w:basedOn w:val="a1"/>
    <w:link w:val="af"/>
    <w:semiHidden/>
    <w:rsid w:val="00183EF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1">
    <w:name w:val="macro"/>
    <w:link w:val="af2"/>
    <w:semiHidden/>
    <w:rsid w:val="001620E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2">
    <w:name w:val="宏文本 字符"/>
    <w:basedOn w:val="a1"/>
    <w:link w:val="af1"/>
    <w:semiHidden/>
    <w:rsid w:val="00183EF1"/>
    <w:rPr>
      <w:rFonts w:ascii="Courier New" w:eastAsia="宋体" w:hAnsi="Courier New" w:cs="Courier New"/>
      <w:sz w:val="24"/>
      <w:szCs w:val="24"/>
    </w:rPr>
  </w:style>
  <w:style w:type="paragraph" w:styleId="af3">
    <w:name w:val="footnote text"/>
    <w:basedOn w:val="a0"/>
    <w:link w:val="af4"/>
    <w:semiHidden/>
    <w:rsid w:val="001620EE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basedOn w:val="a1"/>
    <w:link w:val="af3"/>
    <w:semiHidden/>
    <w:rsid w:val="00183EF1"/>
    <w:rPr>
      <w:rFonts w:ascii="Times New Roman" w:eastAsia="宋体" w:hAnsi="Times New Roman" w:cs="Times New Roman"/>
      <w:sz w:val="18"/>
      <w:szCs w:val="18"/>
    </w:rPr>
  </w:style>
  <w:style w:type="paragraph" w:styleId="TOC3">
    <w:name w:val="toc 3"/>
    <w:basedOn w:val="a0"/>
    <w:next w:val="a0"/>
    <w:autoRedefine/>
    <w:semiHidden/>
    <w:rsid w:val="001620EE"/>
    <w:pPr>
      <w:ind w:leftChars="400" w:left="840"/>
    </w:pPr>
  </w:style>
  <w:style w:type="paragraph" w:styleId="TOC5">
    <w:name w:val="toc 5"/>
    <w:basedOn w:val="a0"/>
    <w:next w:val="a0"/>
    <w:autoRedefine/>
    <w:semiHidden/>
    <w:rsid w:val="001620EE"/>
    <w:pPr>
      <w:ind w:leftChars="800" w:left="1680"/>
    </w:pPr>
  </w:style>
  <w:style w:type="paragraph" w:styleId="TOC6">
    <w:name w:val="toc 6"/>
    <w:basedOn w:val="a0"/>
    <w:next w:val="a0"/>
    <w:autoRedefine/>
    <w:semiHidden/>
    <w:rsid w:val="001620EE"/>
    <w:pPr>
      <w:ind w:leftChars="1000" w:left="2100"/>
    </w:pPr>
  </w:style>
  <w:style w:type="paragraph" w:styleId="TOC7">
    <w:name w:val="toc 7"/>
    <w:basedOn w:val="a0"/>
    <w:next w:val="a0"/>
    <w:autoRedefine/>
    <w:semiHidden/>
    <w:rsid w:val="001620EE"/>
    <w:pPr>
      <w:ind w:leftChars="1200" w:left="2520"/>
    </w:pPr>
  </w:style>
  <w:style w:type="paragraph" w:styleId="TOC8">
    <w:name w:val="toc 8"/>
    <w:basedOn w:val="a0"/>
    <w:next w:val="a0"/>
    <w:autoRedefine/>
    <w:semiHidden/>
    <w:rsid w:val="001620EE"/>
    <w:pPr>
      <w:ind w:leftChars="1400" w:left="2940"/>
    </w:pPr>
  </w:style>
  <w:style w:type="paragraph" w:styleId="TOC9">
    <w:name w:val="toc 9"/>
    <w:basedOn w:val="a0"/>
    <w:next w:val="a0"/>
    <w:autoRedefine/>
    <w:semiHidden/>
    <w:rsid w:val="001620EE"/>
    <w:pPr>
      <w:ind w:leftChars="1600" w:left="3360"/>
    </w:pPr>
  </w:style>
  <w:style w:type="paragraph" w:styleId="af5">
    <w:name w:val="Balloon Text"/>
    <w:basedOn w:val="a0"/>
    <w:link w:val="af6"/>
    <w:uiPriority w:val="99"/>
    <w:semiHidden/>
    <w:unhideWhenUsed/>
    <w:rsid w:val="00A22A62"/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A22A62"/>
    <w:rPr>
      <w:rFonts w:eastAsia="仿宋"/>
      <w:bCs/>
      <w:sz w:val="18"/>
      <w:szCs w:val="18"/>
    </w:rPr>
  </w:style>
  <w:style w:type="paragraph" w:styleId="af7">
    <w:name w:val="annotation text"/>
    <w:basedOn w:val="a0"/>
    <w:link w:val="af8"/>
    <w:semiHidden/>
    <w:rsid w:val="001620EE"/>
    <w:pPr>
      <w:jc w:val="left"/>
    </w:pPr>
  </w:style>
  <w:style w:type="character" w:customStyle="1" w:styleId="af8">
    <w:name w:val="批注文字 字符"/>
    <w:basedOn w:val="a1"/>
    <w:link w:val="af7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9">
    <w:name w:val="annotation subject"/>
    <w:basedOn w:val="af7"/>
    <w:next w:val="af7"/>
    <w:link w:val="afa"/>
    <w:semiHidden/>
    <w:rsid w:val="001620EE"/>
    <w:rPr>
      <w:b/>
      <w:bCs w:val="0"/>
    </w:rPr>
  </w:style>
  <w:style w:type="character" w:customStyle="1" w:styleId="afa">
    <w:name w:val="批注主题 字符"/>
    <w:basedOn w:val="af8"/>
    <w:link w:val="af9"/>
    <w:semiHidden/>
    <w:rsid w:val="00183EF1"/>
    <w:rPr>
      <w:rFonts w:ascii="Times New Roman" w:eastAsia="宋体" w:hAnsi="Times New Roman" w:cs="Times New Roman"/>
      <w:b/>
      <w:bCs/>
      <w:sz w:val="24"/>
      <w:szCs w:val="24"/>
    </w:rPr>
  </w:style>
  <w:style w:type="paragraph" w:styleId="12">
    <w:name w:val="index 1"/>
    <w:basedOn w:val="a0"/>
    <w:next w:val="a0"/>
    <w:autoRedefine/>
    <w:semiHidden/>
    <w:rsid w:val="001620EE"/>
  </w:style>
  <w:style w:type="paragraph" w:styleId="22">
    <w:name w:val="index 2"/>
    <w:basedOn w:val="a0"/>
    <w:next w:val="a0"/>
    <w:autoRedefine/>
    <w:semiHidden/>
    <w:rsid w:val="001620EE"/>
    <w:pPr>
      <w:ind w:leftChars="200" w:left="200"/>
    </w:pPr>
  </w:style>
  <w:style w:type="paragraph" w:styleId="31">
    <w:name w:val="index 3"/>
    <w:basedOn w:val="a0"/>
    <w:next w:val="a0"/>
    <w:autoRedefine/>
    <w:semiHidden/>
    <w:rsid w:val="001620EE"/>
    <w:pPr>
      <w:ind w:leftChars="400" w:left="400"/>
    </w:pPr>
  </w:style>
  <w:style w:type="paragraph" w:styleId="41">
    <w:name w:val="index 4"/>
    <w:basedOn w:val="a0"/>
    <w:next w:val="a0"/>
    <w:autoRedefine/>
    <w:semiHidden/>
    <w:rsid w:val="001620EE"/>
    <w:pPr>
      <w:ind w:leftChars="600" w:left="600"/>
    </w:pPr>
  </w:style>
  <w:style w:type="paragraph" w:styleId="51">
    <w:name w:val="index 5"/>
    <w:basedOn w:val="a0"/>
    <w:next w:val="a0"/>
    <w:autoRedefine/>
    <w:semiHidden/>
    <w:rsid w:val="001620EE"/>
    <w:pPr>
      <w:ind w:leftChars="800" w:left="800"/>
    </w:pPr>
  </w:style>
  <w:style w:type="paragraph" w:styleId="61">
    <w:name w:val="index 6"/>
    <w:basedOn w:val="a0"/>
    <w:next w:val="a0"/>
    <w:autoRedefine/>
    <w:semiHidden/>
    <w:rsid w:val="001620EE"/>
    <w:pPr>
      <w:ind w:leftChars="1000" w:left="1000"/>
    </w:pPr>
  </w:style>
  <w:style w:type="paragraph" w:styleId="71">
    <w:name w:val="index 7"/>
    <w:basedOn w:val="a0"/>
    <w:next w:val="a0"/>
    <w:autoRedefine/>
    <w:semiHidden/>
    <w:rsid w:val="001620EE"/>
    <w:pPr>
      <w:ind w:leftChars="1200" w:left="1200"/>
    </w:pPr>
  </w:style>
  <w:style w:type="paragraph" w:styleId="81">
    <w:name w:val="index 8"/>
    <w:basedOn w:val="a0"/>
    <w:next w:val="a0"/>
    <w:autoRedefine/>
    <w:semiHidden/>
    <w:rsid w:val="001620EE"/>
    <w:pPr>
      <w:ind w:leftChars="1400" w:left="1400"/>
    </w:pPr>
  </w:style>
  <w:style w:type="paragraph" w:styleId="91">
    <w:name w:val="index 9"/>
    <w:basedOn w:val="a0"/>
    <w:next w:val="a0"/>
    <w:autoRedefine/>
    <w:semiHidden/>
    <w:rsid w:val="001620EE"/>
    <w:pPr>
      <w:ind w:leftChars="1600" w:left="1600"/>
    </w:pPr>
  </w:style>
  <w:style w:type="paragraph" w:styleId="afb">
    <w:name w:val="index heading"/>
    <w:basedOn w:val="a0"/>
    <w:next w:val="12"/>
    <w:semiHidden/>
    <w:rsid w:val="001620EE"/>
    <w:rPr>
      <w:rFonts w:ascii="Arial" w:hAnsi="Arial" w:cs="Arial"/>
      <w:b/>
      <w:bCs w:val="0"/>
    </w:rPr>
  </w:style>
  <w:style w:type="paragraph" w:styleId="afc">
    <w:name w:val="caption"/>
    <w:basedOn w:val="a0"/>
    <w:next w:val="a0"/>
    <w:rsid w:val="001620EE"/>
    <w:rPr>
      <w:rFonts w:ascii="Arial" w:eastAsia="黑体" w:hAnsi="Arial" w:cs="Arial"/>
      <w:sz w:val="20"/>
      <w:szCs w:val="20"/>
    </w:rPr>
  </w:style>
  <w:style w:type="paragraph" w:styleId="afd">
    <w:name w:val="table of figures"/>
    <w:basedOn w:val="a0"/>
    <w:next w:val="a0"/>
    <w:semiHidden/>
    <w:rsid w:val="001620EE"/>
    <w:pPr>
      <w:ind w:leftChars="200" w:left="200" w:hangingChars="200" w:hanging="200"/>
    </w:pPr>
  </w:style>
  <w:style w:type="paragraph" w:styleId="afe">
    <w:name w:val="endnote text"/>
    <w:basedOn w:val="a0"/>
    <w:link w:val="aff"/>
    <w:semiHidden/>
    <w:rsid w:val="001620EE"/>
    <w:pPr>
      <w:snapToGrid w:val="0"/>
      <w:jc w:val="left"/>
    </w:pPr>
  </w:style>
  <w:style w:type="character" w:customStyle="1" w:styleId="aff">
    <w:name w:val="尾注文本 字符"/>
    <w:basedOn w:val="a1"/>
    <w:link w:val="afe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f0">
    <w:name w:val="table of authorities"/>
    <w:basedOn w:val="a0"/>
    <w:next w:val="a0"/>
    <w:semiHidden/>
    <w:rsid w:val="001620EE"/>
    <w:pPr>
      <w:ind w:leftChars="200" w:left="420"/>
    </w:pPr>
  </w:style>
  <w:style w:type="paragraph" w:styleId="aff1">
    <w:name w:val="toa heading"/>
    <w:basedOn w:val="a0"/>
    <w:next w:val="a0"/>
    <w:semiHidden/>
    <w:rsid w:val="001620EE"/>
    <w:pPr>
      <w:spacing w:before="120"/>
    </w:pPr>
    <w:rPr>
      <w:rFonts w:ascii="Arial" w:hAnsi="Arial" w:cs="Arial"/>
    </w:rPr>
  </w:style>
  <w:style w:type="character" w:styleId="aff2">
    <w:name w:val="page number"/>
    <w:basedOn w:val="a1"/>
    <w:rsid w:val="001620EE"/>
  </w:style>
  <w:style w:type="character" w:customStyle="1" w:styleId="2Char1">
    <w:name w:val="样式 首行缩进:  2 字符 Char1"/>
    <w:basedOn w:val="a1"/>
    <w:link w:val="21"/>
    <w:rsid w:val="001620EE"/>
    <w:rPr>
      <w:rFonts w:ascii="Times New Roman" w:eastAsia="宋体" w:hAnsi="Times New Roman" w:cs="宋体"/>
      <w:sz w:val="24"/>
      <w:szCs w:val="20"/>
    </w:rPr>
  </w:style>
  <w:style w:type="paragraph" w:customStyle="1" w:styleId="aff3">
    <w:name w:val="表格文字"/>
    <w:basedOn w:val="ae"/>
    <w:rsid w:val="001620EE"/>
  </w:style>
  <w:style w:type="paragraph" w:customStyle="1" w:styleId="a">
    <w:name w:val="一级标题格式"/>
    <w:basedOn w:val="10"/>
    <w:autoRedefine/>
    <w:rsid w:val="001620EE"/>
    <w:pPr>
      <w:numPr>
        <w:numId w:val="2"/>
      </w:numPr>
      <w:spacing w:before="240" w:after="480"/>
    </w:pPr>
    <w:rPr>
      <w:color w:val="FF0000"/>
    </w:rPr>
  </w:style>
  <w:style w:type="paragraph" w:customStyle="1" w:styleId="003">
    <w:name w:val="*003三级标题格式"/>
    <w:autoRedefine/>
    <w:rsid w:val="001620EE"/>
    <w:pPr>
      <w:widowControl w:val="0"/>
      <w:wordWrap w:val="0"/>
      <w:spacing w:afterLines="100" w:after="312"/>
      <w:outlineLvl w:val="2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aff4">
    <w:name w:val="*表格文字格式（左右居中）"/>
    <w:rsid w:val="001620EE"/>
    <w:pPr>
      <w:widowControl w:val="0"/>
      <w:wordWrap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004">
    <w:name w:val="*004四级标题格式"/>
    <w:autoRedefine/>
    <w:rsid w:val="00B1213C"/>
    <w:pPr>
      <w:widowControl w:val="0"/>
      <w:numPr>
        <w:ilvl w:val="3"/>
        <w:numId w:val="3"/>
      </w:numPr>
      <w:wordWrap w:val="0"/>
      <w:spacing w:afterLines="100" w:after="312"/>
      <w:outlineLvl w:val="3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005">
    <w:name w:val="*005五级标题格式"/>
    <w:autoRedefine/>
    <w:rsid w:val="001620EE"/>
    <w:pPr>
      <w:widowControl w:val="0"/>
      <w:numPr>
        <w:ilvl w:val="4"/>
        <w:numId w:val="3"/>
      </w:numPr>
      <w:wordWrap w:val="0"/>
      <w:spacing w:afterLines="50" w:after="120" w:line="336" w:lineRule="auto"/>
      <w:jc w:val="both"/>
      <w:outlineLvl w:val="4"/>
    </w:pPr>
    <w:rPr>
      <w:rFonts w:ascii="Times New Roman" w:eastAsia="宋体" w:hAnsi="Times New Roman" w:cs="宋体"/>
      <w:bCs/>
      <w:sz w:val="24"/>
      <w:szCs w:val="28"/>
    </w:rPr>
  </w:style>
  <w:style w:type="paragraph" w:customStyle="1" w:styleId="aff5">
    <w:name w:val="*正文段落格式"/>
    <w:autoRedefine/>
    <w:rsid w:val="001620EE"/>
    <w:pPr>
      <w:widowControl w:val="0"/>
      <w:wordWrap w:val="0"/>
      <w:spacing w:afterLines="50" w:after="120" w:line="336" w:lineRule="auto"/>
      <w:ind w:firstLineChars="200" w:firstLine="480"/>
      <w:jc w:val="both"/>
    </w:pPr>
    <w:rPr>
      <w:rFonts w:ascii="Times New Roman" w:eastAsia="宋体" w:hAnsi="Times New Roman" w:cs="宋体"/>
      <w:sz w:val="24"/>
      <w:szCs w:val="20"/>
    </w:rPr>
  </w:style>
  <w:style w:type="paragraph" w:customStyle="1" w:styleId="aff6">
    <w:name w:val="*表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aff7">
    <w:name w:val="*图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1">
    <w:name w:val="样式 二级标题格式 + 段后: 1 行"/>
    <w:basedOn w:val="a0"/>
    <w:rsid w:val="001620EE"/>
    <w:pPr>
      <w:numPr>
        <w:ilvl w:val="1"/>
        <w:numId w:val="1"/>
      </w:numPr>
      <w:spacing w:afterLines="100" w:after="100"/>
      <w:jc w:val="left"/>
      <w:outlineLvl w:val="1"/>
    </w:pPr>
    <w:rPr>
      <w:rFonts w:eastAsia="黑体" w:cs="宋体"/>
      <w:color w:val="FF0000"/>
      <w:sz w:val="28"/>
      <w:szCs w:val="20"/>
    </w:rPr>
  </w:style>
  <w:style w:type="paragraph" w:customStyle="1" w:styleId="13">
    <w:name w:val="样式 四级标题格式 + 段后: 1 行"/>
    <w:basedOn w:val="004"/>
    <w:rsid w:val="001620EE"/>
    <w:pPr>
      <w:numPr>
        <w:ilvl w:val="0"/>
        <w:numId w:val="0"/>
      </w:numPr>
      <w:jc w:val="both"/>
    </w:pPr>
    <w:rPr>
      <w:rFonts w:cs="宋体"/>
      <w:bCs w:val="0"/>
      <w:szCs w:val="20"/>
    </w:rPr>
  </w:style>
  <w:style w:type="paragraph" w:customStyle="1" w:styleId="009">
    <w:name w:val="*009九级标题格式"/>
    <w:rsid w:val="001620EE"/>
    <w:pPr>
      <w:widowControl w:val="0"/>
      <w:numPr>
        <w:ilvl w:val="8"/>
        <w:numId w:val="3"/>
      </w:numPr>
      <w:wordWrap w:val="0"/>
      <w:spacing w:afterLines="50" w:after="50" w:line="336" w:lineRule="auto"/>
      <w:jc w:val="both"/>
      <w:outlineLvl w:val="8"/>
    </w:pPr>
    <w:rPr>
      <w:rFonts w:ascii="Times New Roman" w:eastAsia="宋体" w:hAnsi="Times New Roman" w:cs="宋体"/>
      <w:sz w:val="24"/>
      <w:szCs w:val="20"/>
    </w:rPr>
  </w:style>
  <w:style w:type="paragraph" w:customStyle="1" w:styleId="006">
    <w:name w:val="*006六级标题格式"/>
    <w:rsid w:val="001620EE"/>
    <w:pPr>
      <w:widowControl w:val="0"/>
      <w:numPr>
        <w:ilvl w:val="5"/>
        <w:numId w:val="3"/>
      </w:numPr>
      <w:wordWrap w:val="0"/>
      <w:spacing w:afterLines="50" w:after="50" w:line="336" w:lineRule="auto"/>
      <w:jc w:val="both"/>
      <w:outlineLvl w:val="5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7">
    <w:name w:val="*007七级标题格式"/>
    <w:rsid w:val="001620EE"/>
    <w:pPr>
      <w:widowControl w:val="0"/>
      <w:numPr>
        <w:ilvl w:val="6"/>
        <w:numId w:val="3"/>
      </w:numPr>
      <w:wordWrap w:val="0"/>
      <w:spacing w:afterLines="50" w:after="50" w:line="336" w:lineRule="auto"/>
      <w:jc w:val="both"/>
      <w:outlineLvl w:val="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8">
    <w:name w:val="*008八级标题格式"/>
    <w:rsid w:val="001620EE"/>
    <w:pPr>
      <w:widowControl w:val="0"/>
      <w:numPr>
        <w:ilvl w:val="7"/>
        <w:numId w:val="3"/>
      </w:numPr>
      <w:wordWrap w:val="0"/>
      <w:spacing w:afterLines="50" w:after="50" w:line="336" w:lineRule="auto"/>
      <w:jc w:val="both"/>
      <w:outlineLvl w:val="7"/>
    </w:pPr>
    <w:rPr>
      <w:rFonts w:ascii="Times New Roman" w:eastAsia="宋体" w:hAnsi="Times New Roman" w:cs="宋体"/>
      <w:sz w:val="24"/>
      <w:szCs w:val="20"/>
    </w:rPr>
  </w:style>
  <w:style w:type="paragraph" w:customStyle="1" w:styleId="aff8">
    <w:name w:val="*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sz w:val="32"/>
    </w:rPr>
  </w:style>
  <w:style w:type="character" w:styleId="aff9">
    <w:name w:val="FollowedHyperlink"/>
    <w:basedOn w:val="a1"/>
    <w:rsid w:val="001620EE"/>
    <w:rPr>
      <w:color w:val="954F72" w:themeColor="followedHyperlink"/>
      <w:u w:val="single"/>
    </w:rPr>
  </w:style>
  <w:style w:type="paragraph" w:customStyle="1" w:styleId="affa">
    <w:name w:val="*表格文字格式（左对齐）"/>
    <w:basedOn w:val="aff4"/>
    <w:rsid w:val="001620EE"/>
    <w:pPr>
      <w:jc w:val="left"/>
    </w:pPr>
    <w:rPr>
      <w:szCs w:val="24"/>
    </w:rPr>
  </w:style>
  <w:style w:type="paragraph" w:customStyle="1" w:styleId="ctrle">
    <w:name w:val="图表文字 居中 ctrl+e"/>
    <w:basedOn w:val="a0"/>
    <w:autoRedefine/>
    <w:rsid w:val="001620EE"/>
    <w:pPr>
      <w:snapToGrid w:val="0"/>
      <w:jc w:val="center"/>
    </w:pPr>
    <w:rPr>
      <w:rFonts w:cs="宋体"/>
      <w:szCs w:val="20"/>
    </w:rPr>
  </w:style>
  <w:style w:type="paragraph" w:customStyle="1" w:styleId="affb">
    <w:name w:val="*表格文字格式（右对齐）"/>
    <w:basedOn w:val="aff4"/>
    <w:rsid w:val="001620EE"/>
    <w:pPr>
      <w:jc w:val="right"/>
    </w:pPr>
  </w:style>
  <w:style w:type="paragraph" w:styleId="affc">
    <w:name w:val="Date"/>
    <w:basedOn w:val="a0"/>
    <w:next w:val="a0"/>
    <w:link w:val="affd"/>
    <w:rsid w:val="001620EE"/>
    <w:pPr>
      <w:ind w:leftChars="2500" w:left="100"/>
    </w:pPr>
  </w:style>
  <w:style w:type="character" w:customStyle="1" w:styleId="affd">
    <w:name w:val="日期 字符"/>
    <w:basedOn w:val="a1"/>
    <w:link w:val="affc"/>
    <w:rsid w:val="001620EE"/>
    <w:rPr>
      <w:rFonts w:ascii="Times New Roman" w:eastAsia="宋体" w:hAnsi="Times New Roman" w:cs="Times New Roman"/>
      <w:sz w:val="24"/>
      <w:szCs w:val="24"/>
    </w:rPr>
  </w:style>
  <w:style w:type="table" w:customStyle="1" w:styleId="14">
    <w:name w:val="网格型1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color w:val="00B0F0"/>
      <w:sz w:val="32"/>
    </w:rPr>
  </w:style>
  <w:style w:type="character" w:styleId="afff">
    <w:name w:val="annotation reference"/>
    <w:basedOn w:val="a1"/>
    <w:uiPriority w:val="99"/>
    <w:semiHidden/>
    <w:unhideWhenUsed/>
    <w:rsid w:val="003B73EA"/>
    <w:rPr>
      <w:sz w:val="21"/>
      <w:szCs w:val="21"/>
    </w:rPr>
  </w:style>
  <w:style w:type="paragraph" w:styleId="afff0">
    <w:name w:val="No Spacing"/>
    <w:uiPriority w:val="1"/>
    <w:qFormat/>
    <w:rsid w:val="00CB6BCB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\AppData\Local\Packages\Microsoft.Office.Desktop_8wekyb3d8bbwe\LocalCache\Roaming\Microsoft\Templates\&#27169;&#26495;&#65288;&#26446;&#25996;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61E94-D3C0-4B01-A624-596548D8B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模板（李斌）.dot</Template>
  <TotalTime>4377</TotalTime>
  <Pages>36</Pages>
  <Words>5193</Words>
  <Characters>29602</Characters>
  <Application>Microsoft Office Word</Application>
  <DocSecurity>0</DocSecurity>
  <Lines>246</Lines>
  <Paragraphs>69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标题</vt:lpstr>
      </vt:variant>
      <vt:variant>
        <vt:i4>74</vt:i4>
      </vt:variant>
      <vt:variant>
        <vt:lpstr>Headings</vt:lpstr>
      </vt:variant>
      <vt:variant>
        <vt:i4>100</vt:i4>
      </vt:variant>
    </vt:vector>
  </HeadingPairs>
  <TitlesOfParts>
    <vt:vector size="175" baseType="lpstr">
      <vt:lpstr/>
      <vt:lpstr>XML的简介</vt:lpstr>
      <vt:lpstr>    可扩展标记型语言（extensible Markus language）</vt:lpstr>
      <vt:lpstr>        概述</vt:lpstr>
      <vt:lpstr>        XML的用途：</vt:lpstr>
      <vt:lpstr>        XML的应用</vt:lpstr>
      <vt:lpstr>        XML的优点</vt:lpstr>
      <vt:lpstr>    数据的传输格式</vt:lpstr>
      <vt:lpstr>        XML的技术架构</vt:lpstr>
      <vt:lpstr>        XML的文档声明</vt:lpstr>
      <vt:lpstr>        XML的中文乱码：</vt:lpstr>
      <vt:lpstr>        XML的元素的定义（标签的定义）</vt:lpstr>
      <vt:lpstr>        XML中标签的命名规则</vt:lpstr>
      <vt:lpstr>        XML中属性的定义</vt:lpstr>
      <vt:lpstr>        XML中的注释</vt:lpstr>
      <vt:lpstr>        XML中的空白被保留</vt:lpstr>
      <vt:lpstr>        XML中的实体(特殊字符)</vt:lpstr>
      <vt:lpstr>        CDATE区:</vt:lpstr>
      <vt:lpstr>        PI指令（处理指令）</vt:lpstr>
      <vt:lpstr>DTD</vt:lpstr>
      <vt:lpstr>    XML的约束</vt:lpstr>
      <vt:lpstr>        为什么需要约束？</vt:lpstr>
      <vt:lpstr>        验证：</vt:lpstr>
      <vt:lpstr>    dtd的快速入门</vt:lpstr>
      <vt:lpstr>    dtd的引入方式（三种）</vt:lpstr>
      <vt:lpstr>        外部引入</vt:lpstr>
      <vt:lpstr>        使用内部的dtd代码(在XML中使用dtd)</vt:lpstr>
      <vt:lpstr>        使用外部的dtd文件（网络上的dtd文件）</vt:lpstr>
      <vt:lpstr>    使用DTD来定义元素</vt:lpstr>
      <vt:lpstr>        简单元素：没有子元素的元素</vt:lpstr>
      <vt:lpstr>        复杂元素</vt:lpstr>
      <vt:lpstr>    使用dtd来定义属性</vt:lpstr>
      <vt:lpstr>        语法格式：</vt:lpstr>
      <vt:lpstr>        属性类型</vt:lpstr>
      <vt:lpstr>        属性的约束</vt:lpstr>
      <vt:lpstr>        定义实体</vt:lpstr>
      <vt:lpstr>        实例</vt:lpstr>
      <vt:lpstr>XML解析的简介</vt:lpstr>
      <vt:lpstr>    XML解析</vt:lpstr>
      <vt:lpstr>        Js使用dom解析标记型文档</vt:lpstr>
      <vt:lpstr>        xml解析</vt:lpstr>
      <vt:lpstr>        解析器</vt:lpstr>
      <vt:lpstr>    Dom解析</vt:lpstr>
      <vt:lpstr>        dom解析</vt:lpstr>
      <vt:lpstr>        原理</vt:lpstr>
      <vt:lpstr>        dom解析代码</vt:lpstr>
      <vt:lpstr>        通用操作：</vt:lpstr>
      <vt:lpstr>Jaxp解析</vt:lpstr>
      <vt:lpstr>    jaxp</vt:lpstr>
      <vt:lpstr>        针对dom：</vt:lpstr>
      <vt:lpstr>        document中的方法</vt:lpstr>
      <vt:lpstr>        NodeList中的方法   </vt:lpstr>
      <vt:lpstr>        原始数据。</vt:lpstr>
      <vt:lpstr>        获取document对象</vt:lpstr>
      <vt:lpstr>        得到某个具体节点内容：打印第2本书的作者</vt:lpstr>
      <vt:lpstr>        遍历所有元素节点:打印元素的名称</vt:lpstr>
      <vt:lpstr>        修改某个元素节点的主体内容:把第一本书的售价改为38.00元</vt:lpstr>
      <vt:lpstr>        向指定元素节点中增加子元素节点:第一本中增加子元素&lt;内部价&gt;29.00&lt;/内部价&gt;</vt:lpstr>
      <vt:lpstr>        向指定元素节点上增加同级元素节点:在第一本书的售价前面增加批发价</vt:lpstr>
      <vt:lpstr>        删除指定元素节点：删除内部价</vt:lpstr>
      <vt:lpstr>        操作XML文件属性:打印第一本书的出版社</vt:lpstr>
      <vt:lpstr>        添加一个出版社属性给第二本书</vt:lpstr>
      <vt:lpstr>Schema</vt:lpstr>
      <vt:lpstr>    schema</vt:lpstr>
      <vt:lpstr>    schema原理</vt:lpstr>
      <vt:lpstr>    schema的快速入门</vt:lpstr>
      <vt:lpstr>        创建schema文件</vt:lpstr>
      <vt:lpstr>        步骤</vt:lpstr>
      <vt:lpstr>    命名空间（nameSpace）</vt:lpstr>
      <vt:lpstr>        声明名称空间</vt:lpstr>
      <vt:lpstr>    3、sax的解析原理</vt:lpstr>
      <vt:lpstr>    5、使用dom4j解析xml</vt:lpstr>
      <vt:lpstr>        导入dom4j提供的jar包(项目上有红色感叹号，表示缺少jar包。)</vt:lpstr>
      <vt:lpstr>        重点掌握：</vt:lpstr>
      <vt:lpstr>        得到document </vt:lpstr>
      <vt:lpstr>    计算机语言的发展</vt:lpstr>
      <vt:lpstr>        1、机器语言</vt:lpstr>
      <vt:lpstr>        2、汇编语言</vt:lpstr>
      <vt:lpstr>        3、高级语言（面向用户并且高度封装的语言）</vt:lpstr>
      <vt:lpstr>    人机交互方式</vt:lpstr>
      <vt:lpstr>    2、JAVA版本</vt:lpstr>
      <vt:lpstr>    3、Java的运行过</vt:lpstr>
      <vt:lpstr>    4、跨平台性</vt:lpstr>
      <vt:lpstr>        1、Java的跨平台性</vt:lpstr>
      <vt:lpstr>        2、C语言的跨平台（多次编译，到处运行。）</vt:lpstr>
      <vt:lpstr>    5、解释性语言和编译型语言的区别和不同</vt:lpstr>
      <vt:lpstr>    6、Java程序设计环境</vt:lpstr>
      <vt:lpstr>        1、JDK(Java Development kit)</vt:lpstr>
      <vt:lpstr>        2、配置JAVA开发环境 </vt:lpstr>
      <vt:lpstr>    7、第一个程序 </vt:lpstr>
      <vt:lpstr>        1、编写第一个程序注意事项</vt:lpstr>
      <vt:lpstr>        2、关于定义类的注意事项</vt:lpstr>
      <vt:lpstr>        3、关于main方法的注意事项 </vt:lpstr>
      <vt:lpstr>        4、关于方法体中的代码注意事项</vt:lpstr>
      <vt:lpstr>        5、编辑阶段的注意事项</vt:lpstr>
      <vt:lpstr>        6、执行阶段的注意事项</vt:lpstr>
      <vt:lpstr>8、Scanner</vt:lpstr>
      <vt:lpstr>    1、使用Scanner的三个步骤：</vt:lpstr>
      <vt:lpstr>        1)导入Scanner类,位置：在有效代码的第一行！</vt:lpstr>
      <vt:lpstr>        2)实例化一个Scanner对象</vt:lpstr>
      <vt:lpstr>        3)获取用户输入的年龄</vt:lpstr>
      <vt:lpstr>    2、Scanner类还可以获取别的类型数据：</vt:lpstr>
      <vt:lpstr>        1、获取基本数据类型都是获取第一个空格之前的文本，以空格或回车结束！</vt:lpstr>
      <vt:lpstr>    3、例子</vt:lpstr>
      <vt:lpstr>8、变量和常量</vt:lpstr>
      <vt:lpstr>    1、变量</vt:lpstr>
      <vt:lpstr>    2、常量</vt:lpstr>
      <vt:lpstr>    3、关键字</vt:lpstr>
      <vt:lpstr>    4、标识符</vt:lpstr>
      <vt:lpstr>    5、命名规范</vt:lpstr>
      <vt:lpstr>    6、注释</vt:lpstr>
      <vt:lpstr>    7、反编译</vt:lpstr>
      <vt:lpstr>7、数据类型</vt:lpstr>
      <vt:lpstr>    基本数据类型</vt:lpstr>
      <vt:lpstr>    2、整型</vt:lpstr>
      <vt:lpstr>    2、浮点型</vt:lpstr>
      <vt:lpstr>    char型</vt:lpstr>
      <vt:lpstr>    3、转义字符</vt:lpstr>
      <vt:lpstr>    4、int类型和char类型的关系</vt:lpstr>
      <vt:lpstr>    6、布尔类型（boolean）</vt:lpstr>
      <vt:lpstr>    7、数值的比较</vt:lpstr>
      <vt:lpstr>8、数值类型的转换（不包括boolean）</vt:lpstr>
      <vt:lpstr>    1、自动类型转换：</vt:lpstr>
      <vt:lpstr>    2、强制类型转换(cast)</vt:lpstr>
      <vt:lpstr>运算符</vt:lpstr>
      <vt:lpstr>    算术运算符 （除了boolean）</vt:lpstr>
      <vt:lpstr>    自增减操（除了boolean）</vt:lpstr>
      <vt:lpstr>    赋值运算符</vt:lpstr>
      <vt:lpstr>    扩展赋值运算符</vt:lpstr>
      <vt:lpstr>    关系运算符</vt:lpstr>
      <vt:lpstr>    逻辑运算符</vt:lpstr>
      <vt:lpstr>    6、位运算</vt:lpstr>
      <vt:lpstr>        1、位运算的种类（除了~都为二元运算符）</vt:lpstr>
      <vt:lpstr>    三目运算符：</vt:lpstr>
      <vt:lpstr>流程控制 </vt:lpstr>
      <vt:lpstr>    块语句（block）</vt:lpstr>
      <vt:lpstr>    选择结构</vt:lpstr>
      <vt:lpstr>        单选结构</vt:lpstr>
      <vt:lpstr>    双选结构</vt:lpstr>
      <vt:lpstr>        语法: if(条件表达式) {</vt:lpstr>
      <vt:lpstr>    多选结构</vt:lpstr>
      <vt:lpstr>        、语法：</vt:lpstr>
      <vt:lpstr>        注：注意事项</vt:lpstr>
      <vt:lpstr>    switch-case</vt:lpstr>
      <vt:lpstr>    for循环</vt:lpstr>
      <vt:lpstr>        for循环语法：</vt:lpstr>
      <vt:lpstr>    中断控制语句</vt:lpstr>
      <vt:lpstr>        1、break</vt:lpstr>
      <vt:lpstr>        2、continue</vt:lpstr>
      <vt:lpstr>        3、label</vt:lpstr>
      <vt:lpstr>数组</vt:lpstr>
      <vt:lpstr>    1、数组的定义</vt:lpstr>
      <vt:lpstr>    一维数组</vt:lpstr>
      <vt:lpstr>        、数组的声明</vt:lpstr>
      <vt:lpstr>    二维数组</vt:lpstr>
      <vt:lpstr>面向对象（oop）</vt:lpstr>
      <vt:lpstr>    1、面向对象（objected oriented programming,oop）</vt:lpstr>
      <vt:lpstr>    2、类</vt:lpstr>
      <vt:lpstr>    3、对象</vt:lpstr>
      <vt:lpstr>    5、成员变量和局部变量</vt:lpstr>
      <vt:lpstr>    4、成员方法（技能）</vt:lpstr>
      <vt:lpstr>        什么是方法？</vt:lpstr>
      <vt:lpstr>        方法的作用？</vt:lpstr>
      <vt:lpstr>        方法的定义   </vt:lpstr>
      <vt:lpstr>        、方法的重载</vt:lpstr>
      <vt:lpstr>    7、构造方法（构造器constructor）</vt:lpstr>
      <vt:lpstr>    初始代码块</vt:lpstr>
      <vt:lpstr>    内部类+</vt:lpstr>
      <vt:lpstr>    对象创建的过程</vt:lpstr>
      <vt:lpstr>    对象数组</vt:lpstr>
      <vt:lpstr>    this</vt:lpstr>
      <vt:lpstr>    super</vt:lpstr>
      <vt:lpstr>    static 关键字</vt:lpstr>
      <vt:lpstr>面向对象三大特性</vt:lpstr>
      <vt:lpstr>    1、封装</vt:lpstr>
    </vt:vector>
  </TitlesOfParts>
  <Company/>
  <LinksUpToDate>false</LinksUpToDate>
  <CharactersWithSpaces>34726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libin4434528@qq.com</cp:lastModifiedBy>
  <cp:revision>1317</cp:revision>
  <dcterms:created xsi:type="dcterms:W3CDTF">2018-09-03T09:19:00Z</dcterms:created>
  <dcterms:modified xsi:type="dcterms:W3CDTF">2018-11-06T15:44:00Z</dcterms:modified>
</cp:coreProperties>
</file>