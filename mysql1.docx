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05616" w14:textId="77777777" w:rsidR="00307BE7" w:rsidRPr="005420AD" w:rsidRDefault="00307BE7" w:rsidP="005420AD">
      <w:pPr>
        <w:ind w:firstLine="800"/>
        <w:jc w:val="center"/>
        <w:rPr>
          <w:sz w:val="40"/>
        </w:rPr>
      </w:pPr>
      <w:r w:rsidRPr="005420AD">
        <w:rPr>
          <w:rFonts w:hint="eastAsia"/>
          <w:sz w:val="40"/>
        </w:rPr>
        <w:t>MySQL</w:t>
      </w:r>
    </w:p>
    <w:p w14:paraId="35337A63" w14:textId="765732FC" w:rsidR="00307BE7" w:rsidRDefault="00307BE7" w:rsidP="00307BE7">
      <w:pPr>
        <w:pStyle w:val="10"/>
      </w:pPr>
      <w:r>
        <w:rPr>
          <w:rFonts w:hint="eastAsia"/>
        </w:rPr>
        <w:t>数据库</w:t>
      </w:r>
    </w:p>
    <w:p w14:paraId="12EAED20" w14:textId="1EC726AC" w:rsidR="00307BE7" w:rsidRDefault="00307BE7" w:rsidP="00307BE7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数据库的优势</w:t>
      </w:r>
    </w:p>
    <w:p w14:paraId="5997B133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1</w:t>
      </w:r>
      <w:r>
        <w:rPr>
          <w:rFonts w:hint="eastAsia"/>
        </w:rPr>
        <w:t>、持久化数据到本地</w:t>
      </w:r>
    </w:p>
    <w:p w14:paraId="2B75E3CB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2</w:t>
      </w:r>
      <w:r>
        <w:rPr>
          <w:rFonts w:hint="eastAsia"/>
        </w:rPr>
        <w:t>、可以实现结构话查询，方便管理。</w:t>
      </w:r>
    </w:p>
    <w:p w14:paraId="64B0BCA8" w14:textId="77777777" w:rsidR="00307BE7" w:rsidRDefault="00307BE7" w:rsidP="00307BE7">
      <w:pPr>
        <w:pStyle w:val="a8"/>
        <w:ind w:left="360"/>
      </w:pPr>
      <w:r>
        <w:tab/>
        <w:t xml:space="preserve">  3</w:t>
      </w:r>
      <w:r>
        <w:rPr>
          <w:rFonts w:hint="eastAsia"/>
        </w:rPr>
        <w:t>、体积小、速度快、成本低</w:t>
      </w:r>
    </w:p>
    <w:p w14:paraId="6B427808" w14:textId="399519A7" w:rsidR="00307BE7" w:rsidRDefault="00307BE7" w:rsidP="00307BE7">
      <w:pPr>
        <w:pStyle w:val="2"/>
      </w:pPr>
      <w:r>
        <w:rPr>
          <w:rFonts w:hint="eastAsia"/>
        </w:rPr>
        <w:t>数据库的相关概念</w:t>
      </w:r>
    </w:p>
    <w:p w14:paraId="7003C689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DB</w:t>
      </w:r>
      <w:r>
        <w:rPr>
          <w:rFonts w:hint="eastAsia"/>
        </w:rPr>
        <w:t>(</w:t>
      </w:r>
      <w:r>
        <w:t>database):</w:t>
      </w:r>
      <w:r>
        <w:rPr>
          <w:rFonts w:hint="eastAsia"/>
        </w:rPr>
        <w:t>存储数据的长裤，它保存了一系列有组织的数据。</w:t>
      </w:r>
    </w:p>
    <w:p w14:paraId="5BE46AE2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DBMS</w:t>
      </w:r>
      <w:r>
        <w:rPr>
          <w:rFonts w:hint="eastAsia"/>
        </w:rPr>
        <w:t>(</w:t>
      </w:r>
      <w:r>
        <w:t>Database Management System)</w:t>
      </w:r>
      <w:r>
        <w:rPr>
          <w:rFonts w:hint="eastAsia"/>
        </w:rPr>
        <w:t>数据库管理系统。数据库是通过</w:t>
      </w:r>
      <w:r>
        <w:rPr>
          <w:rFonts w:hint="eastAsia"/>
        </w:rPr>
        <w:t>D</w:t>
      </w:r>
      <w:r>
        <w:t>BMS</w:t>
      </w:r>
      <w:r>
        <w:rPr>
          <w:rFonts w:hint="eastAsia"/>
        </w:rPr>
        <w:t>创建和操作的容器。（操作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）</w:t>
      </w:r>
    </w:p>
    <w:p w14:paraId="64E53658" w14:textId="77777777" w:rsidR="00307BE7" w:rsidRDefault="00307BE7" w:rsidP="00307BE7">
      <w:pPr>
        <w:pStyle w:val="a8"/>
        <w:ind w:left="360"/>
      </w:pPr>
      <w:r>
        <w:t xml:space="preserve">   </w:t>
      </w:r>
      <w:r>
        <w:rPr>
          <w:rFonts w:hint="eastAsia"/>
        </w:rPr>
        <w:t>常见的数据库库管理系统：</w:t>
      </w:r>
    </w:p>
    <w:p w14:paraId="4862AA6E" w14:textId="568DD85A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       Oracle</w:t>
      </w:r>
      <w:r>
        <w:t>（神喻）：甲骨文（最高！）</w:t>
      </w:r>
      <w:r w:rsidR="005B57DA">
        <w:t>;</w:t>
      </w:r>
      <w:r>
        <w:rPr>
          <w:rFonts w:hint="eastAsia"/>
        </w:rPr>
        <w:t>（价格贵）</w:t>
      </w:r>
    </w:p>
    <w:p w14:paraId="0C311D59" w14:textId="34EDD12E" w:rsidR="00307BE7" w:rsidRDefault="00307BE7" w:rsidP="00307BE7">
      <w:pPr>
        <w:pStyle w:val="a8"/>
        <w:ind w:leftChars="671" w:left="1409"/>
      </w:pPr>
      <w:r>
        <w:t>DB2:IBM</w:t>
      </w:r>
      <w:r w:rsidR="005B57DA">
        <w:t>;</w:t>
      </w:r>
      <w:r>
        <w:rPr>
          <w:rFonts w:hint="eastAsia"/>
        </w:rPr>
        <w:t>（处理海量的数据）</w:t>
      </w:r>
    </w:p>
    <w:p w14:paraId="533F9B93" w14:textId="6FAD9BB8" w:rsidR="00307BE7" w:rsidRDefault="00307BE7" w:rsidP="00307BE7">
      <w:pPr>
        <w:pStyle w:val="a8"/>
        <w:ind w:leftChars="671" w:left="1409"/>
      </w:pPr>
      <w:r>
        <w:t>SQL Server:</w:t>
      </w:r>
      <w:r>
        <w:t>微软</w:t>
      </w:r>
      <w:r w:rsidR="005B57DA">
        <w:t>;</w:t>
      </w:r>
      <w:r>
        <w:rPr>
          <w:rFonts w:hint="eastAsia"/>
        </w:rPr>
        <w:t>（只能安装到</w:t>
      </w:r>
      <w:r>
        <w:rPr>
          <w:rFonts w:hint="eastAsia"/>
        </w:rPr>
        <w:t>wwindows</w:t>
      </w:r>
      <w:r>
        <w:rPr>
          <w:rFonts w:hint="eastAsia"/>
        </w:rPr>
        <w:t>）</w:t>
      </w:r>
      <w:r>
        <w:tab/>
      </w:r>
    </w:p>
    <w:p w14:paraId="4A4031BD" w14:textId="7F3BEE04" w:rsidR="00307BE7" w:rsidRDefault="00307BE7" w:rsidP="00307BE7">
      <w:pPr>
        <w:pStyle w:val="a8"/>
        <w:ind w:leftChars="671" w:left="1409"/>
      </w:pPr>
      <w:r>
        <w:t>Sybase</w:t>
      </w:r>
      <w:r>
        <w:t>：赛尔斯</w:t>
      </w:r>
      <w:r w:rsidR="005B57DA">
        <w:t>;</w:t>
      </w:r>
    </w:p>
    <w:p w14:paraId="1BC1099C" w14:textId="295FBF7D" w:rsidR="00307BE7" w:rsidRDefault="00307BE7" w:rsidP="00307BE7">
      <w:pPr>
        <w:pStyle w:val="a8"/>
        <w:ind w:leftChars="671" w:left="1409"/>
      </w:pPr>
      <w:r>
        <w:t>MySQL:</w:t>
      </w:r>
      <w:r>
        <w:t>甲骨文</w:t>
      </w:r>
      <w:r w:rsidR="005B57DA">
        <w:t>;</w:t>
      </w:r>
    </w:p>
    <w:p w14:paraId="579A795E" w14:textId="77777777" w:rsidR="00307BE7" w:rsidRDefault="00307BE7" w:rsidP="00307BE7">
      <w:pPr>
        <w:pStyle w:val="a8"/>
        <w:ind w:leftChars="400" w:left="840"/>
      </w:pPr>
      <w:r>
        <w:rPr>
          <w:rFonts w:hint="eastAsia"/>
        </w:rPr>
        <w:t>关系型数据库主要有</w:t>
      </w:r>
      <w:r>
        <w:t xml:space="preserve"> MySQL</w:t>
      </w:r>
      <w:r>
        <w:t>、</w:t>
      </w:r>
      <w:r>
        <w:t xml:space="preserve"> Oracle</w:t>
      </w:r>
      <w:r>
        <w:t>、</w:t>
      </w:r>
      <w:r>
        <w:t xml:space="preserve"> DB2, Infomix</w:t>
      </w:r>
      <w:r>
        <w:t>、</w:t>
      </w:r>
      <w:r>
        <w:t xml:space="preserve"> SQL Server </w:t>
      </w:r>
      <w:r>
        <w:t>等数据库。</w:t>
      </w:r>
    </w:p>
    <w:p w14:paraId="5C2EE0DD" w14:textId="77777777" w:rsidR="00307BE7" w:rsidRDefault="00307BE7" w:rsidP="00307BE7">
      <w:pPr>
        <w:pStyle w:val="a8"/>
        <w:ind w:leftChars="400" w:left="840"/>
      </w:pPr>
      <w:r>
        <w:rPr>
          <w:rFonts w:hint="eastAsia"/>
        </w:rPr>
        <w:t>非关系型数据库主要有</w:t>
      </w:r>
      <w:r>
        <w:t xml:space="preserve"> NoSQL</w:t>
      </w:r>
      <w:r>
        <w:t>、</w:t>
      </w:r>
      <w:r>
        <w:t xml:space="preserve"> VoltDB </w:t>
      </w:r>
      <w:r>
        <w:t>等数据库。</w:t>
      </w:r>
    </w:p>
    <w:p w14:paraId="0D7576B3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SQL</w:t>
      </w:r>
      <w:r>
        <w:rPr>
          <w:rFonts w:hint="eastAsia"/>
        </w:rPr>
        <w:t>(</w:t>
      </w:r>
      <w:r>
        <w:t>Structure Query Language)</w:t>
      </w:r>
      <w:r>
        <w:rPr>
          <w:rFonts w:hint="eastAsia"/>
        </w:rPr>
        <w:t>结构化查询语言：专门用来和数据库通信的语言。</w:t>
      </w:r>
    </w:p>
    <w:p w14:paraId="6E576088" w14:textId="77777777" w:rsidR="00307BE7" w:rsidRDefault="00307BE7" w:rsidP="00307BE7">
      <w:pPr>
        <w:ind w:firstLine="420"/>
      </w:pPr>
      <w:r>
        <w:rPr>
          <w:rFonts w:hint="eastAsia"/>
        </w:rPr>
        <w:t>是某个特定数据库供应商转悠的语言，几乎所有的</w:t>
      </w:r>
      <w:r>
        <w:rPr>
          <w:rFonts w:hint="eastAsia"/>
        </w:rPr>
        <w:t>D</w:t>
      </w:r>
      <w:r>
        <w:t>BMS</w:t>
      </w:r>
      <w:r>
        <w:rPr>
          <w:rFonts w:hint="eastAsia"/>
        </w:rPr>
        <w:t>都支持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。</w:t>
      </w:r>
    </w:p>
    <w:p w14:paraId="291F2164" w14:textId="05BCC404" w:rsidR="00307BE7" w:rsidRDefault="00307BE7" w:rsidP="00307BE7">
      <w:pPr>
        <w:pStyle w:val="2"/>
      </w:pPr>
      <w:r>
        <w:rPr>
          <w:rFonts w:hint="eastAsia"/>
        </w:rPr>
        <w:t>数据库的特点</w:t>
      </w:r>
    </w:p>
    <w:p w14:paraId="2A50C708" w14:textId="35B88EA4" w:rsidR="00307BE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1</w:t>
      </w:r>
      <w:r>
        <w:rPr>
          <w:rFonts w:hint="eastAsia"/>
        </w:rPr>
        <w:t>、将数据放到表中，表在放到库中。</w:t>
      </w:r>
    </w:p>
    <w:p w14:paraId="77F03F3E" w14:textId="598F4787" w:rsidR="00307BE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2</w:t>
      </w:r>
      <w:r>
        <w:rPr>
          <w:rFonts w:hint="eastAsia"/>
        </w:rPr>
        <w:t>、一个数据库中可以有多个表，每个表都有一个名字，用来表示自己。表名具有唯一性。</w:t>
      </w:r>
    </w:p>
    <w:p w14:paraId="56B71659" w14:textId="7302EF2E" w:rsidR="00307BE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3</w:t>
      </w:r>
      <w:r>
        <w:rPr>
          <w:rFonts w:hint="eastAsia"/>
        </w:rPr>
        <w:t>、表具有一些特性，这些特性定义了数据在表中如何存储，类似</w:t>
      </w:r>
      <w:r>
        <w:rPr>
          <w:rFonts w:hint="eastAsia"/>
        </w:rPr>
        <w:t>java</w:t>
      </w:r>
      <w:r>
        <w:rPr>
          <w:rFonts w:hint="eastAsia"/>
        </w:rPr>
        <w:t>中“类”的设计。</w:t>
      </w:r>
    </w:p>
    <w:p w14:paraId="48E132AB" w14:textId="7B3616B7" w:rsidR="00307BE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4</w:t>
      </w:r>
      <w:r>
        <w:rPr>
          <w:rFonts w:hint="eastAsia"/>
        </w:rPr>
        <w:t>、表由列组成，也称之为字段。所有表都是由一个或多个列组成，每一列类似</w:t>
      </w:r>
      <w:r>
        <w:rPr>
          <w:rFonts w:hint="eastAsia"/>
        </w:rPr>
        <w:t>java</w:t>
      </w:r>
      <w:r>
        <w:rPr>
          <w:rFonts w:hint="eastAsia"/>
        </w:rPr>
        <w:t>中的属性。</w:t>
      </w:r>
    </w:p>
    <w:p w14:paraId="026197E7" w14:textId="7162325C" w:rsidR="00307BE7" w:rsidRPr="008B5A5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5</w:t>
      </w:r>
      <w:r>
        <w:rPr>
          <w:rFonts w:hint="eastAsia"/>
        </w:rPr>
        <w:t>、表中的数据是按行存储，每一行雷士</w:t>
      </w:r>
      <w:r>
        <w:rPr>
          <w:rFonts w:hint="eastAsia"/>
        </w:rPr>
        <w:t>java</w:t>
      </w:r>
      <w:r>
        <w:rPr>
          <w:rFonts w:hint="eastAsia"/>
        </w:rPr>
        <w:t>中的“对象”。</w:t>
      </w:r>
    </w:p>
    <w:p w14:paraId="750D1ADC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2CC4EA2" w14:textId="77777777" w:rsidR="00307BE7" w:rsidRDefault="00307BE7" w:rsidP="005420AD">
      <w:pPr>
        <w:ind w:firstLine="42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EF96BC" wp14:editId="6C769B10">
            <wp:extent cx="2604172" cy="178109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5357" cy="18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45D6" w14:textId="77777777" w:rsidR="00307BE7" w:rsidRDefault="00307BE7" w:rsidP="005420AD">
      <w:pPr>
        <w:ind w:firstLine="42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D279CE4" wp14:editId="13BA95D9">
            <wp:extent cx="2506177" cy="179699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1812" cy="18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0A4B" w14:textId="41A1E852" w:rsidR="00307BE7" w:rsidRDefault="00307BE7" w:rsidP="00307BE7">
      <w:pPr>
        <w:pStyle w:val="10"/>
        <w:rPr>
          <w:shd w:val="clear" w:color="auto" w:fill="FFFFFF"/>
        </w:rPr>
      </w:pPr>
      <w:r>
        <w:rPr>
          <w:rFonts w:hint="eastAsia"/>
          <w:shd w:val="clear" w:color="auto" w:fill="FFFFFF"/>
        </w:rPr>
        <w:t>MySQL</w:t>
      </w:r>
      <w:r>
        <w:rPr>
          <w:rFonts w:hint="eastAsia"/>
          <w:shd w:val="clear" w:color="auto" w:fill="FFFFFF"/>
        </w:rPr>
        <w:t>的版本</w:t>
      </w:r>
    </w:p>
    <w:p w14:paraId="2D1D9119" w14:textId="77777777" w:rsidR="005420AD" w:rsidRDefault="00307BE7" w:rsidP="004658AA">
      <w:pPr>
        <w:pStyle w:val="3"/>
        <w:ind w:firstLine="420"/>
        <w:rPr>
          <w:shd w:val="clear" w:color="auto" w:fill="FFFFFF"/>
        </w:rPr>
      </w:pPr>
      <w:r w:rsidRPr="00AD2EC3">
        <w:rPr>
          <w:rFonts w:hint="eastAsia"/>
          <w:shd w:val="clear" w:color="auto" w:fill="FFFFFF"/>
        </w:rPr>
        <w:t>MySQL</w:t>
      </w:r>
      <w:r>
        <w:rPr>
          <w:rFonts w:hint="eastAsia"/>
          <w:shd w:val="clear" w:color="auto" w:fill="FFFFFF"/>
        </w:rPr>
        <w:t>的类别</w:t>
      </w:r>
    </w:p>
    <w:p w14:paraId="032590DC" w14:textId="2F1E011D" w:rsidR="00307BE7" w:rsidRPr="005420AD" w:rsidRDefault="00307BE7" w:rsidP="005420AD">
      <w:pPr>
        <w:ind w:firstLine="420"/>
        <w:rPr>
          <w:shd w:val="clear" w:color="auto" w:fill="FFFFFF"/>
        </w:rPr>
      </w:pPr>
      <w:r w:rsidRPr="005420AD">
        <w:rPr>
          <w:rFonts w:ascii="Arial" w:hAnsi="Arial" w:cs="Arial"/>
          <w:color w:val="333333"/>
          <w:szCs w:val="21"/>
          <w:shd w:val="clear" w:color="auto" w:fill="FFFFFF"/>
        </w:rPr>
        <w:t>MySQL Community Server</w:t>
      </w:r>
      <w:r w:rsidRPr="005420AD">
        <w:rPr>
          <w:shd w:val="clear" w:color="auto" w:fill="FFFFFF"/>
        </w:rPr>
        <w:t>：社区版完全免费，</w:t>
      </w:r>
      <w:r w:rsidRPr="005420AD">
        <w:rPr>
          <w:shd w:val="clear" w:color="auto" w:fill="FFFFFF"/>
        </w:rPr>
        <w:t xml:space="preserve"> </w:t>
      </w:r>
      <w:r w:rsidRPr="005420AD">
        <w:rPr>
          <w:shd w:val="clear" w:color="auto" w:fill="FFFFFF"/>
        </w:rPr>
        <w:t>但是官方不提供技术支持．</w:t>
      </w:r>
    </w:p>
    <w:p w14:paraId="5332E79E" w14:textId="62544492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D2EC3">
        <w:rPr>
          <w:rFonts w:ascii="Arial" w:hAnsi="Arial" w:cs="Arial"/>
          <w:color w:val="333333"/>
          <w:szCs w:val="21"/>
          <w:shd w:val="clear" w:color="auto" w:fill="FFFFFF"/>
        </w:rPr>
        <w:t xml:space="preserve">MySQL </w:t>
      </w:r>
      <w:r>
        <w:rPr>
          <w:rFonts w:ascii="Arial" w:hAnsi="Arial" w:cs="Arial"/>
          <w:color w:val="333333"/>
          <w:szCs w:val="21"/>
          <w:shd w:val="clear" w:color="auto" w:fill="FFFFFF"/>
        </w:rPr>
        <w:t>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nterprise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 xml:space="preserve"> Server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：企业版能够为企业提供高性能的数据库应用，以及高稳定性的数据库系统，提供完整的数据库提交、回滚以及锁机制等功能，但是该版本收费，官方只提供电话支持。</w:t>
      </w:r>
    </w:p>
    <w:p w14:paraId="62EC6BDE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6AF8">
        <w:rPr>
          <w:rFonts w:ascii="Arial" w:hAnsi="Arial" w:cs="Arial"/>
          <w:color w:val="333333"/>
          <w:szCs w:val="21"/>
          <w:shd w:val="clear" w:color="auto" w:fill="FFFFFF"/>
        </w:rPr>
        <w:t xml:space="preserve">MySQL Cluster </w:t>
      </w:r>
      <w:r w:rsidRPr="00206AF8">
        <w:rPr>
          <w:rFonts w:ascii="Arial" w:hAnsi="Arial" w:cs="Arial" w:hint="eastAsia"/>
          <w:color w:val="333333"/>
          <w:szCs w:val="21"/>
          <w:shd w:val="clear" w:color="auto" w:fill="FFFFFF"/>
        </w:rPr>
        <w:t>主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要</w:t>
      </w:r>
      <w:r w:rsidRPr="00206AF8">
        <w:rPr>
          <w:rFonts w:ascii="Arial" w:hAnsi="Arial" w:cs="Arial" w:hint="eastAsia"/>
          <w:color w:val="333333"/>
          <w:szCs w:val="21"/>
          <w:shd w:val="clear" w:color="auto" w:fill="FFFFFF"/>
        </w:rPr>
        <w:t>用于建立数据库集群服务器，需要在以上两个版本的基础上使用。</w:t>
      </w:r>
    </w:p>
    <w:p w14:paraId="3B59294A" w14:textId="77777777" w:rsidR="005420AD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版本命名规则</w:t>
      </w:r>
    </w:p>
    <w:p w14:paraId="6465975B" w14:textId="6691C95B" w:rsidR="00307BE7" w:rsidRPr="005420AD" w:rsidRDefault="00307BE7" w:rsidP="005420AD">
      <w:pPr>
        <w:ind w:firstLine="420"/>
        <w:rPr>
          <w:shd w:val="clear" w:color="auto" w:fill="FFFFFF"/>
        </w:rPr>
      </w:pPr>
      <w:r w:rsidRPr="005420AD">
        <w:rPr>
          <w:shd w:val="clear" w:color="auto" w:fill="FFFFFF"/>
        </w:rPr>
        <w:t xml:space="preserve">MySQL </w:t>
      </w:r>
      <w:r w:rsidRPr="005420AD">
        <w:rPr>
          <w:shd w:val="clear" w:color="auto" w:fill="FFFFFF"/>
        </w:rPr>
        <w:t>的命名机制由</w:t>
      </w:r>
      <w:r w:rsidRPr="005420AD">
        <w:rPr>
          <w:shd w:val="clear" w:color="auto" w:fill="FFFFFF"/>
        </w:rPr>
        <w:t xml:space="preserve"> 3 </w:t>
      </w:r>
      <w:r w:rsidRPr="005420AD">
        <w:rPr>
          <w:shd w:val="clear" w:color="auto" w:fill="FFFFFF"/>
        </w:rPr>
        <w:t>个数字组成，</w:t>
      </w:r>
      <w:r w:rsidRPr="005420AD">
        <w:rPr>
          <w:shd w:val="clear" w:color="auto" w:fill="FFFFFF"/>
        </w:rPr>
        <w:t xml:space="preserve"> </w:t>
      </w:r>
      <w:r w:rsidRPr="005420AD">
        <w:rPr>
          <w:shd w:val="clear" w:color="auto" w:fill="FFFFFF"/>
        </w:rPr>
        <w:t>例如：</w:t>
      </w:r>
      <w:r w:rsidRPr="005420AD">
        <w:rPr>
          <w:shd w:val="clear" w:color="auto" w:fill="FFFFFF"/>
        </w:rPr>
        <w:t xml:space="preserve"> MySQL-5.6.15</w:t>
      </w:r>
    </w:p>
    <w:p w14:paraId="286C79FE" w14:textId="0D9BA629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D2EC3">
        <w:rPr>
          <w:rFonts w:ascii="Arial" w:hAnsi="Arial" w:cs="Arial" w:hint="eastAsia"/>
          <w:color w:val="333333"/>
          <w:szCs w:val="21"/>
          <w:shd w:val="clear" w:color="auto" w:fill="FFFFFF"/>
        </w:rPr>
        <w:t>第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个数字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是主版本号，用于描述文件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格式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，表示所有版本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的发行版都有相同的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文件格式。</w:t>
      </w:r>
    </w:p>
    <w:p w14:paraId="6490C962" w14:textId="16033748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第二个数字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是发行级别，他与主版本号组合在一起构成了发行序列号。</w:t>
      </w:r>
    </w:p>
    <w:p w14:paraId="218A92B7" w14:textId="7DD52115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个数字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是发行系列的版本号</w:t>
      </w:r>
      <w:r w:rsidR="00C704FB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5C2B2F5A" w14:textId="7E0A1D1C" w:rsidR="00307BE7" w:rsidRDefault="00307BE7" w:rsidP="00307BE7"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ysql</w:t>
      </w:r>
      <w:r>
        <w:rPr>
          <w:rFonts w:hint="eastAsia"/>
          <w:shd w:val="clear" w:color="auto" w:fill="FFFFFF"/>
        </w:rPr>
        <w:t>的文件的安装和配置</w:t>
      </w:r>
    </w:p>
    <w:p w14:paraId="2C4B275E" w14:textId="0BDAC20C" w:rsidR="00307BE7" w:rsidRPr="001E1AF2" w:rsidRDefault="00307BE7" w:rsidP="00A866B3">
      <w:pPr>
        <w:pStyle w:val="2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的安装</w:t>
      </w:r>
    </w:p>
    <w:p w14:paraId="5A32040F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注意点：安装的文件路径不能有中文。</w:t>
      </w:r>
    </w:p>
    <w:p w14:paraId="54BF8FC8" w14:textId="77777777" w:rsidR="00A866B3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卸载</w:t>
      </w:r>
      <w:r>
        <w:rPr>
          <w:rFonts w:hint="eastAsia"/>
          <w:shd w:val="clear" w:color="auto" w:fill="FFFFFF"/>
        </w:rPr>
        <w:t>mysql</w:t>
      </w:r>
    </w:p>
    <w:p w14:paraId="53935793" w14:textId="77777777" w:rsidR="00A866B3" w:rsidRPr="00A866B3" w:rsidRDefault="00307BE7" w:rsidP="00A866B3">
      <w:pPr>
        <w:ind w:firstLine="420"/>
        <w:rPr>
          <w:shd w:val="clear" w:color="auto" w:fill="FFFFFF"/>
        </w:rPr>
      </w:pPr>
      <w:r w:rsidRPr="00A866B3">
        <w:rPr>
          <w:shd w:val="clear" w:color="auto" w:fill="FFFFFF"/>
        </w:rPr>
        <w:t>1</w:t>
      </w:r>
      <w:r w:rsidRPr="00A866B3">
        <w:rPr>
          <w:rFonts w:hint="eastAsia"/>
          <w:shd w:val="clear" w:color="auto" w:fill="FFFFFF"/>
        </w:rPr>
        <w:t>、</w:t>
      </w:r>
      <w:r w:rsidRPr="00A866B3">
        <w:rPr>
          <w:shd w:val="clear" w:color="auto" w:fill="FFFFFF"/>
        </w:rPr>
        <w:t>停止</w:t>
      </w:r>
      <w:r w:rsidRPr="00A866B3">
        <w:rPr>
          <w:shd w:val="clear" w:color="auto" w:fill="FFFFFF"/>
        </w:rPr>
        <w:t>MySQL</w:t>
      </w:r>
      <w:r w:rsidRPr="00A866B3">
        <w:rPr>
          <w:rFonts w:hint="eastAsia"/>
          <w:shd w:val="clear" w:color="auto" w:fill="FFFFFF"/>
        </w:rPr>
        <w:t>。</w:t>
      </w:r>
    </w:p>
    <w:p w14:paraId="5E941F91" w14:textId="77777777" w:rsidR="00A866B3" w:rsidRPr="00A866B3" w:rsidRDefault="00307BE7" w:rsidP="00A866B3">
      <w:pPr>
        <w:ind w:firstLine="420"/>
        <w:rPr>
          <w:shd w:val="clear" w:color="auto" w:fill="FFFFFF"/>
        </w:rPr>
      </w:pPr>
      <w:r w:rsidRPr="00A866B3">
        <w:rPr>
          <w:shd w:val="clear" w:color="auto" w:fill="FFFFFF"/>
        </w:rPr>
        <w:t>2</w:t>
      </w:r>
      <w:r w:rsidRPr="00A866B3">
        <w:rPr>
          <w:rFonts w:hint="eastAsia"/>
          <w:shd w:val="clear" w:color="auto" w:fill="FFFFFF"/>
        </w:rPr>
        <w:t>、</w:t>
      </w:r>
      <w:r w:rsidRPr="00A866B3">
        <w:rPr>
          <w:shd w:val="clear" w:color="auto" w:fill="FFFFFF"/>
        </w:rPr>
        <w:t>添加删除程序中卸载</w:t>
      </w:r>
      <w:r w:rsidRPr="00A866B3">
        <w:rPr>
          <w:shd w:val="clear" w:color="auto" w:fill="FFFFFF"/>
        </w:rPr>
        <w:t>MySQL</w:t>
      </w:r>
    </w:p>
    <w:p w14:paraId="1D5410BF" w14:textId="77777777" w:rsidR="00A866B3" w:rsidRPr="00A866B3" w:rsidRDefault="00307BE7" w:rsidP="00A866B3">
      <w:pPr>
        <w:ind w:firstLine="420"/>
        <w:rPr>
          <w:shd w:val="clear" w:color="auto" w:fill="FFFFFF"/>
        </w:rPr>
      </w:pPr>
      <w:r w:rsidRPr="00A866B3">
        <w:rPr>
          <w:shd w:val="clear" w:color="auto" w:fill="FFFFFF"/>
        </w:rPr>
        <w:t>3</w:t>
      </w:r>
      <w:r w:rsidRPr="00A866B3">
        <w:rPr>
          <w:rFonts w:hint="eastAsia"/>
          <w:shd w:val="clear" w:color="auto" w:fill="FFFFFF"/>
        </w:rPr>
        <w:t>、</w:t>
      </w:r>
      <w:r w:rsidRPr="00A866B3">
        <w:rPr>
          <w:shd w:val="clear" w:color="auto" w:fill="FFFFFF"/>
        </w:rPr>
        <w:t>到安装目录删除</w:t>
      </w:r>
      <w:r w:rsidRPr="00A866B3">
        <w:rPr>
          <w:shd w:val="clear" w:color="auto" w:fill="FFFFFF"/>
        </w:rPr>
        <w:t>MySQL</w:t>
      </w:r>
    </w:p>
    <w:p w14:paraId="1315CE4E" w14:textId="78F26E58" w:rsidR="00A866B3" w:rsidRDefault="00A866B3" w:rsidP="00A866B3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07BE7" w:rsidRPr="00A866B3">
        <w:rPr>
          <w:shd w:val="clear" w:color="auto" w:fill="FFFFFF"/>
        </w:rPr>
        <w:t>删除：</w:t>
      </w:r>
    </w:p>
    <w:p w14:paraId="782CAC88" w14:textId="389D6825" w:rsidR="00A866B3" w:rsidRPr="00A866B3" w:rsidRDefault="00A866B3" w:rsidP="00A866B3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A866B3">
        <w:rPr>
          <w:shd w:val="clear" w:color="auto" w:fill="FFFFFF"/>
        </w:rPr>
        <w:t>C:\Documents and Settings\All Users\Application Data\MySQL</w:t>
      </w:r>
    </w:p>
    <w:p w14:paraId="09977B64" w14:textId="09B11C33" w:rsidR="00A866B3" w:rsidRDefault="00A866B3" w:rsidP="00A866B3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A866B3">
        <w:rPr>
          <w:shd w:val="clear" w:color="auto" w:fill="FFFFFF"/>
        </w:rPr>
        <w:t>C</w:t>
      </w:r>
      <w:r w:rsidR="00307BE7" w:rsidRPr="00A866B3">
        <w:rPr>
          <w:shd w:val="clear" w:color="auto" w:fill="FFFFFF"/>
        </w:rPr>
        <w:t>：</w:t>
      </w:r>
      <w:r w:rsidR="00307BE7" w:rsidRPr="00A866B3">
        <w:rPr>
          <w:shd w:val="clear" w:color="auto" w:fill="FFFFFF"/>
        </w:rPr>
        <w:t>\ProgramData\MySQL</w:t>
      </w:r>
    </w:p>
    <w:p w14:paraId="0123C4B2" w14:textId="3E16C529" w:rsidR="00307BE7" w:rsidRPr="00A866B3" w:rsidRDefault="00E04C42" w:rsidP="00A866B3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307BE7" w:rsidRPr="006C3422">
        <w:rPr>
          <w:rFonts w:ascii="Arial" w:hAnsi="Arial" w:cs="Arial"/>
          <w:color w:val="333333"/>
          <w:szCs w:val="21"/>
          <w:shd w:val="clear" w:color="auto" w:fill="FFFFFF"/>
        </w:rPr>
        <w:t>查看注册表：</w:t>
      </w:r>
    </w:p>
    <w:p w14:paraId="543D8767" w14:textId="77777777" w:rsidR="00307BE7" w:rsidRPr="006C342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cmd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输入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regedit</w:t>
      </w:r>
    </w:p>
    <w:p w14:paraId="578050BC" w14:textId="77777777" w:rsidR="00307BE7" w:rsidRPr="006C342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HKEY LOCAL MACHINE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SYSTEM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CurrentControlSet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Services</w:t>
      </w:r>
    </w:p>
    <w:p w14:paraId="70A62B30" w14:textId="77777777" w:rsidR="00307BE7" w:rsidRPr="006C342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HKEY LOCAL MACHINE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SYSTEM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ControlSet001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Services</w:t>
      </w:r>
    </w:p>
    <w:p w14:paraId="31D3CA0C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HKEY LOCAL MACHINE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SYSTEM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ControlSet002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Services</w:t>
      </w:r>
    </w:p>
    <w:p w14:paraId="24FB00B5" w14:textId="1766FA57" w:rsidR="00307BE7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安装后的文件</w:t>
      </w:r>
    </w:p>
    <w:p w14:paraId="4C56EB22" w14:textId="649E91A0" w:rsidR="00307BE7" w:rsidRPr="00711036" w:rsidRDefault="00815499" w:rsidP="00815499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0111C2">
        <w:rPr>
          <w:shd w:val="clear" w:color="auto" w:fill="FFFFFF"/>
        </w:rPr>
        <w:t>1.MysQL</w:t>
      </w:r>
      <w:r w:rsidR="00307BE7" w:rsidRPr="000111C2">
        <w:rPr>
          <w:shd w:val="clear" w:color="auto" w:fill="FFFFFF"/>
        </w:rPr>
        <w:t>安装成功后会在两个目录中存储文件：</w:t>
      </w:r>
    </w:p>
    <w:p w14:paraId="3D8746DA" w14:textId="77777777" w:rsidR="00307BE7" w:rsidRPr="000111C2" w:rsidRDefault="00307BE7" w:rsidP="00307BE7">
      <w:pPr>
        <w:ind w:leftChars="100" w:left="210"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&gt;D: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 Filea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 Server 5.1:DBMS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管理程序</w:t>
      </w:r>
    </w:p>
    <w:p w14:paraId="09B5E853" w14:textId="77777777" w:rsidR="00307BE7" w:rsidRPr="000111C2" w:rsidRDefault="00307BE7" w:rsidP="00307BE7">
      <w:pPr>
        <w:ind w:leftChars="100" w:left="210"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&gt;C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ProgramData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MysQL 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 Server 5.1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data:DBMs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数据库文件（卸载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时不会删除这个目录，需要自己手动删除）</w:t>
      </w:r>
    </w:p>
    <w:p w14:paraId="229E6470" w14:textId="77777777" w:rsidR="00307BE7" w:rsidRPr="000111C2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2.MysQL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重要文件</w:t>
      </w:r>
    </w:p>
    <w:p w14:paraId="317FDD94" w14:textId="77777777" w:rsidR="00307BE7" w:rsidRPr="000111C2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&gt;D: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 File3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MySQIL Server 5.1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myaql.exe: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客户端程序，用来操作服务器。但必须保证服务器已开启才能连接上！</w:t>
      </w:r>
    </w:p>
    <w:p w14:paraId="116435C9" w14:textId="77777777" w:rsidR="00307BE7" w:rsidRPr="000111C2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&gt;D: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 Files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 Server 5.1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mysqld.exe: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服务器程序，必须先启动它，客户端才能连接上服务器。</w:t>
      </w:r>
    </w:p>
    <w:p w14:paraId="4C700A47" w14:textId="77777777" w:rsidR="00307BE7" w:rsidRPr="000111C2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&gt;D: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 Files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 Server 5.1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my.ini: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服务器配置文件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（里面的默认端口为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>
        <w:rPr>
          <w:rFonts w:ascii="Arial" w:hAnsi="Arial" w:cs="Arial"/>
          <w:color w:val="333333"/>
          <w:szCs w:val="21"/>
          <w:shd w:val="clear" w:color="auto" w:fill="FFFFFF"/>
        </w:rPr>
        <w:t>306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，如没有必要不要修改）</w:t>
      </w:r>
    </w:p>
    <w:p w14:paraId="014730B8" w14:textId="77777777" w:rsidR="00307BE7" w:rsidRPr="000111C2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3.C:PTOgramData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 Server 5:1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dataL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（隐藏目录，都是数据库，一个文件夹都是一个数据库，里面的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是表。</w:t>
      </w:r>
      <w:r w:rsidRPr="000111C2">
        <w:rPr>
          <w:rFonts w:ascii="Arial" w:hAnsi="Arial" w:cs="Arial" w:hint="eastAsia"/>
          <w:color w:val="333333"/>
          <w:szCs w:val="21"/>
          <w:shd w:val="clear" w:color="auto" w:fill="FFFFFF"/>
        </w:rPr>
        <w:t>该目录下的每个目录表示一个数据库，例如该目录下有一个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目录，那么说明你的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DBMS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中有一个名为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database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2324BE0A" w14:textId="77777777" w:rsidR="00307BE7" w:rsidRPr="000111C2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在某个数据库目录下会有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0~N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个扩展名为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frm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的文件，每个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frm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文件表示一个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table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。你不要用文本编辑器打开它，它是由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DBMS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来读写的！</w:t>
      </w:r>
    </w:p>
    <w:p w14:paraId="539B4C24" w14:textId="5050FE47" w:rsidR="00307BE7" w:rsidRPr="000111C2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4.my.ini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最为重要的配置文件</w:t>
      </w:r>
      <w:r w:rsidRPr="000111C2">
        <w:rPr>
          <w:rFonts w:ascii="Arial" w:hAnsi="Arial" w:cs="Arial" w:hint="eastAsia"/>
          <w:color w:val="333333"/>
          <w:szCs w:val="21"/>
          <w:shd w:val="clear" w:color="auto" w:fill="FFFFFF"/>
        </w:rPr>
        <w:t>配置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的端口：默认为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3306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，没有必要去修改它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07C4E380" w14:textId="77777777" w:rsidR="00307BE7" w:rsidRPr="000111C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配置字符编码：</w:t>
      </w:r>
    </w:p>
    <w:p w14:paraId="27585C33" w14:textId="77777777" w:rsidR="00307BE7" w:rsidRPr="000111C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*[client]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下配置客户端编码：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default-character-set=gbk</w:t>
      </w:r>
    </w:p>
    <w:p w14:paraId="03D5DAEF" w14:textId="77777777" w:rsidR="00307BE7" w:rsidRPr="000111C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*[my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d]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下配置服务器编码：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character-set-server=utf8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配置</w:t>
      </w:r>
      <w:r w:rsidRPr="000111C2">
        <w:rPr>
          <w:rFonts w:ascii="Arial" w:hAnsi="Arial" w:cs="Arial" w:hint="eastAsia"/>
          <w:color w:val="333333"/>
          <w:szCs w:val="21"/>
          <w:shd w:val="clear" w:color="auto" w:fill="FFFFFF"/>
        </w:rPr>
        <w:t>二进制数据大小上限：</w:t>
      </w:r>
    </w:p>
    <w:p w14:paraId="3E3CC476" w14:textId="77777777" w:rsidR="00307BE7" w:rsidRPr="000111C2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*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在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[my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d]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下配置：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maxallowed packet=8M</w:t>
      </w:r>
    </w:p>
    <w:p w14:paraId="3C49C134" w14:textId="77777777" w:rsidR="00307BE7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C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ProgramData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MysQLServer 5.5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data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目录下：有一个目录就有一个数据库！！！</w:t>
      </w:r>
      <w:r w:rsidRPr="000111C2">
        <w:rPr>
          <w:rFonts w:ascii="Arial" w:hAnsi="Arial" w:cs="Arial" w:hint="eastAsia"/>
          <w:color w:val="333333"/>
          <w:szCs w:val="21"/>
          <w:shd w:val="clear" w:color="auto" w:fill="FFFFFF"/>
        </w:rPr>
        <w:t>每个数据库目录下，有一个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frm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文件，就说明有一张表！</w:t>
      </w:r>
    </w:p>
    <w:p w14:paraId="7485B5AA" w14:textId="167ADC82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</w:t>
      </w:r>
    </w:p>
    <w:p w14:paraId="4897296D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A1D1F60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A498B79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278ACD8" w14:textId="2CD08519" w:rsidR="00307BE7" w:rsidRDefault="00307BE7" w:rsidP="00307BE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M</w:t>
      </w:r>
      <w:r>
        <w:rPr>
          <w:shd w:val="clear" w:color="auto" w:fill="FFFFFF"/>
        </w:rPr>
        <w:t>YSQL</w:t>
      </w:r>
      <w:r>
        <w:rPr>
          <w:rFonts w:hint="eastAsia"/>
          <w:shd w:val="clear" w:color="auto" w:fill="FFFFFF"/>
        </w:rPr>
        <w:t>启动和登陆</w:t>
      </w:r>
    </w:p>
    <w:p w14:paraId="1A8BDF78" w14:textId="77777777" w:rsidR="00307BE7" w:rsidRPr="00796251" w:rsidRDefault="00307BE7" w:rsidP="00307BE7">
      <w:pPr>
        <w:ind w:firstLine="420"/>
      </w:pPr>
      <w:r>
        <w:rPr>
          <w:rFonts w:hint="eastAsia"/>
        </w:rPr>
        <w:t>客户端可以通过命令行或者图形化界面登陆数据库。</w:t>
      </w:r>
    </w:p>
    <w:p w14:paraId="0308C1F5" w14:textId="0D8FA6E2" w:rsidR="00307BE7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服务器操作（该操作必须在管理员模式下）</w:t>
      </w:r>
    </w:p>
    <w:p w14:paraId="020592CC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1.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开启服务器（必须保证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为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windows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服务）：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net start mys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2ADD57D5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查看进程表中是否存在：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mysql.exe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进程（存在）</w:t>
      </w:r>
    </w:p>
    <w:p w14:paraId="087F47F1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start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+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服务器名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start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80</w:t>
      </w:r>
    </w:p>
    <w:p w14:paraId="15F791EA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2.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关闭服务器（必须保证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为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windows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服务）：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net stop mysql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55A57BAC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查看进程表中是否存在：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mysql.exe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进程不存在</w:t>
      </w:r>
      <w:r w:rsidRPr="00C702F8">
        <w:rPr>
          <w:rFonts w:ascii="Arial" w:hAnsi="Arial" w:cs="Arial" w:hint="eastAsia"/>
          <w:color w:val="333333"/>
          <w:szCs w:val="21"/>
          <w:shd w:val="clear" w:color="auto" w:fill="FFFFFF"/>
        </w:rPr>
        <w:t>客户登操作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cmd</w:t>
      </w:r>
    </w:p>
    <w:p w14:paraId="48866221" w14:textId="6730FA95" w:rsidR="00307BE7" w:rsidRDefault="006227C0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3</w:t>
      </w:r>
      <w:r w:rsidR="00BE661F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登录服务器：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-uroot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-p123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-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hlocalhost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P 3306 </w:t>
      </w:r>
    </w:p>
    <w:p w14:paraId="666F745D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-h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主机名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-</w:t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端口号】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-u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用户名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-p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密码（括号可选）</w:t>
      </w:r>
    </w:p>
    <w:p w14:paraId="5CCFEE99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&gt;-u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：后面跟随用户名</w:t>
      </w:r>
    </w:p>
    <w:p w14:paraId="3001431E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&gt;-p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：后面跟随密码</w:t>
      </w:r>
    </w:p>
    <w:p w14:paraId="3B78A014" w14:textId="7777777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&gt;-h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：后面跟随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127.0.01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给出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地址</w:t>
      </w:r>
    </w:p>
    <w:p w14:paraId="1DA1F25D" w14:textId="7777777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-P 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端口号</w:t>
      </w:r>
    </w:p>
    <w:p w14:paraId="4C4DD7EA" w14:textId="726C3374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通过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文件下的</w:t>
      </w:r>
      <w:r w:rsidRPr="00B01E5F">
        <w:rPr>
          <w:rFonts w:ascii="Arial" w:hAnsi="Arial" w:cs="Arial"/>
          <w:color w:val="333333"/>
          <w:szCs w:val="21"/>
          <w:shd w:val="clear" w:color="auto" w:fill="FFFFFF"/>
        </w:rPr>
        <w:t>MySQL 8.0 Command Line Client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登录，但该方式只支持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root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用户。</w:t>
      </w:r>
    </w:p>
    <w:p w14:paraId="6160FEE0" w14:textId="6ECD5CFF" w:rsidR="00307BE7" w:rsidRDefault="00A2191E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 w:rsidR="00962F38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退出服务器：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exit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或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quit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或者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ctrl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+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c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611ED388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</w:p>
    <w:p w14:paraId="76A5E16B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54C5BDFB" w14:textId="3D6B72D1" w:rsidR="00307BE7" w:rsidRDefault="00307BE7" w:rsidP="00EB2EA2">
      <w:pPr>
        <w:pStyle w:val="10"/>
        <w:rPr>
          <w:shd w:val="clear" w:color="auto" w:fill="FFFFFF"/>
        </w:rPr>
      </w:pPr>
      <w:r w:rsidRPr="00C702F8">
        <w:rPr>
          <w:shd w:val="clear" w:color="auto" w:fill="FFFFFF"/>
        </w:rPr>
        <w:t>SQL</w:t>
      </w:r>
      <w:r>
        <w:rPr>
          <w:rFonts w:hint="eastAsia"/>
          <w:shd w:val="clear" w:color="auto" w:fill="FFFFFF"/>
        </w:rPr>
        <w:t>语言</w:t>
      </w:r>
    </w:p>
    <w:p w14:paraId="5E209DC8" w14:textId="28A48F28" w:rsidR="00543BB5" w:rsidRPr="00543BB5" w:rsidRDefault="00543BB5" w:rsidP="00543BB5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语言</w:t>
      </w:r>
    </w:p>
    <w:p w14:paraId="4116269E" w14:textId="3FE24605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：结构化查询语言（</w:t>
      </w:r>
      <w:r>
        <w:rPr>
          <w:shd w:val="clear" w:color="auto" w:fill="FFFFFF"/>
        </w:rPr>
        <w:t>Structured</w:t>
      </w:r>
      <w:bookmarkStart w:id="0" w:name="OLE_LINK1"/>
      <w:bookmarkStart w:id="1" w:name="OLE_LINK2"/>
      <w:r>
        <w:rPr>
          <w:shd w:val="clear" w:color="auto" w:fill="FFFFFF"/>
        </w:rPr>
        <w:t xml:space="preserve"> Query </w:t>
      </w:r>
      <w:bookmarkEnd w:id="0"/>
      <w:bookmarkEnd w:id="1"/>
      <w:r>
        <w:rPr>
          <w:shd w:val="clear" w:color="auto" w:fill="FFFFFF"/>
        </w:rPr>
        <w:t>Language</w:t>
      </w:r>
      <w:r w:rsidRPr="00C702F8">
        <w:rPr>
          <w:shd w:val="clear" w:color="auto" w:fill="FFFFFF"/>
        </w:rPr>
        <w:t>)</w:t>
      </w:r>
    </w:p>
    <w:p w14:paraId="09D44C79" w14:textId="640C8ABC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 w:rsidRPr="00C702F8">
        <w:rPr>
          <w:shd w:val="clear" w:color="auto" w:fill="FFFFFF"/>
        </w:rPr>
        <w:t>S</w:t>
      </w:r>
      <w:r>
        <w:rPr>
          <w:shd w:val="clear" w:color="auto" w:fill="FFFFFF"/>
        </w:rPr>
        <w:t>QL</w:t>
      </w:r>
      <w:r w:rsidRPr="00C702F8">
        <w:rPr>
          <w:shd w:val="clear" w:color="auto" w:fill="FFFFFF"/>
        </w:rPr>
        <w:t>的作用：客户端使用</w:t>
      </w:r>
      <w:r w:rsidRPr="00C702F8">
        <w:rPr>
          <w:shd w:val="clear" w:color="auto" w:fill="FFFFFF"/>
        </w:rPr>
        <w:t>SQL</w:t>
      </w:r>
      <w:r w:rsidRPr="00C702F8">
        <w:rPr>
          <w:shd w:val="clear" w:color="auto" w:fill="FFFFFF"/>
        </w:rPr>
        <w:t>来操作服务器。</w:t>
      </w:r>
    </w:p>
    <w:p w14:paraId="308685F7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 w:hint="eastAsia"/>
          <w:color w:val="333333"/>
          <w:szCs w:val="21"/>
          <w:shd w:val="clear" w:color="auto" w:fill="FFFFFF"/>
        </w:rPr>
        <w:t>启动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mysql.exe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，连接服务器后，就可以使用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来操作服务器了。</w:t>
      </w:r>
    </w:p>
    <w:p w14:paraId="33CE1D90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将来会使用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程序连接服务器，然后使用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来操作服务器。</w:t>
      </w:r>
    </w:p>
    <w:p w14:paraId="0550E612" w14:textId="5A772042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标准（例如</w:t>
      </w:r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99</w:t>
      </w:r>
      <w:r w:rsidRPr="00C702F8">
        <w:rPr>
          <w:shd w:val="clear" w:color="auto" w:fill="FFFFFF"/>
        </w:rPr>
        <w:t>，即</w:t>
      </w:r>
      <w:r w:rsidRPr="00C702F8">
        <w:rPr>
          <w:shd w:val="clear" w:color="auto" w:fill="FFFFFF"/>
        </w:rPr>
        <w:t>1999</w:t>
      </w:r>
      <w:r w:rsidRPr="00C702F8">
        <w:rPr>
          <w:shd w:val="clear" w:color="auto" w:fill="FFFFFF"/>
        </w:rPr>
        <w:t>年制定的标准）</w:t>
      </w:r>
      <w:r>
        <w:rPr>
          <w:rFonts w:hint="eastAsia"/>
          <w:shd w:val="clear" w:color="auto" w:fill="FFFFFF"/>
        </w:rPr>
        <w:t>。</w:t>
      </w:r>
    </w:p>
    <w:p w14:paraId="0B970254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由国际标准化组织（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SO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）制定的，对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DBM</w:t>
      </w:r>
      <w:r>
        <w:rPr>
          <w:rFonts w:ascii="Arial" w:hAnsi="Arial" w:cs="Arial"/>
          <w:color w:val="333333"/>
          <w:szCs w:val="21"/>
          <w:shd w:val="clear" w:color="auto" w:fill="FFFFFF"/>
        </w:rPr>
        <w:t>S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的统一操作方式（例如相同的语句可以操作：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oracle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等）。</w:t>
      </w:r>
    </w:p>
    <w:p w14:paraId="3B41166D" w14:textId="2EC15449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方言</w:t>
      </w:r>
    </w:p>
    <w:p w14:paraId="4B061921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 w:hint="eastAsia"/>
          <w:color w:val="333333"/>
          <w:szCs w:val="21"/>
          <w:shd w:val="clear" w:color="auto" w:fill="FFFFFF"/>
        </w:rPr>
        <w:t>某种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DEMS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不只会支持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标准，而且还会有一些自己独有的语法，这就称之为方言！例如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limit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语句只在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中可以使用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43FEF668" w14:textId="4EE83E01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shd w:val="clear" w:color="auto" w:fill="FFFFFF"/>
        </w:rPr>
        <w:lastRenderedPageBreak/>
        <w:t>SQL</w:t>
      </w:r>
      <w:r w:rsidRPr="00C702F8">
        <w:rPr>
          <w:shd w:val="clear" w:color="auto" w:fill="FFFFFF"/>
        </w:rPr>
        <w:t>语法</w:t>
      </w:r>
      <w:r>
        <w:rPr>
          <w:rFonts w:hint="eastAsia"/>
          <w:shd w:val="clear" w:color="auto" w:fill="FFFFFF"/>
        </w:rPr>
        <w:t>规则</w:t>
      </w:r>
    </w:p>
    <w:p w14:paraId="273FD172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1.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语句可以在单行或多行书写，以分号结尾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5652B7D6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2.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可使用空格和缩进来增强语句的可读性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E637A23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3.MySQL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不区别大小写，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但建议关键字大写，表名，列名小写。</w:t>
      </w:r>
    </w:p>
    <w:p w14:paraId="0951720D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注释：</w:t>
      </w:r>
    </w:p>
    <w:p w14:paraId="14910E54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单行注释：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#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注释文字</w:t>
      </w:r>
    </w:p>
    <w:p w14:paraId="1BDF696F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单行注释：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--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注释文字</w:t>
      </w:r>
    </w:p>
    <w:p w14:paraId="64DC94A6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多行注释：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*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注释文字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*/</w:t>
      </w:r>
    </w:p>
    <w:p w14:paraId="7D3F8F86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中是不区分字符和字符串的。</w:t>
      </w:r>
    </w:p>
    <w:p w14:paraId="0A72051D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、查看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的版本：</w:t>
      </w:r>
    </w:p>
    <w:p w14:paraId="533ADFB5" w14:textId="766D37F8" w:rsidR="00307BE7" w:rsidRDefault="00307BE7" w:rsidP="00011DA9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SELECT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version(</w:t>
      </w: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14A5091C" w14:textId="23EB54A7" w:rsidR="00307BE7" w:rsidRDefault="00CF53D9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011DA9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status</w:t>
      </w:r>
    </w:p>
    <w:p w14:paraId="1A5B2F4C" w14:textId="248A5E88" w:rsidR="00307BE7" w:rsidRDefault="00307BE7" w:rsidP="00011DA9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Pr="005F688C">
        <w:rPr>
          <w:rFonts w:ascii="Arial" w:hAnsi="Arial" w:cs="Arial"/>
          <w:color w:val="333333"/>
          <w:szCs w:val="21"/>
          <w:shd w:val="clear" w:color="auto" w:fill="FFFFFF"/>
        </w:rPr>
        <w:t xml:space="preserve">mysql </w:t>
      </w:r>
      <w:r>
        <w:rPr>
          <w:rFonts w:ascii="Arial" w:hAnsi="Arial" w:cs="Arial"/>
          <w:color w:val="333333"/>
          <w:szCs w:val="21"/>
          <w:shd w:val="clear" w:color="auto" w:fill="FFFFFF"/>
        </w:rPr>
        <w:t>–-</w:t>
      </w:r>
      <w:r w:rsidRPr="005F688C">
        <w:rPr>
          <w:rFonts w:ascii="Arial" w:hAnsi="Arial" w:cs="Arial"/>
          <w:color w:val="333333"/>
          <w:szCs w:val="21"/>
          <w:shd w:val="clear" w:color="auto" w:fill="FFFFFF"/>
        </w:rPr>
        <w:t>version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（不登录的情况下）</w:t>
      </w:r>
    </w:p>
    <w:p w14:paraId="37322BF6" w14:textId="56C79A0D" w:rsidR="00307BE7" w:rsidRDefault="00307BE7" w:rsidP="00011DA9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mysql -V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（不登录的情况下）</w:t>
      </w:r>
    </w:p>
    <w:p w14:paraId="1ACD3C6F" w14:textId="77777777" w:rsidR="00307BE7" w:rsidRPr="000463B5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E942D6A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59F131A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2AC8CE2" w14:textId="7158FC71" w:rsidR="00307BE7" w:rsidRPr="001D1718" w:rsidRDefault="00307BE7" w:rsidP="00EB2EA2">
      <w:pPr>
        <w:pStyle w:val="2"/>
      </w:pPr>
      <w:r w:rsidRPr="001D1718">
        <w:t>SQL</w:t>
      </w:r>
      <w:r w:rsidRPr="001D1718">
        <w:t>语句分类</w:t>
      </w:r>
    </w:p>
    <w:p w14:paraId="10A59C09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DDL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Data Definition Language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):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数据定义语言，用来定义数据库对象：库、表、列等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C5FC842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创建、删除、修改：库、表结构！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41924E4A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DML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Data Manipulation Language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):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数据操作语言，用来定义数据库记录（数据）：</w:t>
      </w:r>
      <w:r w:rsidRPr="00C702F8">
        <w:rPr>
          <w:rFonts w:ascii="Arial" w:hAnsi="Arial" w:cs="Arial" w:hint="eastAsia"/>
          <w:color w:val="333333"/>
          <w:szCs w:val="21"/>
          <w:shd w:val="clear" w:color="auto" w:fill="FFFFFF"/>
        </w:rPr>
        <w:t>地等节录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增、删、改：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24D23D35" w14:textId="77777777" w:rsidR="00307BE7" w:rsidRPr="00AB00B1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082E94E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DCL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Data Control Language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)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：数据控制语言，用来定义访问权限和安全级别：</w:t>
      </w:r>
    </w:p>
    <w:p w14:paraId="293D2104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DQLData Query Language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）：数据查询语言，用来查询记录（数据）。</w:t>
      </w:r>
    </w:p>
    <w:p w14:paraId="29285B77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事物查询语言。</w:t>
      </w:r>
    </w:p>
    <w:p w14:paraId="0C49A2E0" w14:textId="7777777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DDL: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数据库或表的结构操作</w:t>
      </w:r>
    </w:p>
    <w:p w14:paraId="7FFA1927" w14:textId="7777777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DML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：对表的记录进行更新（增、删、改）</w:t>
      </w:r>
    </w:p>
    <w:p w14:paraId="38A3ECB2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D</w:t>
      </w:r>
      <w:r>
        <w:rPr>
          <w:rFonts w:ascii="Arial" w:hAnsi="Arial" w:cs="Arial"/>
          <w:color w:val="333333"/>
          <w:szCs w:val="21"/>
          <w:shd w:val="clear" w:color="auto" w:fill="FFFFFF"/>
        </w:rPr>
        <w:t>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对包的记录的查询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难点</w:t>
      </w:r>
    </w:p>
    <w:p w14:paraId="69361630" w14:textId="6C18BCB5" w:rsidR="00307BE7" w:rsidRPr="00ED3C20" w:rsidRDefault="00307BE7" w:rsidP="00307BE7">
      <w:pPr>
        <w:pStyle w:val="2"/>
        <w:rPr>
          <w:shd w:val="clear" w:color="auto" w:fill="FFFFFF"/>
        </w:rPr>
      </w:pPr>
      <w:r w:rsidRPr="00ED3C20">
        <w:rPr>
          <w:shd w:val="clear" w:color="auto" w:fill="FFFFFF"/>
        </w:rPr>
        <w:t>数据类型（</w:t>
      </w:r>
      <w:r>
        <w:rPr>
          <w:rFonts w:hint="eastAsia"/>
          <w:shd w:val="clear" w:color="auto" w:fill="FFFFFF"/>
        </w:rPr>
        <w:t>创建表时指定</w:t>
      </w:r>
      <w:r w:rsidRPr="00ED3C20">
        <w:rPr>
          <w:shd w:val="clear" w:color="auto" w:fill="FFFFFF"/>
        </w:rPr>
        <w:t>列类型</w:t>
      </w:r>
      <w:r>
        <w:rPr>
          <w:rFonts w:hint="eastAsia"/>
          <w:shd w:val="clear" w:color="auto" w:fill="FFFFFF"/>
        </w:rPr>
        <w:t>）</w:t>
      </w:r>
    </w:p>
    <w:p w14:paraId="5AFE1869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int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：整型</w:t>
      </w:r>
    </w:p>
    <w:p w14:paraId="60FB6057" w14:textId="4E7DF6D2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doub</w:t>
      </w:r>
      <w:r>
        <w:rPr>
          <w:rFonts w:ascii="Arial" w:hAnsi="Arial" w:cs="Arial"/>
          <w:color w:val="333333"/>
          <w:szCs w:val="21"/>
          <w:shd w:val="clear" w:color="auto" w:fill="FFFFFF"/>
        </w:rPr>
        <w:t>le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：浮点型，例如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double(5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）表示最多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位，其中必须有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位小数，即最大值为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999.99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26ABCE89" w14:textId="3A90747E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decima</w:t>
      </w:r>
      <w:r>
        <w:rPr>
          <w:rFonts w:ascii="Arial" w:hAnsi="Arial" w:cs="Arial"/>
          <w:color w:val="333333"/>
          <w:szCs w:val="21"/>
          <w:shd w:val="clear" w:color="auto" w:fill="FFFFFF"/>
        </w:rPr>
        <w:t>l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：浮点型，在表单钱方面使用该类型，因为不会出现精度缺失问题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281F2AF3" w14:textId="590EF51C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char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：固定长度字符串类型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char(255)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数据不做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2</w:t>
      </w:r>
      <w:r>
        <w:rPr>
          <w:rFonts w:ascii="Arial" w:hAnsi="Arial" w:cs="Arial"/>
          <w:color w:val="333333"/>
          <w:szCs w:val="21"/>
          <w:shd w:val="clear" w:color="auto" w:fill="FFFFFF"/>
        </w:rPr>
        <w:t>55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，则会补足到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55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长度，如果超过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55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长度，则会报错。</w:t>
      </w:r>
    </w:p>
    <w:p w14:paraId="4EBF6333" w14:textId="3D943C02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varchar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：可变长度字符串类型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varchar(65535)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zhangSan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原来数据的长度。</w:t>
      </w:r>
    </w:p>
    <w:p w14:paraId="1F4D7AD7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但是要专门一个字节要存储的多长。如果长度大于一个字节，要增加到两个字节。</w:t>
      </w:r>
    </w:p>
    <w:p w14:paraId="7A6E3F60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text(c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ob):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字符串类型：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独有的类型，可以存储超大的字符数据。</w:t>
      </w:r>
      <w:r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lob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为官方提供</w:t>
      </w:r>
    </w:p>
    <w:p w14:paraId="72824BB2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I</w:t>
      </w:r>
    </w:p>
    <w:p w14:paraId="0B9ED564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小</w:t>
      </w:r>
    </w:p>
    <w:p w14:paraId="676D1C31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中</w:t>
      </w:r>
    </w:p>
    <w:p w14:paraId="5FDF6CD9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大</w:t>
      </w:r>
    </w:p>
    <w:p w14:paraId="195FB400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135017" wp14:editId="17F46D48">
            <wp:extent cx="5274310" cy="995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E73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b1ob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：字节类型：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大的二进制字符（大字符）</w:t>
      </w:r>
    </w:p>
    <w:p w14:paraId="3261C8F7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很小</w:t>
      </w:r>
    </w:p>
    <w:p w14:paraId="6C67857E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小</w:t>
      </w:r>
    </w:p>
    <w:p w14:paraId="5A7923D7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中</w:t>
      </w:r>
    </w:p>
    <w:p w14:paraId="7460CCB0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7111E6D" wp14:editId="06C90914">
            <wp:extent cx="5274310" cy="3914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71F" w14:textId="6FF49994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date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：日期类型，格式为：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yyyy-04-dd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年月日</w:t>
      </w:r>
    </w:p>
    <w:p w14:paraId="5A7BAB6A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time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：时间类型，格式为：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hh:mm:sg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时分秒</w:t>
      </w:r>
    </w:p>
    <w:p w14:paraId="556BE277" w14:textId="4FD6FF09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timestamp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：时间戳类型：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年月日时分秒</w:t>
      </w:r>
    </w:p>
    <w:p w14:paraId="0602DFA1" w14:textId="044D0C5D" w:rsidR="00F6269E" w:rsidRDefault="00F6269E" w:rsidP="00F6269E">
      <w:pPr>
        <w:pStyle w:val="10"/>
        <w:rPr>
          <w:shd w:val="clear" w:color="auto" w:fill="FFFFFF"/>
        </w:rPr>
      </w:pPr>
      <w:r>
        <w:rPr>
          <w:rFonts w:hint="eastAsia"/>
          <w:shd w:val="clear" w:color="auto" w:fill="FFFFFF"/>
        </w:rPr>
        <w:t>mysql</w:t>
      </w:r>
      <w:r>
        <w:rPr>
          <w:rFonts w:hint="eastAsia"/>
          <w:shd w:val="clear" w:color="auto" w:fill="FFFFFF"/>
        </w:rPr>
        <w:t>中的数据类型</w:t>
      </w:r>
    </w:p>
    <w:p w14:paraId="73B46330" w14:textId="56E6DE3C" w:rsidR="00C517F9" w:rsidRDefault="00C517F9" w:rsidP="00C517F9">
      <w:pPr>
        <w:ind w:firstLine="420"/>
      </w:pPr>
      <w:r>
        <w:rPr>
          <w:rFonts w:hint="eastAsia"/>
        </w:rPr>
        <w:t>数值型：</w:t>
      </w:r>
      <w:r>
        <w:t>整型</w:t>
      </w:r>
    </w:p>
    <w:p w14:paraId="3EE729FD" w14:textId="3ADCA848" w:rsidR="00C517F9" w:rsidRDefault="00C517F9" w:rsidP="00C517F9">
      <w:pPr>
        <w:ind w:firstLine="420"/>
      </w:pPr>
      <w:r>
        <w:lastRenderedPageBreak/>
        <w:tab/>
      </w:r>
      <w:r>
        <w:tab/>
      </w:r>
      <w:r>
        <w:t>小数：</w:t>
      </w:r>
      <w:r w:rsidR="00234B09">
        <w:t>定点数</w:t>
      </w:r>
      <w:r w:rsidR="00234B09">
        <w:rPr>
          <w:rFonts w:hint="eastAsia"/>
        </w:rPr>
        <w:t>和</w:t>
      </w:r>
      <w:r w:rsidR="00234B09">
        <w:t>浮点数</w:t>
      </w:r>
    </w:p>
    <w:p w14:paraId="454296EB" w14:textId="77777777" w:rsidR="00C517F9" w:rsidRDefault="00C517F9" w:rsidP="00C517F9">
      <w:pPr>
        <w:ind w:firstLine="420"/>
      </w:pPr>
      <w:r>
        <w:rPr>
          <w:rFonts w:hint="eastAsia"/>
        </w:rPr>
        <w:t>字符型：</w:t>
      </w:r>
    </w:p>
    <w:p w14:paraId="26A47E34" w14:textId="77777777" w:rsidR="00C517F9" w:rsidRDefault="00C517F9" w:rsidP="00C517F9">
      <w:pPr>
        <w:ind w:firstLine="420"/>
      </w:pPr>
      <w:r>
        <w:tab/>
      </w:r>
      <w:r>
        <w:t>较短的文本：</w:t>
      </w:r>
      <w:r>
        <w:t>char</w:t>
      </w:r>
      <w:r>
        <w:t>、</w:t>
      </w:r>
      <w:r>
        <w:t>varchar</w:t>
      </w:r>
    </w:p>
    <w:p w14:paraId="499DF717" w14:textId="3E30AE18" w:rsidR="00C517F9" w:rsidRDefault="00C517F9" w:rsidP="00C517F9">
      <w:pPr>
        <w:ind w:firstLine="420"/>
      </w:pPr>
      <w:r>
        <w:tab/>
      </w:r>
      <w:r>
        <w:t>较长的文本：</w:t>
      </w:r>
      <w:r>
        <w:t>text</w:t>
      </w:r>
      <w:r>
        <w:t>、</w:t>
      </w:r>
      <w:r>
        <w:t>blob</w:t>
      </w:r>
      <w:r>
        <w:t>（较长的二进制数据）</w:t>
      </w:r>
    </w:p>
    <w:p w14:paraId="1ADFF0E1" w14:textId="20F509F3" w:rsidR="00F6269E" w:rsidRDefault="00C517F9" w:rsidP="00C517F9">
      <w:pPr>
        <w:ind w:firstLine="420"/>
      </w:pPr>
      <w:r>
        <w:rPr>
          <w:rFonts w:hint="eastAsia"/>
        </w:rPr>
        <w:t>日期型：</w:t>
      </w:r>
    </w:p>
    <w:p w14:paraId="738B6CB7" w14:textId="46D6A696" w:rsidR="007A5F1D" w:rsidRDefault="007A5F1D" w:rsidP="00C517F9">
      <w:pPr>
        <w:ind w:firstLine="420"/>
      </w:pPr>
    </w:p>
    <w:p w14:paraId="33C196F1" w14:textId="7AD75F0A" w:rsidR="007A5F1D" w:rsidRDefault="007A5F1D" w:rsidP="00C517F9">
      <w:pPr>
        <w:ind w:firstLine="420"/>
      </w:pPr>
      <w:r>
        <w:rPr>
          <w:rFonts w:hint="eastAsia"/>
        </w:rPr>
        <w:t>选择数据的原则：</w:t>
      </w:r>
      <w:r w:rsidRPr="007A5F1D">
        <w:rPr>
          <w:rFonts w:hint="eastAsia"/>
        </w:rPr>
        <w:t>所选择的类型越简单越好，能保存数值的类型越小越好</w:t>
      </w:r>
      <w:r w:rsidR="009D5D44">
        <w:rPr>
          <w:rFonts w:hint="eastAsia"/>
        </w:rPr>
        <w:t>。</w:t>
      </w:r>
    </w:p>
    <w:p w14:paraId="066D260D" w14:textId="24597420" w:rsidR="004513AF" w:rsidRDefault="004513AF" w:rsidP="00C517F9">
      <w:pPr>
        <w:ind w:firstLine="420"/>
      </w:pPr>
    </w:p>
    <w:p w14:paraId="16C8BA55" w14:textId="5C766BE8" w:rsidR="004513AF" w:rsidRDefault="004513AF" w:rsidP="004513AF">
      <w:pPr>
        <w:pStyle w:val="2"/>
      </w:pPr>
      <w:r>
        <w:rPr>
          <w:rFonts w:hint="eastAsia"/>
        </w:rPr>
        <w:t>整形</w:t>
      </w:r>
    </w:p>
    <w:p w14:paraId="46169BB1" w14:textId="5DE84AB7" w:rsidR="004513AF" w:rsidRPr="004513AF" w:rsidRDefault="004513AF" w:rsidP="004513AF">
      <w:pPr>
        <w:ind w:firstLine="420"/>
      </w:pPr>
      <w:r>
        <w:rPr>
          <w:noProof/>
        </w:rPr>
        <w:drawing>
          <wp:inline distT="0" distB="0" distL="0" distR="0" wp14:anchorId="33873163" wp14:editId="7C316AF0">
            <wp:extent cx="5274310" cy="17195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CC4" w14:textId="54CC810C" w:rsidR="004513AF" w:rsidRDefault="004513AF" w:rsidP="004513AF">
      <w:pPr>
        <w:ind w:firstLine="420"/>
      </w:pPr>
      <w:r>
        <w:rPr>
          <w:rFonts w:hint="eastAsia"/>
        </w:rPr>
        <w:t>分类：</w:t>
      </w:r>
    </w:p>
    <w:p w14:paraId="21A52FF8" w14:textId="36214B55" w:rsidR="004513AF" w:rsidRDefault="004513AF" w:rsidP="004513AF">
      <w:pPr>
        <w:ind w:firstLine="420"/>
      </w:pPr>
      <w:r>
        <w:tab/>
        <w:t>tinyint</w:t>
      </w:r>
      <w:r>
        <w:t>、</w:t>
      </w:r>
      <w:r>
        <w:t>smallint</w:t>
      </w:r>
      <w:r>
        <w:t>、</w:t>
      </w:r>
      <w:r>
        <w:t>mediumint</w:t>
      </w:r>
      <w:r>
        <w:t>、</w:t>
      </w:r>
      <w:r>
        <w:t>int/integer</w:t>
      </w:r>
      <w:r>
        <w:t>、</w:t>
      </w:r>
      <w:r>
        <w:t>bigint</w:t>
      </w:r>
    </w:p>
    <w:p w14:paraId="592DF331" w14:textId="77777777" w:rsidR="004513AF" w:rsidRDefault="004513AF" w:rsidP="004513AF">
      <w:pPr>
        <w:ind w:firstLine="420"/>
      </w:pPr>
      <w:r>
        <w:rPr>
          <w:rFonts w:hint="eastAsia"/>
        </w:rPr>
        <w:t>特点：</w:t>
      </w:r>
    </w:p>
    <w:p w14:paraId="52D77E2F" w14:textId="0FACB7B0" w:rsidR="004513AF" w:rsidRDefault="0054603D" w:rsidP="004513A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513AF">
        <w:t xml:space="preserve"> </w:t>
      </w:r>
      <w:r w:rsidR="004513AF">
        <w:t>如果不设置无符号还是有符号，默认是有符号，如果想设置无符号，需要添加</w:t>
      </w:r>
      <w:r w:rsidR="004513AF">
        <w:t>unsigned</w:t>
      </w:r>
      <w:r w:rsidR="004513AF">
        <w:t>关键字</w:t>
      </w:r>
    </w:p>
    <w:p w14:paraId="3010B3AE" w14:textId="6B9A14E7" w:rsidR="004513AF" w:rsidRDefault="0054603D" w:rsidP="004513A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513AF">
        <w:t>如果插入的数值超出了整型的范围</w:t>
      </w:r>
      <w:r w:rsidR="004513AF">
        <w:t>,</w:t>
      </w:r>
      <w:r w:rsidR="004513AF">
        <w:t>会报</w:t>
      </w:r>
      <w:r w:rsidR="004513AF">
        <w:t>out of range</w:t>
      </w:r>
      <w:r w:rsidR="004513AF">
        <w:t>异常，并且插入临界值</w:t>
      </w:r>
      <w:r w:rsidR="00FD720A">
        <w:rPr>
          <w:rFonts w:hint="eastAsia"/>
        </w:rPr>
        <w:t>，也就是整形的最大能够存储的最大数值</w:t>
      </w:r>
      <w:r w:rsidR="00D161A6">
        <w:rPr>
          <w:rFonts w:hint="eastAsia"/>
        </w:rPr>
        <w:t>。</w:t>
      </w:r>
    </w:p>
    <w:p w14:paraId="0BC9F58D" w14:textId="30AA4965" w:rsidR="004513AF" w:rsidRDefault="004513AF" w:rsidP="004513AF">
      <w:pPr>
        <w:ind w:firstLine="420"/>
      </w:pPr>
      <w:r>
        <w:t>如果不设置长度，会有默认的长度</w:t>
      </w:r>
    </w:p>
    <w:p w14:paraId="2C5BD9F8" w14:textId="5609A80D" w:rsidR="004513AF" w:rsidRDefault="004513AF" w:rsidP="004513AF">
      <w:pPr>
        <w:ind w:firstLine="420"/>
      </w:pPr>
      <w:r>
        <w:rPr>
          <w:rFonts w:hint="eastAsia"/>
        </w:rPr>
        <w:t>长度代表了显示的最大宽度，如果不够会用</w:t>
      </w:r>
      <w:r>
        <w:t>0</w:t>
      </w:r>
      <w:r>
        <w:t>在左边填充，但必须搭配</w:t>
      </w:r>
      <w:r>
        <w:t>zerofill</w:t>
      </w:r>
      <w:r>
        <w:t>使用！</w:t>
      </w:r>
    </w:p>
    <w:p w14:paraId="4B80E2B9" w14:textId="0C55EF46" w:rsidR="0054603D" w:rsidRDefault="0054603D" w:rsidP="004513AF">
      <w:pPr>
        <w:ind w:firstLine="420"/>
      </w:pPr>
    </w:p>
    <w:p w14:paraId="3B3668AF" w14:textId="13F0A2F5" w:rsidR="00724C3E" w:rsidRDefault="00724C3E" w:rsidP="00724C3E">
      <w:pPr>
        <w:pStyle w:val="3"/>
        <w:ind w:firstLine="420"/>
      </w:pPr>
      <w:r w:rsidRPr="00724C3E">
        <w:t>如何设置无符号和有符号</w:t>
      </w:r>
    </w:p>
    <w:p w14:paraId="000DA066" w14:textId="77777777" w:rsidR="00724C3E" w:rsidRDefault="00724C3E" w:rsidP="00724C3E">
      <w:pPr>
        <w:ind w:firstLine="420"/>
      </w:pPr>
      <w:r>
        <w:t>DROP TABLE IF EXISTS tab_int;</w:t>
      </w:r>
    </w:p>
    <w:p w14:paraId="25CF1963" w14:textId="77777777" w:rsidR="00724C3E" w:rsidRDefault="00724C3E" w:rsidP="00724C3E">
      <w:pPr>
        <w:ind w:firstLine="420"/>
      </w:pPr>
      <w:r>
        <w:t>CREATE TABLE tab_int(</w:t>
      </w:r>
    </w:p>
    <w:p w14:paraId="150DA484" w14:textId="6DC53CEA" w:rsidR="00724C3E" w:rsidRDefault="00724C3E" w:rsidP="00724C3E">
      <w:pPr>
        <w:ind w:firstLine="420"/>
      </w:pPr>
      <w:r>
        <w:tab/>
        <w:t>t1 INT(7) ZEROFILL,</w:t>
      </w:r>
      <w:r w:rsidR="00833A76">
        <w:rPr>
          <w:rFonts w:hint="eastAsia"/>
        </w:rPr>
        <w:t>/</w:t>
      </w:r>
      <w:r w:rsidR="00833A76">
        <w:t>/</w:t>
      </w:r>
      <w:r w:rsidR="00833A76">
        <w:rPr>
          <w:rFonts w:hint="eastAsia"/>
        </w:rPr>
        <w:t>使用</w:t>
      </w:r>
      <w:r w:rsidR="00833A76">
        <w:t xml:space="preserve">ZEROFILL </w:t>
      </w:r>
      <w:r w:rsidR="00833A76">
        <w:rPr>
          <w:rFonts w:hint="eastAsia"/>
        </w:rPr>
        <w:t>进行</w:t>
      </w:r>
      <w:r w:rsidR="00833A76">
        <w:rPr>
          <w:rFonts w:hint="eastAsia"/>
        </w:rPr>
        <w:t>0</w:t>
      </w:r>
      <w:r w:rsidR="00833A76">
        <w:rPr>
          <w:rFonts w:hint="eastAsia"/>
        </w:rPr>
        <w:t>填充。</w:t>
      </w:r>
    </w:p>
    <w:p w14:paraId="3D210A34" w14:textId="3D7BE7B9" w:rsidR="00724C3E" w:rsidRDefault="00724C3E" w:rsidP="00724C3E">
      <w:pPr>
        <w:ind w:firstLine="420"/>
      </w:pPr>
      <w:r>
        <w:tab/>
        <w:t>t2 INT(7) ZEROFILL</w:t>
      </w:r>
      <w:r w:rsidR="00681AF4">
        <w:t xml:space="preserve"> unsigned</w:t>
      </w:r>
      <w:r w:rsidR="00B44DC6">
        <w:t>,</w:t>
      </w:r>
      <w:r w:rsidR="00681AF4">
        <w:rPr>
          <w:rFonts w:hint="eastAsia"/>
        </w:rPr>
        <w:t>/</w:t>
      </w:r>
      <w:r w:rsidR="00681AF4">
        <w:t>/</w:t>
      </w:r>
      <w:r w:rsidR="00681AF4">
        <w:rPr>
          <w:rFonts w:hint="eastAsia"/>
        </w:rPr>
        <w:t>使用</w:t>
      </w:r>
      <w:r w:rsidR="00681AF4">
        <w:rPr>
          <w:rFonts w:hint="eastAsia"/>
        </w:rPr>
        <w:t>0</w:t>
      </w:r>
      <w:r w:rsidR="00681AF4">
        <w:rPr>
          <w:rFonts w:hint="eastAsia"/>
        </w:rPr>
        <w:t>填充之后，只支持无符号，所以</w:t>
      </w:r>
      <w:r w:rsidR="00681AF4">
        <w:t>unsigned</w:t>
      </w:r>
      <w:r w:rsidR="00681AF4">
        <w:rPr>
          <w:rFonts w:hint="eastAsia"/>
        </w:rPr>
        <w:t>没有效果。</w:t>
      </w:r>
    </w:p>
    <w:p w14:paraId="207461D0" w14:textId="51D6F40B" w:rsidR="00B44DC6" w:rsidRDefault="00B44DC6" w:rsidP="00724C3E">
      <w:pPr>
        <w:ind w:firstLine="420"/>
      </w:pPr>
      <w:r>
        <w:tab/>
      </w:r>
      <w:r w:rsidRPr="00B44DC6">
        <w:t>t</w:t>
      </w:r>
      <w:r>
        <w:t>3</w:t>
      </w:r>
      <w:r w:rsidRPr="00B44DC6">
        <w:t xml:space="preserve"> INT(7) </w:t>
      </w:r>
      <w:r>
        <w:t>unsigned //</w:t>
      </w:r>
      <w:r>
        <w:rPr>
          <w:rFonts w:hint="eastAsia"/>
        </w:rPr>
        <w:t>无符号的数字</w:t>
      </w:r>
      <w:r w:rsidR="00681CFC">
        <w:rPr>
          <w:rFonts w:hint="eastAsia"/>
        </w:rPr>
        <w:t>。</w:t>
      </w:r>
    </w:p>
    <w:p w14:paraId="11A83B7E" w14:textId="37914455" w:rsidR="00724C3E" w:rsidRPr="00724C3E" w:rsidRDefault="00724C3E" w:rsidP="00724C3E">
      <w:pPr>
        <w:ind w:firstLine="420"/>
      </w:pPr>
      <w:r>
        <w:t>);</w:t>
      </w:r>
    </w:p>
    <w:p w14:paraId="49950FC9" w14:textId="6294F3C7" w:rsidR="00724C3E" w:rsidRDefault="00724C3E" w:rsidP="00724C3E">
      <w:pPr>
        <w:ind w:firstLine="420"/>
      </w:pPr>
      <w:r>
        <w:t>INSERT INTO tab_int VALUES(-123456);</w:t>
      </w:r>
      <w:r>
        <w:rPr>
          <w:rFonts w:hint="eastAsia"/>
        </w:rPr>
        <w:t>/</w:t>
      </w:r>
      <w:r>
        <w:t>/</w:t>
      </w:r>
      <w:r w:rsidR="00EC5E7C">
        <w:rPr>
          <w:rFonts w:hint="eastAsia"/>
        </w:rPr>
        <w:t>如果是有符号，可以插入负数。</w:t>
      </w:r>
    </w:p>
    <w:p w14:paraId="768B7645" w14:textId="77777777" w:rsidR="00724C3E" w:rsidRDefault="00724C3E" w:rsidP="00724C3E">
      <w:pPr>
        <w:ind w:firstLine="420"/>
      </w:pPr>
      <w:r>
        <w:t>INSERT INTO tab_int VALUES(-123456,-123456);</w:t>
      </w:r>
    </w:p>
    <w:p w14:paraId="5F45369E" w14:textId="2AA227AF" w:rsidR="00724C3E" w:rsidRDefault="00724C3E" w:rsidP="00724C3E">
      <w:pPr>
        <w:ind w:firstLine="420"/>
      </w:pPr>
      <w:r>
        <w:t>INSERT INTO tab_int VALUES(2147483648,4294967296);</w:t>
      </w:r>
      <w:r w:rsidR="00FD720A">
        <w:rPr>
          <w:rFonts w:hint="eastAsia"/>
        </w:rPr>
        <w:t>/</w:t>
      </w:r>
      <w:r w:rsidR="00FD720A">
        <w:t>/</w:t>
      </w:r>
      <w:r w:rsidR="00FD720A">
        <w:rPr>
          <w:rFonts w:hint="eastAsia"/>
        </w:rPr>
        <w:t>插入的数值超过整形的</w:t>
      </w:r>
      <w:r w:rsidR="006975C5">
        <w:rPr>
          <w:rFonts w:hint="eastAsia"/>
        </w:rPr>
        <w:t>范围。</w:t>
      </w:r>
    </w:p>
    <w:p w14:paraId="40CCC9B4" w14:textId="701C069B" w:rsidR="00724C3E" w:rsidRPr="00724C3E" w:rsidRDefault="00724C3E" w:rsidP="00724C3E">
      <w:pPr>
        <w:ind w:firstLine="420"/>
      </w:pPr>
      <w:r>
        <w:t>INSERT INTO tab_int VALUES(123,123)</w:t>
      </w:r>
      <w:r w:rsidR="00282FEB">
        <w:rPr>
          <w:rFonts w:hint="eastAsia"/>
        </w:rPr>
        <w:t>;</w:t>
      </w:r>
      <w:r w:rsidR="00282FEB">
        <w:t>//</w:t>
      </w:r>
      <w:r w:rsidR="00282FEB">
        <w:rPr>
          <w:rFonts w:hint="eastAsia"/>
        </w:rPr>
        <w:t>显示为</w:t>
      </w:r>
      <w:r w:rsidR="00926449">
        <w:t>0000123</w:t>
      </w:r>
      <w:r w:rsidR="00926449">
        <w:rPr>
          <w:rFonts w:hint="eastAsia"/>
        </w:rPr>
        <w:t>,</w:t>
      </w:r>
      <w:r w:rsidR="00926449">
        <w:t>0000123</w:t>
      </w:r>
      <w:r w:rsidR="00926449">
        <w:rPr>
          <w:rFonts w:hint="eastAsia"/>
        </w:rPr>
        <w:t>，一共显示</w:t>
      </w:r>
      <w:r w:rsidR="00926449">
        <w:rPr>
          <w:rFonts w:hint="eastAsia"/>
        </w:rPr>
        <w:t>7</w:t>
      </w:r>
      <w:r w:rsidR="00926449">
        <w:rPr>
          <w:rFonts w:hint="eastAsia"/>
        </w:rPr>
        <w:t>位，也</w:t>
      </w:r>
      <w:r w:rsidR="00926449">
        <w:rPr>
          <w:rFonts w:hint="eastAsia"/>
        </w:rPr>
        <w:lastRenderedPageBreak/>
        <w:t>就是</w:t>
      </w:r>
      <w:r w:rsidR="00926449">
        <w:rPr>
          <w:rFonts w:hint="eastAsia"/>
        </w:rPr>
        <w:t>int(</w:t>
      </w:r>
      <w:r w:rsidR="00926449">
        <w:t>7)</w:t>
      </w:r>
      <w:r w:rsidR="00926449">
        <w:rPr>
          <w:rFonts w:hint="eastAsia"/>
        </w:rPr>
        <w:t>显示大小为</w:t>
      </w:r>
      <w:r w:rsidR="00926449">
        <w:rPr>
          <w:rFonts w:hint="eastAsia"/>
        </w:rPr>
        <w:t>7</w:t>
      </w:r>
      <w:r w:rsidR="00926449">
        <w:rPr>
          <w:rFonts w:hint="eastAsia"/>
        </w:rPr>
        <w:t>位，并不是代表</w:t>
      </w:r>
      <w:r w:rsidR="00926449">
        <w:rPr>
          <w:rFonts w:hint="eastAsia"/>
        </w:rPr>
        <w:t>int</w:t>
      </w:r>
      <w:r w:rsidR="00926449">
        <w:rPr>
          <w:rFonts w:hint="eastAsia"/>
        </w:rPr>
        <w:t>值的大小。</w:t>
      </w:r>
    </w:p>
    <w:p w14:paraId="26DBCAB8" w14:textId="592DDF29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0080A1B" w14:textId="5DA7A74D" w:rsidR="0097591E" w:rsidRDefault="00852586" w:rsidP="00852586">
      <w:pPr>
        <w:pStyle w:val="2"/>
      </w:pPr>
      <w:r w:rsidRPr="00852586">
        <w:t>小数</w:t>
      </w:r>
    </w:p>
    <w:p w14:paraId="5E94BAC4" w14:textId="6B3F8CC3" w:rsidR="0097591E" w:rsidRDefault="0097591E" w:rsidP="0097591E">
      <w:pPr>
        <w:ind w:firstLine="420"/>
      </w:pPr>
      <w:r>
        <w:t>1.</w:t>
      </w:r>
      <w:r>
        <w:t>浮点型</w:t>
      </w:r>
    </w:p>
    <w:p w14:paraId="0ACDE904" w14:textId="77777777" w:rsidR="0097591E" w:rsidRDefault="0097591E" w:rsidP="0097591E">
      <w:pPr>
        <w:ind w:firstLine="420"/>
      </w:pPr>
      <w:r>
        <w:t>float(M,D)</w:t>
      </w:r>
    </w:p>
    <w:p w14:paraId="187102F1" w14:textId="7DFA335D" w:rsidR="0097591E" w:rsidRDefault="0097591E" w:rsidP="0097591E">
      <w:pPr>
        <w:ind w:firstLine="420"/>
      </w:pPr>
      <w:r>
        <w:t>double(M,D)</w:t>
      </w:r>
    </w:p>
    <w:p w14:paraId="02917EC9" w14:textId="40F50CDF" w:rsidR="00CB49FC" w:rsidRDefault="00CB49FC" w:rsidP="0097591E">
      <w:pPr>
        <w:ind w:firstLine="420"/>
      </w:pPr>
      <w:r>
        <w:rPr>
          <w:noProof/>
        </w:rPr>
        <w:drawing>
          <wp:inline distT="0" distB="0" distL="0" distR="0" wp14:anchorId="13FB941E" wp14:editId="1F914347">
            <wp:extent cx="5274310" cy="9340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8BC7" w14:textId="77777777" w:rsidR="0097591E" w:rsidRDefault="0097591E" w:rsidP="0097591E">
      <w:pPr>
        <w:ind w:firstLine="420"/>
      </w:pPr>
      <w:r>
        <w:t>2.</w:t>
      </w:r>
      <w:r>
        <w:t>定点型</w:t>
      </w:r>
    </w:p>
    <w:p w14:paraId="58211BEC" w14:textId="77777777" w:rsidR="0097591E" w:rsidRDefault="0097591E" w:rsidP="0097591E">
      <w:pPr>
        <w:ind w:firstLine="420"/>
      </w:pPr>
      <w:r>
        <w:t>dec(M</w:t>
      </w:r>
      <w:r>
        <w:t>，</w:t>
      </w:r>
      <w:r>
        <w:t>D)</w:t>
      </w:r>
    </w:p>
    <w:p w14:paraId="58FCC65D" w14:textId="22CED05D" w:rsidR="00307BE7" w:rsidRDefault="0097591E" w:rsidP="0097591E">
      <w:pPr>
        <w:ind w:firstLine="420"/>
      </w:pPr>
      <w:r>
        <w:t>decimal(M,D)</w:t>
      </w:r>
    </w:p>
    <w:p w14:paraId="731C43E4" w14:textId="15081C15" w:rsidR="00CB49FC" w:rsidRDefault="00CB49FC" w:rsidP="0097591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、特点</w:t>
      </w:r>
    </w:p>
    <w:p w14:paraId="33390766" w14:textId="77777777" w:rsidR="00CB49FC" w:rsidRDefault="00CB49FC" w:rsidP="00CB49FC">
      <w:pPr>
        <w:ind w:firstLine="420"/>
      </w:pPr>
      <w:r>
        <w:rPr>
          <w:rFonts w:hint="eastAsia"/>
        </w:rPr>
        <w:t>①</w:t>
      </w:r>
    </w:p>
    <w:p w14:paraId="2DDDA030" w14:textId="06799298" w:rsidR="00CB49FC" w:rsidRDefault="00CB49FC" w:rsidP="00CB49FC">
      <w:pPr>
        <w:ind w:firstLine="420"/>
      </w:pPr>
      <w:r>
        <w:tab/>
        <w:t>M</w:t>
      </w:r>
      <w:r>
        <w:t>：整数部位</w:t>
      </w:r>
      <w:r>
        <w:t>+</w:t>
      </w:r>
      <w:r>
        <w:t>小数部位</w:t>
      </w:r>
    </w:p>
    <w:p w14:paraId="2A570A89" w14:textId="00F98047" w:rsidR="00CB49FC" w:rsidRDefault="00CB49FC" w:rsidP="00CB49FC">
      <w:pPr>
        <w:ind w:firstLine="420"/>
      </w:pPr>
      <w:r>
        <w:tab/>
        <w:t>D</w:t>
      </w:r>
      <w:r>
        <w:t>：小数部位</w:t>
      </w:r>
    </w:p>
    <w:p w14:paraId="683BECFA" w14:textId="30686DE8" w:rsidR="00CB49FC" w:rsidRDefault="00CB49FC" w:rsidP="00CB49FC">
      <w:pPr>
        <w:ind w:firstLine="420"/>
      </w:pPr>
      <w:r>
        <w:tab/>
      </w:r>
      <w:r>
        <w:rPr>
          <w:rFonts w:hint="eastAsia"/>
        </w:rPr>
        <w:t>如果超过</w:t>
      </w:r>
      <w:r w:rsidR="00B71247">
        <w:rPr>
          <w:rFonts w:hint="eastAsia"/>
        </w:rPr>
        <w:t>各部位的</w:t>
      </w:r>
      <w:r>
        <w:rPr>
          <w:rFonts w:hint="eastAsia"/>
        </w:rPr>
        <w:t>范围，则插入临界值</w:t>
      </w:r>
    </w:p>
    <w:p w14:paraId="5DFF3066" w14:textId="77777777" w:rsidR="00CB49FC" w:rsidRDefault="00CB49FC" w:rsidP="00CB49FC">
      <w:pPr>
        <w:ind w:firstLine="420"/>
      </w:pPr>
    </w:p>
    <w:p w14:paraId="21F0A361" w14:textId="77777777" w:rsidR="00CB49FC" w:rsidRDefault="00CB49FC" w:rsidP="00CB49FC">
      <w:pPr>
        <w:ind w:firstLine="420"/>
      </w:pPr>
      <w:r>
        <w:rPr>
          <w:rFonts w:hint="eastAsia"/>
        </w:rPr>
        <w:t>②</w:t>
      </w:r>
    </w:p>
    <w:p w14:paraId="27B8906A" w14:textId="6A564B54" w:rsidR="00CB49FC" w:rsidRDefault="00CB49FC" w:rsidP="00CB49FC">
      <w:pPr>
        <w:ind w:firstLine="420"/>
      </w:pPr>
      <w:r>
        <w:tab/>
        <w:t>M</w:t>
      </w:r>
      <w:r>
        <w:t>和</w:t>
      </w:r>
      <w:r>
        <w:t>D</w:t>
      </w:r>
      <w:r>
        <w:t>都可以省略</w:t>
      </w:r>
    </w:p>
    <w:p w14:paraId="6E88F39E" w14:textId="6148BF15" w:rsidR="00CB49FC" w:rsidRDefault="00CB49FC" w:rsidP="00CB49FC">
      <w:pPr>
        <w:ind w:firstLine="420"/>
      </w:pPr>
      <w:r>
        <w:tab/>
      </w:r>
      <w:r>
        <w:rPr>
          <w:rFonts w:hint="eastAsia"/>
        </w:rPr>
        <w:t>如果是</w:t>
      </w:r>
      <w:r>
        <w:t>decimal</w:t>
      </w:r>
      <w:r>
        <w:t>，则</w:t>
      </w:r>
      <w:r>
        <w:t>M</w:t>
      </w:r>
      <w:r>
        <w:t>默认为</w:t>
      </w:r>
      <w:r>
        <w:t>10</w:t>
      </w:r>
      <w:r>
        <w:t>，</w:t>
      </w:r>
      <w:r>
        <w:t>D</w:t>
      </w:r>
      <w:r>
        <w:t>默认为</w:t>
      </w:r>
      <w:r>
        <w:t>0</w:t>
      </w:r>
    </w:p>
    <w:p w14:paraId="16F6EEAF" w14:textId="515AAAF9" w:rsidR="00CB49FC" w:rsidRDefault="00CB49FC" w:rsidP="00CB49FC">
      <w:pPr>
        <w:ind w:firstLine="420"/>
      </w:pPr>
      <w:r>
        <w:tab/>
      </w:r>
      <w:r>
        <w:rPr>
          <w:rFonts w:hint="eastAsia"/>
        </w:rPr>
        <w:t>如果是</w:t>
      </w:r>
      <w:r>
        <w:t>float</w:t>
      </w:r>
      <w:r>
        <w:t>和</w:t>
      </w:r>
      <w:r>
        <w:t>double</w:t>
      </w:r>
      <w:r>
        <w:t>，则会根据插入的数值的精度来决定精度</w:t>
      </w:r>
      <w:r w:rsidR="00506A9A">
        <w:rPr>
          <w:rFonts w:hint="eastAsia"/>
        </w:rPr>
        <w:t>，不能超过最大的存储值。</w:t>
      </w:r>
    </w:p>
    <w:p w14:paraId="1A2F73D6" w14:textId="77777777" w:rsidR="00CB49FC" w:rsidRDefault="00CB49FC" w:rsidP="00CB49FC">
      <w:pPr>
        <w:ind w:firstLine="420"/>
      </w:pPr>
    </w:p>
    <w:p w14:paraId="732A03D4" w14:textId="536FA859" w:rsidR="00CB49FC" w:rsidRDefault="00CB49FC" w:rsidP="00CB49FC">
      <w:pPr>
        <w:ind w:firstLine="420"/>
      </w:pPr>
      <w:r>
        <w:rPr>
          <w:rFonts w:hint="eastAsia"/>
        </w:rPr>
        <w:t>③定点型的精确度较高，如果要求插入数值的精度较高如货币运算等则考虑使</w:t>
      </w:r>
    </w:p>
    <w:p w14:paraId="7D9A3E89" w14:textId="215E16AA" w:rsidR="00170EE0" w:rsidRDefault="00170EE0" w:rsidP="00CB49FC">
      <w:pPr>
        <w:ind w:firstLine="420"/>
      </w:pPr>
    </w:p>
    <w:p w14:paraId="444AE472" w14:textId="77777777" w:rsidR="00170EE0" w:rsidRDefault="00170EE0" w:rsidP="00170EE0">
      <w:pPr>
        <w:ind w:firstLine="420"/>
      </w:pPr>
      <w:r>
        <w:t>DROP TABLE tab_float;</w:t>
      </w:r>
    </w:p>
    <w:p w14:paraId="082ABF96" w14:textId="77777777" w:rsidR="00170EE0" w:rsidRDefault="00170EE0" w:rsidP="00170EE0">
      <w:pPr>
        <w:ind w:firstLine="420"/>
      </w:pPr>
      <w:r>
        <w:t>CREATE TABLE tab_float(</w:t>
      </w:r>
    </w:p>
    <w:p w14:paraId="6B048C9F" w14:textId="1F900039" w:rsidR="00170EE0" w:rsidRDefault="00170EE0" w:rsidP="00170EE0">
      <w:pPr>
        <w:ind w:firstLine="420"/>
      </w:pPr>
      <w:r>
        <w:tab/>
        <w:t>f1 FLOAT</w:t>
      </w:r>
      <w:r>
        <w:rPr>
          <w:rFonts w:hint="eastAsia"/>
        </w:rPr>
        <w:t>(</w:t>
      </w:r>
      <w:r>
        <w:t>5,2),</w:t>
      </w:r>
      <w:r w:rsidR="00506A9A">
        <w:rPr>
          <w:rFonts w:hint="eastAsia"/>
        </w:rPr>
        <w:t xml:space="preserve"> </w:t>
      </w:r>
    </w:p>
    <w:p w14:paraId="28939345" w14:textId="5B026953" w:rsidR="00170EE0" w:rsidRDefault="00170EE0" w:rsidP="00170EE0">
      <w:pPr>
        <w:ind w:firstLine="420"/>
      </w:pPr>
      <w:r>
        <w:tab/>
        <w:t>f2 DOUBLE</w:t>
      </w:r>
      <w:r>
        <w:rPr>
          <w:rFonts w:hint="eastAsia"/>
        </w:rPr>
        <w:t>(</w:t>
      </w:r>
      <w:r>
        <w:t>5,2),</w:t>
      </w:r>
    </w:p>
    <w:p w14:paraId="408579EF" w14:textId="520FA069" w:rsidR="00170EE0" w:rsidRDefault="00170EE0" w:rsidP="00170EE0">
      <w:pPr>
        <w:ind w:firstLine="420"/>
      </w:pPr>
      <w:r>
        <w:tab/>
        <w:t>f3 DECIMAL</w:t>
      </w:r>
      <w:r>
        <w:rPr>
          <w:rFonts w:hint="eastAsia"/>
        </w:rPr>
        <w:t>(</w:t>
      </w:r>
      <w:r>
        <w:t>5,2)</w:t>
      </w:r>
      <w:r w:rsidR="00EF213F">
        <w:rPr>
          <w:rFonts w:hint="eastAsia"/>
        </w:rPr>
        <w:t>，</w:t>
      </w:r>
      <w:r w:rsidR="00EE1325">
        <w:rPr>
          <w:rFonts w:hint="eastAsia"/>
        </w:rPr>
        <w:t>默认整数</w:t>
      </w:r>
      <w:r w:rsidR="00EE1325">
        <w:rPr>
          <w:rFonts w:hint="eastAsia"/>
        </w:rPr>
        <w:t>1</w:t>
      </w:r>
      <w:r w:rsidR="00EE1325">
        <w:t>0</w:t>
      </w:r>
      <w:r w:rsidR="00EE1325">
        <w:rPr>
          <w:rFonts w:hint="eastAsia"/>
        </w:rPr>
        <w:t>位，小数位</w:t>
      </w:r>
      <w:r w:rsidR="00EE1325">
        <w:rPr>
          <w:rFonts w:hint="eastAsia"/>
        </w:rPr>
        <w:t>0</w:t>
      </w:r>
      <w:r w:rsidR="00EE1325">
        <w:rPr>
          <w:rFonts w:hint="eastAsia"/>
        </w:rPr>
        <w:t>为位。</w:t>
      </w:r>
      <w:r w:rsidR="00243618">
        <w:rPr>
          <w:rFonts w:hint="eastAsia"/>
        </w:rPr>
        <w:t>在没有设置大小的情况下，设值为</w:t>
      </w:r>
      <w:r w:rsidR="00243618">
        <w:rPr>
          <w:rFonts w:hint="eastAsia"/>
        </w:rPr>
        <w:t>1</w:t>
      </w:r>
      <w:r w:rsidR="00243618">
        <w:t>23.4</w:t>
      </w:r>
      <w:r w:rsidR="00EE52C5">
        <w:rPr>
          <w:rFonts w:hint="eastAsia"/>
        </w:rPr>
        <w:t>，实际的值为</w:t>
      </w:r>
      <w:r w:rsidR="00EE52C5">
        <w:rPr>
          <w:rFonts w:hint="eastAsia"/>
        </w:rPr>
        <w:t>1</w:t>
      </w:r>
      <w:r w:rsidR="00EE52C5">
        <w:t>23.</w:t>
      </w:r>
    </w:p>
    <w:p w14:paraId="4E52F4AF" w14:textId="4AC1F6C9" w:rsidR="00EF213F" w:rsidRDefault="00EF213F" w:rsidP="00170EE0">
      <w:pPr>
        <w:ind w:firstLine="420"/>
      </w:pPr>
      <w:r>
        <w:tab/>
        <w:t>f1 FLOAT</w:t>
      </w:r>
      <w:r w:rsidR="00506A9A">
        <w:t xml:space="preserve"> /</w:t>
      </w:r>
      <w:r w:rsidR="00506A9A">
        <w:rPr>
          <w:rFonts w:hint="eastAsia"/>
        </w:rPr>
        <w:t>/</w:t>
      </w:r>
    </w:p>
    <w:p w14:paraId="5BA3A4AF" w14:textId="77777777" w:rsidR="00170EE0" w:rsidRDefault="00170EE0" w:rsidP="00170EE0">
      <w:pPr>
        <w:ind w:firstLine="420"/>
      </w:pPr>
      <w:r>
        <w:t>);</w:t>
      </w:r>
    </w:p>
    <w:p w14:paraId="2FF1A5C4" w14:textId="77777777" w:rsidR="00170EE0" w:rsidRDefault="00170EE0" w:rsidP="00170EE0">
      <w:pPr>
        <w:ind w:firstLine="420"/>
      </w:pPr>
      <w:r>
        <w:t>SELECT * FROM tab_float;</w:t>
      </w:r>
    </w:p>
    <w:p w14:paraId="64712206" w14:textId="77777777" w:rsidR="00170EE0" w:rsidRDefault="00170EE0" w:rsidP="00170EE0">
      <w:pPr>
        <w:ind w:firstLine="420"/>
      </w:pPr>
      <w:r>
        <w:t>DESC tab_float;</w:t>
      </w:r>
    </w:p>
    <w:p w14:paraId="63332781" w14:textId="77777777" w:rsidR="00170EE0" w:rsidRDefault="00170EE0" w:rsidP="00170EE0">
      <w:pPr>
        <w:ind w:firstLine="420"/>
      </w:pPr>
    </w:p>
    <w:p w14:paraId="3C7F6C36" w14:textId="77777777" w:rsidR="00170EE0" w:rsidRDefault="00170EE0" w:rsidP="00170EE0">
      <w:pPr>
        <w:ind w:firstLine="420"/>
      </w:pPr>
      <w:r>
        <w:t>INSERT INTO tab_float VALUES(123.4523,123.4523,123.4523);</w:t>
      </w:r>
    </w:p>
    <w:p w14:paraId="7F67201E" w14:textId="77777777" w:rsidR="00170EE0" w:rsidRDefault="00170EE0" w:rsidP="00170EE0">
      <w:pPr>
        <w:ind w:firstLine="420"/>
      </w:pPr>
      <w:r>
        <w:t>INSERT INTO tab_float VALUES(123.456,123.456,123.456);</w:t>
      </w:r>
    </w:p>
    <w:p w14:paraId="32480A32" w14:textId="77777777" w:rsidR="00170EE0" w:rsidRDefault="00170EE0" w:rsidP="00170EE0">
      <w:pPr>
        <w:ind w:firstLine="420"/>
      </w:pPr>
      <w:r>
        <w:t>INSERT INTO tab_float VALUES(123.4,123.4,123.4);</w:t>
      </w:r>
    </w:p>
    <w:p w14:paraId="2E1C1223" w14:textId="6C3DDD6E" w:rsidR="001D5D59" w:rsidRDefault="00170EE0" w:rsidP="00170EE0">
      <w:pPr>
        <w:ind w:firstLine="420"/>
      </w:pPr>
      <w:r>
        <w:lastRenderedPageBreak/>
        <w:t>INSERT INTO tab_float VALUES(1523.4,1523.4,1523.4);</w:t>
      </w:r>
    </w:p>
    <w:p w14:paraId="1C64A373" w14:textId="22B1020D" w:rsidR="001D5D59" w:rsidRDefault="001D5D59" w:rsidP="001D5D59">
      <w:pPr>
        <w:pStyle w:val="2"/>
      </w:pPr>
      <w:r>
        <w:rPr>
          <w:rFonts w:hint="eastAsia"/>
        </w:rPr>
        <w:t>字符型</w:t>
      </w:r>
    </w:p>
    <w:p w14:paraId="7BA85EC5" w14:textId="782AA0A4" w:rsidR="001D5D59" w:rsidRDefault="001D5D59" w:rsidP="001D5D59">
      <w:pPr>
        <w:ind w:firstLine="420"/>
      </w:pPr>
      <w:r>
        <w:rPr>
          <w:rFonts w:hint="eastAsia"/>
        </w:rPr>
        <w:t>较短的文本：</w:t>
      </w:r>
      <w:r>
        <w:t>char</w:t>
      </w:r>
      <w:r>
        <w:rPr>
          <w:rFonts w:hint="eastAsia"/>
        </w:rPr>
        <w:t>、</w:t>
      </w:r>
      <w:r>
        <w:t>varchar</w:t>
      </w:r>
    </w:p>
    <w:p w14:paraId="1661B8BB" w14:textId="00CDB79E" w:rsidR="00DB60D8" w:rsidRDefault="00DB60D8" w:rsidP="001D5D59">
      <w:pPr>
        <w:ind w:firstLine="420"/>
      </w:pPr>
      <w:r>
        <w:rPr>
          <w:rFonts w:hint="eastAsia"/>
        </w:rPr>
        <w:t>较长的文本：</w:t>
      </w:r>
      <w:r w:rsidRPr="00DB60D8">
        <w:t>text</w:t>
      </w:r>
      <w:r>
        <w:rPr>
          <w:rFonts w:hint="eastAsia"/>
        </w:rPr>
        <w:t>、</w:t>
      </w:r>
      <w:r w:rsidRPr="00DB60D8">
        <w:t>blob(</w:t>
      </w:r>
      <w:r w:rsidRPr="00DB60D8">
        <w:t>较大的二进制</w:t>
      </w:r>
      <w:r w:rsidRPr="00DB60D8">
        <w:t>)</w:t>
      </w:r>
    </w:p>
    <w:p w14:paraId="6F09D3DB" w14:textId="2733ECF3" w:rsidR="00074461" w:rsidRDefault="00074461" w:rsidP="001D5D59">
      <w:pPr>
        <w:ind w:firstLine="420"/>
      </w:pPr>
      <w:r>
        <w:rPr>
          <w:rFonts w:hint="eastAsia"/>
        </w:rPr>
        <w:t>特点：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8"/>
        <w:gridCol w:w="1275"/>
        <w:gridCol w:w="2537"/>
        <w:gridCol w:w="1692"/>
        <w:gridCol w:w="1270"/>
        <w:gridCol w:w="644"/>
      </w:tblGrid>
      <w:tr w:rsidR="00074461" w14:paraId="7F55095E" w14:textId="77777777" w:rsidTr="004D7DA6">
        <w:tc>
          <w:tcPr>
            <w:tcW w:w="846" w:type="dxa"/>
          </w:tcPr>
          <w:p w14:paraId="70ABC501" w14:textId="77777777" w:rsidR="00074461" w:rsidRDefault="00074461" w:rsidP="001D5D59">
            <w:pPr>
              <w:ind w:firstLineChars="0" w:firstLine="0"/>
            </w:pPr>
          </w:p>
        </w:tc>
        <w:tc>
          <w:tcPr>
            <w:tcW w:w="1276" w:type="dxa"/>
          </w:tcPr>
          <w:p w14:paraId="08B19806" w14:textId="4DF6B60D" w:rsidR="00074461" w:rsidRDefault="00074461" w:rsidP="00CF1DB7">
            <w:pPr>
              <w:ind w:firstLineChars="0" w:firstLine="0"/>
              <w:jc w:val="center"/>
            </w:pPr>
            <w:r w:rsidRPr="00074461">
              <w:rPr>
                <w:rFonts w:hint="eastAsia"/>
              </w:rPr>
              <w:t>写法</w:t>
            </w:r>
          </w:p>
        </w:tc>
        <w:tc>
          <w:tcPr>
            <w:tcW w:w="2551" w:type="dxa"/>
          </w:tcPr>
          <w:p w14:paraId="2021DDF2" w14:textId="05591D61" w:rsidR="00074461" w:rsidRDefault="00074461" w:rsidP="00CF1DB7">
            <w:pPr>
              <w:ind w:firstLineChars="0" w:firstLine="0"/>
              <w:jc w:val="center"/>
            </w:pPr>
            <w:r w:rsidRPr="00074461">
              <w:t>M</w:t>
            </w:r>
            <w:r w:rsidRPr="00074461">
              <w:t>的意思</w:t>
            </w:r>
          </w:p>
        </w:tc>
        <w:tc>
          <w:tcPr>
            <w:tcW w:w="1701" w:type="dxa"/>
          </w:tcPr>
          <w:p w14:paraId="4E4C567E" w14:textId="1F9A7C71" w:rsidR="00074461" w:rsidRDefault="00074461" w:rsidP="00CF1DB7">
            <w:pPr>
              <w:ind w:firstLineChars="0" w:firstLine="0"/>
              <w:jc w:val="center"/>
            </w:pPr>
            <w:r w:rsidRPr="00F505D9">
              <w:rPr>
                <w:rFonts w:hint="eastAsia"/>
                <w:color w:val="FF0000"/>
              </w:rPr>
              <w:t>特点</w:t>
            </w:r>
          </w:p>
        </w:tc>
        <w:tc>
          <w:tcPr>
            <w:tcW w:w="1276" w:type="dxa"/>
          </w:tcPr>
          <w:p w14:paraId="619F07D9" w14:textId="7AF70AB3" w:rsidR="00074461" w:rsidRDefault="00074461" w:rsidP="00CF1DB7">
            <w:pPr>
              <w:ind w:firstLineChars="0" w:firstLine="0"/>
              <w:jc w:val="center"/>
            </w:pPr>
            <w:r w:rsidRPr="00074461">
              <w:rPr>
                <w:rFonts w:hint="eastAsia"/>
              </w:rPr>
              <w:t>空间的耗费</w:t>
            </w:r>
          </w:p>
        </w:tc>
        <w:tc>
          <w:tcPr>
            <w:tcW w:w="646" w:type="dxa"/>
          </w:tcPr>
          <w:p w14:paraId="2CFCF523" w14:textId="23A89835" w:rsidR="00074461" w:rsidRDefault="00074461" w:rsidP="00CF1DB7">
            <w:pPr>
              <w:ind w:firstLineChars="0" w:firstLine="0"/>
              <w:jc w:val="center"/>
            </w:pPr>
            <w:r>
              <w:rPr>
                <w:rFonts w:hint="eastAsia"/>
              </w:rPr>
              <w:t>效率</w:t>
            </w:r>
          </w:p>
        </w:tc>
      </w:tr>
      <w:tr w:rsidR="00074461" w14:paraId="594DDE0C" w14:textId="77777777" w:rsidTr="004D7DA6">
        <w:tc>
          <w:tcPr>
            <w:tcW w:w="846" w:type="dxa"/>
          </w:tcPr>
          <w:p w14:paraId="7C554A30" w14:textId="7761BC11" w:rsidR="00074461" w:rsidRDefault="00074461" w:rsidP="001D5D59">
            <w:pPr>
              <w:ind w:firstLineChars="0" w:firstLine="0"/>
            </w:pPr>
            <w:r w:rsidRPr="00074461">
              <w:t>char</w:t>
            </w:r>
          </w:p>
        </w:tc>
        <w:tc>
          <w:tcPr>
            <w:tcW w:w="1276" w:type="dxa"/>
          </w:tcPr>
          <w:p w14:paraId="6F0C1B21" w14:textId="3CCF58FF" w:rsidR="00074461" w:rsidRDefault="00074461" w:rsidP="001D5D59">
            <w:pPr>
              <w:ind w:firstLineChars="0" w:firstLine="0"/>
            </w:pPr>
            <w:r w:rsidRPr="00074461">
              <w:t>char(M)</w:t>
            </w:r>
            <w:r w:rsidRPr="00074461">
              <w:tab/>
            </w:r>
          </w:p>
        </w:tc>
        <w:tc>
          <w:tcPr>
            <w:tcW w:w="2551" w:type="dxa"/>
          </w:tcPr>
          <w:p w14:paraId="3E79BF65" w14:textId="49D1A44F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最大的字符数，可以省略，默认为</w:t>
            </w:r>
            <w:r w:rsidRPr="00074461">
              <w:t>1</w:t>
            </w:r>
            <w:r w:rsidRPr="00074461">
              <w:tab/>
            </w:r>
            <w:r w:rsidR="00460218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5FB049A6" w14:textId="77047C50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固定长度的字符</w:t>
            </w:r>
          </w:p>
        </w:tc>
        <w:tc>
          <w:tcPr>
            <w:tcW w:w="1276" w:type="dxa"/>
          </w:tcPr>
          <w:p w14:paraId="09065BD8" w14:textId="425AECD0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比较耗费</w:t>
            </w:r>
          </w:p>
        </w:tc>
        <w:tc>
          <w:tcPr>
            <w:tcW w:w="646" w:type="dxa"/>
          </w:tcPr>
          <w:p w14:paraId="53FE2E95" w14:textId="7360F75E" w:rsidR="00074461" w:rsidRDefault="00424710" w:rsidP="001D5D59">
            <w:pPr>
              <w:ind w:firstLineChars="0" w:firstLine="0"/>
            </w:pPr>
            <w:r w:rsidRPr="00424710">
              <w:rPr>
                <w:rFonts w:hint="eastAsia"/>
              </w:rPr>
              <w:t>高</w:t>
            </w:r>
          </w:p>
        </w:tc>
      </w:tr>
      <w:tr w:rsidR="00074461" w14:paraId="40D70BD3" w14:textId="77777777" w:rsidTr="004D7DA6">
        <w:tc>
          <w:tcPr>
            <w:tcW w:w="846" w:type="dxa"/>
          </w:tcPr>
          <w:p w14:paraId="1B4C5CFC" w14:textId="2133BC0B" w:rsidR="00074461" w:rsidRDefault="00074461" w:rsidP="001D5D59">
            <w:pPr>
              <w:ind w:firstLineChars="0" w:firstLine="0"/>
            </w:pPr>
            <w:r w:rsidRPr="00074461">
              <w:t>varcha</w:t>
            </w:r>
            <w:r w:rsidR="00F505D9">
              <w:rPr>
                <w:rFonts w:hint="eastAsia"/>
              </w:rPr>
              <w:t>r</w:t>
            </w:r>
          </w:p>
        </w:tc>
        <w:tc>
          <w:tcPr>
            <w:tcW w:w="1276" w:type="dxa"/>
          </w:tcPr>
          <w:p w14:paraId="5B97F53B" w14:textId="2050FC52" w:rsidR="00074461" w:rsidRDefault="00074461" w:rsidP="001D5D59">
            <w:pPr>
              <w:ind w:firstLineChars="0" w:firstLine="0"/>
            </w:pPr>
            <w:r w:rsidRPr="00074461">
              <w:t>varchar(M)</w:t>
            </w:r>
          </w:p>
        </w:tc>
        <w:tc>
          <w:tcPr>
            <w:tcW w:w="2551" w:type="dxa"/>
          </w:tcPr>
          <w:p w14:paraId="6FA7AF6C" w14:textId="709BCCF0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最大的字符数，不可以省略</w:t>
            </w:r>
            <w:r w:rsidR="002879CE">
              <w:rPr>
                <w:rFonts w:hint="eastAsia"/>
              </w:rPr>
              <w:t>给值。</w:t>
            </w:r>
          </w:p>
        </w:tc>
        <w:tc>
          <w:tcPr>
            <w:tcW w:w="1701" w:type="dxa"/>
          </w:tcPr>
          <w:p w14:paraId="0F01BE05" w14:textId="45688869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可变长度的字符</w:t>
            </w:r>
          </w:p>
        </w:tc>
        <w:tc>
          <w:tcPr>
            <w:tcW w:w="1276" w:type="dxa"/>
          </w:tcPr>
          <w:p w14:paraId="50E37BFD" w14:textId="0037698E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比较节省</w:t>
            </w:r>
          </w:p>
        </w:tc>
        <w:tc>
          <w:tcPr>
            <w:tcW w:w="646" w:type="dxa"/>
          </w:tcPr>
          <w:p w14:paraId="42187F43" w14:textId="0416178F" w:rsidR="00074461" w:rsidRDefault="00424710" w:rsidP="001D5D59">
            <w:pPr>
              <w:ind w:firstLineChars="0" w:firstLine="0"/>
            </w:pPr>
            <w:r w:rsidRPr="00424710">
              <w:rPr>
                <w:rFonts w:hint="eastAsia"/>
              </w:rPr>
              <w:t>低</w:t>
            </w:r>
          </w:p>
        </w:tc>
      </w:tr>
    </w:tbl>
    <w:p w14:paraId="34733058" w14:textId="04510D4C" w:rsidR="00074461" w:rsidRDefault="00F505D9" w:rsidP="001D5D59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varchar</w:t>
      </w:r>
      <w:r>
        <w:rPr>
          <w:rFonts w:hint="eastAsia"/>
        </w:rPr>
        <w:t>的大小都是存储的字符，例如存储数字‘</w:t>
      </w:r>
      <w:r>
        <w:rPr>
          <w:rFonts w:hint="eastAsia"/>
        </w:rPr>
        <w:t>1</w:t>
      </w:r>
      <w:r>
        <w:rPr>
          <w:rFonts w:hint="eastAsia"/>
        </w:rPr>
        <w:t>’和‘</w:t>
      </w:r>
      <w:r>
        <w:rPr>
          <w:rFonts w:hint="eastAsia"/>
        </w:rPr>
        <w:t>a</w:t>
      </w:r>
      <w:r>
        <w:rPr>
          <w:rFonts w:hint="eastAsia"/>
        </w:rPr>
        <w:t>’和‘宋’都是</w:t>
      </w:r>
      <w:r w:rsidR="007244A3">
        <w:rPr>
          <w:rFonts w:hint="eastAsia"/>
        </w:rPr>
        <w:t>字符。</w:t>
      </w:r>
    </w:p>
    <w:p w14:paraId="3477D4E2" w14:textId="2B0F4815" w:rsidR="007B70A7" w:rsidRDefault="007B70A7" w:rsidP="001D5D59">
      <w:pPr>
        <w:ind w:firstLine="420"/>
      </w:pPr>
      <w:r>
        <w:tab/>
        <w:t>2</w:t>
      </w:r>
      <w:r>
        <w:rPr>
          <w:rFonts w:hint="eastAsia"/>
        </w:rPr>
        <w:t>、选择原则：存储的大小的值适合</w:t>
      </w:r>
      <w:r>
        <w:rPr>
          <w:rFonts w:hint="eastAsia"/>
        </w:rPr>
        <w:t>char</w:t>
      </w:r>
      <w:r>
        <w:rPr>
          <w:rFonts w:hint="eastAsia"/>
        </w:rPr>
        <w:t>，选择不固定</w:t>
      </w:r>
      <w:r w:rsidR="002B4C94">
        <w:rPr>
          <w:rFonts w:hint="eastAsia"/>
        </w:rPr>
        <w:t>。</w:t>
      </w:r>
    </w:p>
    <w:p w14:paraId="044D1CFB" w14:textId="59B509A2" w:rsidR="008E27E8" w:rsidRDefault="00C973EF" w:rsidP="001D5D59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 w:rsidR="008E27E8">
        <w:rPr>
          <w:rFonts w:hint="eastAsia"/>
        </w:rPr>
        <w:t>：</w:t>
      </w:r>
    </w:p>
    <w:p w14:paraId="52B273EC" w14:textId="77777777" w:rsidR="008E27E8" w:rsidRDefault="008E27E8" w:rsidP="008E27E8">
      <w:pPr>
        <w:ind w:firstLine="420"/>
      </w:pPr>
      <w:r>
        <w:tab/>
        <w:t>CREATE TABLE tab_char(</w:t>
      </w:r>
    </w:p>
    <w:p w14:paraId="3C59FB18" w14:textId="40015D16" w:rsidR="008E27E8" w:rsidRDefault="008E27E8" w:rsidP="008E27E8">
      <w:pPr>
        <w:ind w:firstLine="420"/>
      </w:pPr>
      <w:r>
        <w:tab/>
      </w:r>
      <w:r w:rsidR="0088243D">
        <w:tab/>
      </w:r>
      <w:r>
        <w:t>c1 ENUM('a','b','c')</w:t>
      </w:r>
      <w:r w:rsidR="00601542">
        <w:rPr>
          <w:rFonts w:hint="eastAsia"/>
        </w:rPr>
        <w:t>/</w:t>
      </w:r>
      <w:r w:rsidR="00601542">
        <w:t>/</w:t>
      </w:r>
      <w:r w:rsidR="00601542">
        <w:rPr>
          <w:rFonts w:hint="eastAsia"/>
        </w:rPr>
        <w:t>插入枚举</w:t>
      </w:r>
      <w:r w:rsidR="00BE6C15">
        <w:rPr>
          <w:rFonts w:hint="eastAsia"/>
        </w:rPr>
        <w:t>，只能插入</w:t>
      </w:r>
    </w:p>
    <w:p w14:paraId="108C3115" w14:textId="7EF5EDD5" w:rsidR="008E27E8" w:rsidRDefault="008E27E8" w:rsidP="008E27E8">
      <w:pPr>
        <w:ind w:firstLine="420"/>
      </w:pPr>
      <w:r>
        <w:tab/>
        <w:t>);</w:t>
      </w:r>
    </w:p>
    <w:p w14:paraId="6D43A042" w14:textId="7A6C592F" w:rsidR="008E27E8" w:rsidRDefault="008E27E8" w:rsidP="008E27E8">
      <w:pPr>
        <w:ind w:firstLine="420"/>
      </w:pPr>
      <w:r>
        <w:tab/>
        <w:t>INSERT INTO tab_char VALUES('a');</w:t>
      </w:r>
      <w:r w:rsidR="00500433">
        <w:t>//</w:t>
      </w:r>
      <w:r w:rsidR="00452A74">
        <w:rPr>
          <w:rFonts w:hint="eastAsia"/>
        </w:rPr>
        <w:t>成功</w:t>
      </w:r>
    </w:p>
    <w:p w14:paraId="5667F591" w14:textId="37C44B96" w:rsidR="008E27E8" w:rsidRDefault="008E27E8" w:rsidP="008E27E8">
      <w:pPr>
        <w:ind w:firstLine="420"/>
      </w:pPr>
      <w:r>
        <w:tab/>
        <w:t>INSERT INTO tab_char VALUES('b');</w:t>
      </w:r>
      <w:r w:rsidR="00196486" w:rsidRPr="00196486">
        <w:t xml:space="preserve"> </w:t>
      </w:r>
      <w:r w:rsidR="00196486">
        <w:t>//</w:t>
      </w:r>
      <w:r w:rsidR="00196486">
        <w:rPr>
          <w:rFonts w:hint="eastAsia"/>
        </w:rPr>
        <w:t>成功</w:t>
      </w:r>
    </w:p>
    <w:p w14:paraId="6D44A399" w14:textId="5C5B52C7" w:rsidR="008E27E8" w:rsidRDefault="008E27E8" w:rsidP="008E27E8">
      <w:pPr>
        <w:ind w:firstLine="420"/>
      </w:pPr>
      <w:r>
        <w:tab/>
        <w:t>INSERT INTO tab_char VALUES('c');</w:t>
      </w:r>
      <w:r w:rsidR="00196486" w:rsidRPr="00196486">
        <w:t xml:space="preserve"> </w:t>
      </w:r>
      <w:r w:rsidR="00196486">
        <w:t>//</w:t>
      </w:r>
      <w:r w:rsidR="00196486">
        <w:rPr>
          <w:rFonts w:hint="eastAsia"/>
        </w:rPr>
        <w:t>成功</w:t>
      </w:r>
    </w:p>
    <w:p w14:paraId="7D45224F" w14:textId="750BE3A9" w:rsidR="008E27E8" w:rsidRDefault="008E27E8" w:rsidP="008E27E8">
      <w:pPr>
        <w:ind w:firstLine="420"/>
      </w:pPr>
      <w:r>
        <w:tab/>
        <w:t>INSERT INTO tab_char VALUES('m');</w:t>
      </w:r>
      <w:r w:rsidR="00196486" w:rsidRPr="00196486">
        <w:t xml:space="preserve"> </w:t>
      </w:r>
      <w:r w:rsidR="00196486">
        <w:t>//</w:t>
      </w:r>
      <w:r w:rsidR="00196486">
        <w:rPr>
          <w:rFonts w:hint="eastAsia"/>
        </w:rPr>
        <w:t>失败</w:t>
      </w:r>
    </w:p>
    <w:p w14:paraId="196C4D7E" w14:textId="5B6AA1CC" w:rsidR="008E27E8" w:rsidRDefault="008E27E8" w:rsidP="008E27E8">
      <w:pPr>
        <w:ind w:firstLine="420"/>
      </w:pPr>
      <w:r>
        <w:tab/>
        <w:t>INSERT INTO tab_char VALUES('A');</w:t>
      </w:r>
      <w:r w:rsidR="00196486" w:rsidRPr="00196486">
        <w:t xml:space="preserve"> </w:t>
      </w:r>
      <w:r w:rsidR="00196486">
        <w:t>//</w:t>
      </w:r>
      <w:r w:rsidR="0024632D">
        <w:rPr>
          <w:rFonts w:hint="eastAsia"/>
        </w:rPr>
        <w:t>失败</w:t>
      </w:r>
    </w:p>
    <w:p w14:paraId="11E88B12" w14:textId="31105322" w:rsidR="00564780" w:rsidRDefault="00564780" w:rsidP="008E27E8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t>:</w:t>
      </w:r>
    </w:p>
    <w:p w14:paraId="7866BDAA" w14:textId="77777777" w:rsidR="00564780" w:rsidRDefault="00564780" w:rsidP="00564780">
      <w:pPr>
        <w:ind w:firstLine="420"/>
      </w:pPr>
      <w:r>
        <w:tab/>
        <w:t>CREATE TABLE tab_set(</w:t>
      </w:r>
    </w:p>
    <w:p w14:paraId="18871913" w14:textId="77777777" w:rsidR="00564780" w:rsidRDefault="00564780" w:rsidP="00564780">
      <w:pPr>
        <w:ind w:firstLine="420"/>
      </w:pPr>
      <w:r>
        <w:tab/>
        <w:t>s1 SET('a','b','c','d')</w:t>
      </w:r>
    </w:p>
    <w:p w14:paraId="11D99A30" w14:textId="3B3E5277" w:rsidR="00564780" w:rsidRDefault="00564780" w:rsidP="00564780">
      <w:pPr>
        <w:ind w:firstLine="420"/>
      </w:pPr>
      <w:r>
        <w:tab/>
        <w:t>);</w:t>
      </w:r>
    </w:p>
    <w:p w14:paraId="63FCE453" w14:textId="60EE80C9" w:rsidR="00564780" w:rsidRDefault="00564780" w:rsidP="00564780">
      <w:pPr>
        <w:ind w:firstLine="420"/>
      </w:pPr>
      <w:r>
        <w:tab/>
        <w:t>INSERT INTO tab_set VALUES('a');</w:t>
      </w:r>
    </w:p>
    <w:p w14:paraId="77D02987" w14:textId="38CF8BE4" w:rsidR="00564780" w:rsidRDefault="00564780" w:rsidP="00564780">
      <w:pPr>
        <w:ind w:firstLine="420"/>
      </w:pPr>
      <w:r>
        <w:tab/>
        <w:t>INSERT INTO tab_set VALUES('A,B');</w:t>
      </w:r>
    </w:p>
    <w:p w14:paraId="5A52009D" w14:textId="0D3680C0" w:rsidR="00564780" w:rsidRDefault="00564780" w:rsidP="00564780">
      <w:pPr>
        <w:ind w:firstLine="420"/>
      </w:pPr>
      <w:r>
        <w:tab/>
        <w:t>INSERT INTO tab_set VALUES('a,c,d');</w:t>
      </w:r>
    </w:p>
    <w:p w14:paraId="2F069B7C" w14:textId="0076EEEE" w:rsidR="002B4C94" w:rsidRDefault="002B4C94" w:rsidP="002B4C94">
      <w:pPr>
        <w:pStyle w:val="2"/>
      </w:pPr>
      <w:r>
        <w:rPr>
          <w:rFonts w:hint="eastAsia"/>
        </w:rPr>
        <w:t>日期型</w:t>
      </w:r>
    </w:p>
    <w:p w14:paraId="6DB8D908" w14:textId="2093CDE4" w:rsidR="002B4C94" w:rsidRPr="002B4C94" w:rsidRDefault="002B4C94" w:rsidP="002B4C94">
      <w:pPr>
        <w:ind w:firstLine="420"/>
      </w:pPr>
      <w:r>
        <w:rPr>
          <w:rFonts w:hint="eastAsia"/>
        </w:rPr>
        <w:t>分类：</w:t>
      </w:r>
    </w:p>
    <w:p w14:paraId="4A54B72F" w14:textId="2C54A75A" w:rsidR="002B4C94" w:rsidRDefault="002B4C94" w:rsidP="002B4C94">
      <w:pPr>
        <w:ind w:firstLine="420"/>
      </w:pPr>
      <w:r>
        <w:tab/>
        <w:t>1</w:t>
      </w:r>
      <w:r>
        <w:rPr>
          <w:rFonts w:hint="eastAsia"/>
        </w:rPr>
        <w:t>、</w:t>
      </w:r>
      <w:r>
        <w:t>date</w:t>
      </w:r>
      <w:r>
        <w:t>只保存日期</w:t>
      </w:r>
    </w:p>
    <w:p w14:paraId="2F046443" w14:textId="0F1283B0" w:rsidR="002B4C94" w:rsidRDefault="002B4C94" w:rsidP="002B4C94">
      <w:pPr>
        <w:ind w:firstLine="420"/>
      </w:pPr>
      <w:r>
        <w:tab/>
        <w:t>2</w:t>
      </w:r>
      <w:r>
        <w:rPr>
          <w:rFonts w:hint="eastAsia"/>
        </w:rPr>
        <w:t>、</w:t>
      </w:r>
      <w:r>
        <w:t>time</w:t>
      </w:r>
      <w:r>
        <w:t>保存时间</w:t>
      </w:r>
    </w:p>
    <w:p w14:paraId="189D9B43" w14:textId="4D7973B3" w:rsidR="002B4C94" w:rsidRDefault="002B4C94" w:rsidP="002B4C94">
      <w:pPr>
        <w:ind w:firstLine="420"/>
      </w:pPr>
      <w:r>
        <w:tab/>
        <w:t>3</w:t>
      </w:r>
      <w:r>
        <w:rPr>
          <w:rFonts w:hint="eastAsia"/>
        </w:rPr>
        <w:t>、</w:t>
      </w:r>
      <w:r>
        <w:t>year</w:t>
      </w:r>
      <w:r>
        <w:t>只保存年</w:t>
      </w:r>
    </w:p>
    <w:p w14:paraId="715A16EE" w14:textId="114A1E27" w:rsidR="002B4C94" w:rsidRDefault="002B4C94" w:rsidP="002B4C94">
      <w:pPr>
        <w:ind w:firstLine="420"/>
      </w:pPr>
      <w:r>
        <w:tab/>
        <w:t>4</w:t>
      </w:r>
      <w:r>
        <w:rPr>
          <w:rFonts w:hint="eastAsia"/>
        </w:rPr>
        <w:t>、</w:t>
      </w:r>
      <w:r>
        <w:t>datetime</w:t>
      </w:r>
      <w:r>
        <w:t>保存日期</w:t>
      </w:r>
      <w:r>
        <w:t>+</w:t>
      </w:r>
      <w:r>
        <w:t>时间</w:t>
      </w:r>
      <w:r w:rsidR="005D6CB7">
        <w:rPr>
          <w:rFonts w:hint="eastAsia"/>
        </w:rPr>
        <w:t>（常用）</w:t>
      </w:r>
    </w:p>
    <w:p w14:paraId="2A34F597" w14:textId="26DE2FCC" w:rsidR="002B4C94" w:rsidRDefault="00D62E1F" w:rsidP="002B4C94">
      <w:pPr>
        <w:ind w:firstLine="420"/>
      </w:pPr>
      <w:r>
        <w:tab/>
        <w:t>5</w:t>
      </w:r>
      <w:r>
        <w:rPr>
          <w:rFonts w:hint="eastAsia"/>
        </w:rPr>
        <w:t>、</w:t>
      </w:r>
      <w:r w:rsidR="002B4C94">
        <w:t>timestamp</w:t>
      </w:r>
      <w:r w:rsidR="009C5AC9">
        <w:rPr>
          <w:rFonts w:hint="eastAsia"/>
        </w:rPr>
        <w:t>：时间戳</w:t>
      </w:r>
      <w:r w:rsidR="006D0E58">
        <w:rPr>
          <w:rFonts w:hint="eastAsia"/>
        </w:rPr>
        <w:t>，</w:t>
      </w:r>
      <w:r w:rsidR="002B4C94">
        <w:t>保存日期</w:t>
      </w:r>
      <w:r w:rsidR="002B4C94">
        <w:t>+</w:t>
      </w:r>
      <w:r w:rsidR="002B4C94">
        <w:t>时间</w:t>
      </w:r>
      <w:r w:rsidR="00765B7A">
        <w:rPr>
          <w:rFonts w:hint="eastAsia"/>
        </w:rPr>
        <w:t>（常用）</w:t>
      </w:r>
    </w:p>
    <w:p w14:paraId="72A76785" w14:textId="45BC94F5" w:rsidR="00FA65EA" w:rsidRDefault="00FA65EA" w:rsidP="002B4C94">
      <w:pPr>
        <w:ind w:firstLine="420"/>
      </w:pPr>
      <w:r>
        <w:rPr>
          <w:rFonts w:hint="eastAsia"/>
        </w:rPr>
        <w:t>特点：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2005"/>
        <w:gridCol w:w="1659"/>
      </w:tblGrid>
      <w:tr w:rsidR="00FA65EA" w14:paraId="2ABC0858" w14:textId="77777777" w:rsidTr="0038314E">
        <w:tc>
          <w:tcPr>
            <w:tcW w:w="1659" w:type="dxa"/>
          </w:tcPr>
          <w:p w14:paraId="78A1DA59" w14:textId="77777777" w:rsidR="00FA65EA" w:rsidRDefault="00FA65EA" w:rsidP="00CF6723">
            <w:pPr>
              <w:ind w:firstLineChars="0" w:firstLine="0"/>
              <w:jc w:val="center"/>
            </w:pPr>
          </w:p>
        </w:tc>
        <w:tc>
          <w:tcPr>
            <w:tcW w:w="1313" w:type="dxa"/>
          </w:tcPr>
          <w:p w14:paraId="74427666" w14:textId="72C23C52" w:rsidR="00FA65EA" w:rsidRDefault="00FA65EA" w:rsidP="00CF6723">
            <w:pPr>
              <w:ind w:firstLineChars="0" w:firstLine="0"/>
              <w:jc w:val="center"/>
            </w:pPr>
            <w:r w:rsidRPr="00FA65EA">
              <w:rPr>
                <w:rFonts w:hint="eastAsia"/>
              </w:rPr>
              <w:t>字节</w:t>
            </w:r>
          </w:p>
        </w:tc>
        <w:tc>
          <w:tcPr>
            <w:tcW w:w="2005" w:type="dxa"/>
          </w:tcPr>
          <w:p w14:paraId="34C520D0" w14:textId="21801252" w:rsidR="00FA65EA" w:rsidRDefault="00FA65EA" w:rsidP="00CF6723">
            <w:pPr>
              <w:ind w:firstLineChars="0" w:firstLine="0"/>
              <w:jc w:val="center"/>
            </w:pPr>
            <w:r w:rsidRPr="00FA65EA">
              <w:rPr>
                <w:rFonts w:hint="eastAsia"/>
              </w:rPr>
              <w:t>范围</w:t>
            </w:r>
          </w:p>
        </w:tc>
        <w:tc>
          <w:tcPr>
            <w:tcW w:w="1659" w:type="dxa"/>
          </w:tcPr>
          <w:p w14:paraId="0988ABD9" w14:textId="6F65EE82" w:rsidR="00FA65EA" w:rsidRDefault="00FA65EA" w:rsidP="00CF6723">
            <w:pPr>
              <w:ind w:firstLineChars="0" w:firstLine="0"/>
              <w:jc w:val="center"/>
            </w:pPr>
            <w:r w:rsidRPr="00FA65EA">
              <w:rPr>
                <w:rFonts w:hint="eastAsia"/>
              </w:rPr>
              <w:t>时区等的影响</w:t>
            </w:r>
          </w:p>
        </w:tc>
      </w:tr>
      <w:tr w:rsidR="00FA65EA" w14:paraId="6190C4C2" w14:textId="77777777" w:rsidTr="0038314E">
        <w:tc>
          <w:tcPr>
            <w:tcW w:w="1659" w:type="dxa"/>
          </w:tcPr>
          <w:p w14:paraId="0A98E00E" w14:textId="45648267" w:rsidR="00FA65EA" w:rsidRDefault="00FA65EA" w:rsidP="00CF6723">
            <w:pPr>
              <w:ind w:firstLineChars="0" w:firstLine="0"/>
              <w:jc w:val="center"/>
            </w:pPr>
            <w:r w:rsidRPr="00FA65EA">
              <w:t>datetime</w:t>
            </w:r>
          </w:p>
        </w:tc>
        <w:tc>
          <w:tcPr>
            <w:tcW w:w="1313" w:type="dxa"/>
          </w:tcPr>
          <w:p w14:paraId="25D82286" w14:textId="4DE0D338" w:rsidR="00FA65EA" w:rsidRDefault="00FA65EA" w:rsidP="00CF6723">
            <w:pPr>
              <w:ind w:firstLineChars="0" w:firstLine="0"/>
              <w:jc w:val="center"/>
            </w:pPr>
            <w:r w:rsidRPr="00FA65EA">
              <w:t>8</w:t>
            </w:r>
          </w:p>
        </w:tc>
        <w:tc>
          <w:tcPr>
            <w:tcW w:w="2005" w:type="dxa"/>
          </w:tcPr>
          <w:p w14:paraId="6FB13350" w14:textId="295BF255" w:rsidR="00FA65EA" w:rsidRDefault="00FA65EA" w:rsidP="00CF6723">
            <w:pPr>
              <w:ind w:firstLineChars="0" w:firstLine="0"/>
              <w:jc w:val="center"/>
            </w:pPr>
            <w:r w:rsidRPr="00FA65EA">
              <w:t>1000——9999</w:t>
            </w:r>
            <w:r w:rsidR="0038314E">
              <w:rPr>
                <w:rFonts w:hint="eastAsia"/>
              </w:rPr>
              <w:t>年</w:t>
            </w:r>
          </w:p>
        </w:tc>
        <w:tc>
          <w:tcPr>
            <w:tcW w:w="1659" w:type="dxa"/>
          </w:tcPr>
          <w:p w14:paraId="7C0A6C96" w14:textId="20229301" w:rsidR="00FA65EA" w:rsidRDefault="00FA65EA" w:rsidP="00CF6723">
            <w:pPr>
              <w:ind w:firstLineChars="0" w:firstLine="0"/>
              <w:jc w:val="center"/>
            </w:pPr>
            <w:r w:rsidRPr="00FA65EA">
              <w:rPr>
                <w:rFonts w:hint="eastAsia"/>
              </w:rPr>
              <w:t>不受</w:t>
            </w:r>
          </w:p>
        </w:tc>
      </w:tr>
      <w:tr w:rsidR="00FA65EA" w14:paraId="3B5E1827" w14:textId="77777777" w:rsidTr="0038314E">
        <w:tc>
          <w:tcPr>
            <w:tcW w:w="1659" w:type="dxa"/>
          </w:tcPr>
          <w:p w14:paraId="09D93A9E" w14:textId="0959B06C" w:rsidR="00FA65EA" w:rsidRDefault="00FA65EA" w:rsidP="00CF6723">
            <w:pPr>
              <w:ind w:firstLineChars="0" w:firstLine="0"/>
              <w:jc w:val="center"/>
            </w:pPr>
            <w:r w:rsidRPr="00FA65EA">
              <w:lastRenderedPageBreak/>
              <w:t>timestamp</w:t>
            </w:r>
          </w:p>
        </w:tc>
        <w:tc>
          <w:tcPr>
            <w:tcW w:w="1313" w:type="dxa"/>
          </w:tcPr>
          <w:p w14:paraId="6DAA87B4" w14:textId="46B601FE" w:rsidR="00FA65EA" w:rsidRDefault="00FA65EA" w:rsidP="00CF6723">
            <w:pPr>
              <w:ind w:firstLineChars="0" w:firstLine="0"/>
              <w:jc w:val="center"/>
            </w:pPr>
            <w:r w:rsidRPr="00FA65EA">
              <w:t>4</w:t>
            </w:r>
          </w:p>
        </w:tc>
        <w:tc>
          <w:tcPr>
            <w:tcW w:w="2005" w:type="dxa"/>
          </w:tcPr>
          <w:p w14:paraId="4224E918" w14:textId="476C77E0" w:rsidR="00FA65EA" w:rsidRDefault="00FA65EA" w:rsidP="00CF6723">
            <w:pPr>
              <w:ind w:firstLineChars="0" w:firstLine="0"/>
              <w:jc w:val="center"/>
            </w:pPr>
            <w:r w:rsidRPr="00FA65EA">
              <w:t>1970-2038</w:t>
            </w:r>
            <w:r w:rsidR="0038314E">
              <w:rPr>
                <w:rFonts w:hint="eastAsia"/>
              </w:rPr>
              <w:t>年</w:t>
            </w:r>
          </w:p>
        </w:tc>
        <w:tc>
          <w:tcPr>
            <w:tcW w:w="1659" w:type="dxa"/>
          </w:tcPr>
          <w:p w14:paraId="1D0F1C5B" w14:textId="6365ABCA" w:rsidR="00FA65EA" w:rsidRDefault="00FA65EA" w:rsidP="00CF6723">
            <w:pPr>
              <w:ind w:firstLineChars="0" w:firstLine="0"/>
              <w:jc w:val="center"/>
            </w:pPr>
            <w:r w:rsidRPr="00FA65EA">
              <w:t>受</w:t>
            </w:r>
            <w:r w:rsidR="00037A42">
              <w:rPr>
                <w:rFonts w:hint="eastAsia"/>
              </w:rPr>
              <w:t>时区影响</w:t>
            </w:r>
          </w:p>
        </w:tc>
      </w:tr>
    </w:tbl>
    <w:p w14:paraId="1C5382CE" w14:textId="7E5385B7" w:rsidR="00E1487E" w:rsidRDefault="00876BB1" w:rsidP="00E1487E">
      <w:pPr>
        <w:ind w:firstLine="420"/>
      </w:pPr>
      <w:r>
        <w:rPr>
          <w:rFonts w:hint="eastAsia"/>
        </w:rPr>
        <w:t>练习：</w:t>
      </w:r>
    </w:p>
    <w:p w14:paraId="4ACDDA79" w14:textId="61CF2041" w:rsidR="00E1487E" w:rsidRDefault="00E1487E" w:rsidP="00E1487E">
      <w:pPr>
        <w:ind w:firstLine="420"/>
      </w:pPr>
      <w:r>
        <w:tab/>
        <w:t>CREATE TABLE tab_date(</w:t>
      </w:r>
    </w:p>
    <w:p w14:paraId="5643324A" w14:textId="62154324" w:rsidR="00E1487E" w:rsidRDefault="00E1487E" w:rsidP="00E1487E">
      <w:pPr>
        <w:ind w:firstLine="420"/>
      </w:pPr>
      <w:r>
        <w:tab/>
      </w:r>
      <w:r>
        <w:tab/>
        <w:t>t1 DATETIME,</w:t>
      </w:r>
    </w:p>
    <w:p w14:paraId="2917EF7D" w14:textId="6B9E4FD1" w:rsidR="00E1487E" w:rsidRDefault="00E1487E" w:rsidP="00E1487E">
      <w:pPr>
        <w:ind w:firstLine="420"/>
      </w:pPr>
      <w:r>
        <w:tab/>
      </w:r>
      <w:r>
        <w:tab/>
        <w:t>t2 TIMESTAMP</w:t>
      </w:r>
    </w:p>
    <w:p w14:paraId="36EF1F29" w14:textId="468AB29B" w:rsidR="00E1487E" w:rsidRDefault="00E1487E" w:rsidP="00E1487E">
      <w:pPr>
        <w:ind w:firstLine="420"/>
      </w:pPr>
      <w:r>
        <w:tab/>
        <w:t>);</w:t>
      </w:r>
    </w:p>
    <w:p w14:paraId="0C2E39F5" w14:textId="12DE95B2" w:rsidR="004F596F" w:rsidRDefault="004F596F" w:rsidP="004F596F">
      <w:pPr>
        <w:ind w:firstLine="420"/>
      </w:pPr>
      <w:r>
        <w:tab/>
        <w:t>INSERT INTO tab_date VALUES(NOW(),NOW());</w:t>
      </w:r>
      <w:r w:rsidR="00C71153">
        <w:rPr>
          <w:rFonts w:hint="eastAsia"/>
        </w:rPr>
        <w:t>/</w:t>
      </w:r>
      <w:r w:rsidR="00C71153">
        <w:t>/</w:t>
      </w:r>
      <w:r w:rsidR="00C71153">
        <w:rPr>
          <w:rFonts w:hint="eastAsia"/>
        </w:rPr>
        <w:t>返回当前的时间、</w:t>
      </w:r>
    </w:p>
    <w:p w14:paraId="118BBB04" w14:textId="34D8B40E" w:rsidR="004F596F" w:rsidRDefault="004F596F" w:rsidP="004F596F">
      <w:pPr>
        <w:ind w:firstLine="420"/>
      </w:pPr>
      <w:r>
        <w:tab/>
        <w:t>SELECT * FROM tab_date;</w:t>
      </w:r>
    </w:p>
    <w:p w14:paraId="5B8DDC97" w14:textId="63B9EEF9" w:rsidR="004F596F" w:rsidRPr="004F596F" w:rsidRDefault="004F596F" w:rsidP="004F596F">
      <w:pPr>
        <w:ind w:firstLine="420"/>
      </w:pPr>
      <w:r>
        <w:tab/>
        <w:t>SHOW VARIABLES LIKE 'time_zone';</w:t>
      </w:r>
      <w:r w:rsidR="001C4E1A">
        <w:t xml:space="preserve"> </w:t>
      </w:r>
      <w:r w:rsidR="001C4E1A">
        <w:rPr>
          <w:rFonts w:hint="eastAsia"/>
        </w:rPr>
        <w:t>查看时区</w:t>
      </w:r>
    </w:p>
    <w:p w14:paraId="51F2B7A1" w14:textId="4632591F" w:rsidR="004F596F" w:rsidRDefault="004F596F" w:rsidP="004F596F">
      <w:pPr>
        <w:ind w:firstLine="420"/>
      </w:pPr>
      <w:r>
        <w:tab/>
        <w:t>SET time_zone='+9:00';</w:t>
      </w:r>
      <w:r w:rsidR="001C4E1A">
        <w:rPr>
          <w:rFonts w:hint="eastAsia"/>
        </w:rPr>
        <w:t>/</w:t>
      </w:r>
      <w:r w:rsidR="001C4E1A">
        <w:t>/</w:t>
      </w:r>
      <w:r w:rsidR="001C4E1A">
        <w:rPr>
          <w:rFonts w:hint="eastAsia"/>
        </w:rPr>
        <w:t>修改时区</w:t>
      </w:r>
      <w:r w:rsidR="00372935">
        <w:rPr>
          <w:rFonts w:hint="eastAsia"/>
        </w:rPr>
        <w:t>，修改为东九区</w:t>
      </w:r>
      <w:r w:rsidR="00B73BA4">
        <w:rPr>
          <w:rFonts w:hint="eastAsia"/>
        </w:rPr>
        <w:t>，对时间戳会有影响，里面的值会自动修改为东九区的时间。</w:t>
      </w:r>
      <w:r w:rsidR="005D6977">
        <w:rPr>
          <w:rFonts w:hint="eastAsia"/>
        </w:rPr>
        <w:t>datetime</w:t>
      </w:r>
      <w:r w:rsidR="005D6977">
        <w:rPr>
          <w:rFonts w:hint="eastAsia"/>
        </w:rPr>
        <w:t>存储的时间不会改变。北京为东八区。</w:t>
      </w:r>
    </w:p>
    <w:p w14:paraId="61BFBC2F" w14:textId="3A66861D" w:rsidR="002E74D1" w:rsidRDefault="002E74D1" w:rsidP="002E74D1">
      <w:pPr>
        <w:pStyle w:val="3"/>
        <w:ind w:firstLine="420"/>
      </w:pPr>
      <w:r w:rsidRPr="002E74D1">
        <w:t>timestamp</w:t>
      </w:r>
    </w:p>
    <w:p w14:paraId="0A33EBD8" w14:textId="70E118D7" w:rsidR="002E74D1" w:rsidRDefault="002E74D1" w:rsidP="002E74D1">
      <w:pPr>
        <w:ind w:firstLine="420"/>
      </w:pPr>
      <w:r w:rsidRPr="002E74D1">
        <w:t>timestamp</w:t>
      </w:r>
      <w:r w:rsidRPr="002E74D1">
        <w:t>有两个属性，分别是</w:t>
      </w:r>
      <w:r w:rsidRPr="002E74D1">
        <w:t xml:space="preserve">CURRENT_TIMESTAMP </w:t>
      </w:r>
      <w:r w:rsidRPr="002E74D1">
        <w:t>和</w:t>
      </w:r>
      <w:r w:rsidRPr="002E74D1">
        <w:t>ON UPDATE CURRENT_TIMESTAMP</w:t>
      </w:r>
      <w:r w:rsidRPr="002E74D1">
        <w:t>两种，使用情况分别如下：</w:t>
      </w:r>
    </w:p>
    <w:p w14:paraId="6D70787A" w14:textId="63DE417D" w:rsidR="002E74D1" w:rsidRDefault="002E74D1" w:rsidP="002E74D1">
      <w:pPr>
        <w:ind w:firstLine="420"/>
      </w:pPr>
      <w:r>
        <w:tab/>
        <w:t>1</w:t>
      </w:r>
      <w:r>
        <w:t>：</w:t>
      </w:r>
      <w:r>
        <w:t xml:space="preserve"> </w:t>
      </w:r>
      <w:r>
        <w:t>如果定义时</w:t>
      </w:r>
      <w:r>
        <w:t>DEFAULT CURRENT_TIMESTAMP</w:t>
      </w:r>
      <w:r>
        <w:t>和</w:t>
      </w:r>
      <w:r>
        <w:t>ON UPDATE CURRENT_TIMESTAMP</w:t>
      </w:r>
      <w:r>
        <w:t>子句都有，列值为默认使用当前的时间戳，并且自动更新。</w:t>
      </w:r>
    </w:p>
    <w:p w14:paraId="17CF4988" w14:textId="7881407E" w:rsidR="002E74D1" w:rsidRDefault="002E74D1" w:rsidP="002E74D1">
      <w:pPr>
        <w:ind w:firstLine="420"/>
      </w:pPr>
      <w:r>
        <w:t xml:space="preserve">    2</w:t>
      </w:r>
      <w:r>
        <w:t>：</w:t>
      </w:r>
      <w:r>
        <w:t xml:space="preserve"> </w:t>
      </w:r>
      <w:r>
        <w:t>如果不使用</w:t>
      </w:r>
      <w:r>
        <w:t>DEFAULT</w:t>
      </w:r>
      <w:r>
        <w:t>或</w:t>
      </w:r>
      <w:r>
        <w:t>ON UPDATE</w:t>
      </w:r>
      <w:r>
        <w:t>子句，那么它等同于</w:t>
      </w:r>
      <w:r>
        <w:t>DEFAULT CURRENT_TIMESTAMP ON UPDATE CURRENT_TIMESTAMP</w:t>
      </w:r>
      <w:r>
        <w:t>。</w:t>
      </w:r>
    </w:p>
    <w:p w14:paraId="151D333F" w14:textId="11940821" w:rsidR="002E74D1" w:rsidRDefault="002E74D1" w:rsidP="002E74D1">
      <w:pPr>
        <w:ind w:firstLine="420"/>
      </w:pPr>
      <w:r>
        <w:t xml:space="preserve">    3</w:t>
      </w:r>
      <w:r>
        <w:t>：</w:t>
      </w:r>
      <w:r>
        <w:t xml:space="preserve"> </w:t>
      </w:r>
      <w:r>
        <w:t>如果只有</w:t>
      </w:r>
      <w:r>
        <w:t>DEFAULT CURRENT_TIMESTAMP</w:t>
      </w:r>
      <w:r>
        <w:t>子句，而没有</w:t>
      </w:r>
      <w:r>
        <w:t>ON UPDATE</w:t>
      </w:r>
      <w:r>
        <w:t>子句，列值默认为当前时间戳但不自动更新。</w:t>
      </w:r>
    </w:p>
    <w:p w14:paraId="6A2ECAAC" w14:textId="77089242" w:rsidR="002E74D1" w:rsidRDefault="002E74D1" w:rsidP="002E74D1">
      <w:pPr>
        <w:ind w:firstLine="420"/>
      </w:pPr>
      <w:r>
        <w:t xml:space="preserve">    4</w:t>
      </w:r>
      <w:r>
        <w:t>：</w:t>
      </w:r>
      <w:r>
        <w:t xml:space="preserve"> </w:t>
      </w:r>
      <w:r>
        <w:t>如果没用</w:t>
      </w:r>
      <w:r>
        <w:t>DEFAULT</w:t>
      </w:r>
      <w:r>
        <w:t>子句，但有</w:t>
      </w:r>
      <w:r>
        <w:t>ON UPDATE CURRENT_TIMESTAMP</w:t>
      </w:r>
      <w:r>
        <w:t>子句，列默认为</w:t>
      </w:r>
      <w:r>
        <w:t>0</w:t>
      </w:r>
      <w:r>
        <w:t>并自动更新。</w:t>
      </w:r>
    </w:p>
    <w:p w14:paraId="567A7C66" w14:textId="1EDFD7A1" w:rsidR="002E74D1" w:rsidRDefault="002E74D1" w:rsidP="002E74D1">
      <w:pPr>
        <w:ind w:firstLine="420"/>
      </w:pPr>
      <w:r>
        <w:t xml:space="preserve">    5</w:t>
      </w:r>
      <w:r>
        <w:t>：</w:t>
      </w:r>
      <w:r>
        <w:t xml:space="preserve"> </w:t>
      </w:r>
      <w:r>
        <w:t>如果有一个常量值</w:t>
      </w:r>
      <w:r>
        <w:t>DEFAULT</w:t>
      </w:r>
      <w:r>
        <w:t>，该列会有一个默认值，而且不会自动初始化为当前时间戳。如果该列还有一个</w:t>
      </w:r>
      <w:r>
        <w:t>ON UPDATE CURRENT_TIMESTAMP</w:t>
      </w:r>
      <w:r>
        <w:t>子句，这个时间戳会自动更新，否则该列有一个默认的常量但不会自动更新。</w:t>
      </w:r>
    </w:p>
    <w:p w14:paraId="0682D21E" w14:textId="1AB9880E" w:rsidR="002E74D1" w:rsidRDefault="002E74D1" w:rsidP="002E74D1">
      <w:pPr>
        <w:ind w:firstLine="420"/>
      </w:pPr>
      <w:r>
        <w:t xml:space="preserve">    </w:t>
      </w:r>
      <w:r>
        <w:t>换句话说，你可以使用当前的时间戳去初始化值和自动更新，或者是其中之一，也可以都不是。（比如，你在定义的时候可以指定自动更新，但并不初始化。）下面的字段定义说明了这些情况：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74D1" w14:paraId="607DC31F" w14:textId="77777777" w:rsidTr="002E74D1">
        <w:tc>
          <w:tcPr>
            <w:tcW w:w="8296" w:type="dxa"/>
          </w:tcPr>
          <w:p w14:paraId="29551C10" w14:textId="5A9ABA8A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以下是代码片段：</w:t>
            </w:r>
          </w:p>
          <w:p w14:paraId="2308B109" w14:textId="58C8FC48" w:rsidR="00CF30FA" w:rsidRDefault="00CF30FA" w:rsidP="00CF30FA">
            <w:pPr>
              <w:ind w:firstLineChars="0" w:firstLine="0"/>
            </w:pPr>
            <w:r>
              <w:t>CREATE TABLE  test`(</w:t>
            </w:r>
          </w:p>
          <w:p w14:paraId="1F7C789E" w14:textId="4A51A2CE" w:rsidR="00CF30FA" w:rsidRDefault="00CF30FA" w:rsidP="00CF30FA">
            <w:pPr>
              <w:ind w:firstLineChars="0" w:firstLine="0"/>
            </w:pPr>
            <w:r>
              <w:t>ww VARCHAR( 9 ) NOT NULL ,</w:t>
            </w:r>
          </w:p>
          <w:p w14:paraId="052C10C8" w14:textId="128FC765" w:rsidR="00CF30FA" w:rsidRDefault="00CF30FA" w:rsidP="00CF30FA">
            <w:pPr>
              <w:ind w:firstLineChars="0" w:firstLine="0"/>
            </w:pPr>
            <w:r>
              <w:t>t1 TIMESTAMP NOT NULL DEFAULT CURRENT_TIMESTAMP ,</w:t>
            </w:r>
          </w:p>
          <w:p w14:paraId="068C71CC" w14:textId="76E4E7AB" w:rsidR="00CF30FA" w:rsidRDefault="00CF30FA" w:rsidP="00CF30FA">
            <w:pPr>
              <w:ind w:firstLineChars="0" w:firstLine="0"/>
            </w:pPr>
            <w:r>
              <w:t>t2 TIMESTAMP NOT NULL DEFAULT '0000-00-00 00:00:00'</w:t>
            </w:r>
          </w:p>
          <w:p w14:paraId="7CF33398" w14:textId="54F647DF" w:rsidR="00CF30FA" w:rsidRDefault="00CF30FA" w:rsidP="00CF30FA">
            <w:pPr>
              <w:ind w:firstLineChars="0" w:firstLine="0"/>
            </w:pPr>
            <w:r>
              <w:t>) ENGINE = MYISAM</w:t>
            </w:r>
          </w:p>
          <w:p w14:paraId="41224FC7" w14:textId="77777777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自动初始化和更新</w:t>
            </w:r>
            <w:r>
              <w:t>:</w:t>
            </w:r>
          </w:p>
          <w:p w14:paraId="399C7EAB" w14:textId="56AC7BCA" w:rsidR="002E74D1" w:rsidRDefault="002E74D1" w:rsidP="002E74D1">
            <w:pPr>
              <w:ind w:firstLineChars="0" w:firstLine="0"/>
            </w:pPr>
            <w:r>
              <w:t>ts TIMESTAMP DEFAULT CURRENT_TIMESTAMP ON UPDATE CURRENT_TIMESTAMP</w:t>
            </w:r>
          </w:p>
          <w:p w14:paraId="43B4426F" w14:textId="77777777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只自动初始化</w:t>
            </w:r>
            <w:r>
              <w:t>:</w:t>
            </w:r>
          </w:p>
          <w:p w14:paraId="4F31096A" w14:textId="3215DBC9" w:rsidR="002E74D1" w:rsidRDefault="002E74D1" w:rsidP="002E74D1">
            <w:pPr>
              <w:ind w:firstLineChars="0" w:firstLine="0"/>
            </w:pPr>
            <w:r>
              <w:t>ts TIMESTAMP DEFAULT CURRENT_TIMESTAMP</w:t>
            </w:r>
          </w:p>
          <w:p w14:paraId="2743023F" w14:textId="77777777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只自动更新</w:t>
            </w:r>
          </w:p>
          <w:p w14:paraId="0B234772" w14:textId="0B9D7AF9" w:rsidR="002E74D1" w:rsidRDefault="002E74D1" w:rsidP="002E74D1">
            <w:pPr>
              <w:ind w:firstLineChars="0" w:firstLine="0"/>
            </w:pPr>
            <w:r>
              <w:t>ts TIMESTAMP DEFAULT 0 ON UPDATE CURRENT_TIMESTAMP</w:t>
            </w:r>
          </w:p>
          <w:p w14:paraId="63788CC5" w14:textId="77777777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只是给一个常量（注：</w:t>
            </w:r>
            <w:r>
              <w:t>0000-00-00 00:00:00</w:t>
            </w:r>
            <w:r>
              <w:t>）</w:t>
            </w:r>
          </w:p>
          <w:p w14:paraId="5AED6663" w14:textId="22BD4FCA" w:rsidR="002E74D1" w:rsidRDefault="002E74D1" w:rsidP="002E74D1">
            <w:pPr>
              <w:ind w:firstLineChars="0" w:firstLine="0"/>
            </w:pPr>
            <w:r>
              <w:t>ts TIMESTAMP DEFAULT 0</w:t>
            </w:r>
          </w:p>
        </w:tc>
      </w:tr>
    </w:tbl>
    <w:p w14:paraId="5AA551A2" w14:textId="77777777" w:rsidR="002E74D1" w:rsidRDefault="002E74D1" w:rsidP="002E74D1">
      <w:pPr>
        <w:ind w:firstLine="420"/>
      </w:pPr>
    </w:p>
    <w:p w14:paraId="268A17A3" w14:textId="77777777" w:rsidR="002E74D1" w:rsidRPr="002E74D1" w:rsidRDefault="002E74D1" w:rsidP="002E74D1">
      <w:pPr>
        <w:ind w:firstLine="420"/>
      </w:pPr>
    </w:p>
    <w:p w14:paraId="1491C352" w14:textId="77777777" w:rsidR="002E74D1" w:rsidRDefault="002E74D1" w:rsidP="004F596F">
      <w:pPr>
        <w:ind w:firstLine="420"/>
      </w:pPr>
    </w:p>
    <w:p w14:paraId="56B6968E" w14:textId="77777777" w:rsidR="003E45CA" w:rsidRPr="002B4C94" w:rsidRDefault="003E45CA" w:rsidP="004F596F">
      <w:pPr>
        <w:ind w:firstLine="420"/>
      </w:pPr>
    </w:p>
    <w:p w14:paraId="7452CF99" w14:textId="0BE50277" w:rsidR="00307BE7" w:rsidRPr="001D1718" w:rsidRDefault="00307BE7" w:rsidP="007560D1">
      <w:pPr>
        <w:pStyle w:val="10"/>
      </w:pPr>
      <w:r w:rsidRPr="001D1718">
        <w:t>DDL</w:t>
      </w:r>
    </w:p>
    <w:p w14:paraId="27F31D6A" w14:textId="3361E5DD" w:rsidR="00307BE7" w:rsidRDefault="00307BE7" w:rsidP="007560D1">
      <w:pPr>
        <w:pStyle w:val="2"/>
        <w:rPr>
          <w:shd w:val="clear" w:color="auto" w:fill="FFFFFF"/>
        </w:rPr>
      </w:pPr>
      <w:r w:rsidRPr="00ED3C20">
        <w:rPr>
          <w:shd w:val="clear" w:color="auto" w:fill="FFFFFF"/>
        </w:rPr>
        <w:t>数据库</w:t>
      </w:r>
      <w:r w:rsidR="007560D1">
        <w:rPr>
          <w:rFonts w:hint="eastAsia"/>
          <w:shd w:val="clear" w:color="auto" w:fill="FFFFFF"/>
        </w:rPr>
        <w:t>操作</w:t>
      </w:r>
    </w:p>
    <w:p w14:paraId="2C4225C1" w14:textId="77777777" w:rsidR="00996033" w:rsidRDefault="00996033" w:rsidP="00996033">
      <w:pPr>
        <w:ind w:firstLine="420"/>
      </w:pPr>
      <w:r>
        <w:rPr>
          <w:rFonts w:hint="eastAsia"/>
        </w:rPr>
        <w:t>创建：</w:t>
      </w:r>
      <w:r>
        <w:t xml:space="preserve"> create</w:t>
      </w:r>
    </w:p>
    <w:p w14:paraId="00AF21C0" w14:textId="77777777" w:rsidR="00996033" w:rsidRDefault="00996033" w:rsidP="00996033">
      <w:pPr>
        <w:ind w:firstLine="420"/>
      </w:pPr>
      <w:r>
        <w:rPr>
          <w:rFonts w:hint="eastAsia"/>
        </w:rPr>
        <w:t>修改：</w:t>
      </w:r>
      <w:r>
        <w:t xml:space="preserve"> alter</w:t>
      </w:r>
    </w:p>
    <w:p w14:paraId="4DBC27DA" w14:textId="59AE84E9" w:rsidR="00996033" w:rsidRPr="00996033" w:rsidRDefault="00996033" w:rsidP="00996033">
      <w:pPr>
        <w:ind w:firstLine="420"/>
      </w:pPr>
      <w:r>
        <w:rPr>
          <w:rFonts w:hint="eastAsia"/>
        </w:rPr>
        <w:t>删除：</w:t>
      </w:r>
      <w:r>
        <w:t xml:space="preserve"> drop</w:t>
      </w:r>
    </w:p>
    <w:p w14:paraId="0DEAABA1" w14:textId="5B1E45A0" w:rsidR="007560D1" w:rsidRDefault="00307BE7" w:rsidP="004658AA">
      <w:pPr>
        <w:pStyle w:val="3"/>
        <w:ind w:firstLine="420"/>
        <w:rPr>
          <w:shd w:val="clear" w:color="auto" w:fill="FFFFFF"/>
        </w:rPr>
      </w:pPr>
      <w:r w:rsidRPr="00ED3C20">
        <w:rPr>
          <w:shd w:val="clear" w:color="auto" w:fill="FFFFFF"/>
        </w:rPr>
        <w:t>查看所有数据库</w:t>
      </w:r>
    </w:p>
    <w:p w14:paraId="34BC36A9" w14:textId="04787BBF" w:rsidR="00307BE7" w:rsidRPr="007560D1" w:rsidRDefault="007560D1" w:rsidP="007560D1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格式：</w:t>
      </w:r>
      <w:r w:rsidR="00307BE7" w:rsidRPr="007560D1">
        <w:rPr>
          <w:shd w:val="clear" w:color="auto" w:fill="FFFFFF"/>
        </w:rPr>
        <w:t xml:space="preserve">SHOW </w:t>
      </w:r>
      <w:r w:rsidR="00307BE7" w:rsidRPr="007560D1">
        <w:rPr>
          <w:color w:val="FF0000"/>
          <w:shd w:val="clear" w:color="auto" w:fill="FFFFFF"/>
        </w:rPr>
        <w:t>DATA</w:t>
      </w:r>
      <w:r w:rsidR="00307BE7" w:rsidRPr="007560D1">
        <w:rPr>
          <w:shd w:val="clear" w:color="auto" w:fill="FFFFFF"/>
        </w:rPr>
        <w:t>BASES    1064</w:t>
      </w:r>
      <w:r w:rsidR="00307BE7" w:rsidRPr="007560D1">
        <w:rPr>
          <w:rFonts w:hint="eastAsia"/>
          <w:shd w:val="clear" w:color="auto" w:fill="FFFFFF"/>
        </w:rPr>
        <w:t xml:space="preserve"> </w:t>
      </w:r>
      <w:r w:rsidR="00307BE7" w:rsidRPr="007560D1">
        <w:rPr>
          <w:rFonts w:hint="eastAsia"/>
          <w:shd w:val="clear" w:color="auto" w:fill="FFFFFF"/>
        </w:rPr>
        <w:t>表示语法错误</w:t>
      </w:r>
    </w:p>
    <w:p w14:paraId="7CF6F6A3" w14:textId="7119D1F4" w:rsidR="00B6091D" w:rsidRDefault="00307BE7" w:rsidP="00B6091D">
      <w:pPr>
        <w:ind w:leftChars="200" w:left="420" w:firstLineChars="500" w:firstLine="105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BFA7554" wp14:editId="32740F41">
            <wp:extent cx="1676545" cy="128789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6738" w14:textId="717341E5" w:rsidR="00B6091D" w:rsidRDefault="00B6091D" w:rsidP="00B6091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默认数据库：</w:t>
      </w:r>
    </w:p>
    <w:p w14:paraId="4957A22F" w14:textId="6DB3E1BA" w:rsidR="00307BE7" w:rsidRPr="00E04665" w:rsidRDefault="00B6091D" w:rsidP="00B6091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E04665">
        <w:rPr>
          <w:shd w:val="clear" w:color="auto" w:fill="FFFFFF"/>
        </w:rPr>
        <w:t>Mysql</w:t>
      </w:r>
      <w:r w:rsidR="00307BE7" w:rsidRPr="00E04665">
        <w:rPr>
          <w:rFonts w:hint="eastAsia"/>
          <w:shd w:val="clear" w:color="auto" w:fill="FFFFFF"/>
        </w:rPr>
        <w:t>:</w:t>
      </w:r>
      <w:r w:rsidR="00307BE7" w:rsidRPr="00E04665">
        <w:rPr>
          <w:rFonts w:hint="eastAsia"/>
          <w:shd w:val="clear" w:color="auto" w:fill="FFFFFF"/>
        </w:rPr>
        <w:t>保存入库信息</w:t>
      </w:r>
    </w:p>
    <w:p w14:paraId="41F5B699" w14:textId="28E7A05F" w:rsidR="00307BE7" w:rsidRPr="00E04665" w:rsidRDefault="00B6091D" w:rsidP="00B6091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E04665">
        <w:rPr>
          <w:shd w:val="clear" w:color="auto" w:fill="FFFFFF"/>
        </w:rPr>
        <w:t>I</w:t>
      </w:r>
      <w:r w:rsidR="00307BE7" w:rsidRPr="00E04665">
        <w:rPr>
          <w:rFonts w:hint="eastAsia"/>
          <w:shd w:val="clear" w:color="auto" w:fill="FFFFFF"/>
        </w:rPr>
        <w:t>nformation_</w:t>
      </w:r>
      <w:r w:rsidR="00307BE7" w:rsidRPr="00E04665">
        <w:rPr>
          <w:shd w:val="clear" w:color="auto" w:fill="FFFFFF"/>
        </w:rPr>
        <w:t>schema:</w:t>
      </w:r>
      <w:r w:rsidR="00307BE7" w:rsidRPr="00E04665">
        <w:rPr>
          <w:rFonts w:hint="eastAsia"/>
          <w:shd w:val="clear" w:color="auto" w:fill="FFFFFF"/>
        </w:rPr>
        <w:t>源数据信息</w:t>
      </w:r>
    </w:p>
    <w:p w14:paraId="0A6AD70A" w14:textId="59002378" w:rsidR="00307BE7" w:rsidRPr="00E04665" w:rsidRDefault="00B6091D" w:rsidP="00B6091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E04665">
        <w:rPr>
          <w:shd w:val="clear" w:color="auto" w:fill="FFFFFF"/>
        </w:rPr>
        <w:t>P</w:t>
      </w:r>
      <w:r w:rsidR="00307BE7" w:rsidRPr="00E04665">
        <w:rPr>
          <w:rFonts w:hint="eastAsia"/>
          <w:shd w:val="clear" w:color="auto" w:fill="FFFFFF"/>
        </w:rPr>
        <w:t>erformance_</w:t>
      </w:r>
      <w:r w:rsidR="00307BE7" w:rsidRPr="00E04665">
        <w:rPr>
          <w:shd w:val="clear" w:color="auto" w:fill="FFFFFF"/>
        </w:rPr>
        <w:t>schema:</w:t>
      </w:r>
      <w:r w:rsidR="00307BE7" w:rsidRPr="00E04665">
        <w:rPr>
          <w:rFonts w:hint="eastAsia"/>
          <w:shd w:val="clear" w:color="auto" w:fill="FFFFFF"/>
        </w:rPr>
        <w:t>性能信息</w:t>
      </w:r>
    </w:p>
    <w:p w14:paraId="3FC84ABD" w14:textId="755D8CF4" w:rsidR="00307BE7" w:rsidRPr="00E04665" w:rsidRDefault="00B6091D" w:rsidP="00B6091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E04665">
        <w:rPr>
          <w:rFonts w:hint="eastAsia"/>
          <w:shd w:val="clear" w:color="auto" w:fill="FFFFFF"/>
        </w:rPr>
        <w:t>test</w:t>
      </w:r>
      <w:r w:rsidR="00307BE7" w:rsidRPr="00E04665">
        <w:rPr>
          <w:rFonts w:hint="eastAsia"/>
          <w:shd w:val="clear" w:color="auto" w:fill="FFFFFF"/>
        </w:rPr>
        <w:t>：测试数据库，没有表</w:t>
      </w:r>
    </w:p>
    <w:p w14:paraId="65A2F83D" w14:textId="77777777" w:rsidR="009A1E38" w:rsidRDefault="009A1E38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切换数据库</w:t>
      </w:r>
    </w:p>
    <w:p w14:paraId="3C47EFC7" w14:textId="36EE4DAA" w:rsidR="00307BE7" w:rsidRPr="009A1E38" w:rsidRDefault="009A1E38" w:rsidP="009A1E3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格式：</w:t>
      </w:r>
      <w:r w:rsidR="00307BE7" w:rsidRPr="009A1E38">
        <w:rPr>
          <w:shd w:val="clear" w:color="auto" w:fill="FFFFFF"/>
        </w:rPr>
        <w:t>切换（选择要操作的）数据库：</w:t>
      </w:r>
      <w:r w:rsidR="00307BE7" w:rsidRPr="009A1E38">
        <w:rPr>
          <w:shd w:val="clear" w:color="auto" w:fill="FFFFFF"/>
        </w:rPr>
        <w:t>USE</w:t>
      </w:r>
      <w:r w:rsidR="00307BE7" w:rsidRPr="009A1E38">
        <w:rPr>
          <w:shd w:val="clear" w:color="auto" w:fill="FFFFFF"/>
        </w:rPr>
        <w:t>数据库名</w:t>
      </w:r>
      <w:r w:rsidR="00307BE7" w:rsidRPr="009A1E38">
        <w:rPr>
          <w:rFonts w:hint="eastAsia"/>
          <w:shd w:val="clear" w:color="auto" w:fill="FFFFFF"/>
        </w:rPr>
        <w:t xml:space="preserve"> </w:t>
      </w:r>
    </w:p>
    <w:p w14:paraId="5632C9E9" w14:textId="77777777" w:rsidR="00AF3EC5" w:rsidRDefault="00307BE7" w:rsidP="00AF3EC5">
      <w:pPr>
        <w:ind w:leftChars="200"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成功显示：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Database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changed</w:t>
      </w:r>
    </w:p>
    <w:p w14:paraId="118392F5" w14:textId="5936A301" w:rsidR="00307BE7" w:rsidRDefault="00307BE7" w:rsidP="00AF3EC5">
      <w:pPr>
        <w:ind w:leftChars="200"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注：操作前要先选择库。</w:t>
      </w:r>
    </w:p>
    <w:p w14:paraId="20184F2E" w14:textId="77777777" w:rsidR="00D469D8" w:rsidRPr="00ED3C20" w:rsidRDefault="00D469D8" w:rsidP="00AF3EC5">
      <w:pPr>
        <w:ind w:leftChars="200"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A98A6E" w14:textId="777019E7" w:rsidR="00307BE7" w:rsidRDefault="00307BE7" w:rsidP="004658AA">
      <w:pPr>
        <w:pStyle w:val="3"/>
        <w:ind w:firstLine="420"/>
        <w:rPr>
          <w:shd w:val="clear" w:color="auto" w:fill="FFFFFF"/>
        </w:rPr>
      </w:pPr>
      <w:r w:rsidRPr="00ED3C20">
        <w:rPr>
          <w:shd w:val="clear" w:color="auto" w:fill="FFFFFF"/>
        </w:rPr>
        <w:t>创建数据库：</w:t>
      </w:r>
    </w:p>
    <w:p w14:paraId="26309E77" w14:textId="7C2F1412" w:rsidR="00307BE7" w:rsidRPr="00762914" w:rsidRDefault="0002318F" w:rsidP="00762914">
      <w:pPr>
        <w:ind w:firstLine="420"/>
      </w:pPr>
      <w:r>
        <w:rPr>
          <w:rFonts w:hint="eastAsia"/>
        </w:rPr>
        <w:t>格式</w:t>
      </w:r>
      <w:r w:rsidR="00762914">
        <w:rPr>
          <w:rFonts w:hint="eastAsia"/>
        </w:rPr>
        <w:t>：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>CREATE DATABASE [IE NOT EXISTS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>]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database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_name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 xml:space="preserve"> [CHARSET=utf8]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323C027D" w14:textId="77777777" w:rsidR="00307BE7" w:rsidRDefault="00307BE7" w:rsidP="00307BE7">
      <w:pPr>
        <w:ind w:leftChars="200" w:left="420"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[IF NOT EXISTS] 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数据库不存时创建</w:t>
      </w:r>
    </w:p>
    <w:p w14:paraId="43384549" w14:textId="0517500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[CHARSET=utf8]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编码方式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不提供编码时默认为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utf8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安装时指定为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utf</w:t>
      </w:r>
      <w:r>
        <w:rPr>
          <w:rFonts w:ascii="Arial" w:hAnsi="Arial" w:cs="Arial"/>
          <w:color w:val="333333"/>
          <w:szCs w:val="21"/>
          <w:shd w:val="clear" w:color="auto" w:fill="FFFFFF"/>
        </w:rPr>
        <w:t>8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括号中的内容是可选的</w:t>
      </w:r>
    </w:p>
    <w:p w14:paraId="2CF1A92A" w14:textId="77777777" w:rsidR="00185498" w:rsidRDefault="00185498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删除数据库</w:t>
      </w:r>
    </w:p>
    <w:p w14:paraId="60C6CD1F" w14:textId="179F73DA" w:rsidR="00307BE7" w:rsidRDefault="00185498" w:rsidP="00185498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shd w:val="clear" w:color="auto" w:fill="FFFFFF"/>
        </w:rPr>
        <w:t>格式：</w:t>
      </w:r>
      <w:r w:rsidR="00307BE7" w:rsidRPr="00185498">
        <w:rPr>
          <w:rFonts w:ascii="Arial" w:hAnsi="Arial" w:cs="Arial"/>
          <w:color w:val="333333"/>
          <w:szCs w:val="21"/>
          <w:shd w:val="clear" w:color="auto" w:fill="FFFFFF"/>
        </w:rPr>
        <w:t xml:space="preserve">DROP DATABASE [IF EXISTS] </w:t>
      </w:r>
      <w:r w:rsidR="00307BE7" w:rsidRPr="00185498">
        <w:rPr>
          <w:rFonts w:ascii="Arial" w:hAnsi="Arial" w:cs="Arial" w:hint="eastAsia"/>
          <w:color w:val="333333"/>
          <w:szCs w:val="21"/>
          <w:shd w:val="clear" w:color="auto" w:fill="FFFFFF"/>
        </w:rPr>
        <w:t>database_name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;</w:t>
      </w:r>
    </w:p>
    <w:p w14:paraId="2DF8F7EE" w14:textId="77777777" w:rsidR="00AB2877" w:rsidRDefault="00AB287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修改数据库编码</w:t>
      </w:r>
    </w:p>
    <w:p w14:paraId="45B802AA" w14:textId="5C7B41D8" w:rsidR="00307BE7" w:rsidRDefault="00AB2877" w:rsidP="00AB287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shd w:val="clear" w:color="auto" w:fill="FFFFFF"/>
        </w:rPr>
        <w:t>格式：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 xml:space="preserve">ALTER DATABASE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数据库名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 xml:space="preserve"> CHARACTER SET utf8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（编码格式）</w:t>
      </w:r>
    </w:p>
    <w:p w14:paraId="7F99E87C" w14:textId="4E78E843" w:rsidR="001523B8" w:rsidRDefault="001523B8" w:rsidP="001523B8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案例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3B8" w14:paraId="4D1FEAB0" w14:textId="77777777" w:rsidTr="001523B8">
        <w:tc>
          <w:tcPr>
            <w:tcW w:w="8296" w:type="dxa"/>
          </w:tcPr>
          <w:p w14:paraId="1CFD777E" w14:textId="4112318B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#1</w:t>
            </w:r>
            <w:r w:rsidRPr="001523B8">
              <w:rPr>
                <w:shd w:val="clear" w:color="auto" w:fill="FFFFFF"/>
              </w:rPr>
              <w:t>、库的创建</w:t>
            </w:r>
          </w:p>
          <w:p w14:paraId="42DDED9F" w14:textId="2294D9A9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rFonts w:hint="eastAsia"/>
                <w:shd w:val="clear" w:color="auto" w:fill="FFFFFF"/>
              </w:rPr>
              <w:t>语法：</w:t>
            </w:r>
            <w:r w:rsidR="00093248">
              <w:rPr>
                <w:rFonts w:hint="eastAsia"/>
                <w:shd w:val="clear" w:color="auto" w:fill="FFFFFF"/>
              </w:rPr>
              <w:t>容错性的处理，使用</w:t>
            </w:r>
            <w:r w:rsidR="00093248">
              <w:rPr>
                <w:rFonts w:hint="eastAsia"/>
                <w:shd w:val="clear" w:color="auto" w:fill="FFFFFF"/>
              </w:rPr>
              <w:t>if</w:t>
            </w:r>
            <w:r w:rsidR="00093248">
              <w:rPr>
                <w:shd w:val="clear" w:color="auto" w:fill="FFFFFF"/>
              </w:rPr>
              <w:t xml:space="preserve"> </w:t>
            </w:r>
            <w:r w:rsidR="00093248">
              <w:rPr>
                <w:rFonts w:hint="eastAsia"/>
                <w:shd w:val="clear" w:color="auto" w:fill="FFFFFF"/>
              </w:rPr>
              <w:t>not</w:t>
            </w:r>
            <w:r w:rsidR="00093248">
              <w:rPr>
                <w:shd w:val="clear" w:color="auto" w:fill="FFFFFF"/>
              </w:rPr>
              <w:t xml:space="preserve"> </w:t>
            </w:r>
            <w:r w:rsidR="00093248">
              <w:rPr>
                <w:rFonts w:hint="eastAsia"/>
                <w:shd w:val="clear" w:color="auto" w:fill="FFFFFF"/>
              </w:rPr>
              <w:t>exists</w:t>
            </w:r>
          </w:p>
          <w:p w14:paraId="56F1C63A" w14:textId="43D99763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create database  [if not exists]</w:t>
            </w:r>
            <w:r w:rsidRPr="001523B8">
              <w:rPr>
                <w:shd w:val="clear" w:color="auto" w:fill="FFFFFF"/>
              </w:rPr>
              <w:t>库名</w:t>
            </w:r>
            <w:r w:rsidRPr="001523B8">
              <w:rPr>
                <w:shd w:val="clear" w:color="auto" w:fill="FFFFFF"/>
              </w:rPr>
              <w:t>;</w:t>
            </w:r>
            <w:r w:rsidR="00093248">
              <w:rPr>
                <w:shd w:val="clear" w:color="auto" w:fill="FFFFFF"/>
              </w:rPr>
              <w:t xml:space="preserve"> </w:t>
            </w:r>
          </w:p>
          <w:p w14:paraId="144E7444" w14:textId="50529BDA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</w:p>
          <w:p w14:paraId="447EDB98" w14:textId="1E467398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</w:t>
            </w:r>
            <w:r w:rsidRPr="001523B8">
              <w:rPr>
                <w:shd w:val="clear" w:color="auto" w:fill="FFFFFF"/>
              </w:rPr>
              <w:t>案例：创建库</w:t>
            </w:r>
            <w:r w:rsidRPr="001523B8">
              <w:rPr>
                <w:shd w:val="clear" w:color="auto" w:fill="FFFFFF"/>
              </w:rPr>
              <w:t>Books</w:t>
            </w:r>
          </w:p>
          <w:p w14:paraId="51BB3394" w14:textId="77777777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CREATE DATABASE IF NOT EXISTS books ;</w:t>
            </w:r>
          </w:p>
          <w:p w14:paraId="15B69B0C" w14:textId="77777777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</w:p>
          <w:p w14:paraId="17C09D6D" w14:textId="50D5313C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#2</w:t>
            </w:r>
            <w:r w:rsidRPr="001523B8">
              <w:rPr>
                <w:shd w:val="clear" w:color="auto" w:fill="FFFFFF"/>
              </w:rPr>
              <w:t>、库的修改</w:t>
            </w:r>
          </w:p>
          <w:p w14:paraId="42EABF7F" w14:textId="1837AEC0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 xml:space="preserve">RENAME DATABASE books TO </w:t>
            </w:r>
            <w:r w:rsidRPr="001523B8">
              <w:rPr>
                <w:shd w:val="clear" w:color="auto" w:fill="FFFFFF"/>
              </w:rPr>
              <w:t>新库名</w:t>
            </w:r>
            <w:r w:rsidRPr="001523B8">
              <w:rPr>
                <w:shd w:val="clear" w:color="auto" w:fill="FFFFFF"/>
              </w:rPr>
              <w:t>;</w:t>
            </w:r>
            <w:r w:rsidR="00B57473">
              <w:rPr>
                <w:rFonts w:hint="eastAsia"/>
                <w:shd w:val="clear" w:color="auto" w:fill="FFFFFF"/>
              </w:rPr>
              <w:t>/</w:t>
            </w:r>
            <w:r w:rsidR="00B57473">
              <w:rPr>
                <w:shd w:val="clear" w:color="auto" w:fill="FFFFFF"/>
              </w:rPr>
              <w:t>/</w:t>
            </w:r>
            <w:r w:rsidR="00B57473">
              <w:rPr>
                <w:rFonts w:hint="eastAsia"/>
                <w:shd w:val="clear" w:color="auto" w:fill="FFFFFF"/>
              </w:rPr>
              <w:t>已经废弃，修改可能会导致数据丢失</w:t>
            </w:r>
            <w:r w:rsidR="00F84509">
              <w:rPr>
                <w:rFonts w:hint="eastAsia"/>
                <w:shd w:val="clear" w:color="auto" w:fill="FFFFFF"/>
              </w:rPr>
              <w:t>，一般找到该库的文件夹进行修改文件名。</w:t>
            </w:r>
          </w:p>
          <w:p w14:paraId="08807F07" w14:textId="31742C53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</w:t>
            </w:r>
            <w:r w:rsidRPr="001523B8">
              <w:rPr>
                <w:shd w:val="clear" w:color="auto" w:fill="FFFFFF"/>
              </w:rPr>
              <w:t>更改库的字符集</w:t>
            </w:r>
          </w:p>
          <w:p w14:paraId="4495D65B" w14:textId="77777777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ALTER DATABASE books CHARACTER SET gbk;</w:t>
            </w:r>
          </w:p>
          <w:p w14:paraId="055D9548" w14:textId="77777777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</w:p>
          <w:p w14:paraId="67FB7B6B" w14:textId="428CDFD8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#3</w:t>
            </w:r>
            <w:r w:rsidRPr="001523B8">
              <w:rPr>
                <w:shd w:val="clear" w:color="auto" w:fill="FFFFFF"/>
              </w:rPr>
              <w:t>、库的删除</w:t>
            </w:r>
          </w:p>
          <w:p w14:paraId="24A4460B" w14:textId="40AB735C" w:rsid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DROP DATABASE IF EXISTS books;</w:t>
            </w:r>
            <w:r w:rsidR="000020DE">
              <w:rPr>
                <w:rFonts w:hint="eastAsia"/>
                <w:shd w:val="clear" w:color="auto" w:fill="FFFFFF"/>
              </w:rPr>
              <w:t>/</w:t>
            </w:r>
            <w:r w:rsidR="000020DE">
              <w:rPr>
                <w:shd w:val="clear" w:color="auto" w:fill="FFFFFF"/>
              </w:rPr>
              <w:t>/</w:t>
            </w:r>
            <w:r w:rsidR="000020DE">
              <w:rPr>
                <w:rFonts w:hint="eastAsia"/>
                <w:shd w:val="clear" w:color="auto" w:fill="FFFFFF"/>
              </w:rPr>
              <w:t>重复执行会报错，如果存在，就删除。</w:t>
            </w:r>
          </w:p>
        </w:tc>
      </w:tr>
    </w:tbl>
    <w:p w14:paraId="75901DDE" w14:textId="77777777" w:rsidR="001523B8" w:rsidRPr="00AB2877" w:rsidRDefault="001523B8" w:rsidP="00AB2877">
      <w:pPr>
        <w:ind w:firstLine="420"/>
        <w:rPr>
          <w:shd w:val="clear" w:color="auto" w:fill="FFFFFF"/>
        </w:rPr>
      </w:pPr>
    </w:p>
    <w:p w14:paraId="3F4B1CE2" w14:textId="544E1763" w:rsidR="00307BE7" w:rsidRDefault="00307BE7" w:rsidP="008C1969">
      <w:pPr>
        <w:pStyle w:val="2"/>
        <w:rPr>
          <w:shd w:val="clear" w:color="auto" w:fill="FFFFFF"/>
        </w:rPr>
      </w:pPr>
      <w:r w:rsidRPr="0092127C">
        <w:rPr>
          <w:shd w:val="clear" w:color="auto" w:fill="FFFFFF"/>
        </w:rPr>
        <w:t>表</w:t>
      </w:r>
      <w:r w:rsidR="008C1969">
        <w:rPr>
          <w:rFonts w:hint="eastAsia"/>
          <w:shd w:val="clear" w:color="auto" w:fill="FFFFFF"/>
        </w:rPr>
        <w:t>操作</w:t>
      </w:r>
    </w:p>
    <w:p w14:paraId="5018AE26" w14:textId="77777777" w:rsidR="00F968B7" w:rsidRDefault="00F968B7" w:rsidP="004658AA">
      <w:pPr>
        <w:pStyle w:val="3"/>
        <w:ind w:firstLine="420"/>
      </w:pPr>
      <w:r>
        <w:rPr>
          <w:rFonts w:hint="eastAsia"/>
        </w:rPr>
        <w:t>创建表</w:t>
      </w:r>
    </w:p>
    <w:p w14:paraId="730F90B2" w14:textId="538A49E2" w:rsidR="00307BE7" w:rsidRPr="00F968B7" w:rsidRDefault="00F968B7" w:rsidP="00F968B7">
      <w:pPr>
        <w:ind w:firstLine="420"/>
      </w:pPr>
      <w:r>
        <w:rPr>
          <w:rFonts w:hint="eastAsia"/>
          <w:shd w:val="clear" w:color="auto" w:fill="FFFFFF"/>
        </w:rPr>
        <w:t>格式</w:t>
      </w:r>
      <w:r w:rsidR="003A4966">
        <w:rPr>
          <w:rFonts w:hint="eastAsia"/>
          <w:shd w:val="clear" w:color="auto" w:fill="FFFFFF"/>
        </w:rPr>
        <w:t>：</w:t>
      </w:r>
      <w:r w:rsidR="00307BE7" w:rsidRPr="00F968B7">
        <w:rPr>
          <w:rFonts w:hint="eastAsia"/>
          <w:shd w:val="clear" w:color="auto" w:fill="FFFFFF"/>
        </w:rPr>
        <w:t>创建表：（创建表前要指定库）</w:t>
      </w:r>
    </w:p>
    <w:p w14:paraId="372EF0F4" w14:textId="77777777" w:rsidR="00307BE7" w:rsidRPr="0092127C" w:rsidRDefault="00307BE7" w:rsidP="00307BE7">
      <w:pPr>
        <w:ind w:leftChars="500" w:left="1050"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CREATE TABLE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 xml:space="preserve"> [I</w:t>
      </w:r>
      <w:r>
        <w:rPr>
          <w:rFonts w:ascii="Arial" w:hAnsi="Arial" w:cs="Arial"/>
          <w:color w:val="333333"/>
          <w:szCs w:val="21"/>
          <w:shd w:val="clear" w:color="auto" w:fill="FFFFFF"/>
        </w:rPr>
        <w:t>F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 xml:space="preserve"> NOT EXISTS]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</w:t>
      </w:r>
      <w:r>
        <w:rPr>
          <w:rFonts w:ascii="Arial" w:hAnsi="Arial" w:cs="Arial"/>
          <w:color w:val="333333"/>
          <w:szCs w:val="21"/>
          <w:shd w:val="clear" w:color="auto" w:fill="FFFFFF"/>
        </w:rPr>
        <w:t>ABLE_NAME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（</w:t>
      </w:r>
    </w:p>
    <w:p w14:paraId="1EDE96E3" w14:textId="6E616936" w:rsidR="00307BE7" w:rsidRPr="002757CE" w:rsidRDefault="002757CE" w:rsidP="00307BE7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757CE">
        <w:rPr>
          <w:rFonts w:ascii="Arial" w:hAnsi="Arial" w:cs="Arial" w:hint="eastAsia"/>
          <w:color w:val="333333"/>
          <w:szCs w:val="21"/>
          <w:shd w:val="clear" w:color="auto" w:fill="FFFFFF"/>
        </w:rPr>
        <w:t>列名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列的类型【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长度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约束】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14:paraId="19A9E6E6" w14:textId="77777777" w:rsidR="002757CE" w:rsidRPr="002757CE" w:rsidRDefault="002757CE" w:rsidP="002757CE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757CE">
        <w:rPr>
          <w:rFonts w:ascii="Arial" w:hAnsi="Arial" w:cs="Arial" w:hint="eastAsia"/>
          <w:color w:val="333333"/>
          <w:szCs w:val="21"/>
          <w:shd w:val="clear" w:color="auto" w:fill="FFFFFF"/>
        </w:rPr>
        <w:t>列名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列的类型【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长度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约束】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14:paraId="260BC253" w14:textId="77777777" w:rsidR="002757CE" w:rsidRPr="002757CE" w:rsidRDefault="002757CE" w:rsidP="002757CE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757CE">
        <w:rPr>
          <w:rFonts w:ascii="Arial" w:hAnsi="Arial" w:cs="Arial" w:hint="eastAsia"/>
          <w:color w:val="333333"/>
          <w:szCs w:val="21"/>
          <w:shd w:val="clear" w:color="auto" w:fill="FFFFFF"/>
        </w:rPr>
        <w:t>列名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列的类型【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长度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约束】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14:paraId="52484E45" w14:textId="77777777" w:rsidR="00307BE7" w:rsidRDefault="00307BE7" w:rsidP="00307BE7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…</w:t>
      </w:r>
    </w:p>
    <w:p w14:paraId="2C2AA98B" w14:textId="74651670" w:rsidR="002757CE" w:rsidRPr="002757CE" w:rsidRDefault="002757CE" w:rsidP="002757CE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757CE">
        <w:rPr>
          <w:rFonts w:ascii="Arial" w:hAnsi="Arial" w:cs="Arial" w:hint="eastAsia"/>
          <w:color w:val="333333"/>
          <w:szCs w:val="21"/>
          <w:shd w:val="clear" w:color="auto" w:fill="FFFFFF"/>
        </w:rPr>
        <w:t>列名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列的类型【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长度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约束】</w:t>
      </w:r>
    </w:p>
    <w:p w14:paraId="3F1706D8" w14:textId="77777777" w:rsidR="00307BE7" w:rsidRDefault="00307BE7" w:rsidP="00307BE7">
      <w:pPr>
        <w:ind w:firstLineChars="800" w:firstLine="168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716E622F" w14:textId="77777777" w:rsidR="00307BE7" w:rsidRDefault="00307BE7" w:rsidP="00307BE7">
      <w:pPr>
        <w:ind w:leftChars="500" w:left="1050" w:firstLineChars="150" w:firstLine="31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REATE TABLE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</w:t>
      </w:r>
      <w:r>
        <w:rPr>
          <w:rFonts w:ascii="Arial" w:hAnsi="Arial" w:cs="Arial"/>
          <w:color w:val="333333"/>
          <w:szCs w:val="21"/>
          <w:shd w:val="clear" w:color="auto" w:fill="FFFFFF"/>
        </w:rPr>
        <w:t>t_stu1(</w:t>
      </w:r>
    </w:p>
    <w:p w14:paraId="32B99D7C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Number char(11),</w:t>
      </w:r>
    </w:p>
    <w:p w14:paraId="15DB73FE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Name varchar(50),</w:t>
      </w:r>
    </w:p>
    <w:p w14:paraId="1EFD97DD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Age int,</w:t>
      </w:r>
    </w:p>
    <w:p w14:paraId="01B7C2CB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Gender varchar(10)</w:t>
      </w:r>
    </w:p>
    <w:p w14:paraId="01B8A07E" w14:textId="01361858" w:rsidR="00307BE7" w:rsidRDefault="00307BE7" w:rsidP="00307BE7">
      <w:pPr>
        <w:ind w:leftChars="800" w:left="168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46D17B50" w14:textId="5AEB6C0D" w:rsidR="005E36F8" w:rsidRDefault="005E36F8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查看数据库</w:t>
      </w:r>
    </w:p>
    <w:p w14:paraId="32A5A6EB" w14:textId="50CB4B4F" w:rsidR="00FC2F53" w:rsidRDefault="00307BE7" w:rsidP="00FC2F53">
      <w:pPr>
        <w:ind w:firstLine="420"/>
        <w:rPr>
          <w:shd w:val="clear" w:color="auto" w:fill="FFFFFF"/>
        </w:rPr>
      </w:pPr>
      <w:r w:rsidRPr="005E36F8">
        <w:rPr>
          <w:shd w:val="clear" w:color="auto" w:fill="FFFFFF"/>
        </w:rPr>
        <w:t>查看当前数据库中所有表名称：</w:t>
      </w:r>
      <w:r w:rsidRPr="00FC2F53">
        <w:rPr>
          <w:rFonts w:ascii="Arial" w:hAnsi="Arial" w:cs="Arial"/>
          <w:color w:val="333333"/>
          <w:szCs w:val="21"/>
          <w:shd w:val="clear" w:color="auto" w:fill="FFFFFF"/>
        </w:rPr>
        <w:t>SHOW TABLES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4DDF367E" w14:textId="77777777" w:rsidR="00FC2F53" w:rsidRDefault="00307BE7" w:rsidP="00FC2F53">
      <w:pPr>
        <w:ind w:firstLine="420"/>
        <w:rPr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在当前的数据库查看别的数据库的表：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SHOW TABLES FORM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</w:p>
    <w:p w14:paraId="4FD46FAC" w14:textId="7D5325AD" w:rsidR="00307BE7" w:rsidRDefault="00307BE7" w:rsidP="00FC2F53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92127C">
        <w:rPr>
          <w:rFonts w:ascii="Arial" w:hAnsi="Arial" w:cs="Arial" w:hint="eastAsia"/>
          <w:color w:val="333333"/>
          <w:szCs w:val="21"/>
          <w:shd w:val="clear" w:color="auto" w:fill="FFFFFF"/>
        </w:rPr>
        <w:t>查看指定表的创建语句：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SHOW CREATETABLE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表名</w:t>
      </w:r>
    </w:p>
    <w:p w14:paraId="660E43A1" w14:textId="77777777" w:rsidR="007E7CEF" w:rsidRDefault="007E7CEF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查看表结构</w:t>
      </w:r>
    </w:p>
    <w:p w14:paraId="23CCFBDE" w14:textId="1DC32D5C" w:rsidR="00307BE7" w:rsidRPr="007E7CEF" w:rsidRDefault="00307BE7" w:rsidP="007E7CEF">
      <w:pPr>
        <w:ind w:firstLine="420"/>
        <w:rPr>
          <w:shd w:val="clear" w:color="auto" w:fill="FFFFFF"/>
        </w:rPr>
      </w:pPr>
      <w:r w:rsidRPr="007E7CEF">
        <w:rPr>
          <w:rFonts w:hint="eastAsia"/>
          <w:shd w:val="clear" w:color="auto" w:fill="FFFFFF"/>
        </w:rPr>
        <w:t>查看表结构：</w:t>
      </w:r>
      <w:r w:rsidRPr="007E7CEF">
        <w:rPr>
          <w:shd w:val="clear" w:color="auto" w:fill="FFFFFF"/>
        </w:rPr>
        <w:t>DESC</w:t>
      </w:r>
      <w:r w:rsidRPr="007E7CEF">
        <w:rPr>
          <w:shd w:val="clear" w:color="auto" w:fill="FFFFFF"/>
        </w:rPr>
        <w:t>表名</w:t>
      </w:r>
      <w:r w:rsidR="007E7CEF">
        <w:rPr>
          <w:rFonts w:hint="eastAsia"/>
          <w:shd w:val="clear" w:color="auto" w:fill="FFFFFF"/>
        </w:rPr>
        <w:t>;</w:t>
      </w:r>
      <w:r w:rsidRPr="007E7CEF">
        <w:rPr>
          <w:rFonts w:hint="eastAsia"/>
          <w:shd w:val="clear" w:color="auto" w:fill="FFFFFF"/>
        </w:rPr>
        <w:t>(description</w:t>
      </w:r>
      <w:r w:rsidRPr="007E7CEF">
        <w:rPr>
          <w:shd w:val="clear" w:color="auto" w:fill="FFFFFF"/>
        </w:rPr>
        <w:t>)</w:t>
      </w:r>
    </w:p>
    <w:p w14:paraId="09E73A16" w14:textId="7679A8DB" w:rsidR="00307BE7" w:rsidRDefault="00307BE7" w:rsidP="00C322BF">
      <w:pPr>
        <w:ind w:leftChars="600" w:left="126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979EE22" wp14:editId="45B146B3">
            <wp:extent cx="4200000" cy="1228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7211" w14:textId="77777777" w:rsidR="00001CE9" w:rsidRDefault="00183F84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删除表</w:t>
      </w:r>
    </w:p>
    <w:p w14:paraId="17A48578" w14:textId="12C5B028" w:rsidR="005F5867" w:rsidRPr="005F5867" w:rsidRDefault="005F5867" w:rsidP="005F5867">
      <w:pPr>
        <w:ind w:firstLine="420"/>
        <w:rPr>
          <w:shd w:val="clear" w:color="auto" w:fill="FFFFFF"/>
        </w:rPr>
      </w:pPr>
      <w:r w:rsidRPr="005F5867">
        <w:rPr>
          <w:shd w:val="clear" w:color="auto" w:fill="FFFFFF"/>
        </w:rPr>
        <w:t>表的删除</w:t>
      </w:r>
      <w:r w:rsidR="00C65C5F">
        <w:rPr>
          <w:rFonts w:hint="eastAsia"/>
          <w:shd w:val="clear" w:color="auto" w:fill="FFFFFF"/>
        </w:rPr>
        <w:t>：</w:t>
      </w:r>
      <w:r w:rsidR="001222EB">
        <w:rPr>
          <w:rFonts w:hint="eastAsia"/>
          <w:shd w:val="clear" w:color="auto" w:fill="FFFFFF"/>
        </w:rPr>
        <w:t>提高容错性</w:t>
      </w:r>
      <w:r w:rsidR="00EB59D1">
        <w:rPr>
          <w:rFonts w:hint="eastAsia"/>
          <w:shd w:val="clear" w:color="auto" w:fill="FFFFFF"/>
        </w:rPr>
        <w:t>，</w:t>
      </w:r>
      <w:r w:rsidR="00762697">
        <w:rPr>
          <w:rFonts w:hint="eastAsia"/>
          <w:shd w:val="clear" w:color="auto" w:fill="FFFFFF"/>
        </w:rPr>
        <w:t>不清楚服务器端有没有改表。</w:t>
      </w:r>
    </w:p>
    <w:p w14:paraId="4475853F" w14:textId="03374371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DROP TABLE IF EXISTS </w:t>
      </w:r>
      <w:r w:rsidR="00B4440A">
        <w:rPr>
          <w:rFonts w:hint="eastAsia"/>
          <w:shd w:val="clear" w:color="auto" w:fill="FFFFFF"/>
        </w:rPr>
        <w:t>表名</w:t>
      </w:r>
      <w:r w:rsidR="005F5867" w:rsidRPr="005F5867">
        <w:rPr>
          <w:shd w:val="clear" w:color="auto" w:fill="FFFFFF"/>
        </w:rPr>
        <w:t>;</w:t>
      </w:r>
    </w:p>
    <w:p w14:paraId="6B8595E1" w14:textId="7C101821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>SHOW TABLES;</w:t>
      </w:r>
    </w:p>
    <w:p w14:paraId="7ED3CA53" w14:textId="77777777" w:rsidR="005F5867" w:rsidRPr="005F5867" w:rsidRDefault="005F5867" w:rsidP="005F5867">
      <w:pPr>
        <w:ind w:firstLine="420"/>
        <w:rPr>
          <w:shd w:val="clear" w:color="auto" w:fill="FFFFFF"/>
        </w:rPr>
      </w:pPr>
    </w:p>
    <w:p w14:paraId="1E05E072" w14:textId="77777777" w:rsidR="005F5867" w:rsidRPr="005F5867" w:rsidRDefault="005F5867" w:rsidP="005F5867">
      <w:pPr>
        <w:ind w:firstLine="420"/>
        <w:rPr>
          <w:shd w:val="clear" w:color="auto" w:fill="FFFFFF"/>
        </w:rPr>
      </w:pPr>
    </w:p>
    <w:p w14:paraId="695188A3" w14:textId="43E1B06A" w:rsidR="005F5867" w:rsidRPr="005F5867" w:rsidRDefault="005F5867" w:rsidP="005F5867">
      <w:pPr>
        <w:ind w:firstLine="420"/>
        <w:rPr>
          <w:shd w:val="clear" w:color="auto" w:fill="FFFFFF"/>
        </w:rPr>
      </w:pPr>
      <w:r w:rsidRPr="005F5867">
        <w:rPr>
          <w:shd w:val="clear" w:color="auto" w:fill="FFFFFF"/>
        </w:rPr>
        <w:t>通用的写法：</w:t>
      </w:r>
      <w:r w:rsidR="00141536">
        <w:rPr>
          <w:rFonts w:hint="eastAsia"/>
          <w:shd w:val="clear" w:color="auto" w:fill="FFFFFF"/>
        </w:rPr>
        <w:t>先删除数据库中库或表名，然后在新建一个表或库。</w:t>
      </w:r>
    </w:p>
    <w:p w14:paraId="77F3BF63" w14:textId="4AFD0146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DROP DATABASE IF EXISTS </w:t>
      </w:r>
      <w:r w:rsidR="005F5867" w:rsidRPr="005F5867">
        <w:rPr>
          <w:shd w:val="clear" w:color="auto" w:fill="FFFFFF"/>
        </w:rPr>
        <w:t>旧库名</w:t>
      </w:r>
      <w:r w:rsidR="005F5867" w:rsidRPr="005F5867">
        <w:rPr>
          <w:shd w:val="clear" w:color="auto" w:fill="FFFFFF"/>
        </w:rPr>
        <w:t>;</w:t>
      </w:r>
    </w:p>
    <w:p w14:paraId="5D022190" w14:textId="6726BC95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CREATE DATABASE </w:t>
      </w:r>
      <w:r w:rsidR="005F5867" w:rsidRPr="005F5867">
        <w:rPr>
          <w:shd w:val="clear" w:color="auto" w:fill="FFFFFF"/>
        </w:rPr>
        <w:t>新库名</w:t>
      </w:r>
      <w:r w:rsidR="005F5867" w:rsidRPr="005F5867">
        <w:rPr>
          <w:shd w:val="clear" w:color="auto" w:fill="FFFFFF"/>
        </w:rPr>
        <w:t>;</w:t>
      </w:r>
    </w:p>
    <w:p w14:paraId="4E38E313" w14:textId="77777777" w:rsidR="005F5867" w:rsidRPr="005F5867" w:rsidRDefault="005F5867" w:rsidP="005F5867">
      <w:pPr>
        <w:ind w:firstLine="420"/>
        <w:rPr>
          <w:shd w:val="clear" w:color="auto" w:fill="FFFFFF"/>
        </w:rPr>
      </w:pPr>
    </w:p>
    <w:p w14:paraId="776C4191" w14:textId="541D9E62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DROP TABLE IF EXISTS </w:t>
      </w:r>
      <w:r w:rsidR="005F5867" w:rsidRPr="005F5867">
        <w:rPr>
          <w:shd w:val="clear" w:color="auto" w:fill="FFFFFF"/>
        </w:rPr>
        <w:t>旧表名</w:t>
      </w:r>
      <w:r w:rsidR="005F5867" w:rsidRPr="005F5867">
        <w:rPr>
          <w:shd w:val="clear" w:color="auto" w:fill="FFFFFF"/>
        </w:rPr>
        <w:t>;</w:t>
      </w:r>
    </w:p>
    <w:p w14:paraId="5E91783E" w14:textId="0F51F1EB" w:rsidR="00307BE7" w:rsidRDefault="0053709D" w:rsidP="005F586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CREATE TABLE  </w:t>
      </w:r>
      <w:r w:rsidR="005F5867" w:rsidRPr="005F5867">
        <w:rPr>
          <w:shd w:val="clear" w:color="auto" w:fill="FFFFFF"/>
        </w:rPr>
        <w:t>表名</w:t>
      </w:r>
      <w:r w:rsidR="005F5867" w:rsidRPr="005F5867">
        <w:rPr>
          <w:shd w:val="clear" w:color="auto" w:fill="FFFFFF"/>
        </w:rPr>
        <w:t>();</w:t>
      </w:r>
    </w:p>
    <w:p w14:paraId="7DC729C1" w14:textId="0BAAF943" w:rsidR="006F20B7" w:rsidRDefault="00E61A29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修改表</w:t>
      </w:r>
    </w:p>
    <w:p w14:paraId="392947CC" w14:textId="578DDF53" w:rsidR="0046614A" w:rsidRDefault="0046614A" w:rsidP="0046614A">
      <w:pPr>
        <w:ind w:firstLine="420"/>
      </w:pPr>
      <w:r>
        <w:rPr>
          <w:rFonts w:hint="eastAsia"/>
        </w:rPr>
        <w:t>语法：</w:t>
      </w:r>
      <w:r w:rsidRPr="0046614A">
        <w:t xml:space="preserve">alter table </w:t>
      </w:r>
      <w:r w:rsidRPr="0046614A">
        <w:t>表名</w:t>
      </w:r>
      <w:r w:rsidRPr="0046614A">
        <w:t xml:space="preserve"> add|drop|modify|change column </w:t>
      </w:r>
      <w:r w:rsidRPr="0046614A">
        <w:t>列名</w:t>
      </w:r>
      <w:r w:rsidRPr="0046614A">
        <w:t xml:space="preserve"> </w:t>
      </w:r>
      <w:r w:rsidRPr="0046614A">
        <w:t>【列类型</w:t>
      </w:r>
      <w:r w:rsidRPr="0046614A">
        <w:t xml:space="preserve"> </w:t>
      </w:r>
      <w:r w:rsidRPr="0046614A">
        <w:t>约束】</w:t>
      </w:r>
      <w:r w:rsidRPr="0046614A">
        <w:t>;</w:t>
      </w:r>
    </w:p>
    <w:p w14:paraId="78BD61F8" w14:textId="70818004" w:rsidR="00125D09" w:rsidRDefault="00125D09" w:rsidP="0046614A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change</w:t>
      </w:r>
      <w:r>
        <w:rPr>
          <w:rFonts w:hint="eastAsia"/>
        </w:rPr>
        <w:t>的</w:t>
      </w:r>
      <w:r>
        <w:rPr>
          <w:rFonts w:hint="eastAsia"/>
        </w:rPr>
        <w:t>column</w:t>
      </w:r>
      <w:r>
        <w:rPr>
          <w:rFonts w:hint="eastAsia"/>
        </w:rPr>
        <w:t>可以不加，一般情况下都加上</w:t>
      </w:r>
      <w:r w:rsidR="00124DFB">
        <w:rPr>
          <w:rFonts w:hint="eastAsia"/>
        </w:rPr>
        <w:t>。</w:t>
      </w:r>
    </w:p>
    <w:p w14:paraId="0C3E523B" w14:textId="2171E489" w:rsidR="00EA1B68" w:rsidRDefault="00E31890" w:rsidP="0046614A">
      <w:pPr>
        <w:ind w:firstLine="420"/>
      </w:pPr>
      <w:r>
        <w:rPr>
          <w:rFonts w:hint="eastAsia"/>
        </w:rPr>
        <w:t>&gt;</w:t>
      </w:r>
      <w:r w:rsidR="00EA1B68">
        <w:rPr>
          <w:rFonts w:hint="eastAsia"/>
        </w:rPr>
        <w:t>添加新列</w:t>
      </w:r>
    </w:p>
    <w:p w14:paraId="2959310A" w14:textId="1ABE5ED5" w:rsidR="00E31890" w:rsidRPr="00E31890" w:rsidRDefault="00E31890" w:rsidP="00E31890">
      <w:pPr>
        <w:ind w:firstLineChars="0" w:firstLine="0"/>
        <w:rPr>
          <w:shd w:val="clear" w:color="auto" w:fill="FFFFFF"/>
        </w:rPr>
      </w:pPr>
      <w:r>
        <w:tab/>
      </w:r>
      <w:r w:rsidRPr="00802EE3">
        <w:rPr>
          <w:shd w:val="clear" w:color="auto" w:fill="FFFFFF"/>
        </w:rPr>
        <w:t xml:space="preserve">ALTER TABLE </w:t>
      </w:r>
      <w:r>
        <w:rPr>
          <w:rFonts w:hint="eastAsia"/>
          <w:shd w:val="clear" w:color="auto" w:fill="FFFFFF"/>
        </w:rPr>
        <w:t>表名</w:t>
      </w:r>
      <w:r>
        <w:rPr>
          <w:rFonts w:hint="eastAsia"/>
          <w:shd w:val="clear" w:color="auto" w:fill="FFFFFF"/>
        </w:rPr>
        <w:t xml:space="preserve"> </w:t>
      </w:r>
      <w:r w:rsidRPr="00802EE3">
        <w:rPr>
          <w:shd w:val="clear" w:color="auto" w:fill="FFFFFF"/>
        </w:rPr>
        <w:t xml:space="preserve">ADD </w:t>
      </w:r>
      <w:r>
        <w:rPr>
          <w:rFonts w:hint="eastAsia"/>
          <w:shd w:val="clear" w:color="auto" w:fill="FFFFFF"/>
        </w:rPr>
        <w:t>列名</w:t>
      </w:r>
      <w:r w:rsidR="00F40294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列类型</w:t>
      </w:r>
      <w:r w:rsidRPr="00802EE3">
        <w:rPr>
          <w:shd w:val="clear" w:color="auto" w:fill="FFFFFF"/>
        </w:rPr>
        <w:t xml:space="preserve">; </w:t>
      </w:r>
    </w:p>
    <w:p w14:paraId="6D2EB696" w14:textId="0D3E132A" w:rsidR="00E31890" w:rsidRPr="00E31890" w:rsidRDefault="00E31890" w:rsidP="00E31890">
      <w:pPr>
        <w:ind w:firstLineChars="0" w:firstLine="0"/>
        <w:rPr>
          <w:shd w:val="clear" w:color="auto" w:fill="FFFFFF"/>
        </w:rPr>
      </w:pPr>
      <w:r>
        <w:tab/>
      </w:r>
      <w:r w:rsidRPr="00802EE3">
        <w:rPr>
          <w:shd w:val="clear" w:color="auto" w:fill="FFFFFF"/>
        </w:rPr>
        <w:t xml:space="preserve">ALTER TABLE author ADD COLUMN annual DOUBLE; </w:t>
      </w:r>
    </w:p>
    <w:p w14:paraId="37DF0BE4" w14:textId="77777777" w:rsidR="006F20B7" w:rsidRPr="006F20B7" w:rsidRDefault="00307BE7" w:rsidP="006F20B7">
      <w:pPr>
        <w:ind w:firstLine="420"/>
        <w:rPr>
          <w:shd w:val="clear" w:color="auto" w:fill="FFFFFF"/>
        </w:rPr>
      </w:pPr>
      <w:r w:rsidRPr="006F20B7">
        <w:rPr>
          <w:shd w:val="clear" w:color="auto" w:fill="FFFFFF"/>
        </w:rPr>
        <w:t>&gt;</w:t>
      </w:r>
      <w:r w:rsidRPr="006F20B7">
        <w:rPr>
          <w:shd w:val="clear" w:color="auto" w:fill="FFFFFF"/>
        </w:rPr>
        <w:t>修改之修改列类型（如果被修改的列已存在数据，那么新的类型可能会影响到已存在数据）：</w:t>
      </w:r>
      <w:r w:rsidRPr="006F20B7">
        <w:rPr>
          <w:shd w:val="clear" w:color="auto" w:fill="FFFFFF"/>
        </w:rPr>
        <w:t>ALTER TABLE</w:t>
      </w:r>
      <w:r w:rsidRPr="006F20B7">
        <w:rPr>
          <w:shd w:val="clear" w:color="auto" w:fill="FFFFFF"/>
        </w:rPr>
        <w:t>表名</w:t>
      </w:r>
      <w:r w:rsidRPr="006F20B7">
        <w:rPr>
          <w:shd w:val="clear" w:color="auto" w:fill="FFFFFF"/>
        </w:rPr>
        <w:t xml:space="preserve"> MODIFY</w:t>
      </w:r>
      <w:r w:rsidRPr="006F20B7">
        <w:rPr>
          <w:shd w:val="clear" w:color="auto" w:fill="FFFFFF"/>
        </w:rPr>
        <w:t>列名</w:t>
      </w:r>
      <w:r w:rsidR="0077622F" w:rsidRPr="006F20B7">
        <w:rPr>
          <w:rFonts w:hint="eastAsia"/>
          <w:shd w:val="clear" w:color="auto" w:fill="FFFFFF"/>
        </w:rPr>
        <w:t xml:space="preserve"> </w:t>
      </w:r>
      <w:r w:rsidRPr="006F20B7">
        <w:rPr>
          <w:shd w:val="clear" w:color="auto" w:fill="FFFFFF"/>
        </w:rPr>
        <w:t>列类型</w:t>
      </w:r>
      <w:r w:rsidR="005B57DA" w:rsidRPr="006F20B7">
        <w:rPr>
          <w:shd w:val="clear" w:color="auto" w:fill="FFFFFF"/>
        </w:rPr>
        <w:t>;</w:t>
      </w:r>
    </w:p>
    <w:p w14:paraId="678EF852" w14:textId="77777777" w:rsidR="006F20B7" w:rsidRDefault="00307BE7" w:rsidP="006F20B7">
      <w:pPr>
        <w:ind w:firstLine="420"/>
        <w:rPr>
          <w:shd w:val="clear" w:color="auto" w:fill="FFFFFF"/>
        </w:rPr>
      </w:pPr>
      <w:r w:rsidRPr="006F20B7">
        <w:rPr>
          <w:shd w:val="clear" w:color="auto" w:fill="FFFFFF"/>
        </w:rPr>
        <w:t>&gt;</w:t>
      </w:r>
      <w:r w:rsidRPr="006F20B7">
        <w:rPr>
          <w:shd w:val="clear" w:color="auto" w:fill="FFFFFF"/>
        </w:rPr>
        <w:t>修改之修改列名</w:t>
      </w:r>
      <w:r w:rsidRPr="006F20B7">
        <w:rPr>
          <w:rFonts w:hint="eastAsia"/>
          <w:shd w:val="clear" w:color="auto" w:fill="FFFFFF"/>
        </w:rPr>
        <w:t>（字段名）</w:t>
      </w:r>
      <w:r w:rsidRPr="006F20B7">
        <w:rPr>
          <w:shd w:val="clear" w:color="auto" w:fill="FFFFFF"/>
        </w:rPr>
        <w:t>：</w:t>
      </w:r>
    </w:p>
    <w:p w14:paraId="339AFCC0" w14:textId="5FFF12F2" w:rsidR="00192071" w:rsidRDefault="006F20B7" w:rsidP="00192071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ALTER TABLE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表名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CHANGE</w:t>
      </w:r>
      <w:r w:rsidR="00262421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262421">
        <w:rPr>
          <w:rFonts w:ascii="Arial" w:hAnsi="Arial" w:cs="Arial" w:hint="eastAsia"/>
          <w:color w:val="333333"/>
          <w:szCs w:val="21"/>
          <w:shd w:val="clear" w:color="auto" w:fill="FFFFFF"/>
        </w:rPr>
        <w:t>【</w:t>
      </w:r>
      <w:r w:rsidR="00262421" w:rsidRPr="00802EE3">
        <w:rPr>
          <w:shd w:val="clear" w:color="auto" w:fill="FFFFFF"/>
        </w:rPr>
        <w:t>COLUMN</w:t>
      </w:r>
      <w:r w:rsidR="00262421">
        <w:rPr>
          <w:rFonts w:ascii="Arial" w:hAnsi="Arial" w:cs="Arial" w:hint="eastAsia"/>
          <w:color w:val="333333"/>
          <w:szCs w:val="21"/>
          <w:shd w:val="clear" w:color="auto" w:fill="FFFFFF"/>
        </w:rPr>
        <w:t>】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原列名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新列名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新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列类型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31115AAA" w14:textId="77777777" w:rsidR="000B5A8C" w:rsidRDefault="00307BE7" w:rsidP="000B5A8C">
      <w:pPr>
        <w:ind w:firstLine="420"/>
        <w:rPr>
          <w:shd w:val="clear" w:color="auto" w:fill="FFFFFF"/>
        </w:rPr>
      </w:pP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修改之删除列：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ALTER TABLE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表名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DROP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列名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6D03CF40" w14:textId="77777777" w:rsidR="00B00A95" w:rsidRDefault="00307BE7" w:rsidP="00B00A95">
      <w:pPr>
        <w:ind w:firstLine="420"/>
        <w:rPr>
          <w:shd w:val="clear" w:color="auto" w:fill="FFFFFF"/>
        </w:rPr>
      </w:pP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修改表名称：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ALTER TABLE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原表名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 xml:space="preserve"> RENAME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TO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新表名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0BEBE57B" w14:textId="5B6AD260" w:rsidR="00EA1B68" w:rsidRDefault="00307BE7" w:rsidP="00607583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删除数据表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/>
          <w:color w:val="333333"/>
          <w:szCs w:val="21"/>
          <w:shd w:val="clear" w:color="auto" w:fill="FFFFFF"/>
        </w:rPr>
        <w:t>drop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table [if exists] table_name1,table_name2….;</w:t>
      </w:r>
    </w:p>
    <w:p w14:paraId="2C1595DA" w14:textId="3C3B7A6F" w:rsidR="00EA1B68" w:rsidRDefault="00EA1B68" w:rsidP="00607583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14A" w14:paraId="05398B8B" w14:textId="77777777" w:rsidTr="0046614A">
        <w:tc>
          <w:tcPr>
            <w:tcW w:w="8296" w:type="dxa"/>
          </w:tcPr>
          <w:p w14:paraId="417B4FE9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lastRenderedPageBreak/>
              <w:t>#①</w:t>
            </w:r>
            <w:r w:rsidRPr="00802EE3">
              <w:rPr>
                <w:shd w:val="clear" w:color="auto" w:fill="FFFFFF"/>
              </w:rPr>
              <w:t>修改列名</w:t>
            </w:r>
          </w:p>
          <w:p w14:paraId="32B56A26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ALTER TABLE book CHANGE COLUMN publishdate pubDate DATETIME;</w:t>
            </w:r>
          </w:p>
          <w:p w14:paraId="74B5F8BC" w14:textId="77777777" w:rsidR="00802EE3" w:rsidRPr="00270FCC" w:rsidRDefault="00802EE3" w:rsidP="00802EE3">
            <w:pPr>
              <w:ind w:firstLineChars="0" w:firstLine="0"/>
              <w:rPr>
                <w:sz w:val="22"/>
                <w:shd w:val="clear" w:color="auto" w:fill="FFFFFF"/>
              </w:rPr>
            </w:pPr>
          </w:p>
          <w:p w14:paraId="041448B3" w14:textId="77777777" w:rsidR="00802EE3" w:rsidRPr="00270FCC" w:rsidRDefault="00802EE3" w:rsidP="00802EE3">
            <w:pPr>
              <w:ind w:firstLineChars="0" w:firstLine="0"/>
              <w:rPr>
                <w:sz w:val="22"/>
                <w:shd w:val="clear" w:color="auto" w:fill="FFFFFF"/>
              </w:rPr>
            </w:pPr>
            <w:r w:rsidRPr="00270FCC">
              <w:rPr>
                <w:sz w:val="22"/>
                <w:shd w:val="clear" w:color="auto" w:fill="FFFFFF"/>
              </w:rPr>
              <w:t>#②</w:t>
            </w:r>
            <w:r w:rsidRPr="00270FCC">
              <w:rPr>
                <w:sz w:val="22"/>
                <w:shd w:val="clear" w:color="auto" w:fill="FFFFFF"/>
              </w:rPr>
              <w:t>修改列的类型或约束</w:t>
            </w:r>
          </w:p>
          <w:p w14:paraId="1935AD02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ALTER TABLE book MODIFY COLUMN pubdate TIMESTAMP;</w:t>
            </w:r>
          </w:p>
          <w:p w14:paraId="3B3ADF1F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</w:p>
          <w:p w14:paraId="5C8E8758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#③</w:t>
            </w:r>
            <w:r w:rsidRPr="00802EE3">
              <w:rPr>
                <w:shd w:val="clear" w:color="auto" w:fill="FFFFFF"/>
              </w:rPr>
              <w:t>添加新列</w:t>
            </w:r>
          </w:p>
          <w:p w14:paraId="62EB2810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 xml:space="preserve">ALTER TABLE author ADD COLUMN annual DOUBLE; </w:t>
            </w:r>
          </w:p>
          <w:p w14:paraId="726CD9A2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</w:p>
          <w:p w14:paraId="54E6044D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#④</w:t>
            </w:r>
            <w:r w:rsidRPr="00802EE3">
              <w:rPr>
                <w:shd w:val="clear" w:color="auto" w:fill="FFFFFF"/>
              </w:rPr>
              <w:t>删除列</w:t>
            </w:r>
          </w:p>
          <w:p w14:paraId="173FDFE8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ALTER TABLE book_author DROP COLUMN  annual;</w:t>
            </w:r>
          </w:p>
          <w:p w14:paraId="087D8A45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</w:p>
          <w:p w14:paraId="532E3B61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#⑤</w:t>
            </w:r>
            <w:r w:rsidRPr="00802EE3">
              <w:rPr>
                <w:shd w:val="clear" w:color="auto" w:fill="FFFFFF"/>
              </w:rPr>
              <w:t>修改表名</w:t>
            </w:r>
          </w:p>
          <w:p w14:paraId="3F60F23B" w14:textId="2FA8C890" w:rsidR="0046614A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ALTER TABLE author RENAME TO book_author;</w:t>
            </w:r>
          </w:p>
        </w:tc>
      </w:tr>
    </w:tbl>
    <w:p w14:paraId="3A6F9BE8" w14:textId="0016BA33" w:rsidR="0046614A" w:rsidRDefault="00AC7D9D" w:rsidP="00AC7D9D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复制表</w:t>
      </w:r>
    </w:p>
    <w:p w14:paraId="275A9D71" w14:textId="015B3F2D" w:rsidR="00AC7D9D" w:rsidRDefault="00AC7D9D" w:rsidP="00AC7D9D">
      <w:pPr>
        <w:ind w:firstLine="420"/>
      </w:pPr>
      <w:r>
        <w:t>1.</w:t>
      </w:r>
      <w:r>
        <w:t>仅仅复制表的结构</w:t>
      </w:r>
    </w:p>
    <w:p w14:paraId="5A56BB69" w14:textId="77777777" w:rsidR="00AC7D9D" w:rsidRDefault="00AC7D9D" w:rsidP="00AC7D9D">
      <w:pPr>
        <w:ind w:firstLine="420"/>
      </w:pPr>
    </w:p>
    <w:p w14:paraId="4C60904C" w14:textId="77777777" w:rsidR="00AC7D9D" w:rsidRDefault="00AC7D9D" w:rsidP="00AC7D9D">
      <w:pPr>
        <w:ind w:firstLine="420"/>
      </w:pPr>
      <w:r>
        <w:t>CREATE TABLE copy LIKE author;</w:t>
      </w:r>
    </w:p>
    <w:p w14:paraId="2F8C95B1" w14:textId="77777777" w:rsidR="00AC7D9D" w:rsidRDefault="00AC7D9D" w:rsidP="00AC7D9D">
      <w:pPr>
        <w:ind w:firstLine="420"/>
      </w:pPr>
    </w:p>
    <w:p w14:paraId="3F577839" w14:textId="24934730" w:rsidR="00AC7D9D" w:rsidRDefault="00AC7D9D" w:rsidP="00AC7D9D">
      <w:pPr>
        <w:ind w:firstLine="420"/>
      </w:pPr>
      <w:r>
        <w:t>2.</w:t>
      </w:r>
      <w:r>
        <w:t>复制表的结构</w:t>
      </w:r>
      <w:r>
        <w:t>+</w:t>
      </w:r>
      <w:r>
        <w:t>数据</w:t>
      </w:r>
    </w:p>
    <w:p w14:paraId="19AC0324" w14:textId="77777777" w:rsidR="00AC7D9D" w:rsidRDefault="00AC7D9D" w:rsidP="00AC7D9D">
      <w:pPr>
        <w:ind w:firstLine="420"/>
      </w:pPr>
      <w:r>
        <w:t xml:space="preserve">CREATE TABLE copy2 </w:t>
      </w:r>
    </w:p>
    <w:p w14:paraId="77014D26" w14:textId="77777777" w:rsidR="00AC7D9D" w:rsidRDefault="00AC7D9D" w:rsidP="00AC7D9D">
      <w:pPr>
        <w:ind w:firstLine="420"/>
      </w:pPr>
      <w:r>
        <w:t>SELECT * FROM author;</w:t>
      </w:r>
    </w:p>
    <w:p w14:paraId="07F9992E" w14:textId="77777777" w:rsidR="00AC7D9D" w:rsidRDefault="00AC7D9D" w:rsidP="00AC7D9D">
      <w:pPr>
        <w:ind w:firstLine="420"/>
      </w:pPr>
    </w:p>
    <w:p w14:paraId="0D761C42" w14:textId="787E44F4" w:rsidR="00AC7D9D" w:rsidRDefault="00AC7D9D" w:rsidP="00AC7D9D">
      <w:pPr>
        <w:ind w:firstLine="420"/>
      </w:pPr>
      <w:r>
        <w:rPr>
          <w:rFonts w:hint="eastAsia"/>
        </w:rPr>
        <w:t>3</w:t>
      </w:r>
      <w:r>
        <w:t>.</w:t>
      </w:r>
      <w:r>
        <w:t>只复制部分数据</w:t>
      </w:r>
    </w:p>
    <w:p w14:paraId="0726B957" w14:textId="77777777" w:rsidR="00AC7D9D" w:rsidRDefault="00AC7D9D" w:rsidP="00AC7D9D">
      <w:pPr>
        <w:ind w:firstLine="420"/>
      </w:pPr>
      <w:r>
        <w:t>CREATE TABLE copy3</w:t>
      </w:r>
    </w:p>
    <w:p w14:paraId="73A0FC45" w14:textId="77777777" w:rsidR="00AC7D9D" w:rsidRDefault="00AC7D9D" w:rsidP="00AC7D9D">
      <w:pPr>
        <w:ind w:firstLine="420"/>
      </w:pPr>
      <w:r>
        <w:t>SELECT id,au_name</w:t>
      </w:r>
    </w:p>
    <w:p w14:paraId="01FACFB7" w14:textId="77777777" w:rsidR="00AC7D9D" w:rsidRDefault="00AC7D9D" w:rsidP="00AC7D9D">
      <w:pPr>
        <w:ind w:firstLine="420"/>
      </w:pPr>
      <w:r>
        <w:t xml:space="preserve">FROM author </w:t>
      </w:r>
    </w:p>
    <w:p w14:paraId="0DFF61A5" w14:textId="77777777" w:rsidR="00AC7D9D" w:rsidRDefault="00AC7D9D" w:rsidP="00AC7D9D">
      <w:pPr>
        <w:ind w:firstLine="420"/>
      </w:pPr>
      <w:r>
        <w:t>WHERE nation='</w:t>
      </w:r>
      <w:r>
        <w:t>中国</w:t>
      </w:r>
      <w:r>
        <w:t>';</w:t>
      </w:r>
    </w:p>
    <w:p w14:paraId="6F3FB9CF" w14:textId="77777777" w:rsidR="00AC7D9D" w:rsidRDefault="00AC7D9D" w:rsidP="00AC7D9D">
      <w:pPr>
        <w:ind w:firstLine="420"/>
      </w:pPr>
    </w:p>
    <w:p w14:paraId="6ADD7C8C" w14:textId="1808EB5F" w:rsidR="00AC7D9D" w:rsidRDefault="00013D43" w:rsidP="00AC7D9D">
      <w:pPr>
        <w:ind w:firstLine="420"/>
      </w:pPr>
      <w:r>
        <w:t>4</w:t>
      </w:r>
      <w:r w:rsidR="00AC7D9D">
        <w:t>.</w:t>
      </w:r>
      <w:r w:rsidR="00AC7D9D">
        <w:t>仅仅复制某些字段</w:t>
      </w:r>
    </w:p>
    <w:p w14:paraId="4DFFF5AE" w14:textId="77777777" w:rsidR="00AC7D9D" w:rsidRDefault="00AC7D9D" w:rsidP="00AC7D9D">
      <w:pPr>
        <w:ind w:firstLine="420"/>
      </w:pPr>
      <w:r>
        <w:t xml:space="preserve">CREATE TABLE copy4 </w:t>
      </w:r>
    </w:p>
    <w:p w14:paraId="6F80E08F" w14:textId="77777777" w:rsidR="00AC7D9D" w:rsidRDefault="00AC7D9D" w:rsidP="00AC7D9D">
      <w:pPr>
        <w:ind w:firstLine="420"/>
      </w:pPr>
      <w:r>
        <w:t>SELECT id,au_name</w:t>
      </w:r>
    </w:p>
    <w:p w14:paraId="3E33D1AC" w14:textId="77777777" w:rsidR="00AC7D9D" w:rsidRDefault="00AC7D9D" w:rsidP="00AC7D9D">
      <w:pPr>
        <w:ind w:firstLine="420"/>
      </w:pPr>
      <w:r>
        <w:t>FROM author</w:t>
      </w:r>
    </w:p>
    <w:p w14:paraId="02F1E6EF" w14:textId="64FF99E9" w:rsidR="00AC7D9D" w:rsidRPr="00AC7D9D" w:rsidRDefault="00AC7D9D" w:rsidP="00AC7D9D">
      <w:pPr>
        <w:ind w:firstLine="420"/>
      </w:pPr>
      <w:r>
        <w:t>WHERE 0;</w:t>
      </w:r>
    </w:p>
    <w:p w14:paraId="7DD7EBE4" w14:textId="3E0986CA" w:rsidR="00307BE7" w:rsidRPr="0077622F" w:rsidRDefault="0077622F" w:rsidP="0077622F">
      <w:pPr>
        <w:pStyle w:val="10"/>
        <w:rPr>
          <w:shd w:val="clear" w:color="auto" w:fill="FFFFFF"/>
        </w:rPr>
      </w:pPr>
      <w:r>
        <w:rPr>
          <w:rFonts w:hint="eastAsia"/>
          <w:shd w:val="clear" w:color="auto" w:fill="FFFFFF"/>
        </w:rPr>
        <w:t>D</w:t>
      </w:r>
      <w:r>
        <w:rPr>
          <w:shd w:val="clear" w:color="auto" w:fill="FFFFFF"/>
        </w:rPr>
        <w:t>ML</w:t>
      </w:r>
    </w:p>
    <w:p w14:paraId="5F81939F" w14:textId="746C4639" w:rsidR="00307BE7" w:rsidRPr="002039E6" w:rsidRDefault="00307BE7" w:rsidP="00A92775">
      <w:pPr>
        <w:ind w:firstLine="420"/>
        <w:rPr>
          <w:shd w:val="clear" w:color="auto" w:fill="FFFFFF"/>
        </w:rPr>
      </w:pPr>
      <w:r w:rsidRPr="004148E4">
        <w:rPr>
          <w:rStyle w:val="30"/>
        </w:rPr>
        <w:t>DML</w:t>
      </w:r>
      <w:r w:rsidRPr="002039E6">
        <w:rPr>
          <w:shd w:val="clear" w:color="auto" w:fill="FFFFFF"/>
        </w:rPr>
        <w:t>（数据操作语言，它是对表记录的操作（增、删、改）！</w:t>
      </w:r>
    </w:p>
    <w:p w14:paraId="60C6DFB0" w14:textId="77777777" w:rsidR="00A92775" w:rsidRDefault="00307BE7" w:rsidP="004658AA">
      <w:pPr>
        <w:pStyle w:val="3"/>
        <w:ind w:firstLine="420"/>
        <w:rPr>
          <w:shd w:val="clear" w:color="auto" w:fill="FFFFFF"/>
        </w:rPr>
      </w:pPr>
      <w:r w:rsidRPr="002039E6">
        <w:rPr>
          <w:shd w:val="clear" w:color="auto" w:fill="FFFFFF"/>
        </w:rPr>
        <w:t>插入数据</w:t>
      </w:r>
    </w:p>
    <w:p w14:paraId="2A4C9C24" w14:textId="77777777" w:rsidR="00F60D8D" w:rsidRDefault="00A92775" w:rsidP="00F60D8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格式</w:t>
      </w: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 </w:t>
      </w:r>
      <w:r w:rsidR="00307BE7" w:rsidRPr="00A92775">
        <w:rPr>
          <w:shd w:val="clear" w:color="auto" w:fill="FFFFFF"/>
        </w:rPr>
        <w:t>INSERT INTO</w:t>
      </w:r>
      <w:r w:rsidR="00307BE7" w:rsidRPr="00A92775">
        <w:rPr>
          <w:shd w:val="clear" w:color="auto" w:fill="FFFFFF"/>
        </w:rPr>
        <w:t>表</w:t>
      </w:r>
      <w:r w:rsidR="00307BE7" w:rsidRPr="00A92775">
        <w:rPr>
          <w:rFonts w:hint="eastAsia"/>
          <w:shd w:val="clear" w:color="auto" w:fill="FFFFFF"/>
        </w:rPr>
        <w:t xml:space="preserve"> </w:t>
      </w:r>
      <w:r w:rsidR="00307BE7" w:rsidRPr="00A92775">
        <w:rPr>
          <w:shd w:val="clear" w:color="auto" w:fill="FFFFFF"/>
        </w:rPr>
        <w:t>名（列名</w:t>
      </w:r>
      <w:r w:rsidR="00307BE7" w:rsidRPr="00A92775">
        <w:rPr>
          <w:shd w:val="clear" w:color="auto" w:fill="FFFFFF"/>
        </w:rPr>
        <w:t>1</w:t>
      </w:r>
      <w:r w:rsidR="00307BE7" w:rsidRPr="00A92775">
        <w:rPr>
          <w:shd w:val="clear" w:color="auto" w:fill="FFFFFF"/>
        </w:rPr>
        <w:t>，列名</w:t>
      </w:r>
      <w:r w:rsidR="00307BE7" w:rsidRPr="00A92775">
        <w:rPr>
          <w:shd w:val="clear" w:color="auto" w:fill="FFFFFF"/>
        </w:rPr>
        <w:t>2</w:t>
      </w:r>
      <w:r w:rsidR="00307BE7" w:rsidRPr="00A92775">
        <w:rPr>
          <w:shd w:val="clear" w:color="auto" w:fill="FFFFFF"/>
        </w:rPr>
        <w:t>，</w:t>
      </w:r>
      <w:r w:rsidR="00307BE7" w:rsidRPr="00A92775">
        <w:rPr>
          <w:shd w:val="clear" w:color="auto" w:fill="FFFFFF"/>
        </w:rPr>
        <w:t>…</w:t>
      </w:r>
      <w:r w:rsidR="00307BE7" w:rsidRPr="00A92775">
        <w:rPr>
          <w:shd w:val="clear" w:color="auto" w:fill="FFFFFF"/>
        </w:rPr>
        <w:t>）</w:t>
      </w:r>
      <w:r w:rsidR="00307BE7" w:rsidRPr="00A92775">
        <w:rPr>
          <w:shd w:val="clear" w:color="auto" w:fill="FFFFFF"/>
        </w:rPr>
        <w:t>VALUE</w:t>
      </w:r>
      <w:r w:rsidR="00307BE7" w:rsidRPr="00A92775">
        <w:rPr>
          <w:shd w:val="clear" w:color="auto" w:fill="FFFFFF"/>
        </w:rPr>
        <w:t>（列值</w:t>
      </w:r>
      <w:r w:rsidR="00307BE7" w:rsidRPr="00A92775">
        <w:rPr>
          <w:shd w:val="clear" w:color="auto" w:fill="FFFFFF"/>
        </w:rPr>
        <w:t>1</w:t>
      </w:r>
      <w:r w:rsidR="00307BE7" w:rsidRPr="00A92775">
        <w:rPr>
          <w:shd w:val="clear" w:color="auto" w:fill="FFFFFF"/>
        </w:rPr>
        <w:t>，列值</w:t>
      </w:r>
      <w:r w:rsidR="00307BE7" w:rsidRPr="00A92775">
        <w:rPr>
          <w:shd w:val="clear" w:color="auto" w:fill="FFFFFF"/>
        </w:rPr>
        <w:t>2</w:t>
      </w:r>
      <w:r w:rsidR="00307BE7" w:rsidRPr="00A92775">
        <w:rPr>
          <w:shd w:val="clear" w:color="auto" w:fill="FFFFFF"/>
        </w:rPr>
        <w:t>，</w:t>
      </w:r>
      <w:r w:rsidR="00307BE7" w:rsidRPr="00A92775">
        <w:rPr>
          <w:shd w:val="clear" w:color="auto" w:fill="FFFFFF"/>
        </w:rPr>
        <w:t>...</w:t>
      </w:r>
      <w:r w:rsidR="00307BE7" w:rsidRPr="00A92775">
        <w:rPr>
          <w:shd w:val="clear" w:color="auto" w:fill="FFFFFF"/>
        </w:rPr>
        <w:t>）</w:t>
      </w:r>
      <w:r w:rsidR="005B57DA" w:rsidRPr="00A92775">
        <w:rPr>
          <w:shd w:val="clear" w:color="auto" w:fill="FFFFFF"/>
        </w:rPr>
        <w:t>;</w:t>
      </w:r>
    </w:p>
    <w:p w14:paraId="2091B19A" w14:textId="6A7C905B" w:rsidR="00307BE7" w:rsidRPr="00F60D8D" w:rsidRDefault="00F60D8D" w:rsidP="00F60D8D">
      <w:pPr>
        <w:ind w:firstLine="420"/>
        <w:rPr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="00A54D44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数据中所有的字符串类型，必须使用单引，不能使用双引！日期类型也要用单引</w:t>
      </w:r>
      <w:r w:rsidR="00ED3523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105736AB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例如：</w:t>
      </w:r>
      <w:r>
        <w:rPr>
          <w:rFonts w:ascii="Arial" w:hAnsi="Arial" w:cs="Arial"/>
          <w:color w:val="333333"/>
          <w:szCs w:val="21"/>
          <w:shd w:val="clear" w:color="auto" w:fill="FFFFFF"/>
        </w:rPr>
        <w:t>INSERT INTO STU(</w:t>
      </w:r>
    </w:p>
    <w:p w14:paraId="7CD8E9CD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umber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name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age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gender</w:t>
      </w:r>
    </w:p>
    <w:p w14:paraId="288E59B5" w14:textId="77777777" w:rsidR="00307BE7" w:rsidRDefault="00307BE7" w:rsidP="00307BE7">
      <w:pPr>
        <w:ind w:leftChars="300" w:left="630"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78142E85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VALUES(</w:t>
      </w:r>
    </w:p>
    <w:p w14:paraId="3949A63E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‘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TCAST_0001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’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’zhangsan’,28,’male’</w:t>
      </w:r>
    </w:p>
    <w:p w14:paraId="597B712A" w14:textId="77777777" w:rsidR="00307BE7" w:rsidRDefault="00307BE7" w:rsidP="00307BE7">
      <w:pPr>
        <w:ind w:leftChars="300" w:left="630"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6FB12D86" w14:textId="3AD5D224" w:rsidR="00307BE7" w:rsidRDefault="00C4454D" w:rsidP="00C4454D">
      <w:pPr>
        <w:ind w:leftChars="300" w:left="63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查看是否添加成功</w:t>
      </w:r>
    </w:p>
    <w:p w14:paraId="4DFB13AA" w14:textId="77777777" w:rsidR="009F0D62" w:rsidRDefault="00307BE7" w:rsidP="00307BE7">
      <w:pPr>
        <w:ind w:leftChars="300" w:left="630"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Select*from table_name;</w:t>
      </w:r>
    </w:p>
    <w:p w14:paraId="70D11C3F" w14:textId="7D76DF4E" w:rsidR="00307BE7" w:rsidRPr="002039E6" w:rsidRDefault="009F0D62" w:rsidP="009F0D62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  <w:t>3</w:t>
      </w:r>
      <w:r w:rsidR="00F5666D">
        <w:rPr>
          <w:rFonts w:hint="eastAsia"/>
          <w:shd w:val="clear" w:color="auto" w:fill="FFFFFF"/>
        </w:rPr>
        <w:t>、</w:t>
      </w:r>
      <w:r w:rsidR="00307BE7" w:rsidRPr="002039E6">
        <w:rPr>
          <w:shd w:val="clear" w:color="auto" w:fill="FFFFFF"/>
        </w:rPr>
        <w:t>在表名后给出要插入的列名，其他没有指定的列等同与插入</w:t>
      </w:r>
      <w:r w:rsidR="00307BE7">
        <w:rPr>
          <w:rFonts w:hint="eastAsia"/>
          <w:shd w:val="clear" w:color="auto" w:fill="FFFFFF"/>
        </w:rPr>
        <w:t>null</w:t>
      </w:r>
      <w:r w:rsidR="00307BE7" w:rsidRPr="002039E6">
        <w:rPr>
          <w:shd w:val="clear" w:color="auto" w:fill="FFFFFF"/>
        </w:rPr>
        <w:t>值。所以插入记录总是插入一行，不可能是半行。</w:t>
      </w:r>
    </w:p>
    <w:p w14:paraId="213581AB" w14:textId="7A98C75C" w:rsidR="00307BE7" w:rsidRDefault="005E51A6" w:rsidP="005E51A6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  <w:t>4</w:t>
      </w:r>
      <w:r w:rsidR="00307BE7" w:rsidRPr="002039E6">
        <w:rPr>
          <w:shd w:val="clear" w:color="auto" w:fill="FFFFFF"/>
        </w:rPr>
        <w:t>在</w:t>
      </w:r>
      <w:r w:rsidR="00307BE7" w:rsidRPr="002039E6">
        <w:rPr>
          <w:shd w:val="clear" w:color="auto" w:fill="FFFFFF"/>
        </w:rPr>
        <w:t>VALUES</w:t>
      </w:r>
      <w:r w:rsidR="00307BE7" w:rsidRPr="002039E6">
        <w:rPr>
          <w:shd w:val="clear" w:color="auto" w:fill="FFFFFF"/>
        </w:rPr>
        <w:t>后给出列值，值的顺序和个数必须与前面指定的列对应</w:t>
      </w:r>
      <w:r w:rsidR="00307BE7">
        <w:rPr>
          <w:rFonts w:hint="eastAsia"/>
          <w:shd w:val="clear" w:color="auto" w:fill="FFFFFF"/>
        </w:rPr>
        <w:t>。</w:t>
      </w:r>
    </w:p>
    <w:p w14:paraId="1CBC3C70" w14:textId="579E1F23" w:rsidR="00307BE7" w:rsidRPr="002039E6" w:rsidRDefault="00594806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 xml:space="preserve">INTERT INTO 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表名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 xml:space="preserve"> VALUES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（列值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，列值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）</w:t>
      </w:r>
    </w:p>
    <w:p w14:paraId="7C675AD1" w14:textId="77777777" w:rsidR="00307BE7" w:rsidRPr="002039E6" w:rsidRDefault="00307BE7" w:rsidP="00307BE7">
      <w:pPr>
        <w:ind w:leftChars="600" w:left="126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没有给出要插入的列，那么表示插入所有列。</w:t>
      </w:r>
    </w:p>
    <w:p w14:paraId="241404BB" w14:textId="77777777" w:rsidR="00307BE7" w:rsidRPr="002039E6" w:rsidRDefault="00307BE7" w:rsidP="00307BE7">
      <w:pPr>
        <w:ind w:leftChars="600" w:left="126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值的个数必须是该表列的个数。</w:t>
      </w:r>
    </w:p>
    <w:p w14:paraId="2F0636B4" w14:textId="77777777" w:rsidR="00307BE7" w:rsidRDefault="00307BE7" w:rsidP="00307BE7">
      <w:pPr>
        <w:ind w:leftChars="600" w:left="126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值的顺序，必须与表创建时给出的列的顺序相同。</w:t>
      </w:r>
    </w:p>
    <w:p w14:paraId="1C6D56C8" w14:textId="77777777" w:rsidR="00307BE7" w:rsidRDefault="00307BE7" w:rsidP="003A5E33">
      <w:pPr>
        <w:ind w:leftChars="800" w:left="16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Arial" w:hAnsi="Arial" w:cs="Arial"/>
          <w:color w:val="333333"/>
          <w:szCs w:val="21"/>
          <w:shd w:val="clear" w:color="auto" w:fill="FFFFFF"/>
        </w:rPr>
        <w:t>INSERT INTO STU VALUES(</w:t>
      </w:r>
    </w:p>
    <w:p w14:paraId="29A703C2" w14:textId="0F3EC4DF" w:rsidR="00307BE7" w:rsidRDefault="00307BE7" w:rsidP="00307BE7">
      <w:pPr>
        <w:ind w:leftChars="800" w:left="168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‘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TCAST_0001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’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’zhangsan’,28,’male’</w:t>
      </w:r>
    </w:p>
    <w:p w14:paraId="32A8AC93" w14:textId="20342177" w:rsidR="0060122F" w:rsidRDefault="00307BE7" w:rsidP="00307BE7">
      <w:pPr>
        <w:ind w:leftChars="800" w:left="168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5B08FCB8" w14:textId="59BE4CAC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  <w:r w:rsidRPr="007C3201">
        <w:rPr>
          <w:rFonts w:ascii="仿宋" w:hAnsi="仿宋"/>
          <w:shd w:val="clear" w:color="auto" w:fill="FFFFFF"/>
        </w:rPr>
        <w:tab/>
        <w:t>5.插入的值的类型要与列的类型一致或兼容</w:t>
      </w:r>
      <w:r w:rsidR="00A31E9F">
        <w:rPr>
          <w:rFonts w:ascii="仿宋" w:hAnsi="仿宋" w:hint="eastAsia"/>
          <w:shd w:val="clear" w:color="auto" w:fill="FFFFFF"/>
        </w:rPr>
        <w:t>(隐式的转换</w:t>
      </w:r>
      <w:r w:rsidR="00A31E9F">
        <w:rPr>
          <w:rFonts w:ascii="仿宋" w:hAnsi="仿宋"/>
          <w:shd w:val="clear" w:color="auto" w:fill="FFFFFF"/>
        </w:rPr>
        <w:t>)</w:t>
      </w:r>
    </w:p>
    <w:p w14:paraId="02D415FC" w14:textId="4562499C" w:rsidR="0060122F" w:rsidRPr="007C3201" w:rsidRDefault="00446D3D" w:rsidP="0060122F">
      <w:pPr>
        <w:ind w:firstLine="420"/>
        <w:rPr>
          <w:rFonts w:ascii="仿宋" w:hAnsi="仿宋"/>
          <w:shd w:val="clear" w:color="auto" w:fill="FFFFFF"/>
        </w:rPr>
      </w:pPr>
      <w:r w:rsidRPr="007C3201">
        <w:rPr>
          <w:rFonts w:ascii="仿宋" w:hAnsi="仿宋"/>
          <w:shd w:val="clear" w:color="auto" w:fill="FFFFFF"/>
        </w:rPr>
        <w:tab/>
      </w:r>
      <w:r w:rsidRPr="007C3201"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beauty(id,NAME,sex,borndate,phone,photo,boyfriend_id)</w:t>
      </w:r>
    </w:p>
    <w:p w14:paraId="1D5C10AF" w14:textId="2C9035D0" w:rsidR="0060122F" w:rsidRPr="007C3201" w:rsidRDefault="00F850B2" w:rsidP="0060122F">
      <w:pPr>
        <w:ind w:firstLine="420"/>
        <w:rPr>
          <w:rFonts w:ascii="仿宋" w:hAnsi="仿宋"/>
          <w:shd w:val="clear" w:color="auto" w:fill="FFFFFF"/>
        </w:rPr>
      </w:pPr>
      <w:r w:rsidRPr="007C3201">
        <w:rPr>
          <w:rFonts w:ascii="仿宋" w:hAnsi="仿宋"/>
          <w:shd w:val="clear" w:color="auto" w:fill="FFFFFF"/>
        </w:rPr>
        <w:tab/>
      </w:r>
      <w:r w:rsidRPr="007C3201"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VALUES(13,'唐艺昕','女','1990-4-23','1898888888',NULL,2);</w:t>
      </w:r>
    </w:p>
    <w:p w14:paraId="6FF8BC86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3465654E" w14:textId="3EF50340" w:rsidR="0060122F" w:rsidRPr="007C3201" w:rsidRDefault="007C3201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  <w:t>6</w:t>
      </w:r>
      <w:r w:rsidR="0060122F" w:rsidRPr="007C3201">
        <w:rPr>
          <w:rFonts w:ascii="仿宋" w:hAnsi="仿宋"/>
          <w:shd w:val="clear" w:color="auto" w:fill="FFFFFF"/>
        </w:rPr>
        <w:t>.不可以为null的列必须插入值。可以为null的列如何插入值</w:t>
      </w:r>
    </w:p>
    <w:p w14:paraId="30EC284B" w14:textId="27D7E738" w:rsidR="0060122F" w:rsidRPr="007C3201" w:rsidRDefault="000345DD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#方式一：</w:t>
      </w:r>
      <w:r w:rsidR="00F17302">
        <w:rPr>
          <w:rFonts w:ascii="仿宋" w:hAnsi="仿宋" w:hint="eastAsia"/>
          <w:shd w:val="clear" w:color="auto" w:fill="FFFFFF"/>
        </w:rPr>
        <w:t>添加列名，值为null</w:t>
      </w:r>
    </w:p>
    <w:p w14:paraId="6ED29F9B" w14:textId="56192094" w:rsidR="0060122F" w:rsidRPr="007C3201" w:rsidRDefault="000345DD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beauty(id,NAME,sex,borndate,phone,photo,boyfriend_id)</w:t>
      </w:r>
    </w:p>
    <w:p w14:paraId="2141FFC3" w14:textId="2FE5BB1F" w:rsidR="0060122F" w:rsidRPr="007C3201" w:rsidRDefault="000345DD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VALUES(13,'唐艺昕','女','1990-4-23','1898888888',NULL,2);</w:t>
      </w:r>
    </w:p>
    <w:p w14:paraId="7BFD9874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4ACE9852" w14:textId="5CC87854" w:rsidR="0060122F" w:rsidRPr="007C3201" w:rsidRDefault="00362B9A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#方式二：</w:t>
      </w:r>
      <w:r w:rsidR="00F17302">
        <w:rPr>
          <w:rFonts w:ascii="仿宋" w:hAnsi="仿宋" w:hint="eastAsia"/>
          <w:shd w:val="clear" w:color="auto" w:fill="FFFFFF"/>
        </w:rPr>
        <w:t>不添加列名，也不添加值。</w:t>
      </w:r>
    </w:p>
    <w:p w14:paraId="72B65721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583988EB" w14:textId="6656E4CF" w:rsidR="0060122F" w:rsidRPr="007C3201" w:rsidRDefault="00362B9A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beauty(id,NAME,sex,phone)</w:t>
      </w:r>
    </w:p>
    <w:p w14:paraId="324689FF" w14:textId="07812ADC" w:rsidR="0060122F" w:rsidRPr="007C3201" w:rsidRDefault="008C667D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VALUES(15,'娜扎','女','1388888888');</w:t>
      </w:r>
    </w:p>
    <w:p w14:paraId="518D3DC8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3287F713" w14:textId="177B3EA0" w:rsidR="0060122F" w:rsidRPr="007C3201" w:rsidRDefault="0053283A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  <w:t>7</w:t>
      </w:r>
      <w:r w:rsidR="0060122F" w:rsidRPr="007C3201">
        <w:rPr>
          <w:rFonts w:ascii="仿宋" w:hAnsi="仿宋"/>
          <w:shd w:val="clear" w:color="auto" w:fill="FFFFFF"/>
        </w:rPr>
        <w:t>.列的顺序是否可以调换</w:t>
      </w:r>
      <w:r w:rsidR="00C50026">
        <w:rPr>
          <w:rFonts w:ascii="仿宋" w:hAnsi="仿宋" w:hint="eastAsia"/>
          <w:shd w:val="clear" w:color="auto" w:fill="FFFFFF"/>
        </w:rPr>
        <w:t>：列的顺序可以颠倒，但是字段名和</w:t>
      </w:r>
      <w:r w:rsidR="00D56914">
        <w:rPr>
          <w:rFonts w:ascii="仿宋" w:hAnsi="仿宋" w:hint="eastAsia"/>
          <w:shd w:val="clear" w:color="auto" w:fill="FFFFFF"/>
        </w:rPr>
        <w:t>值要</w:t>
      </w:r>
      <w:r w:rsidR="00C50026">
        <w:rPr>
          <w:rFonts w:ascii="仿宋" w:hAnsi="仿宋" w:hint="eastAsia"/>
          <w:shd w:val="clear" w:color="auto" w:fill="FFFFFF"/>
        </w:rPr>
        <w:t>一一对应。</w:t>
      </w:r>
    </w:p>
    <w:p w14:paraId="251E7071" w14:textId="0415C32F" w:rsidR="0060122F" w:rsidRPr="007C3201" w:rsidRDefault="00104CDB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beauty(NAME,sex,id,phone)</w:t>
      </w:r>
    </w:p>
    <w:p w14:paraId="0A66E11F" w14:textId="498DFF4B" w:rsidR="0060122F" w:rsidRPr="007C3201" w:rsidRDefault="00104CDB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VALUES('蒋欣','女',16,'110');</w:t>
      </w:r>
    </w:p>
    <w:p w14:paraId="27D7179D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16A47E8A" w14:textId="1F8F3C31" w:rsidR="0060122F" w:rsidRPr="007C3201" w:rsidRDefault="006D0BD0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  <w:t>8</w:t>
      </w:r>
      <w:r w:rsidR="0060122F" w:rsidRPr="007C3201">
        <w:rPr>
          <w:rFonts w:ascii="仿宋" w:hAnsi="仿宋"/>
          <w:shd w:val="clear" w:color="auto" w:fill="FFFFFF"/>
        </w:rPr>
        <w:t>.列数和值的个数必须一致</w:t>
      </w:r>
      <w:r w:rsidR="006F7E76">
        <w:rPr>
          <w:rFonts w:ascii="仿宋" w:hAnsi="仿宋" w:hint="eastAsia"/>
          <w:shd w:val="clear" w:color="auto" w:fill="FFFFFF"/>
        </w:rPr>
        <w:t>。</w:t>
      </w:r>
    </w:p>
    <w:p w14:paraId="3F97255D" w14:textId="0CD658E2" w:rsidR="0060122F" w:rsidRPr="007C3201" w:rsidRDefault="00C66BA0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beauty(NAME,sex,id,phone)</w:t>
      </w:r>
    </w:p>
    <w:p w14:paraId="2481383A" w14:textId="2618FED7" w:rsidR="0060122F" w:rsidRPr="007C3201" w:rsidRDefault="00C66BA0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VALUES('关晓彤','女',17,'110');</w:t>
      </w:r>
    </w:p>
    <w:p w14:paraId="0C56E1F0" w14:textId="2A3895D1" w:rsidR="0060122F" w:rsidRPr="007C3201" w:rsidRDefault="006F7E76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 w:hint="eastAsia"/>
          <w:shd w:val="clear" w:color="auto" w:fill="FFFFFF"/>
        </w:rPr>
        <w:t>第二种插入方式</w:t>
      </w:r>
      <w:r w:rsidR="001E5EDA">
        <w:rPr>
          <w:rFonts w:ascii="仿宋" w:hAnsi="仿宋" w:hint="eastAsia"/>
          <w:shd w:val="clear" w:color="auto" w:fill="FFFFFF"/>
        </w:rPr>
        <w:t>：</w:t>
      </w:r>
    </w:p>
    <w:p w14:paraId="6AD65A3C" w14:textId="33E0ADED" w:rsidR="0060122F" w:rsidRPr="007C3201" w:rsidRDefault="00BC0D42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  <w:t>9</w:t>
      </w:r>
      <w:r w:rsidR="0060122F" w:rsidRPr="007C3201">
        <w:rPr>
          <w:rFonts w:ascii="仿宋" w:hAnsi="仿宋"/>
          <w:shd w:val="clear" w:color="auto" w:fill="FFFFFF"/>
        </w:rPr>
        <w:t>.可以省略列名，默认所有列，而且列的顺序和表中列的顺序一致</w:t>
      </w:r>
    </w:p>
    <w:p w14:paraId="3C509F84" w14:textId="551684DD" w:rsidR="0060122F" w:rsidRPr="007C3201" w:rsidRDefault="003119B4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</w:t>
      </w:r>
    </w:p>
    <w:p w14:paraId="0AF4851C" w14:textId="37321F3F" w:rsidR="0060122F" w:rsidRPr="007C3201" w:rsidRDefault="003119B4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VALUES(18,'张飞','男',NULL,'119',NULL,NULL);</w:t>
      </w:r>
    </w:p>
    <w:p w14:paraId="7062FA95" w14:textId="0686F1D7" w:rsidR="0060122F" w:rsidRDefault="006B68D0" w:rsidP="006B68D0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插入两种方式的比较</w:t>
      </w:r>
    </w:p>
    <w:p w14:paraId="6B665ABF" w14:textId="0C07A082" w:rsidR="006B68D0" w:rsidRDefault="006B68D0" w:rsidP="006B68D0">
      <w:pPr>
        <w:ind w:firstLine="420"/>
      </w:pPr>
      <w:r>
        <w:t>1</w:t>
      </w:r>
      <w:r>
        <w:t>、方式一支持插入多行</w:t>
      </w:r>
      <w:r>
        <w:t>,</w:t>
      </w:r>
      <w:r>
        <w:t>方式二不支持</w:t>
      </w:r>
      <w:r w:rsidR="000D2234">
        <w:rPr>
          <w:rFonts w:hint="eastAsia"/>
        </w:rPr>
        <w:t>，一条语句，批量的插入三行</w:t>
      </w:r>
      <w:r w:rsidR="006056C5">
        <w:rPr>
          <w:rFonts w:hint="eastAsia"/>
        </w:rPr>
        <w:t>。</w:t>
      </w:r>
    </w:p>
    <w:p w14:paraId="50B43737" w14:textId="32D6C75E" w:rsidR="006B68D0" w:rsidRDefault="006B68D0" w:rsidP="006B68D0">
      <w:pPr>
        <w:ind w:firstLine="420"/>
      </w:pPr>
      <w:r>
        <w:tab/>
        <w:t>INSERT INTO beauty</w:t>
      </w:r>
    </w:p>
    <w:p w14:paraId="2CB70D20" w14:textId="74AB28C7" w:rsidR="006B68D0" w:rsidRDefault="006B68D0" w:rsidP="006B68D0">
      <w:pPr>
        <w:ind w:firstLine="420"/>
      </w:pPr>
      <w:r>
        <w:tab/>
        <w:t>VALUES(23,'</w:t>
      </w:r>
      <w:r>
        <w:t>唐艺昕</w:t>
      </w:r>
      <w:r>
        <w:t>1','</w:t>
      </w:r>
      <w:r>
        <w:t>女</w:t>
      </w:r>
      <w:r>
        <w:t>','1990-4-23','1898888888',NULL,2)</w:t>
      </w:r>
    </w:p>
    <w:p w14:paraId="057F5DCB" w14:textId="65484D02" w:rsidR="006B68D0" w:rsidRDefault="006B68D0" w:rsidP="006B68D0">
      <w:pPr>
        <w:ind w:firstLine="420"/>
      </w:pPr>
      <w:r>
        <w:tab/>
        <w:t>,(24,'</w:t>
      </w:r>
      <w:r>
        <w:t>唐艺昕</w:t>
      </w:r>
      <w:r>
        <w:t>2','</w:t>
      </w:r>
      <w:r>
        <w:t>女</w:t>
      </w:r>
      <w:r>
        <w:t>','1990-4-23','1898888888',NULL,2)</w:t>
      </w:r>
    </w:p>
    <w:p w14:paraId="01F88AF1" w14:textId="018FB6C3" w:rsidR="006B68D0" w:rsidRDefault="006B68D0" w:rsidP="006B68D0">
      <w:pPr>
        <w:ind w:firstLine="420"/>
      </w:pPr>
      <w:r>
        <w:tab/>
        <w:t>,(25,'</w:t>
      </w:r>
      <w:r>
        <w:t>唐艺昕</w:t>
      </w:r>
      <w:r>
        <w:t>3','</w:t>
      </w:r>
      <w:r>
        <w:t>女</w:t>
      </w:r>
      <w:r>
        <w:t>','1990-4-23','1898888888',NULL,2);</w:t>
      </w:r>
    </w:p>
    <w:p w14:paraId="0A43A9C5" w14:textId="5C163F53" w:rsidR="00865361" w:rsidRDefault="00865361" w:rsidP="0086536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方式一支持子查询，方式二不支持</w:t>
      </w:r>
    </w:p>
    <w:p w14:paraId="60D49AD2" w14:textId="77777777" w:rsidR="00865361" w:rsidRPr="00E710F7" w:rsidRDefault="00865361" w:rsidP="00865361">
      <w:pPr>
        <w:ind w:firstLine="420"/>
      </w:pPr>
    </w:p>
    <w:p w14:paraId="5744433A" w14:textId="1850CDD2" w:rsidR="00865361" w:rsidRDefault="00865361" w:rsidP="00865361">
      <w:pPr>
        <w:ind w:firstLine="420"/>
      </w:pPr>
      <w:r>
        <w:tab/>
        <w:t>INSERT INTO beauty(id,NAME,phone)</w:t>
      </w:r>
    </w:p>
    <w:p w14:paraId="70D3F936" w14:textId="1CF00B93" w:rsidR="00865361" w:rsidRDefault="00865361" w:rsidP="00865361">
      <w:pPr>
        <w:ind w:firstLine="420"/>
      </w:pPr>
      <w:r>
        <w:tab/>
        <w:t>SELECT 26,'</w:t>
      </w:r>
      <w:r>
        <w:t>宋茜</w:t>
      </w:r>
      <w:r>
        <w:t>','11809866';</w:t>
      </w:r>
      <w:r w:rsidR="00ED3265">
        <w:rPr>
          <w:rFonts w:hint="eastAsia"/>
        </w:rPr>
        <w:t>/</w:t>
      </w:r>
      <w:r w:rsidR="00ED3265">
        <w:t>/</w:t>
      </w:r>
      <w:r w:rsidR="00ED3265">
        <w:rPr>
          <w:rFonts w:hint="eastAsia"/>
        </w:rPr>
        <w:t>可以在这里直接加入</w:t>
      </w:r>
      <w:r w:rsidR="00ED3265">
        <w:rPr>
          <w:rFonts w:hint="eastAsia"/>
        </w:rPr>
        <w:t>select</w:t>
      </w:r>
      <w:r w:rsidR="00ED3265">
        <w:rPr>
          <w:rFonts w:hint="eastAsia"/>
        </w:rPr>
        <w:t>语句</w:t>
      </w:r>
      <w:r w:rsidR="00445BDC">
        <w:rPr>
          <w:rFonts w:hint="eastAsia"/>
        </w:rPr>
        <w:t>，查询某一列来自哪个表</w:t>
      </w:r>
      <w:r w:rsidR="00815941">
        <w:rPr>
          <w:rFonts w:hint="eastAsia"/>
        </w:rPr>
        <w:t>。</w:t>
      </w:r>
      <w:r w:rsidR="00E710F7">
        <w:rPr>
          <w:rFonts w:hint="eastAsia"/>
        </w:rPr>
        <w:t>查询的结果集，插入到里面。</w:t>
      </w:r>
    </w:p>
    <w:p w14:paraId="0F0C7119" w14:textId="77777777" w:rsidR="00865361" w:rsidRDefault="00865361" w:rsidP="00865361">
      <w:pPr>
        <w:ind w:firstLine="420"/>
      </w:pPr>
    </w:p>
    <w:p w14:paraId="6B5B95E2" w14:textId="3BFA0984" w:rsidR="00865361" w:rsidRDefault="00865361" w:rsidP="00865361">
      <w:pPr>
        <w:ind w:firstLine="420"/>
      </w:pPr>
      <w:r>
        <w:tab/>
        <w:t>INSERT INTO beauty(id,NAME,phone)</w:t>
      </w:r>
    </w:p>
    <w:p w14:paraId="3391FC15" w14:textId="024BD39D" w:rsidR="00865361" w:rsidRDefault="00865361" w:rsidP="00865361">
      <w:pPr>
        <w:ind w:firstLine="420"/>
      </w:pPr>
      <w:r>
        <w:tab/>
        <w:t>SELECT id,boyname,'1234567'</w:t>
      </w:r>
    </w:p>
    <w:p w14:paraId="016300BB" w14:textId="3201EC87" w:rsidR="00865361" w:rsidRPr="006B68D0" w:rsidRDefault="00865361" w:rsidP="00865361">
      <w:pPr>
        <w:ind w:firstLine="420"/>
      </w:pPr>
      <w:r>
        <w:tab/>
        <w:t>FROM boys WHERE id&lt;3;</w:t>
      </w:r>
    </w:p>
    <w:p w14:paraId="702CF22C" w14:textId="36FE3739" w:rsidR="00307BE7" w:rsidRDefault="00307BE7" w:rsidP="00F0614E">
      <w:pPr>
        <w:pStyle w:val="2"/>
        <w:rPr>
          <w:shd w:val="clear" w:color="auto" w:fill="FFFFFF"/>
        </w:rPr>
      </w:pPr>
      <w:r w:rsidRPr="002039E6">
        <w:rPr>
          <w:shd w:val="clear" w:color="auto" w:fill="FFFFFF"/>
        </w:rPr>
        <w:t>修改数据</w:t>
      </w:r>
    </w:p>
    <w:p w14:paraId="519943F9" w14:textId="33A98E99" w:rsidR="00F0614E" w:rsidRDefault="00F0614E" w:rsidP="00F0614E">
      <w:pPr>
        <w:pStyle w:val="3"/>
        <w:ind w:firstLine="420"/>
      </w:pPr>
      <w:r>
        <w:rPr>
          <w:rFonts w:hint="eastAsia"/>
        </w:rPr>
        <w:t>修改单表的记录</w:t>
      </w:r>
    </w:p>
    <w:p w14:paraId="3B5FDBEE" w14:textId="77777777" w:rsidR="00F0614E" w:rsidRDefault="00F0614E" w:rsidP="00F0614E">
      <w:pPr>
        <w:ind w:firstLine="420"/>
      </w:pPr>
      <w:r>
        <w:rPr>
          <w:rFonts w:hint="eastAsia"/>
        </w:rPr>
        <w:t>语法：</w:t>
      </w:r>
      <w:r>
        <w:t xml:space="preserve">update </w:t>
      </w:r>
      <w:r>
        <w:t>表名</w:t>
      </w:r>
    </w:p>
    <w:p w14:paraId="678511CD" w14:textId="0CA6134A" w:rsidR="00F0614E" w:rsidRDefault="00F0614E" w:rsidP="00F0614E">
      <w:pPr>
        <w:ind w:firstLine="420"/>
      </w:pPr>
      <w:r>
        <w:tab/>
      </w:r>
      <w:r w:rsidR="008A27F5">
        <w:t xml:space="preserve">  </w:t>
      </w:r>
      <w:r>
        <w:t xml:space="preserve">set </w:t>
      </w:r>
      <w:r>
        <w:t>列</w:t>
      </w:r>
      <w:r>
        <w:t>=</w:t>
      </w:r>
      <w:r>
        <w:t>新值</w:t>
      </w:r>
      <w:r>
        <w:t>,</w:t>
      </w:r>
      <w:r>
        <w:t>列</w:t>
      </w:r>
      <w:r>
        <w:t>=</w:t>
      </w:r>
      <w:r>
        <w:t>新值</w:t>
      </w:r>
      <w:r>
        <w:t>,...</w:t>
      </w:r>
      <w:r w:rsidR="000633FF">
        <w:rPr>
          <w:rFonts w:hint="eastAsia"/>
        </w:rPr>
        <w:t>/</w:t>
      </w:r>
    </w:p>
    <w:p w14:paraId="0AD060F2" w14:textId="3C8488C0" w:rsidR="00F0614E" w:rsidRDefault="00F0614E" w:rsidP="00F0614E">
      <w:pPr>
        <w:ind w:firstLine="420"/>
      </w:pPr>
      <w:r>
        <w:tab/>
      </w:r>
      <w:r w:rsidR="008A27F5">
        <w:t xml:space="preserve">  </w:t>
      </w:r>
      <w:r>
        <w:t xml:space="preserve">where </w:t>
      </w:r>
      <w:r>
        <w:t>筛选条件</w:t>
      </w:r>
      <w:r>
        <w:t>;</w:t>
      </w:r>
    </w:p>
    <w:p w14:paraId="437F0664" w14:textId="2E3BFF8E" w:rsidR="000633FF" w:rsidRDefault="000633FF" w:rsidP="00F0614E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、值的类型要与字段类型相同或者兼容。</w:t>
      </w:r>
    </w:p>
    <w:p w14:paraId="4EC7B61D" w14:textId="69584D15" w:rsidR="001E4715" w:rsidRDefault="001E4715" w:rsidP="00F0614E">
      <w:pPr>
        <w:ind w:firstLine="420"/>
      </w:pPr>
      <w:r>
        <w:tab/>
        <w:t>2</w:t>
      </w:r>
      <w:r>
        <w:rPr>
          <w:rFonts w:hint="eastAsia"/>
        </w:rPr>
        <w:t>、中间用逗号隔开。</w:t>
      </w:r>
    </w:p>
    <w:p w14:paraId="7B91FFBC" w14:textId="5DDEDC4F" w:rsidR="001E4715" w:rsidRDefault="001E4715" w:rsidP="00F0614E">
      <w:pPr>
        <w:ind w:firstLine="420"/>
      </w:pPr>
      <w:r>
        <w:tab/>
        <w:t>3</w:t>
      </w:r>
      <w:r>
        <w:rPr>
          <w:rFonts w:hint="eastAsia"/>
        </w:rPr>
        <w:t>、如果没有加条件，所有的值都会</w:t>
      </w:r>
      <w:r w:rsidR="009102B5">
        <w:rPr>
          <w:rFonts w:hint="eastAsia"/>
        </w:rPr>
        <w:t>更</w:t>
      </w:r>
      <w:r>
        <w:rPr>
          <w:rFonts w:hint="eastAsia"/>
        </w:rPr>
        <w:t>新。</w:t>
      </w:r>
    </w:p>
    <w:p w14:paraId="00385A20" w14:textId="648A5941" w:rsidR="00C37E39" w:rsidRDefault="00564B7B" w:rsidP="006D7A8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、执行顺序：先找到表，然后筛选符合条件的，然后去修改值。</w:t>
      </w:r>
    </w:p>
    <w:p w14:paraId="2A8EFD2A" w14:textId="214AC729" w:rsidR="002F20A7" w:rsidRDefault="002F20A7" w:rsidP="006D7A8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、日期和字符要用单引号引注。</w:t>
      </w:r>
    </w:p>
    <w:p w14:paraId="164E4260" w14:textId="0FD88A79" w:rsidR="00C37E39" w:rsidRPr="00C37E39" w:rsidRDefault="00307BE7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br/>
      </w:r>
      <w:r w:rsidR="00BA0990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#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案例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：修改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beauty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表中姓唐的女神的电话为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13899888899</w:t>
      </w:r>
    </w:p>
    <w:p w14:paraId="53550CAE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UPDATE beauty SET phone = '13899888899'</w:t>
      </w:r>
    </w:p>
    <w:p w14:paraId="00D444B5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WHERE NAME LIKE '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唐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%';</w:t>
      </w:r>
    </w:p>
    <w:p w14:paraId="6A5C90E5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C2F836C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#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案例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：修改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boys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表中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id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好为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的名称为张飞，魅力值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 xml:space="preserve"> 10</w:t>
      </w:r>
    </w:p>
    <w:p w14:paraId="45D1B08F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UPDATE boys SET boyname='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张飞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',usercp=10</w:t>
      </w:r>
    </w:p>
    <w:p w14:paraId="0753839D" w14:textId="225D102E" w:rsidR="00307BE7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WHERE id=2;</w:t>
      </w:r>
    </w:p>
    <w:p w14:paraId="67428ABA" w14:textId="2AEA7E82" w:rsidR="00EE2DA4" w:rsidRDefault="00EE2DA4" w:rsidP="00EE2DA4">
      <w:pPr>
        <w:pStyle w:val="3"/>
        <w:ind w:firstLine="420"/>
      </w:pPr>
      <w:r>
        <w:rPr>
          <w:rFonts w:hint="eastAsia"/>
        </w:rPr>
        <w:t>修改多表记录</w:t>
      </w:r>
    </w:p>
    <w:p w14:paraId="0ED1225A" w14:textId="326D7FAF" w:rsidR="00EE2DA4" w:rsidRDefault="00EE2DA4" w:rsidP="00EE2DA4">
      <w:pPr>
        <w:ind w:firstLine="420"/>
      </w:pPr>
      <w:r>
        <w:rPr>
          <w:rFonts w:hint="eastAsia"/>
        </w:rPr>
        <w:t>语法：</w:t>
      </w:r>
      <w:r>
        <w:t>sql92</w:t>
      </w:r>
      <w:r>
        <w:t>语法：</w:t>
      </w:r>
      <w:r w:rsidR="00055006">
        <w:rPr>
          <w:rFonts w:hint="eastAsia"/>
        </w:rPr>
        <w:t>(</w:t>
      </w:r>
      <w:r w:rsidR="00055006">
        <w:rPr>
          <w:rFonts w:hint="eastAsia"/>
        </w:rPr>
        <w:t>只支持内联</w:t>
      </w:r>
      <w:r w:rsidR="00055006">
        <w:t>)</w:t>
      </w:r>
      <w:r>
        <w:tab/>
      </w:r>
    </w:p>
    <w:p w14:paraId="081FA0CE" w14:textId="60E8B9C7" w:rsidR="00EE2DA4" w:rsidRDefault="00EE2DA4" w:rsidP="00EE2DA4">
      <w:pPr>
        <w:ind w:firstLine="420"/>
      </w:pPr>
      <w:r>
        <w:tab/>
        <w:t xml:space="preserve">update </w:t>
      </w:r>
      <w:r>
        <w:t>表</w:t>
      </w:r>
      <w:r>
        <w:t xml:space="preserve">1 </w:t>
      </w:r>
      <w:r>
        <w:t>别名</w:t>
      </w:r>
      <w:r>
        <w:t>,</w:t>
      </w:r>
      <w:r>
        <w:t>表</w:t>
      </w:r>
      <w:r>
        <w:t xml:space="preserve">2 </w:t>
      </w:r>
      <w:r>
        <w:t>别名</w:t>
      </w:r>
    </w:p>
    <w:p w14:paraId="4068A49A" w14:textId="5B2BFCA1" w:rsidR="00EE2DA4" w:rsidRDefault="00EE2DA4" w:rsidP="00EE2DA4">
      <w:pPr>
        <w:ind w:firstLine="420"/>
      </w:pPr>
      <w:r>
        <w:tab/>
        <w:t xml:space="preserve">set </w:t>
      </w:r>
      <w:r>
        <w:t>列</w:t>
      </w:r>
      <w:r>
        <w:t>=</w:t>
      </w:r>
      <w:r>
        <w:t>值</w:t>
      </w:r>
      <w:r>
        <w:t>,...</w:t>
      </w:r>
    </w:p>
    <w:p w14:paraId="097F7068" w14:textId="41879790" w:rsidR="00EE2DA4" w:rsidRDefault="00EE2DA4" w:rsidP="00EE2DA4">
      <w:pPr>
        <w:ind w:firstLine="420"/>
      </w:pPr>
      <w:r>
        <w:tab/>
        <w:t xml:space="preserve">where </w:t>
      </w:r>
      <w:r>
        <w:t>连接条件</w:t>
      </w:r>
    </w:p>
    <w:p w14:paraId="7907EBB1" w14:textId="09CE3872" w:rsidR="00EE2DA4" w:rsidRDefault="00EE2DA4" w:rsidP="00EE2DA4">
      <w:pPr>
        <w:ind w:firstLine="420"/>
      </w:pPr>
      <w:r>
        <w:lastRenderedPageBreak/>
        <w:tab/>
        <w:t xml:space="preserve">and </w:t>
      </w:r>
      <w:r>
        <w:t>筛选条件</w:t>
      </w:r>
      <w:r>
        <w:t>;</w:t>
      </w:r>
    </w:p>
    <w:p w14:paraId="3FE9E20F" w14:textId="77777777" w:rsidR="00EE2DA4" w:rsidRDefault="00EE2DA4" w:rsidP="00EE2DA4">
      <w:pPr>
        <w:ind w:firstLine="420"/>
      </w:pPr>
    </w:p>
    <w:p w14:paraId="0A921D90" w14:textId="70064424" w:rsidR="00EE2DA4" w:rsidRDefault="00EE2DA4" w:rsidP="00EE2DA4">
      <w:pPr>
        <w:ind w:firstLine="420"/>
      </w:pPr>
      <w:r>
        <w:rPr>
          <w:rFonts w:hint="eastAsia"/>
        </w:rPr>
        <w:t>语法</w:t>
      </w:r>
      <w:r>
        <w:t>sql99</w:t>
      </w:r>
      <w:r>
        <w:t>语法：</w:t>
      </w:r>
    </w:p>
    <w:p w14:paraId="2284D510" w14:textId="2DDFC4A6" w:rsidR="00EE2DA4" w:rsidRDefault="009A267C" w:rsidP="00EE2DA4">
      <w:pPr>
        <w:ind w:firstLine="420"/>
      </w:pPr>
      <w:r>
        <w:tab/>
      </w:r>
      <w:r w:rsidR="00EE2DA4">
        <w:t xml:space="preserve">update </w:t>
      </w:r>
      <w:r w:rsidR="00EE2DA4">
        <w:t>表</w:t>
      </w:r>
      <w:r w:rsidR="00EE2DA4">
        <w:t xml:space="preserve">1 </w:t>
      </w:r>
      <w:r w:rsidR="00EE2DA4">
        <w:t>别名</w:t>
      </w:r>
    </w:p>
    <w:p w14:paraId="5CEE7FAE" w14:textId="7C87DD48" w:rsidR="00EE2DA4" w:rsidRDefault="009A267C" w:rsidP="00EE2DA4">
      <w:pPr>
        <w:ind w:firstLine="420"/>
      </w:pPr>
      <w:r>
        <w:tab/>
      </w:r>
      <w:r w:rsidR="00EE2DA4">
        <w:t xml:space="preserve">inner|left|right join </w:t>
      </w:r>
      <w:r w:rsidR="00EE2DA4">
        <w:t>表</w:t>
      </w:r>
      <w:r w:rsidR="00EE2DA4">
        <w:t xml:space="preserve">2 </w:t>
      </w:r>
      <w:r w:rsidR="00EE2DA4">
        <w:t>别名</w:t>
      </w:r>
    </w:p>
    <w:p w14:paraId="44A5313E" w14:textId="03411037" w:rsidR="00EE2DA4" w:rsidRDefault="009A267C" w:rsidP="00EE2DA4">
      <w:pPr>
        <w:ind w:firstLine="420"/>
      </w:pPr>
      <w:r>
        <w:tab/>
      </w:r>
      <w:r w:rsidR="00EE2DA4">
        <w:t xml:space="preserve">on </w:t>
      </w:r>
      <w:r w:rsidR="00EE2DA4">
        <w:t>连接条件</w:t>
      </w:r>
    </w:p>
    <w:p w14:paraId="105EFB1B" w14:textId="7217C799" w:rsidR="00EE2DA4" w:rsidRDefault="009A267C" w:rsidP="00EE2DA4">
      <w:pPr>
        <w:ind w:firstLine="420"/>
      </w:pPr>
      <w:r>
        <w:tab/>
      </w:r>
      <w:r w:rsidR="00EE2DA4">
        <w:t xml:space="preserve">set </w:t>
      </w:r>
      <w:r w:rsidR="00EE2DA4">
        <w:t>列</w:t>
      </w:r>
      <w:r w:rsidR="00EE2DA4">
        <w:t>=</w:t>
      </w:r>
      <w:r w:rsidR="00EE2DA4">
        <w:t>值</w:t>
      </w:r>
      <w:r w:rsidR="00EE2DA4">
        <w:t>,...</w:t>
      </w:r>
    </w:p>
    <w:p w14:paraId="01040172" w14:textId="0B1D4259" w:rsidR="00EE2DA4" w:rsidRDefault="009A267C" w:rsidP="00EE2DA4">
      <w:pPr>
        <w:ind w:firstLine="420"/>
      </w:pPr>
      <w:r>
        <w:tab/>
      </w:r>
      <w:r w:rsidR="00EE2DA4">
        <w:t xml:space="preserve">where </w:t>
      </w:r>
      <w:r w:rsidR="00EE2DA4">
        <w:t>筛选条件</w:t>
      </w:r>
      <w:r w:rsidR="00EE2DA4">
        <w:t>;</w:t>
      </w:r>
    </w:p>
    <w:p w14:paraId="75C81778" w14:textId="77777777" w:rsidR="003B1350" w:rsidRDefault="003B1350" w:rsidP="003B1350">
      <w:pPr>
        <w:ind w:firstLine="420"/>
      </w:pPr>
    </w:p>
    <w:p w14:paraId="18394DBC" w14:textId="388E1A8E" w:rsidR="003B1350" w:rsidRDefault="003B1350" w:rsidP="003B1350">
      <w:pPr>
        <w:ind w:firstLine="420"/>
      </w:pPr>
      <w:r>
        <w:t>案例</w:t>
      </w:r>
      <w:r>
        <w:t xml:space="preserve"> 1</w:t>
      </w:r>
      <w:r>
        <w:t>：修改张无忌的女朋友的手机号为</w:t>
      </w:r>
      <w:r>
        <w:t>114</w:t>
      </w:r>
    </w:p>
    <w:p w14:paraId="6967D194" w14:textId="77777777" w:rsidR="003B1350" w:rsidRDefault="003B1350" w:rsidP="003B1350">
      <w:pPr>
        <w:ind w:firstLine="420"/>
      </w:pPr>
    </w:p>
    <w:p w14:paraId="4EE00204" w14:textId="3A571A06" w:rsidR="003B1350" w:rsidRDefault="00D90338" w:rsidP="003B1350">
      <w:pPr>
        <w:ind w:firstLine="420"/>
      </w:pPr>
      <w:r>
        <w:tab/>
      </w:r>
      <w:r w:rsidR="003B1350">
        <w:t>UPDATE boys bo</w:t>
      </w:r>
    </w:p>
    <w:p w14:paraId="02BA38D6" w14:textId="3A8E341F" w:rsidR="003B1350" w:rsidRDefault="00D90338" w:rsidP="003B1350">
      <w:pPr>
        <w:ind w:firstLine="420"/>
      </w:pPr>
      <w:r>
        <w:tab/>
      </w:r>
      <w:r w:rsidR="003B1350">
        <w:t>INNER JOIN beauty b ON bo.`id`=b.`boyfriend_id`</w:t>
      </w:r>
    </w:p>
    <w:p w14:paraId="3D231401" w14:textId="7C724EDE" w:rsidR="003B1350" w:rsidRDefault="00D90338" w:rsidP="003B1350">
      <w:pPr>
        <w:ind w:firstLine="420"/>
      </w:pPr>
      <w:r>
        <w:tab/>
      </w:r>
      <w:r w:rsidR="003B1350">
        <w:t>SET b.`phone`='119',bo.`userCP`=1000</w:t>
      </w:r>
    </w:p>
    <w:p w14:paraId="19A07D0E" w14:textId="48489109" w:rsidR="003B1350" w:rsidRDefault="00D90338" w:rsidP="003B1350">
      <w:pPr>
        <w:ind w:firstLine="420"/>
      </w:pPr>
      <w:r>
        <w:tab/>
      </w:r>
      <w:r w:rsidR="003B1350">
        <w:t>WHERE bo.`boyName`='</w:t>
      </w:r>
      <w:r w:rsidR="003B1350">
        <w:t>张无忌</w:t>
      </w:r>
      <w:r w:rsidR="003B1350">
        <w:t>';</w:t>
      </w:r>
    </w:p>
    <w:p w14:paraId="3CEA3377" w14:textId="77777777" w:rsidR="003B1350" w:rsidRDefault="003B1350" w:rsidP="003B1350">
      <w:pPr>
        <w:ind w:firstLine="420"/>
      </w:pPr>
    </w:p>
    <w:p w14:paraId="7FC52A9A" w14:textId="3E9D8E08" w:rsidR="003B1350" w:rsidRDefault="003B1350" w:rsidP="003B1350">
      <w:pPr>
        <w:ind w:firstLine="420"/>
      </w:pPr>
      <w:r>
        <w:t>案例</w:t>
      </w:r>
      <w:r>
        <w:t>2</w:t>
      </w:r>
      <w:r>
        <w:t>：修改没有男朋友的女神的男朋友编号都为</w:t>
      </w:r>
      <w:r>
        <w:t>2</w:t>
      </w:r>
      <w:r>
        <w:t>号</w:t>
      </w:r>
    </w:p>
    <w:p w14:paraId="4A0055FF" w14:textId="77777777" w:rsidR="003B1350" w:rsidRDefault="003B1350" w:rsidP="003B1350">
      <w:pPr>
        <w:ind w:firstLine="420"/>
      </w:pPr>
    </w:p>
    <w:p w14:paraId="09F001D0" w14:textId="22F0DFD0" w:rsidR="003B1350" w:rsidRDefault="00D90338" w:rsidP="003B1350">
      <w:pPr>
        <w:ind w:firstLine="420"/>
      </w:pPr>
      <w:r>
        <w:tab/>
      </w:r>
      <w:r w:rsidR="003B1350">
        <w:t>UPDATE boys bo</w:t>
      </w:r>
    </w:p>
    <w:p w14:paraId="57824ACC" w14:textId="0DC6E45D" w:rsidR="003B1350" w:rsidRDefault="00D90338" w:rsidP="003B1350">
      <w:pPr>
        <w:ind w:firstLine="420"/>
      </w:pPr>
      <w:r>
        <w:tab/>
      </w:r>
      <w:r w:rsidR="003B1350">
        <w:t>RIGHT JOIN beauty b ON bo.`id`=b.`boyfriend_id`</w:t>
      </w:r>
    </w:p>
    <w:p w14:paraId="3C7C63D4" w14:textId="2233874C" w:rsidR="003B1350" w:rsidRDefault="00D90338" w:rsidP="003B1350">
      <w:pPr>
        <w:ind w:firstLine="420"/>
      </w:pPr>
      <w:r>
        <w:tab/>
      </w:r>
      <w:r w:rsidR="003B1350">
        <w:t>SET b.`boyfriend_id`=2</w:t>
      </w:r>
    </w:p>
    <w:p w14:paraId="4897EFBE" w14:textId="5203BE13" w:rsidR="003B1350" w:rsidRDefault="00D90338" w:rsidP="003B1350">
      <w:pPr>
        <w:ind w:firstLine="420"/>
      </w:pPr>
      <w:r>
        <w:tab/>
      </w:r>
      <w:r w:rsidR="003B1350">
        <w:t>WHERE bo.`id` IS NULL;</w:t>
      </w:r>
    </w:p>
    <w:p w14:paraId="1FA01D04" w14:textId="2AB19A30" w:rsidR="00E36695" w:rsidRDefault="00307BE7" w:rsidP="00C37E39">
      <w:pPr>
        <w:pStyle w:val="2"/>
        <w:rPr>
          <w:shd w:val="clear" w:color="auto" w:fill="FFFFFF"/>
        </w:rPr>
      </w:pPr>
      <w:r w:rsidRPr="002039E6">
        <w:rPr>
          <w:shd w:val="clear" w:color="auto" w:fill="FFFFFF"/>
        </w:rPr>
        <w:t>运算符：</w:t>
      </w:r>
    </w:p>
    <w:p w14:paraId="4742DEA1" w14:textId="1FE2BB72" w:rsidR="008470F7" w:rsidRDefault="00E36695" w:rsidP="008470F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运算符</w:t>
      </w:r>
      <w:r w:rsidR="004C6F55">
        <w:rPr>
          <w:rFonts w:hint="eastAsia"/>
          <w:shd w:val="clear" w:color="auto" w:fill="FFFFFF"/>
        </w:rPr>
        <w:t>:</w:t>
      </w:r>
      <w:r w:rsidR="00307BE7" w:rsidRPr="00E36695">
        <w:rPr>
          <w:shd w:val="clear" w:color="auto" w:fill="FFFFFF"/>
        </w:rPr>
        <w:t>=</w:t>
      </w:r>
      <w:r w:rsidR="00307BE7" w:rsidRPr="00E36695">
        <w:rPr>
          <w:shd w:val="clear" w:color="auto" w:fill="FFFFFF"/>
        </w:rPr>
        <w:t>、</w:t>
      </w:r>
      <w:r w:rsidR="00B71B10">
        <w:rPr>
          <w:rFonts w:hint="eastAsia"/>
          <w:shd w:val="clear" w:color="auto" w:fill="FFFFFF"/>
        </w:rPr>
        <w:t>！</w:t>
      </w:r>
      <w:r w:rsidR="00307BE7" w:rsidRPr="00E36695">
        <w:rPr>
          <w:shd w:val="clear" w:color="auto" w:fill="FFFFFF"/>
        </w:rPr>
        <w:t>=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 xml:space="preserve">&lt;&gt;( </w:t>
      </w:r>
      <w:r w:rsidR="00307BE7" w:rsidRPr="00E36695">
        <w:rPr>
          <w:rFonts w:hint="eastAsia"/>
          <w:shd w:val="clear" w:color="auto" w:fill="FFFFFF"/>
        </w:rPr>
        <w:t>不等于</w:t>
      </w:r>
      <w:r w:rsidR="00307BE7" w:rsidRPr="00E36695">
        <w:rPr>
          <w:rFonts w:hint="eastAsia"/>
          <w:shd w:val="clear" w:color="auto" w:fill="FFFFFF"/>
        </w:rPr>
        <w:t>)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&gt;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&lt;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&gt;=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&lt;=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BETWEEN...AND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IN(...</w:t>
      </w:r>
      <w:r w:rsidR="00307BE7" w:rsidRPr="00E36695">
        <w:rPr>
          <w:shd w:val="clear" w:color="auto" w:fill="FFFFFF"/>
        </w:rPr>
        <w:t>）、</w:t>
      </w:r>
      <w:r w:rsidR="00307BE7" w:rsidRPr="00E36695">
        <w:rPr>
          <w:shd w:val="clear" w:color="auto" w:fill="FFFFFF"/>
        </w:rPr>
        <w:t>IS NULL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NOT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OR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AND</w:t>
      </w:r>
    </w:p>
    <w:p w14:paraId="35BD981F" w14:textId="77777777" w:rsidR="008470F7" w:rsidRDefault="00307BE7" w:rsidP="008470F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BETWEEN...AND</w:t>
      </w:r>
    </w:p>
    <w:p w14:paraId="277CDB0E" w14:textId="77777777" w:rsidR="00FA716C" w:rsidRDefault="008470F7" w:rsidP="00FA716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例如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UPDATE student SET age=18 WHERE BETWEEN 18 and 40;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/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修改在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8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40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之间。或者是</w:t>
      </w:r>
    </w:p>
    <w:p w14:paraId="036532F9" w14:textId="52B4326E" w:rsidR="00FA716C" w:rsidRDefault="003E7F6A" w:rsidP="00FA716C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UPDATE student SET age=18 WHERE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age&gt;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= 18 and age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&lt;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= 40;</w:t>
      </w:r>
    </w:p>
    <w:p w14:paraId="76B96750" w14:textId="77777777" w:rsidR="00FA716C" w:rsidRDefault="00307BE7" w:rsidP="00FA716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IN(…)</w:t>
      </w:r>
    </w:p>
    <w:p w14:paraId="76246481" w14:textId="77777777" w:rsidR="003257BC" w:rsidRDefault="00FA716C" w:rsidP="003257BC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UPDATE student SET age=18 WHERE name IN(‘zhangsan ’ ,’lisi’);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条件为在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in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中里面的。</w:t>
      </w:r>
    </w:p>
    <w:p w14:paraId="36A197A4" w14:textId="77777777" w:rsidR="003257BC" w:rsidRDefault="00307BE7" w:rsidP="003257B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ot</w:t>
      </w:r>
    </w:p>
    <w:p w14:paraId="2D804B31" w14:textId="77777777" w:rsidR="002B2709" w:rsidRDefault="003257BC" w:rsidP="002B2709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UPDATE student SET age=18 WHERE 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not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age&gt;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= 18 and age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&lt;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= 40;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满足相反条件的。</w:t>
      </w:r>
    </w:p>
    <w:p w14:paraId="500DBB0F" w14:textId="77777777" w:rsidR="00B97AA3" w:rsidRDefault="00307BE7" w:rsidP="00B97AA3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IS 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ull</w:t>
      </w:r>
    </w:p>
    <w:p w14:paraId="2210F0A8" w14:textId="77777777" w:rsidR="00F02723" w:rsidRDefault="00B97AA3" w:rsidP="00F02723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UPDATE student SET age=18 WHERE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age=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NULL;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/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错误的表示方法，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=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返回值为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false</w:t>
      </w:r>
    </w:p>
    <w:p w14:paraId="239840B8" w14:textId="7EED3033" w:rsidR="00307BE7" w:rsidRPr="00F02723" w:rsidRDefault="00F02723" w:rsidP="00F02723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UPDATE student SET age=18 WHERE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IS NULL;//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的值为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null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都会修改</w:t>
      </w:r>
    </w:p>
    <w:p w14:paraId="22F7A4E4" w14:textId="77777777" w:rsidR="00307BE7" w:rsidRPr="002039E6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000E00DB" w14:textId="33C3DBAC" w:rsidR="006E0BCA" w:rsidRPr="002C0220" w:rsidRDefault="00307BE7" w:rsidP="002C0220">
      <w:pPr>
        <w:pStyle w:val="2"/>
        <w:rPr>
          <w:shd w:val="clear" w:color="auto" w:fill="FFFFFF"/>
        </w:rPr>
      </w:pPr>
      <w:r w:rsidRPr="002039E6">
        <w:rPr>
          <w:shd w:val="clear" w:color="auto" w:fill="FFFFFF"/>
        </w:rPr>
        <w:lastRenderedPageBreak/>
        <w:t>删除</w:t>
      </w:r>
      <w:r w:rsidR="00D93564">
        <w:rPr>
          <w:rFonts w:hint="eastAsia"/>
          <w:shd w:val="clear" w:color="auto" w:fill="FFFFFF"/>
        </w:rPr>
        <w:t>语句</w:t>
      </w:r>
    </w:p>
    <w:p w14:paraId="7A866908" w14:textId="77777777" w:rsidR="002C0220" w:rsidRPr="002C0220" w:rsidRDefault="002C0220" w:rsidP="002C0220">
      <w:pPr>
        <w:pStyle w:val="3"/>
        <w:ind w:firstLine="420"/>
        <w:rPr>
          <w:shd w:val="clear" w:color="auto" w:fill="FFFFFF"/>
        </w:rPr>
      </w:pPr>
      <w:r w:rsidRPr="002C0220">
        <w:rPr>
          <w:rFonts w:hint="eastAsia"/>
          <w:shd w:val="clear" w:color="auto" w:fill="FFFFFF"/>
        </w:rPr>
        <w:t>方式一：</w:t>
      </w:r>
      <w:r w:rsidRPr="002C0220">
        <w:rPr>
          <w:shd w:val="clear" w:color="auto" w:fill="FFFFFF"/>
        </w:rPr>
        <w:t>delete</w:t>
      </w:r>
    </w:p>
    <w:p w14:paraId="4DC27F68" w14:textId="07A60A3F" w:rsidR="002C0220" w:rsidRPr="002C0220" w:rsidRDefault="002C0220" w:rsidP="002C0220">
      <w:pPr>
        <w:ind w:firstLine="420"/>
        <w:rPr>
          <w:shd w:val="clear" w:color="auto" w:fill="FFFFFF"/>
        </w:rPr>
      </w:pPr>
      <w:r w:rsidRPr="002C0220">
        <w:rPr>
          <w:rFonts w:hint="eastAsia"/>
          <w:shd w:val="clear" w:color="auto" w:fill="FFFFFF"/>
        </w:rPr>
        <w:t>语法：</w:t>
      </w:r>
    </w:p>
    <w:p w14:paraId="399EA6ED" w14:textId="77777777" w:rsidR="002C0220" w:rsidRPr="002C0220" w:rsidRDefault="002C0220" w:rsidP="002C0220">
      <w:pPr>
        <w:ind w:firstLine="420"/>
        <w:rPr>
          <w:shd w:val="clear" w:color="auto" w:fill="FFFFFF"/>
        </w:rPr>
      </w:pPr>
      <w:r w:rsidRPr="002C0220">
        <w:rPr>
          <w:shd w:val="clear" w:color="auto" w:fill="FFFFFF"/>
        </w:rPr>
        <w:t>1</w:t>
      </w:r>
      <w:r w:rsidRPr="002C0220">
        <w:rPr>
          <w:shd w:val="clear" w:color="auto" w:fill="FFFFFF"/>
        </w:rPr>
        <w:t>、单表的删除【</w:t>
      </w:r>
      <w:r w:rsidRPr="002C0220">
        <w:rPr>
          <w:shd w:val="clear" w:color="auto" w:fill="FFFFFF"/>
        </w:rPr>
        <w:t>★</w:t>
      </w:r>
      <w:r w:rsidRPr="002C0220">
        <w:rPr>
          <w:shd w:val="clear" w:color="auto" w:fill="FFFFFF"/>
        </w:rPr>
        <w:t>】</w:t>
      </w:r>
    </w:p>
    <w:p w14:paraId="1676AC64" w14:textId="207040C9" w:rsidR="002C0220" w:rsidRDefault="002C0220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2C0220">
        <w:rPr>
          <w:shd w:val="clear" w:color="auto" w:fill="FFFFFF"/>
        </w:rPr>
        <w:t xml:space="preserve">delete from </w:t>
      </w:r>
      <w:r w:rsidRPr="002C0220">
        <w:rPr>
          <w:shd w:val="clear" w:color="auto" w:fill="FFFFFF"/>
        </w:rPr>
        <w:t>表名</w:t>
      </w:r>
      <w:r w:rsidRPr="002C0220">
        <w:rPr>
          <w:shd w:val="clear" w:color="auto" w:fill="FFFFFF"/>
        </w:rPr>
        <w:t xml:space="preserve"> where </w:t>
      </w:r>
      <w:r w:rsidRPr="002C0220">
        <w:rPr>
          <w:shd w:val="clear" w:color="auto" w:fill="FFFFFF"/>
        </w:rPr>
        <w:t>筛选条件</w:t>
      </w:r>
    </w:p>
    <w:p w14:paraId="7A8C2787" w14:textId="69EB16E0" w:rsidR="00BF3DA8" w:rsidRDefault="00A2225E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BF3DA8" w:rsidRPr="00BF3DA8">
        <w:rPr>
          <w:shd w:val="clear" w:color="auto" w:fill="FFFFFF"/>
        </w:rPr>
        <w:t>方式一：</w:t>
      </w:r>
      <w:r w:rsidR="00BF3DA8" w:rsidRPr="00BF3DA8">
        <w:rPr>
          <w:shd w:val="clear" w:color="auto" w:fill="FFFFFF"/>
        </w:rPr>
        <w:t>delete</w:t>
      </w:r>
    </w:p>
    <w:p w14:paraId="7AD97892" w14:textId="7FA11F25" w:rsidR="00DD06BB" w:rsidRPr="00BF3DA8" w:rsidRDefault="00DD06BB" w:rsidP="00BF3DA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注：不加筛选条件，会将整个表删除。</w:t>
      </w:r>
    </w:p>
    <w:p w14:paraId="6DD55EAD" w14:textId="094A4B6A" w:rsidR="00BF3DA8" w:rsidRPr="00BF3DA8" w:rsidRDefault="00A2225E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211D5033" w14:textId="50A29C12" w:rsidR="00BF3DA8" w:rsidRPr="00BF3DA8" w:rsidRDefault="00BF3DA8" w:rsidP="00BF3DA8">
      <w:pPr>
        <w:ind w:firstLine="420"/>
        <w:rPr>
          <w:shd w:val="clear" w:color="auto" w:fill="FFFFFF"/>
        </w:rPr>
      </w:pPr>
      <w:r w:rsidRPr="00BF3DA8">
        <w:rPr>
          <w:shd w:val="clear" w:color="auto" w:fill="FFFFFF"/>
        </w:rPr>
        <w:t>案例：删除手机号以</w:t>
      </w:r>
      <w:r w:rsidRPr="00BF3DA8">
        <w:rPr>
          <w:shd w:val="clear" w:color="auto" w:fill="FFFFFF"/>
        </w:rPr>
        <w:t>9</w:t>
      </w:r>
      <w:r w:rsidRPr="00BF3DA8">
        <w:rPr>
          <w:shd w:val="clear" w:color="auto" w:fill="FFFFFF"/>
        </w:rPr>
        <w:t>结尾的女神信息</w:t>
      </w:r>
    </w:p>
    <w:p w14:paraId="7C9A8200" w14:textId="61277F89" w:rsidR="00BF3DA8" w:rsidRPr="00BF3DA8" w:rsidRDefault="008D40B5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BF3DA8" w:rsidRPr="00BF3DA8">
        <w:rPr>
          <w:shd w:val="clear" w:color="auto" w:fill="FFFFFF"/>
        </w:rPr>
        <w:t>DELETE FROM beauty WHERE phone LIKE '%9';</w:t>
      </w:r>
    </w:p>
    <w:p w14:paraId="0D721067" w14:textId="0CF0BA8A" w:rsidR="00BF3DA8" w:rsidRPr="002C0220" w:rsidRDefault="00040C50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BF3DA8" w:rsidRPr="00BF3DA8">
        <w:rPr>
          <w:shd w:val="clear" w:color="auto" w:fill="FFFFFF"/>
        </w:rPr>
        <w:t>SELECT * FROM beauty;</w:t>
      </w:r>
    </w:p>
    <w:p w14:paraId="61C02715" w14:textId="77777777" w:rsidR="002C0220" w:rsidRPr="002C0220" w:rsidRDefault="002C0220" w:rsidP="002C0220">
      <w:pPr>
        <w:ind w:firstLine="420"/>
        <w:rPr>
          <w:shd w:val="clear" w:color="auto" w:fill="FFFFFF"/>
        </w:rPr>
      </w:pPr>
    </w:p>
    <w:p w14:paraId="2E25793C" w14:textId="705C455A" w:rsidR="00BF3DA8" w:rsidRPr="002C0220" w:rsidRDefault="002C0220" w:rsidP="002C0220">
      <w:pPr>
        <w:ind w:firstLine="420"/>
        <w:rPr>
          <w:shd w:val="clear" w:color="auto" w:fill="FFFFFF"/>
        </w:rPr>
      </w:pPr>
      <w:r w:rsidRPr="002C0220">
        <w:rPr>
          <w:shd w:val="clear" w:color="auto" w:fill="FFFFFF"/>
        </w:rPr>
        <w:t>2</w:t>
      </w:r>
      <w:r w:rsidRPr="002C0220">
        <w:rPr>
          <w:shd w:val="clear" w:color="auto" w:fill="FFFFFF"/>
        </w:rPr>
        <w:t>、多表的删除【补充】</w:t>
      </w:r>
    </w:p>
    <w:p w14:paraId="542949D9" w14:textId="1CD62C9D" w:rsidR="002C0220" w:rsidRPr="002C0220" w:rsidRDefault="002C0220" w:rsidP="002C0220">
      <w:pPr>
        <w:ind w:firstLine="420"/>
        <w:rPr>
          <w:shd w:val="clear" w:color="auto" w:fill="FFFFFF"/>
        </w:rPr>
      </w:pPr>
      <w:r w:rsidRPr="002C0220">
        <w:rPr>
          <w:shd w:val="clear" w:color="auto" w:fill="FFFFFF"/>
        </w:rPr>
        <w:t>sql92</w:t>
      </w:r>
      <w:r w:rsidRPr="002C0220">
        <w:rPr>
          <w:shd w:val="clear" w:color="auto" w:fill="FFFFFF"/>
        </w:rPr>
        <w:t>语法：</w:t>
      </w:r>
    </w:p>
    <w:p w14:paraId="4F02F3A1" w14:textId="58378555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delete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>1</w:t>
      </w:r>
      <w:r w:rsidR="002C0220" w:rsidRPr="002C0220">
        <w:rPr>
          <w:shd w:val="clear" w:color="auto" w:fill="FFFFFF"/>
        </w:rPr>
        <w:t>的别名</w:t>
      </w:r>
      <w:r w:rsidR="002C0220" w:rsidRPr="002C0220">
        <w:rPr>
          <w:shd w:val="clear" w:color="auto" w:fill="FFFFFF"/>
        </w:rPr>
        <w:t>,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>2</w:t>
      </w:r>
      <w:r w:rsidR="002C0220" w:rsidRPr="002C0220">
        <w:rPr>
          <w:shd w:val="clear" w:color="auto" w:fill="FFFFFF"/>
        </w:rPr>
        <w:t>的别名</w:t>
      </w:r>
    </w:p>
    <w:p w14:paraId="3F49539C" w14:textId="6502FF52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from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 xml:space="preserve">1 </w:t>
      </w:r>
      <w:r w:rsidR="002C0220" w:rsidRPr="002C0220">
        <w:rPr>
          <w:shd w:val="clear" w:color="auto" w:fill="FFFFFF"/>
        </w:rPr>
        <w:t>别名</w:t>
      </w:r>
      <w:r w:rsidR="002C0220" w:rsidRPr="002C0220">
        <w:rPr>
          <w:shd w:val="clear" w:color="auto" w:fill="FFFFFF"/>
        </w:rPr>
        <w:t>,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 xml:space="preserve">2 </w:t>
      </w:r>
      <w:r w:rsidR="002C0220" w:rsidRPr="002C0220">
        <w:rPr>
          <w:shd w:val="clear" w:color="auto" w:fill="FFFFFF"/>
        </w:rPr>
        <w:t>别名</w:t>
      </w:r>
    </w:p>
    <w:p w14:paraId="7B1965A1" w14:textId="48C803E9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where </w:t>
      </w:r>
      <w:r w:rsidR="002C0220" w:rsidRPr="002C0220">
        <w:rPr>
          <w:shd w:val="clear" w:color="auto" w:fill="FFFFFF"/>
        </w:rPr>
        <w:t>连接条件</w:t>
      </w:r>
    </w:p>
    <w:p w14:paraId="185CC927" w14:textId="3C4ACE39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and </w:t>
      </w:r>
      <w:r w:rsidR="002C0220" w:rsidRPr="002C0220">
        <w:rPr>
          <w:shd w:val="clear" w:color="auto" w:fill="FFFFFF"/>
        </w:rPr>
        <w:t>筛选条件</w:t>
      </w:r>
      <w:r w:rsidR="002C0220" w:rsidRPr="002C0220">
        <w:rPr>
          <w:shd w:val="clear" w:color="auto" w:fill="FFFFFF"/>
        </w:rPr>
        <w:t>;</w:t>
      </w:r>
    </w:p>
    <w:p w14:paraId="3A9D93CB" w14:textId="77777777" w:rsidR="002C0220" w:rsidRPr="002C0220" w:rsidRDefault="002C0220" w:rsidP="002C0220">
      <w:pPr>
        <w:ind w:firstLine="420"/>
        <w:rPr>
          <w:shd w:val="clear" w:color="auto" w:fill="FFFFFF"/>
        </w:rPr>
      </w:pPr>
    </w:p>
    <w:p w14:paraId="6AFD4ED5" w14:textId="5F7A3696" w:rsidR="002C0220" w:rsidRPr="002C0220" w:rsidRDefault="002C0220" w:rsidP="002C0220">
      <w:pPr>
        <w:ind w:firstLine="420"/>
        <w:rPr>
          <w:shd w:val="clear" w:color="auto" w:fill="FFFFFF"/>
        </w:rPr>
      </w:pPr>
      <w:r w:rsidRPr="002C0220">
        <w:rPr>
          <w:shd w:val="clear" w:color="auto" w:fill="FFFFFF"/>
        </w:rPr>
        <w:t>sql99</w:t>
      </w:r>
      <w:r w:rsidRPr="002C0220">
        <w:rPr>
          <w:shd w:val="clear" w:color="auto" w:fill="FFFFFF"/>
        </w:rPr>
        <w:t>语法：</w:t>
      </w:r>
    </w:p>
    <w:p w14:paraId="12C61F58" w14:textId="32AA3B25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delete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>1</w:t>
      </w:r>
      <w:r w:rsidR="002C0220" w:rsidRPr="002C0220">
        <w:rPr>
          <w:shd w:val="clear" w:color="auto" w:fill="FFFFFF"/>
        </w:rPr>
        <w:t>的别名</w:t>
      </w:r>
      <w:r w:rsidR="002C0220" w:rsidRPr="002C0220">
        <w:rPr>
          <w:shd w:val="clear" w:color="auto" w:fill="FFFFFF"/>
        </w:rPr>
        <w:t>,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>2</w:t>
      </w:r>
      <w:r w:rsidR="002C0220" w:rsidRPr="002C0220">
        <w:rPr>
          <w:shd w:val="clear" w:color="auto" w:fill="FFFFFF"/>
        </w:rPr>
        <w:t>的别名</w:t>
      </w:r>
      <w:r w:rsidR="008961F8">
        <w:rPr>
          <w:rFonts w:hint="eastAsia"/>
          <w:shd w:val="clear" w:color="auto" w:fill="FFFFFF"/>
        </w:rPr>
        <w:t xml:space="preserve"> /</w:t>
      </w:r>
      <w:r w:rsidR="008961F8">
        <w:rPr>
          <w:shd w:val="clear" w:color="auto" w:fill="FFFFFF"/>
        </w:rPr>
        <w:t>/</w:t>
      </w:r>
      <w:r w:rsidR="008961F8">
        <w:rPr>
          <w:rFonts w:hint="eastAsia"/>
          <w:shd w:val="clear" w:color="auto" w:fill="FFFFFF"/>
        </w:rPr>
        <w:t>表</w:t>
      </w:r>
      <w:r w:rsidR="008961F8">
        <w:rPr>
          <w:rFonts w:hint="eastAsia"/>
          <w:shd w:val="clear" w:color="auto" w:fill="FFFFFF"/>
        </w:rPr>
        <w:t>1</w:t>
      </w:r>
      <w:r w:rsidR="008961F8">
        <w:rPr>
          <w:rFonts w:hint="eastAsia"/>
          <w:shd w:val="clear" w:color="auto" w:fill="FFFFFF"/>
        </w:rPr>
        <w:t>和表</w:t>
      </w:r>
      <w:r w:rsidR="008961F8">
        <w:rPr>
          <w:rFonts w:hint="eastAsia"/>
          <w:shd w:val="clear" w:color="auto" w:fill="FFFFFF"/>
        </w:rPr>
        <w:t>2</w:t>
      </w:r>
      <w:r w:rsidR="008961F8">
        <w:rPr>
          <w:shd w:val="clear" w:color="auto" w:fill="FFFFFF"/>
        </w:rPr>
        <w:t xml:space="preserve"> </w:t>
      </w:r>
      <w:r w:rsidR="008961F8">
        <w:rPr>
          <w:rFonts w:hint="eastAsia"/>
          <w:shd w:val="clear" w:color="auto" w:fill="FFFFFF"/>
        </w:rPr>
        <w:t>级联删除</w:t>
      </w:r>
      <w:r w:rsidR="00682770">
        <w:rPr>
          <w:rFonts w:hint="eastAsia"/>
          <w:shd w:val="clear" w:color="auto" w:fill="FFFFFF"/>
        </w:rPr>
        <w:t>，这里直接写表名，筛选条会筛选出。</w:t>
      </w:r>
    </w:p>
    <w:p w14:paraId="55AD1E0D" w14:textId="300B7A9F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from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 xml:space="preserve">1 </w:t>
      </w:r>
      <w:r w:rsidR="002C0220" w:rsidRPr="002C0220">
        <w:rPr>
          <w:shd w:val="clear" w:color="auto" w:fill="FFFFFF"/>
        </w:rPr>
        <w:t>别名</w:t>
      </w:r>
    </w:p>
    <w:p w14:paraId="6D66C391" w14:textId="436BF483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inner|left|right join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 xml:space="preserve">2 </w:t>
      </w:r>
      <w:r w:rsidR="002C0220" w:rsidRPr="002C0220">
        <w:rPr>
          <w:shd w:val="clear" w:color="auto" w:fill="FFFFFF"/>
        </w:rPr>
        <w:t>别名</w:t>
      </w:r>
      <w:r w:rsidR="002C0220" w:rsidRPr="002C0220">
        <w:rPr>
          <w:shd w:val="clear" w:color="auto" w:fill="FFFFFF"/>
        </w:rPr>
        <w:t xml:space="preserve"> on </w:t>
      </w:r>
      <w:r w:rsidR="002C0220" w:rsidRPr="002C0220">
        <w:rPr>
          <w:shd w:val="clear" w:color="auto" w:fill="FFFFFF"/>
        </w:rPr>
        <w:t>连接条件</w:t>
      </w:r>
    </w:p>
    <w:p w14:paraId="046287CD" w14:textId="4084350F" w:rsidR="00BF3DA8" w:rsidRDefault="000D537A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where </w:t>
      </w:r>
      <w:r w:rsidR="002C0220" w:rsidRPr="002C0220">
        <w:rPr>
          <w:shd w:val="clear" w:color="auto" w:fill="FFFFFF"/>
        </w:rPr>
        <w:t>筛选条件</w:t>
      </w:r>
      <w:r w:rsidR="002C0220" w:rsidRPr="002C0220">
        <w:rPr>
          <w:shd w:val="clear" w:color="auto" w:fill="FFFFFF"/>
        </w:rPr>
        <w:t>;</w:t>
      </w:r>
    </w:p>
    <w:p w14:paraId="2AF468AD" w14:textId="7D6081B8" w:rsidR="00C81181" w:rsidRDefault="00C81181" w:rsidP="00BF3DA8">
      <w:pPr>
        <w:ind w:firstLine="420"/>
        <w:rPr>
          <w:shd w:val="clear" w:color="auto" w:fill="FFFFFF"/>
        </w:rPr>
      </w:pPr>
    </w:p>
    <w:p w14:paraId="75B671DC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2.</w:t>
      </w:r>
      <w:r w:rsidRPr="00C81181">
        <w:rPr>
          <w:shd w:val="clear" w:color="auto" w:fill="FFFFFF"/>
        </w:rPr>
        <w:t>多表的删除</w:t>
      </w:r>
    </w:p>
    <w:p w14:paraId="733AFE87" w14:textId="77777777" w:rsidR="00C81181" w:rsidRPr="00C81181" w:rsidRDefault="00C81181" w:rsidP="00C81181">
      <w:pPr>
        <w:ind w:firstLine="420"/>
        <w:rPr>
          <w:shd w:val="clear" w:color="auto" w:fill="FFFFFF"/>
        </w:rPr>
      </w:pPr>
    </w:p>
    <w:p w14:paraId="394379C1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#</w:t>
      </w:r>
      <w:r w:rsidRPr="00C81181">
        <w:rPr>
          <w:shd w:val="clear" w:color="auto" w:fill="FFFFFF"/>
        </w:rPr>
        <w:t>案例：删除张无忌的女朋友的信息</w:t>
      </w:r>
    </w:p>
    <w:p w14:paraId="6CA2AC90" w14:textId="77777777" w:rsidR="00C81181" w:rsidRPr="00C81181" w:rsidRDefault="00C81181" w:rsidP="00C81181">
      <w:pPr>
        <w:ind w:firstLine="420"/>
        <w:rPr>
          <w:shd w:val="clear" w:color="auto" w:fill="FFFFFF"/>
        </w:rPr>
      </w:pPr>
    </w:p>
    <w:p w14:paraId="37C30D25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DELETE b</w:t>
      </w:r>
    </w:p>
    <w:p w14:paraId="50DC0F98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FROM beauty b</w:t>
      </w:r>
    </w:p>
    <w:p w14:paraId="254F1B2E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INNER JOIN boys bo ON b.`boyfriend_id` = bo.`id`</w:t>
      </w:r>
    </w:p>
    <w:p w14:paraId="66D268D5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WHERE bo.`boyName`='</w:t>
      </w:r>
      <w:r w:rsidRPr="00C81181">
        <w:rPr>
          <w:shd w:val="clear" w:color="auto" w:fill="FFFFFF"/>
        </w:rPr>
        <w:t>黄晓明</w:t>
      </w:r>
      <w:r w:rsidRPr="00C81181">
        <w:rPr>
          <w:shd w:val="clear" w:color="auto" w:fill="FFFFFF"/>
        </w:rPr>
        <w:t>';</w:t>
      </w:r>
    </w:p>
    <w:p w14:paraId="310CAB44" w14:textId="77777777" w:rsidR="00C81181" w:rsidRPr="00C81181" w:rsidRDefault="00C81181" w:rsidP="00C81181">
      <w:pPr>
        <w:ind w:firstLine="420"/>
        <w:rPr>
          <w:shd w:val="clear" w:color="auto" w:fill="FFFFFF"/>
        </w:rPr>
      </w:pPr>
    </w:p>
    <w:p w14:paraId="4E131B28" w14:textId="77777777" w:rsidR="00C81181" w:rsidRPr="00C81181" w:rsidRDefault="00C81181" w:rsidP="00C81181">
      <w:pPr>
        <w:ind w:firstLine="420"/>
        <w:rPr>
          <w:shd w:val="clear" w:color="auto" w:fill="FFFFFF"/>
        </w:rPr>
      </w:pPr>
    </w:p>
    <w:p w14:paraId="4E05A3FF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#</w:t>
      </w:r>
      <w:r w:rsidRPr="00C81181">
        <w:rPr>
          <w:shd w:val="clear" w:color="auto" w:fill="FFFFFF"/>
        </w:rPr>
        <w:t>案例：删除黄晓明的信息以及他女朋友的信息</w:t>
      </w:r>
    </w:p>
    <w:p w14:paraId="49715F01" w14:textId="07EA1799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DELETE b,bo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/</w:t>
      </w:r>
      <w:r>
        <w:rPr>
          <w:shd w:val="clear" w:color="auto" w:fill="FFFFFF"/>
        </w:rPr>
        <w:t>/</w:t>
      </w:r>
      <w:r>
        <w:rPr>
          <w:rFonts w:hint="eastAsia"/>
          <w:shd w:val="clear" w:color="auto" w:fill="FFFFFF"/>
        </w:rPr>
        <w:t>级联删除，删除</w:t>
      </w:r>
      <w:r w:rsidR="00511AAF">
        <w:rPr>
          <w:rFonts w:hint="eastAsia"/>
          <w:shd w:val="clear" w:color="auto" w:fill="FFFFFF"/>
        </w:rPr>
        <w:t>女朋友的同时，也删除黄晓明</w:t>
      </w:r>
    </w:p>
    <w:p w14:paraId="1D567C63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FROM beauty b</w:t>
      </w:r>
    </w:p>
    <w:p w14:paraId="19EE9F55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INNER JOIN boys bo ON b.`boyfriend_id`=bo.`id`</w:t>
      </w:r>
    </w:p>
    <w:p w14:paraId="7A5D7DFB" w14:textId="726350A6" w:rsidR="00C81181" w:rsidRPr="00BF3DA8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WHERE bo.`boyName`='</w:t>
      </w:r>
      <w:r w:rsidRPr="00C81181">
        <w:rPr>
          <w:shd w:val="clear" w:color="auto" w:fill="FFFFFF"/>
        </w:rPr>
        <w:t>黄晓明</w:t>
      </w:r>
      <w:r w:rsidRPr="00C81181">
        <w:rPr>
          <w:shd w:val="clear" w:color="auto" w:fill="FFFFFF"/>
        </w:rPr>
        <w:t>';</w:t>
      </w:r>
    </w:p>
    <w:p w14:paraId="53007F6A" w14:textId="77777777" w:rsidR="00BF3DA8" w:rsidRPr="00BF3DA8" w:rsidRDefault="00BF3DA8" w:rsidP="00BF3DA8">
      <w:pPr>
        <w:pStyle w:val="3"/>
        <w:ind w:firstLine="420"/>
        <w:rPr>
          <w:shd w:val="clear" w:color="auto" w:fill="FFFFFF"/>
        </w:rPr>
      </w:pPr>
      <w:r w:rsidRPr="00BF3DA8">
        <w:rPr>
          <w:rFonts w:hint="eastAsia"/>
          <w:shd w:val="clear" w:color="auto" w:fill="FFFFFF"/>
        </w:rPr>
        <w:lastRenderedPageBreak/>
        <w:t>方式二：</w:t>
      </w:r>
      <w:r w:rsidRPr="00BF3DA8">
        <w:rPr>
          <w:shd w:val="clear" w:color="auto" w:fill="FFFFFF"/>
        </w:rPr>
        <w:t>truncate</w:t>
      </w:r>
    </w:p>
    <w:p w14:paraId="77C67BC0" w14:textId="7874B353" w:rsidR="00F77F7C" w:rsidRDefault="00BF3DA8" w:rsidP="00BF3DA8">
      <w:pPr>
        <w:ind w:firstLine="420"/>
        <w:rPr>
          <w:shd w:val="clear" w:color="auto" w:fill="FFFFFF"/>
        </w:rPr>
      </w:pPr>
      <w:r w:rsidRPr="00BF3DA8">
        <w:rPr>
          <w:rFonts w:hint="eastAsia"/>
          <w:shd w:val="clear" w:color="auto" w:fill="FFFFFF"/>
        </w:rPr>
        <w:t>语法：</w:t>
      </w:r>
      <w:r w:rsidRPr="00BF3DA8">
        <w:rPr>
          <w:shd w:val="clear" w:color="auto" w:fill="FFFFFF"/>
        </w:rPr>
        <w:t xml:space="preserve">truncate table </w:t>
      </w:r>
      <w:r w:rsidRPr="00BF3DA8">
        <w:rPr>
          <w:shd w:val="clear" w:color="auto" w:fill="FFFFFF"/>
        </w:rPr>
        <w:t>表名</w:t>
      </w:r>
      <w:r w:rsidRPr="00BF3DA8">
        <w:rPr>
          <w:shd w:val="clear" w:color="auto" w:fill="FFFFFF"/>
        </w:rPr>
        <w:t>;</w:t>
      </w:r>
    </w:p>
    <w:p w14:paraId="3010666C" w14:textId="3FEE5226" w:rsidR="00F77F7C" w:rsidRDefault="00F77F7C" w:rsidP="00BF3DA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注：</w:t>
      </w:r>
      <w:r>
        <w:rPr>
          <w:rFonts w:hint="eastAsia"/>
          <w:shd w:val="clear" w:color="auto" w:fill="FFFFFF"/>
        </w:rPr>
        <w:t>truncate</w:t>
      </w:r>
      <w:r>
        <w:rPr>
          <w:rFonts w:hint="eastAsia"/>
          <w:shd w:val="clear" w:color="auto" w:fill="FFFFFF"/>
        </w:rPr>
        <w:t>中不能使用</w:t>
      </w:r>
      <w:r>
        <w:rPr>
          <w:rFonts w:hint="eastAsia"/>
          <w:shd w:val="clear" w:color="auto" w:fill="FFFFFF"/>
        </w:rPr>
        <w:t>where</w:t>
      </w:r>
      <w:r>
        <w:rPr>
          <w:rFonts w:hint="eastAsia"/>
          <w:shd w:val="clear" w:color="auto" w:fill="FFFFFF"/>
        </w:rPr>
        <w:t>条件，直接用来清空数据</w:t>
      </w:r>
      <w:r w:rsidR="00247AEC">
        <w:rPr>
          <w:rFonts w:hint="eastAsia"/>
          <w:shd w:val="clear" w:color="auto" w:fill="FFFFFF"/>
        </w:rPr>
        <w:t>，它的清空效率比</w:t>
      </w:r>
      <w:r w:rsidR="00247AEC">
        <w:rPr>
          <w:rFonts w:hint="eastAsia"/>
          <w:shd w:val="clear" w:color="auto" w:fill="FFFFFF"/>
        </w:rPr>
        <w:t>delete</w:t>
      </w:r>
      <w:r w:rsidR="00247AEC">
        <w:rPr>
          <w:rFonts w:hint="eastAsia"/>
          <w:shd w:val="clear" w:color="auto" w:fill="FFFFFF"/>
        </w:rPr>
        <w:t>高</w:t>
      </w:r>
      <w:r>
        <w:rPr>
          <w:rFonts w:hint="eastAsia"/>
          <w:shd w:val="clear" w:color="auto" w:fill="FFFFFF"/>
        </w:rPr>
        <w:t>。</w:t>
      </w:r>
    </w:p>
    <w:p w14:paraId="64A8FBB2" w14:textId="65FA006C" w:rsidR="00996EF7" w:rsidRPr="00996EF7" w:rsidRDefault="00996EF7" w:rsidP="00996EF7">
      <w:pPr>
        <w:ind w:firstLine="420"/>
        <w:rPr>
          <w:shd w:val="clear" w:color="auto" w:fill="FFFFFF"/>
        </w:rPr>
      </w:pPr>
      <w:r w:rsidRPr="00996EF7">
        <w:rPr>
          <w:shd w:val="clear" w:color="auto" w:fill="FFFFFF"/>
        </w:rPr>
        <w:t>案例：将魅力值</w:t>
      </w:r>
      <w:r w:rsidRPr="00996EF7">
        <w:rPr>
          <w:shd w:val="clear" w:color="auto" w:fill="FFFFFF"/>
        </w:rPr>
        <w:t>&gt;100</w:t>
      </w:r>
      <w:r w:rsidRPr="00996EF7">
        <w:rPr>
          <w:shd w:val="clear" w:color="auto" w:fill="FFFFFF"/>
        </w:rPr>
        <w:t>的男神信息删除</w:t>
      </w:r>
    </w:p>
    <w:p w14:paraId="1D6859DE" w14:textId="7E742F12" w:rsidR="00996EF7" w:rsidRDefault="00996EF7" w:rsidP="00996EF7">
      <w:pPr>
        <w:ind w:firstLine="420"/>
        <w:rPr>
          <w:shd w:val="clear" w:color="auto" w:fill="FFFFFF"/>
        </w:rPr>
      </w:pPr>
      <w:r w:rsidRPr="00996EF7">
        <w:rPr>
          <w:shd w:val="clear" w:color="auto" w:fill="FFFFFF"/>
        </w:rPr>
        <w:t>TRUNCATE TABLE boys ;</w:t>
      </w:r>
      <w:r w:rsidR="00F77F7C">
        <w:rPr>
          <w:shd w:val="clear" w:color="auto" w:fill="FFFFFF"/>
        </w:rPr>
        <w:t xml:space="preserve"> </w:t>
      </w:r>
    </w:p>
    <w:p w14:paraId="4A3ED4A7" w14:textId="6770F909" w:rsidR="00D102AB" w:rsidRDefault="00D102AB" w:rsidP="00996EF7">
      <w:pPr>
        <w:ind w:firstLine="420"/>
        <w:rPr>
          <w:shd w:val="clear" w:color="auto" w:fill="FFFFFF"/>
        </w:rPr>
      </w:pPr>
    </w:p>
    <w:p w14:paraId="740EBD76" w14:textId="37F9F93B" w:rsidR="00D102AB" w:rsidRDefault="00D102AB" w:rsidP="000B6725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delete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truncate</w:t>
      </w:r>
      <w:r>
        <w:rPr>
          <w:rFonts w:hint="eastAsia"/>
          <w:shd w:val="clear" w:color="auto" w:fill="FFFFFF"/>
        </w:rPr>
        <w:t>的区别。</w:t>
      </w:r>
    </w:p>
    <w:p w14:paraId="41B866FB" w14:textId="2E9B897B" w:rsidR="0035051C" w:rsidRDefault="0035051C" w:rsidP="0035051C">
      <w:pPr>
        <w:ind w:firstLine="420"/>
      </w:pPr>
      <w:r>
        <w:t xml:space="preserve">1.delete </w:t>
      </w:r>
      <w:r>
        <w:t>可以加</w:t>
      </w:r>
      <w:r>
        <w:t xml:space="preserve">where </w:t>
      </w:r>
      <w:r>
        <w:t>条件，</w:t>
      </w:r>
      <w:r>
        <w:t>truncate</w:t>
      </w:r>
      <w:r>
        <w:t>不能加</w:t>
      </w:r>
      <w:r w:rsidR="00C90BFF">
        <w:rPr>
          <w:rFonts w:hint="eastAsia"/>
        </w:rPr>
        <w:t>。</w:t>
      </w:r>
    </w:p>
    <w:p w14:paraId="5A5394AF" w14:textId="5A924EA3" w:rsidR="0035051C" w:rsidRDefault="0035051C" w:rsidP="0035051C">
      <w:pPr>
        <w:ind w:firstLine="420"/>
      </w:pPr>
      <w:r>
        <w:t>2.truncate</w:t>
      </w:r>
      <w:r>
        <w:t>删除，效率高</w:t>
      </w:r>
      <w:r>
        <w:rPr>
          <w:rFonts w:hint="eastAsia"/>
        </w:rPr>
        <w:t>些。</w:t>
      </w:r>
    </w:p>
    <w:p w14:paraId="356BFB88" w14:textId="152CA240" w:rsidR="0035051C" w:rsidRDefault="0035051C" w:rsidP="004C543B">
      <w:pPr>
        <w:ind w:firstLine="420"/>
      </w:pPr>
      <w:r>
        <w:t>3.</w:t>
      </w:r>
      <w:r>
        <w:t>假如要删除的表中有自增长列，</w:t>
      </w:r>
      <w:r>
        <w:rPr>
          <w:rFonts w:hint="eastAsia"/>
        </w:rPr>
        <w:t>如果用</w:t>
      </w:r>
      <w:r>
        <w:t>delete</w:t>
      </w:r>
      <w:r>
        <w:t>删除后，再插入数据，自增长列的值从断点开始，</w:t>
      </w:r>
      <w:r>
        <w:rPr>
          <w:rFonts w:hint="eastAsia"/>
        </w:rPr>
        <w:t>而</w:t>
      </w:r>
      <w:r>
        <w:t>truncate</w:t>
      </w:r>
      <w:r>
        <w:t>删除后，再插入数据，自增长列的值从</w:t>
      </w:r>
      <w:r>
        <w:t>1</w:t>
      </w:r>
      <w:r>
        <w:t>开始。</w:t>
      </w:r>
    </w:p>
    <w:p w14:paraId="50D16949" w14:textId="020D4293" w:rsidR="0035051C" w:rsidRDefault="0035051C" w:rsidP="0035051C">
      <w:pPr>
        <w:ind w:firstLine="420"/>
      </w:pPr>
      <w:r>
        <w:t>4.truncate</w:t>
      </w:r>
      <w:r>
        <w:t>删除没有返回值，</w:t>
      </w:r>
      <w:r>
        <w:t>delete</w:t>
      </w:r>
      <w:r>
        <w:t>删除有返回值</w:t>
      </w:r>
      <w:r w:rsidR="00540963">
        <w:rPr>
          <w:rFonts w:hint="eastAsia"/>
        </w:rPr>
        <w:t>。</w:t>
      </w:r>
      <w:r w:rsidR="00195398">
        <w:rPr>
          <w:rFonts w:hint="eastAsia"/>
        </w:rPr>
        <w:t>这个返回值是被删除的行数。</w:t>
      </w:r>
    </w:p>
    <w:p w14:paraId="0BDB0BE7" w14:textId="072E37A5" w:rsidR="0035051C" w:rsidRPr="0035051C" w:rsidRDefault="0035051C" w:rsidP="0035051C">
      <w:pPr>
        <w:ind w:firstLine="420"/>
      </w:pPr>
      <w:r>
        <w:t>5.truncate</w:t>
      </w:r>
      <w:r>
        <w:t>删除不能回滚，</w:t>
      </w:r>
      <w:r>
        <w:t>delete</w:t>
      </w:r>
      <w:r>
        <w:t>删除可以回滚</w:t>
      </w:r>
      <w:r>
        <w:t>.</w:t>
      </w:r>
      <w:r w:rsidR="00540963">
        <w:rPr>
          <w:rFonts w:hint="eastAsia"/>
        </w:rPr>
        <w:t>。</w:t>
      </w:r>
    </w:p>
    <w:p w14:paraId="770B3431" w14:textId="25152E2F" w:rsidR="00307BE7" w:rsidRDefault="00307BE7" w:rsidP="00307BE7"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D</w:t>
      </w:r>
      <w:r w:rsidR="007931FC">
        <w:rPr>
          <w:shd w:val="clear" w:color="auto" w:fill="FFFFFF"/>
        </w:rPr>
        <w:t>CL</w:t>
      </w:r>
    </w:p>
    <w:p w14:paraId="7CCE056B" w14:textId="32728286" w:rsidR="00307BE7" w:rsidRPr="00AA57B8" w:rsidRDefault="00307BE7" w:rsidP="00C0218F">
      <w:pPr>
        <w:ind w:firstLine="420"/>
      </w:pPr>
      <w:r>
        <w:rPr>
          <w:rFonts w:hint="eastAsia"/>
        </w:rPr>
        <w:t>一个项目创建一个用户，一个项目对应的数据库只有一个。这个只能对这个数据库有权限，其他的数据库无法操作。</w:t>
      </w:r>
    </w:p>
    <w:p w14:paraId="16287F71" w14:textId="1A1C1ECB" w:rsidR="00307BE7" w:rsidRDefault="00307BE7" w:rsidP="004658AA">
      <w:pPr>
        <w:pStyle w:val="2"/>
      </w:pPr>
      <w:r>
        <w:t>创建用户</w:t>
      </w:r>
    </w:p>
    <w:p w14:paraId="2AADDCD5" w14:textId="06F64E06" w:rsidR="00307BE7" w:rsidRDefault="00965BC6" w:rsidP="00965BC6">
      <w:pPr>
        <w:ind w:firstLine="420"/>
      </w:pPr>
      <w:r>
        <w:rPr>
          <w:rFonts w:hint="eastAsia"/>
        </w:rPr>
        <w:t>格式：</w:t>
      </w:r>
      <w:r w:rsidR="00307BE7">
        <w:t>*CREATE USER</w:t>
      </w:r>
      <w:r w:rsidR="00307BE7">
        <w:t>用户名</w:t>
      </w:r>
      <w:r w:rsidR="00F622F9">
        <w:rPr>
          <w:rFonts w:hint="eastAsia"/>
        </w:rPr>
        <w:t xml:space="preserve"> </w:t>
      </w:r>
      <w:r w:rsidR="00307BE7">
        <w:rPr>
          <w:rFonts w:hint="eastAsia"/>
        </w:rPr>
        <w:t>@ip</w:t>
      </w:r>
      <w:r w:rsidR="00307BE7">
        <w:rPr>
          <w:rFonts w:hint="eastAsia"/>
        </w:rPr>
        <w:t>地址</w:t>
      </w:r>
      <w:r w:rsidR="00307BE7">
        <w:rPr>
          <w:rFonts w:hint="eastAsia"/>
        </w:rPr>
        <w:t xml:space="preserve"> </w:t>
      </w:r>
      <w:r w:rsidR="00307BE7">
        <w:t>IDENTIFIED BY</w:t>
      </w:r>
      <w:r w:rsidR="00307BE7">
        <w:t>密码</w:t>
      </w:r>
      <w:r w:rsidR="005B57DA">
        <w:t>;</w:t>
      </w:r>
      <w:r w:rsidR="00EB1C70">
        <w:t>//</w:t>
      </w:r>
      <w:r w:rsidR="00EB1C70">
        <w:rPr>
          <w:rFonts w:hint="eastAsia"/>
        </w:rPr>
        <w:t>在指定的</w:t>
      </w:r>
      <w:r w:rsidR="00EB1C70">
        <w:rPr>
          <w:rFonts w:hint="eastAsia"/>
        </w:rPr>
        <w:t>ip</w:t>
      </w:r>
      <w:r w:rsidR="00EB1C70">
        <w:rPr>
          <w:rFonts w:hint="eastAsia"/>
        </w:rPr>
        <w:t>登录</w:t>
      </w:r>
    </w:p>
    <w:p w14:paraId="51A0CA9A" w14:textId="6B295F20" w:rsidR="008F59C8" w:rsidRDefault="008F59C8" w:rsidP="008F59C8">
      <w:pPr>
        <w:ind w:leftChars="300" w:left="630" w:firstLine="420"/>
      </w:pPr>
      <w:r>
        <w:t xml:space="preserve"> *CREATE USER</w:t>
      </w:r>
      <w:r>
        <w:t>用户名</w:t>
      </w:r>
      <w:r>
        <w:rPr>
          <w:rFonts w:hint="eastAsia"/>
        </w:rPr>
        <w:t xml:space="preserve"> @% </w:t>
      </w:r>
      <w:r>
        <w:t xml:space="preserve"> IDENTIFIED  BY  </w:t>
      </w:r>
      <w:r>
        <w:t>密码</w:t>
      </w:r>
      <w:r>
        <w:t>;</w:t>
      </w:r>
      <w:r w:rsidR="00253A23">
        <w:rPr>
          <w:rFonts w:hint="eastAsia"/>
        </w:rPr>
        <w:t>/</w:t>
      </w:r>
      <w:r w:rsidR="00253A23">
        <w:t>/</w:t>
      </w:r>
      <w:r w:rsidR="00253A23" w:rsidRPr="00253A23">
        <w:t xml:space="preserve"> </w:t>
      </w:r>
      <w:r w:rsidR="00253A23">
        <w:t>用户可以在任意</w:t>
      </w:r>
      <w:r w:rsidR="00253A23">
        <w:t>IP</w:t>
      </w:r>
      <w:r w:rsidR="00253A23">
        <w:t>地址上登录</w:t>
      </w:r>
      <w:r w:rsidR="00253A23">
        <w:rPr>
          <w:rFonts w:hint="eastAsia"/>
        </w:rPr>
        <w:t>。</w:t>
      </w:r>
    </w:p>
    <w:p w14:paraId="686F5F9D" w14:textId="12EC0693" w:rsidR="00132908" w:rsidRDefault="00132908" w:rsidP="00965BC6">
      <w:pPr>
        <w:ind w:firstLine="420"/>
      </w:pPr>
      <w:r>
        <w:rPr>
          <w:rFonts w:hint="eastAsia"/>
        </w:rPr>
        <w:t>注：</w:t>
      </w:r>
    </w:p>
    <w:p w14:paraId="6AFD957E" w14:textId="6F1AF9BF" w:rsidR="00307BE7" w:rsidRDefault="00132908" w:rsidP="00132908">
      <w:pPr>
        <w:ind w:leftChars="300" w:left="630" w:firstLineChars="0" w:firstLine="0"/>
      </w:pPr>
      <w:r>
        <w:t>1</w:t>
      </w:r>
      <w:r>
        <w:rPr>
          <w:rFonts w:hint="eastAsia"/>
        </w:rPr>
        <w:t>、</w:t>
      </w:r>
      <w:r w:rsidR="00307BE7">
        <w:t>用户只能在指定的</w:t>
      </w:r>
      <w:r w:rsidR="00307BE7">
        <w:t>IP</w:t>
      </w:r>
      <w:r w:rsidR="00307BE7">
        <w:t>地址上登录</w:t>
      </w:r>
      <w:r w:rsidR="00A36B73">
        <w:rPr>
          <w:rFonts w:hint="eastAsia"/>
        </w:rPr>
        <w:t>。</w:t>
      </w:r>
    </w:p>
    <w:p w14:paraId="7C93BB84" w14:textId="77224853" w:rsidR="00287ED1" w:rsidRDefault="00287ED1" w:rsidP="00132908">
      <w:pPr>
        <w:ind w:leftChars="300" w:left="630" w:firstLineChars="0" w:firstLine="0"/>
      </w:pPr>
      <w:r>
        <w:rPr>
          <w:rFonts w:hint="eastAsia"/>
        </w:rPr>
        <w:t>2</w:t>
      </w:r>
      <w:r>
        <w:rPr>
          <w:rFonts w:hint="eastAsia"/>
        </w:rPr>
        <w:t>、创建后只能看见一个库。其他库得授权</w:t>
      </w:r>
      <w:r w:rsidR="00A36B73">
        <w:rPr>
          <w:rFonts w:hint="eastAsia"/>
        </w:rPr>
        <w:t>。</w:t>
      </w:r>
    </w:p>
    <w:p w14:paraId="3ED0D48C" w14:textId="24AC507D" w:rsidR="001B5D8E" w:rsidRDefault="00307BE7" w:rsidP="001B5D8E">
      <w:pPr>
        <w:ind w:leftChars="300" w:left="630" w:firstLine="420"/>
        <w:jc w:val="center"/>
      </w:pPr>
      <w:r>
        <w:rPr>
          <w:noProof/>
        </w:rPr>
        <w:drawing>
          <wp:inline distT="0" distB="0" distL="0" distR="0" wp14:anchorId="3CF20B48" wp14:editId="2CA7A339">
            <wp:extent cx="1971675" cy="781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7277" w14:textId="35EFAA9D" w:rsidR="00307BE7" w:rsidRDefault="00307BE7" w:rsidP="004658AA">
      <w:pPr>
        <w:pStyle w:val="2"/>
      </w:pPr>
      <w:r>
        <w:t>给用户授权</w:t>
      </w:r>
    </w:p>
    <w:p w14:paraId="0CB11D92" w14:textId="77777777" w:rsidR="00307BE7" w:rsidRPr="00276523" w:rsidRDefault="00307BE7" w:rsidP="00307BE7">
      <w:pPr>
        <w:ind w:firstLine="420"/>
        <w:rPr>
          <w:rFonts w:ascii="仿宋" w:hAnsi="仿宋"/>
          <w:color w:val="4B4B4B"/>
          <w:szCs w:val="21"/>
          <w:shd w:val="clear" w:color="auto" w:fill="FFFFFF"/>
        </w:rPr>
      </w:pPr>
      <w:r w:rsidRPr="00276523">
        <w:rPr>
          <w:rFonts w:ascii="仿宋" w:hAnsi="仿宋"/>
          <w:color w:val="4B4B4B"/>
          <w:szCs w:val="21"/>
          <w:shd w:val="clear" w:color="auto" w:fill="FFFFFF"/>
        </w:rPr>
        <w:t xml:space="preserve">授权格式：grant 权限 on 数据库.* to 用户名@登录主机 identified by "密码";　</w:t>
      </w:r>
    </w:p>
    <w:p w14:paraId="01C81175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&gt;权限、用户、数据库</w:t>
      </w:r>
    </w:p>
    <w:p w14:paraId="73525772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 w:hint="eastAsia"/>
          <w:szCs w:val="21"/>
        </w:rPr>
        <w:t>，给用户分派在指定的数据库上的指定的权限</w:t>
      </w:r>
    </w:p>
    <w:p w14:paraId="38F1951F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&gt;例如：GRANT CREATE，ALTER，DROP,INSERT,UPDATE,DELETE,SELECT ON mydb1.* TO user1@localhost:</w:t>
      </w:r>
    </w:p>
    <w:p w14:paraId="26F2959D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*给user1用户分派在mydb1数据库上的create、alter、drop、insert、update、delete、select权限</w:t>
      </w:r>
    </w:p>
    <w:p w14:paraId="43626939" w14:textId="35FAC80C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lastRenderedPageBreak/>
        <w:t>*GRANT ALL ON数据库.*TO用户名IP地址</w:t>
      </w:r>
      <w:r w:rsidR="005B57DA" w:rsidRPr="00276523">
        <w:rPr>
          <w:rFonts w:ascii="仿宋" w:hAnsi="仿宋"/>
          <w:szCs w:val="21"/>
        </w:rPr>
        <w:t>;</w:t>
      </w:r>
    </w:p>
    <w:p w14:paraId="316B8A99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&gt;给用户分派指定数据库上的所有权限</w:t>
      </w:r>
    </w:p>
    <w:p w14:paraId="05B0CFB9" w14:textId="1721C408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 w:hint="eastAsia"/>
          <w:szCs w:val="21"/>
        </w:rPr>
        <w:t>例如：</w:t>
      </w:r>
      <w:r w:rsidRPr="00276523">
        <w:rPr>
          <w:rFonts w:ascii="仿宋" w:hAnsi="仿宋"/>
          <w:color w:val="4B4B4B"/>
          <w:szCs w:val="21"/>
        </w:rPr>
        <w:t xml:space="preserve">授权格式：grant 权限 on 数据库.* to 用户名@登录主机 identified by "密码";　</w:t>
      </w:r>
    </w:p>
    <w:p w14:paraId="551D6BEE" w14:textId="2F389227" w:rsidR="004658AA" w:rsidRPr="004658AA" w:rsidRDefault="00307BE7" w:rsidP="001128AD">
      <w:pPr>
        <w:pStyle w:val="2"/>
        <w:shd w:val="clear" w:color="auto" w:fill="FFFFFF"/>
        <w:spacing w:before="150" w:after="150"/>
        <w:ind w:firstLine="422"/>
      </w:pPr>
      <w:r w:rsidRPr="004658AA">
        <w:rPr>
          <w:rStyle w:val="ad"/>
          <w:b/>
          <w:bCs w:val="0"/>
        </w:rPr>
        <w:t>登录</w:t>
      </w:r>
      <w:r w:rsidRPr="004658AA">
        <w:rPr>
          <w:rStyle w:val="ad"/>
          <w:b/>
          <w:bCs w:val="0"/>
        </w:rPr>
        <w:t>MYSQL</w:t>
      </w:r>
      <w:r w:rsidR="001128AD" w:rsidRPr="004658AA">
        <w:rPr>
          <w:rStyle w:val="ad"/>
          <w:b/>
          <w:bCs w:val="0"/>
        </w:rPr>
        <w:t>（有</w:t>
      </w:r>
      <w:r w:rsidR="001128AD" w:rsidRPr="004658AA">
        <w:rPr>
          <w:rStyle w:val="ad"/>
          <w:b/>
          <w:bCs w:val="0"/>
        </w:rPr>
        <w:t>ROOT</w:t>
      </w:r>
      <w:r w:rsidR="001128AD" w:rsidRPr="004658AA">
        <w:rPr>
          <w:rStyle w:val="ad"/>
          <w:b/>
          <w:bCs w:val="0"/>
        </w:rPr>
        <w:t>权限）</w:t>
      </w:r>
    </w:p>
    <w:p w14:paraId="6D4CAE2C" w14:textId="074EEB56" w:rsidR="00307BE7" w:rsidRPr="004658AA" w:rsidRDefault="00307BE7" w:rsidP="001128AD">
      <w:pPr>
        <w:ind w:firstLine="420"/>
      </w:pPr>
      <w:r w:rsidRPr="004658AA">
        <w:t xml:space="preserve">　　</w:t>
      </w:r>
      <w:r w:rsidR="001128AD">
        <w:rPr>
          <w:rFonts w:hint="eastAsia"/>
        </w:rPr>
        <w:t>格式</w:t>
      </w:r>
      <w:r w:rsidR="00207D43">
        <w:rPr>
          <w:rFonts w:hint="eastAsia"/>
        </w:rPr>
        <w:t>：</w:t>
      </w:r>
      <w:r w:rsidRPr="004658AA">
        <w:t>&gt;mysql -u root -p</w:t>
      </w:r>
    </w:p>
    <w:p w14:paraId="31C2B550" w14:textId="0D6A1AA0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</w:t>
      </w:r>
      <w:r w:rsidR="00212F18">
        <w:rPr>
          <w:rFonts w:ascii="仿宋" w:hAnsi="仿宋"/>
          <w:color w:val="4B4B4B"/>
          <w:szCs w:val="21"/>
        </w:rPr>
        <w:tab/>
      </w:r>
      <w:r w:rsidRPr="00276523">
        <w:rPr>
          <w:rFonts w:ascii="仿宋" w:hAnsi="仿宋"/>
          <w:color w:val="4B4B4B"/>
          <w:szCs w:val="21"/>
        </w:rPr>
        <w:t xml:space="preserve">　</w:t>
      </w:r>
      <w:r w:rsidR="00212F18">
        <w:rPr>
          <w:rFonts w:ascii="仿宋" w:hAnsi="仿宋"/>
          <w:color w:val="4B4B4B"/>
          <w:szCs w:val="21"/>
        </w:rPr>
        <w:tab/>
        <w:t xml:space="preserve">  </w:t>
      </w:r>
      <w:r w:rsidRPr="00276523">
        <w:rPr>
          <w:rFonts w:ascii="仿宋" w:hAnsi="仿宋"/>
          <w:color w:val="4B4B4B"/>
          <w:szCs w:val="21"/>
        </w:rPr>
        <w:t>&gt;密码</w:t>
      </w:r>
    </w:p>
    <w:p w14:paraId="15B28420" w14:textId="3094E9FC" w:rsidR="00307BE7" w:rsidRPr="00276523" w:rsidRDefault="00307BE7" w:rsidP="00497775">
      <w:pPr>
        <w:pStyle w:val="3"/>
        <w:ind w:firstLine="422"/>
      </w:pPr>
      <w:r w:rsidRPr="00276523">
        <w:rPr>
          <w:rStyle w:val="ad"/>
        </w:rPr>
        <w:t>首先为用户创建一个数据库</w:t>
      </w:r>
      <w:r w:rsidRPr="00276523">
        <w:rPr>
          <w:rStyle w:val="ad"/>
        </w:rPr>
        <w:t>(testDB)</w:t>
      </w:r>
      <w:r w:rsidRPr="00276523">
        <w:rPr>
          <w:rStyle w:val="ad"/>
        </w:rPr>
        <w:t>：</w:t>
      </w:r>
    </w:p>
    <w:p w14:paraId="7C836CBA" w14:textId="271DDEF1" w:rsidR="00307BE7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>mysql&gt;create database testDB;</w:t>
      </w:r>
    </w:p>
    <w:p w14:paraId="3FFE9200" w14:textId="2C366F68" w:rsidR="004C2581" w:rsidRPr="00276523" w:rsidRDefault="004C2581" w:rsidP="004C2581">
      <w:pPr>
        <w:pStyle w:val="2"/>
        <w:rPr>
          <w:rFonts w:eastAsia="仿宋"/>
          <w:sz w:val="21"/>
        </w:rPr>
      </w:pPr>
      <w:r>
        <w:rPr>
          <w:rFonts w:hint="eastAsia"/>
        </w:rPr>
        <w:t>数据库授权</w:t>
      </w:r>
    </w:p>
    <w:p w14:paraId="221BA037" w14:textId="0B6E3DCE" w:rsidR="009402EE" w:rsidRDefault="009402EE" w:rsidP="009402EE">
      <w:pPr>
        <w:pStyle w:val="3"/>
        <w:ind w:firstLine="422"/>
        <w:rPr>
          <w:rStyle w:val="ad"/>
        </w:rPr>
      </w:pPr>
      <w:r>
        <w:rPr>
          <w:rStyle w:val="ad"/>
          <w:rFonts w:hint="eastAsia"/>
        </w:rPr>
        <w:t>授权</w:t>
      </w:r>
    </w:p>
    <w:p w14:paraId="58EF291C" w14:textId="0F935474" w:rsidR="00307BE7" w:rsidRPr="00B469AB" w:rsidRDefault="00307BE7" w:rsidP="00B469AB">
      <w:pPr>
        <w:ind w:firstLine="420"/>
        <w:rPr>
          <w:b/>
        </w:rPr>
      </w:pPr>
      <w:r w:rsidRPr="00B469AB">
        <w:rPr>
          <w:rStyle w:val="ad"/>
          <w:rFonts w:ascii="仿宋" w:hAnsi="仿宋"/>
          <w:b w:val="0"/>
          <w:szCs w:val="21"/>
        </w:rPr>
        <w:t>授权test用户拥有testDB数据库的所有权限（某个数据库的所有权限）：</w:t>
      </w:r>
    </w:p>
    <w:p w14:paraId="6A08F5A7" w14:textId="3908AB51" w:rsidR="00307BE7" w:rsidRPr="00276523" w:rsidRDefault="00C77DBD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>
        <w:rPr>
          <w:rFonts w:ascii="仿宋" w:hAnsi="仿宋"/>
          <w:color w:val="4B4B4B"/>
          <w:szCs w:val="21"/>
        </w:rPr>
        <w:tab/>
      </w:r>
      <w:r w:rsidR="00307BE7" w:rsidRPr="00276523">
        <w:rPr>
          <w:rFonts w:ascii="仿宋" w:hAnsi="仿宋"/>
          <w:color w:val="4B4B4B"/>
          <w:szCs w:val="21"/>
        </w:rPr>
        <w:t>mysql&gt;grant all privileges on testDB.* to test@localhost identified by '1234';</w:t>
      </w:r>
    </w:p>
    <w:p w14:paraId="74C509BE" w14:textId="1993208D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　</w:t>
      </w:r>
      <w:r w:rsidR="00F01C4A">
        <w:rPr>
          <w:rFonts w:ascii="仿宋" w:hAnsi="仿宋" w:hint="eastAsia"/>
          <w:color w:val="4B4B4B"/>
          <w:szCs w:val="21"/>
        </w:rPr>
        <w:t xml:space="preserve"> </w:t>
      </w:r>
      <w:r w:rsidR="00F01C4A">
        <w:rPr>
          <w:rFonts w:ascii="仿宋" w:hAnsi="仿宋"/>
          <w:color w:val="4B4B4B"/>
          <w:szCs w:val="21"/>
        </w:rPr>
        <w:t xml:space="preserve"> </w:t>
      </w:r>
      <w:r w:rsidRPr="00276523">
        <w:rPr>
          <w:rFonts w:ascii="仿宋" w:hAnsi="仿宋"/>
          <w:color w:val="4B4B4B"/>
          <w:szCs w:val="21"/>
        </w:rPr>
        <w:t>mysql&gt;flush privileges;//刷新系统权限表</w:t>
      </w:r>
    </w:p>
    <w:p w14:paraId="4613A473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格式：grant</w:t>
      </w: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权限 on 数据库.* to 用户名@登录主机 identified by "密码";　</w:t>
      </w:r>
    </w:p>
    <w:p w14:paraId="7A98B54D" w14:textId="37B08370" w:rsidR="00307BE7" w:rsidRPr="00BE5A1D" w:rsidRDefault="00307BE7" w:rsidP="00BE5A1D">
      <w:pPr>
        <w:pStyle w:val="3"/>
        <w:ind w:firstLine="420"/>
      </w:pPr>
      <w:r w:rsidRPr="00BE5A1D">
        <w:t xml:space="preserve"> </w:t>
      </w:r>
      <w:r w:rsidRPr="00BE5A1D">
        <w:t>如果想指定部分权限给一用户，可以这样来写</w:t>
      </w:r>
      <w:r w:rsidRPr="00BE5A1D">
        <w:t>:</w:t>
      </w:r>
    </w:p>
    <w:p w14:paraId="4F704FE5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mysql&gt;grant select,update on testDB.* to test@localhost identified by '1234';</w:t>
      </w:r>
    </w:p>
    <w:p w14:paraId="22B5E706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mysql&gt;flush privileges; //刷新系统权限表</w:t>
      </w:r>
    </w:p>
    <w:p w14:paraId="376C9B0F" w14:textId="525186AD" w:rsidR="00307BE7" w:rsidRPr="00BE5A1D" w:rsidRDefault="00307BE7" w:rsidP="00BE5A1D">
      <w:pPr>
        <w:pStyle w:val="3"/>
        <w:ind w:firstLine="420"/>
        <w:rPr>
          <w:b/>
        </w:rPr>
      </w:pPr>
      <w:r w:rsidRPr="00BE5A1D">
        <w:rPr>
          <w:rStyle w:val="ad"/>
          <w:b w:val="0"/>
        </w:rPr>
        <w:t>授权某些权限：</w:t>
      </w:r>
      <w:r w:rsidRPr="00BE5A1D">
        <w:rPr>
          <w:rStyle w:val="ad"/>
          <w:rFonts w:ascii="Calibri" w:hAnsi="Calibri" w:cs="Calibri"/>
          <w:b w:val="0"/>
        </w:rPr>
        <w:t> </w:t>
      </w:r>
      <w:r w:rsidRPr="00BE5A1D">
        <w:rPr>
          <w:rStyle w:val="ad"/>
          <w:b w:val="0"/>
        </w:rPr>
        <w:t xml:space="preserve">　</w:t>
      </w:r>
      <w:r w:rsidRPr="00BE5A1D">
        <w:rPr>
          <w:rStyle w:val="ad"/>
          <w:rFonts w:ascii="Calibri" w:hAnsi="Calibri" w:cs="Calibri"/>
          <w:b w:val="0"/>
        </w:rPr>
        <w:t> </w:t>
      </w:r>
    </w:p>
    <w:p w14:paraId="5C856C09" w14:textId="77777777" w:rsidR="00307BE7" w:rsidRPr="00BE5A1D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</w:t>
      </w:r>
      <w:r w:rsidRPr="00BE5A1D">
        <w:rPr>
          <w:rFonts w:ascii="仿宋" w:hAnsi="仿宋"/>
          <w:szCs w:val="21"/>
        </w:rPr>
        <w:t xml:space="preserve">　mysql&gt;grant select,delete,update,create,drop on *.* to test@"%" identified by "1234";</w:t>
      </w:r>
    </w:p>
    <w:p w14:paraId="058E6A18" w14:textId="77777777" w:rsidR="00307BE7" w:rsidRPr="00BE5A1D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szCs w:val="21"/>
        </w:rPr>
      </w:pPr>
      <w:r w:rsidRPr="00BE5A1D">
        <w:rPr>
          <w:rFonts w:ascii="Calibri" w:hAnsi="Calibri" w:cs="Calibri"/>
          <w:szCs w:val="21"/>
        </w:rPr>
        <w:t>    </w:t>
      </w:r>
      <w:r w:rsidRPr="00BE5A1D">
        <w:rPr>
          <w:rFonts w:ascii="仿宋" w:hAnsi="仿宋"/>
          <w:szCs w:val="21"/>
        </w:rPr>
        <w:t xml:space="preserve"> //test用户对所有数据库都有select,delete,update,create,drop 权限。</w:t>
      </w:r>
    </w:p>
    <w:p w14:paraId="4388BF82" w14:textId="77777777" w:rsidR="00307BE7" w:rsidRPr="00BE5A1D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szCs w:val="21"/>
        </w:rPr>
      </w:pPr>
      <w:r w:rsidRPr="00BE5A1D">
        <w:rPr>
          <w:rFonts w:ascii="仿宋" w:hAnsi="仿宋"/>
          <w:szCs w:val="21"/>
        </w:rPr>
        <w:t xml:space="preserve">　 //@"%" 表示对所有非本地主机授权，不包括localhost。（localhost地址设为127.0.0.1，如果设为真实的本地地址，不知道是否可以，没有验证。）</w:t>
      </w:r>
    </w:p>
    <w:p w14:paraId="4DB8EAE9" w14:textId="792BF9DF" w:rsidR="00307BE7" w:rsidRPr="004C2581" w:rsidRDefault="00307BE7" w:rsidP="004C2581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//对localhost授权：加上一句grant all privileges on testDB.* to test@localhost identified by '1234';即可。</w:t>
      </w:r>
    </w:p>
    <w:p w14:paraId="4A18BF11" w14:textId="3F6FA0A4" w:rsidR="00307BE7" w:rsidRPr="00276523" w:rsidRDefault="00307BE7" w:rsidP="00523125">
      <w:pPr>
        <w:pStyle w:val="3"/>
        <w:ind w:firstLine="420"/>
      </w:pPr>
      <w:r w:rsidRPr="00276523">
        <w:lastRenderedPageBreak/>
        <w:t>撤销授权</w:t>
      </w:r>
    </w:p>
    <w:p w14:paraId="3266C186" w14:textId="1015C66F" w:rsidR="00307BE7" w:rsidRPr="00276523" w:rsidRDefault="004C2581" w:rsidP="00307BE7">
      <w:pPr>
        <w:ind w:firstLine="420"/>
        <w:rPr>
          <w:rFonts w:ascii="仿宋" w:hAnsi="仿宋"/>
          <w:szCs w:val="21"/>
        </w:rPr>
      </w:pPr>
      <w:r>
        <w:rPr>
          <w:rFonts w:ascii="仿宋" w:hAnsi="仿宋"/>
          <w:szCs w:val="21"/>
        </w:rPr>
        <w:t xml:space="preserve"> </w:t>
      </w:r>
      <w:r>
        <w:rPr>
          <w:rFonts w:ascii="仿宋" w:hAnsi="仿宋" w:hint="eastAsia"/>
          <w:szCs w:val="21"/>
        </w:rPr>
        <w:t>格式</w:t>
      </w:r>
      <w:r w:rsidR="002F6430">
        <w:rPr>
          <w:rFonts w:ascii="仿宋" w:hAnsi="仿宋" w:hint="eastAsia"/>
          <w:szCs w:val="21"/>
        </w:rPr>
        <w:t>：</w:t>
      </w:r>
      <w:r w:rsidR="00307BE7" w:rsidRPr="00276523">
        <w:rPr>
          <w:rFonts w:ascii="仿宋" w:hAnsi="仿宋"/>
          <w:szCs w:val="21"/>
        </w:rPr>
        <w:t xml:space="preserve">REVOKE权限1，…，权限n </w:t>
      </w:r>
      <w:r w:rsidR="00400FD3">
        <w:rPr>
          <w:rFonts w:ascii="仿宋" w:hAnsi="仿宋" w:hint="eastAsia"/>
          <w:szCs w:val="21"/>
        </w:rPr>
        <w:t>on</w:t>
      </w:r>
      <w:r w:rsidR="00307BE7" w:rsidRPr="00276523">
        <w:rPr>
          <w:rFonts w:ascii="仿宋" w:hAnsi="仿宋"/>
          <w:szCs w:val="21"/>
        </w:rPr>
        <w:t>数据库.*</w:t>
      </w:r>
      <w:r w:rsidR="00D15513">
        <w:rPr>
          <w:rFonts w:ascii="仿宋" w:hAnsi="仿宋"/>
          <w:szCs w:val="21"/>
        </w:rPr>
        <w:t xml:space="preserve"> </w:t>
      </w:r>
      <w:r w:rsidR="00307BE7" w:rsidRPr="00276523">
        <w:rPr>
          <w:rFonts w:ascii="仿宋" w:hAnsi="仿宋"/>
          <w:szCs w:val="21"/>
        </w:rPr>
        <w:t>FROM</w:t>
      </w:r>
      <w:r w:rsidR="00BE0340">
        <w:rPr>
          <w:rFonts w:ascii="仿宋" w:hAnsi="仿宋"/>
          <w:szCs w:val="21"/>
        </w:rPr>
        <w:t xml:space="preserve"> </w:t>
      </w:r>
      <w:r w:rsidR="00307BE7" w:rsidRPr="00276523">
        <w:rPr>
          <w:rFonts w:ascii="仿宋" w:hAnsi="仿宋"/>
          <w:szCs w:val="21"/>
        </w:rPr>
        <w:t>用户名</w:t>
      </w:r>
      <w:r w:rsidR="00BE0340">
        <w:rPr>
          <w:rFonts w:ascii="仿宋" w:hAnsi="仿宋" w:hint="eastAsia"/>
          <w:szCs w:val="21"/>
        </w:rPr>
        <w:t xml:space="preserve"> </w:t>
      </w:r>
      <w:r w:rsidR="00307BE7" w:rsidRPr="00276523">
        <w:rPr>
          <w:rFonts w:ascii="仿宋" w:hAnsi="仿宋"/>
          <w:szCs w:val="21"/>
        </w:rPr>
        <w:t>自rB地址：</w:t>
      </w:r>
    </w:p>
    <w:p w14:paraId="2B1AFD0F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&gt;撤消指定用户在指定数据库上的指定权限</w:t>
      </w:r>
    </w:p>
    <w:p w14:paraId="456AF7F3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&gt;例如：REVOKE CREATE,ALTER，DROP ON mydb1.* FROM user1@localhost:</w:t>
      </w:r>
    </w:p>
    <w:p w14:paraId="33B6F467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*撤消user1用户在mydb1数据库上的create、alter、arop权限</w:t>
      </w:r>
    </w:p>
    <w:p w14:paraId="0CCAE611" w14:textId="77986819" w:rsidR="00307BE7" w:rsidRPr="00276523" w:rsidRDefault="00307BE7" w:rsidP="00E76372">
      <w:pPr>
        <w:pStyle w:val="3"/>
        <w:ind w:firstLine="420"/>
      </w:pPr>
      <w:r w:rsidRPr="00276523">
        <w:t>查看权限</w:t>
      </w:r>
    </w:p>
    <w:p w14:paraId="5EE8DB10" w14:textId="3854B00C" w:rsidR="00307BE7" w:rsidRPr="00276523" w:rsidRDefault="00D54E57" w:rsidP="00307BE7">
      <w:pPr>
        <w:ind w:firstLine="420"/>
        <w:rPr>
          <w:rFonts w:ascii="仿宋" w:hAnsi="仿宋"/>
          <w:szCs w:val="21"/>
        </w:rPr>
      </w:pPr>
      <w:r>
        <w:rPr>
          <w:rFonts w:ascii="仿宋" w:hAnsi="仿宋" w:hint="eastAsia"/>
          <w:szCs w:val="21"/>
        </w:rPr>
        <w:t>格式</w:t>
      </w:r>
      <w:r w:rsidR="001A5520">
        <w:rPr>
          <w:rFonts w:ascii="仿宋" w:hAnsi="仿宋" w:hint="eastAsia"/>
          <w:szCs w:val="21"/>
        </w:rPr>
        <w:t>:</w:t>
      </w:r>
      <w:r w:rsidR="00307BE7" w:rsidRPr="00276523">
        <w:rPr>
          <w:rFonts w:ascii="仿宋" w:hAnsi="仿宋"/>
          <w:szCs w:val="21"/>
        </w:rPr>
        <w:t>SHOW GRANTS FOR用户名</w:t>
      </w:r>
      <w:r w:rsidR="00307BE7" w:rsidRPr="00276523">
        <w:rPr>
          <w:rFonts w:ascii="仿宋" w:hAnsi="仿宋" w:hint="eastAsia"/>
          <w:szCs w:val="21"/>
        </w:rPr>
        <w:t>@ip</w:t>
      </w:r>
      <w:r w:rsidR="00307BE7" w:rsidRPr="00276523">
        <w:rPr>
          <w:rFonts w:ascii="仿宋" w:hAnsi="仿宋"/>
          <w:szCs w:val="21"/>
        </w:rPr>
        <w:t>地址</w:t>
      </w:r>
    </w:p>
    <w:p w14:paraId="2628DA31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&gt;查看指定用户的权限</w:t>
      </w:r>
    </w:p>
    <w:p w14:paraId="2A1EDE55" w14:textId="3E24ED27" w:rsidR="00A0517C" w:rsidRDefault="00307BE7" w:rsidP="00A0517C">
      <w:pPr>
        <w:pStyle w:val="3"/>
        <w:ind w:firstLine="420"/>
      </w:pPr>
      <w:r w:rsidRPr="00276523">
        <w:t>删除用户</w:t>
      </w:r>
    </w:p>
    <w:p w14:paraId="08475A6D" w14:textId="3FFAC489" w:rsidR="00307BE7" w:rsidRPr="00276523" w:rsidRDefault="000539F5" w:rsidP="00307BE7">
      <w:pPr>
        <w:ind w:firstLine="420"/>
        <w:rPr>
          <w:rFonts w:ascii="仿宋" w:hAnsi="仿宋"/>
          <w:szCs w:val="21"/>
        </w:rPr>
      </w:pPr>
      <w:r>
        <w:rPr>
          <w:rFonts w:ascii="仿宋" w:hAnsi="仿宋" w:hint="eastAsia"/>
          <w:szCs w:val="21"/>
        </w:rPr>
        <w:t>格式：</w:t>
      </w:r>
      <w:r w:rsidR="00307BE7" w:rsidRPr="00276523">
        <w:rPr>
          <w:rFonts w:ascii="仿宋" w:hAnsi="仿宋"/>
          <w:szCs w:val="21"/>
        </w:rPr>
        <w:t>DROP USER用户</w:t>
      </w:r>
      <w:r w:rsidR="00307BE7" w:rsidRPr="00276523">
        <w:rPr>
          <w:rFonts w:ascii="仿宋" w:hAnsi="仿宋" w:hint="eastAsia"/>
          <w:szCs w:val="21"/>
        </w:rPr>
        <w:t>名@ip</w:t>
      </w:r>
      <w:r w:rsidR="00307BE7" w:rsidRPr="00276523">
        <w:rPr>
          <w:rFonts w:ascii="仿宋" w:hAnsi="仿宋"/>
          <w:szCs w:val="21"/>
        </w:rPr>
        <w:t>地址</w:t>
      </w:r>
    </w:p>
    <w:p w14:paraId="3464CC28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 w:hint="eastAsia"/>
          <w:szCs w:val="21"/>
        </w:rPr>
        <w:t xml:space="preserve"> </w:t>
      </w:r>
      <w:r w:rsidRPr="00276523">
        <w:rPr>
          <w:rFonts w:ascii="仿宋" w:hAnsi="仿宋"/>
          <w:color w:val="4B4B4B"/>
          <w:szCs w:val="21"/>
        </w:rPr>
        <w:t xml:space="preserve">　@&gt;mysql -u root -p</w:t>
      </w:r>
    </w:p>
    <w:p w14:paraId="19F8FC17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@&gt;密码</w:t>
      </w:r>
    </w:p>
    <w:p w14:paraId="7FEBC4DC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　　mysql&gt;Delete FROM user Where User='test' and Host='localhost';</w:t>
      </w:r>
    </w:p>
    <w:p w14:paraId="12EC2934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　　mysql&gt;flush privileges;</w:t>
      </w:r>
    </w:p>
    <w:p w14:paraId="08F57E58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　　mysql&gt;drop database testDB; //删除用户的数据库</w:t>
      </w:r>
    </w:p>
    <w:p w14:paraId="4CFCB043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>删除账户及权限：&gt;drop user 用户名@'%';</w:t>
      </w:r>
    </w:p>
    <w:p w14:paraId="1502E052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　　　　　　&gt;drop user 用户名@</w:t>
      </w: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>localhost;</w:t>
      </w:r>
      <w:r w:rsidRPr="00276523">
        <w:rPr>
          <w:rFonts w:ascii="Calibri" w:hAnsi="Calibri" w:cs="Calibri"/>
          <w:color w:val="4B4B4B"/>
          <w:szCs w:val="21"/>
        </w:rPr>
        <w:t> </w:t>
      </w:r>
    </w:p>
    <w:p w14:paraId="2A64656F" w14:textId="687F35F3" w:rsidR="00307BE7" w:rsidRPr="00276523" w:rsidRDefault="00307BE7" w:rsidP="00354781">
      <w:pPr>
        <w:pStyle w:val="3"/>
        <w:ind w:firstLine="420"/>
      </w:pPr>
      <w:r w:rsidRPr="00276523">
        <w:rPr>
          <w:rFonts w:hint="eastAsia"/>
        </w:rPr>
        <w:t>修改用户密码</w:t>
      </w:r>
    </w:p>
    <w:p w14:paraId="1534115A" w14:textId="521F76BF" w:rsidR="00307BE7" w:rsidRPr="00276523" w:rsidRDefault="00307BE7" w:rsidP="0074056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 w:hint="eastAsia"/>
          <w:color w:val="4B4B4B"/>
          <w:szCs w:val="21"/>
        </w:rPr>
        <w:t xml:space="preserve"> </w:t>
      </w:r>
      <w:r w:rsidRPr="00276523">
        <w:rPr>
          <w:rFonts w:ascii="仿宋" w:hAnsi="仿宋"/>
          <w:color w:val="4B4B4B"/>
          <w:szCs w:val="21"/>
        </w:rPr>
        <w:t xml:space="preserve"> </w:t>
      </w:r>
      <w:r w:rsidR="00740567">
        <w:rPr>
          <w:rFonts w:ascii="仿宋" w:hAnsi="仿宋" w:hint="eastAsia"/>
          <w:color w:val="4B4B4B"/>
          <w:szCs w:val="21"/>
        </w:rPr>
        <w:t>修改之前先登录：</w:t>
      </w:r>
    </w:p>
    <w:p w14:paraId="098A5409" w14:textId="12A6ABFD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 </w:t>
      </w:r>
      <w:r w:rsidRPr="00276523">
        <w:rPr>
          <w:rFonts w:ascii="仿宋" w:hAnsi="仿宋"/>
          <w:color w:val="4B4B4B"/>
          <w:szCs w:val="21"/>
        </w:rPr>
        <w:t xml:space="preserve">　mysql&gt;update mysql.user set password=password('新密码') where User="test" and Host="localhost";</w:t>
      </w:r>
    </w:p>
    <w:p w14:paraId="1AC68270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 　　mysql&gt;flush privileges;</w:t>
      </w:r>
    </w:p>
    <w:p w14:paraId="4C86B9C2" w14:textId="77777777" w:rsidR="00307BE7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4B4B4B"/>
          <w:sz w:val="20"/>
          <w:szCs w:val="20"/>
        </w:rPr>
      </w:pPr>
    </w:p>
    <w:p w14:paraId="679134B8" w14:textId="1842E6A2" w:rsidR="00307BE7" w:rsidRPr="00AB00B1" w:rsidRDefault="00147A6D" w:rsidP="00307BE7">
      <w:pPr>
        <w:pStyle w:val="10"/>
      </w:pPr>
      <w:r>
        <w:t>DQL</w:t>
      </w:r>
    </w:p>
    <w:p w14:paraId="48A0709A" w14:textId="77777777" w:rsidR="00307BE7" w:rsidRPr="00A32C34" w:rsidRDefault="00307BE7" w:rsidP="00307BE7">
      <w:pPr>
        <w:ind w:firstLine="420"/>
      </w:pPr>
      <w:r>
        <w:rPr>
          <w:rFonts w:hint="eastAsia"/>
        </w:rPr>
        <w:t>查询不会对数据库修改</w:t>
      </w:r>
    </w:p>
    <w:p w14:paraId="4E0CA427" w14:textId="280FEA92" w:rsidR="00307BE7" w:rsidRDefault="00307BE7" w:rsidP="00307BE7">
      <w:pPr>
        <w:pStyle w:val="2"/>
      </w:pPr>
      <w:r>
        <w:t>字段（列）控制</w:t>
      </w:r>
      <w:r>
        <w:rPr>
          <w:rFonts w:hint="eastAsia"/>
        </w:rPr>
        <w:t>或者属性</w:t>
      </w:r>
      <w:r>
        <w:rPr>
          <w:rFonts w:hint="eastAsia"/>
        </w:rPr>
        <w:t xml:space="preserve"> </w:t>
      </w:r>
    </w:p>
    <w:p w14:paraId="56024EB3" w14:textId="77777777" w:rsidR="00307BE7" w:rsidRDefault="00307BE7" w:rsidP="00307BE7">
      <w:pPr>
        <w:ind w:firstLineChars="350" w:firstLine="735"/>
      </w:pPr>
      <w:r w:rsidRPr="00556F3F">
        <w:t>语法：</w:t>
      </w:r>
      <w:r w:rsidRPr="00556F3F">
        <w:t xml:space="preserve">select </w:t>
      </w:r>
      <w:r w:rsidRPr="00556F3F">
        <w:t>查询</w:t>
      </w:r>
      <w:r w:rsidRPr="00556F3F">
        <w:rPr>
          <w:rFonts w:hint="eastAsia"/>
        </w:rPr>
        <w:t>列表</w:t>
      </w:r>
      <w:r w:rsidRPr="00556F3F">
        <w:rPr>
          <w:rFonts w:hint="eastAsia"/>
        </w:rPr>
        <w:t xml:space="preserve"> </w:t>
      </w:r>
      <w:r w:rsidRPr="00556F3F">
        <w:t xml:space="preserve">from </w:t>
      </w:r>
      <w:r w:rsidRPr="00556F3F">
        <w:t>表</w:t>
      </w:r>
      <w:r w:rsidRPr="00556F3F">
        <w:rPr>
          <w:rFonts w:hint="eastAsia"/>
        </w:rPr>
        <w:t>名</w:t>
      </w:r>
      <w:r>
        <w:rPr>
          <w:rFonts w:hint="eastAsia"/>
        </w:rPr>
        <w:t>。</w:t>
      </w:r>
    </w:p>
    <w:p w14:paraId="3191FD66" w14:textId="77777777" w:rsidR="00307BE7" w:rsidRDefault="00307BE7" w:rsidP="00307BE7">
      <w:pPr>
        <w:ind w:firstLineChars="350" w:firstLine="735"/>
      </w:pPr>
      <w:r>
        <w:rPr>
          <w:rFonts w:hint="eastAsia"/>
        </w:rPr>
        <w:t>查询的内容：表中的字段（属性）、常量、表达式和函数。</w:t>
      </w:r>
    </w:p>
    <w:p w14:paraId="48B2F9C3" w14:textId="77777777" w:rsidR="00307BE7" w:rsidRDefault="00307BE7" w:rsidP="00307BE7">
      <w:pPr>
        <w:ind w:firstLineChars="350" w:firstLine="735"/>
      </w:pPr>
      <w:r>
        <w:rPr>
          <w:rFonts w:hint="eastAsia"/>
        </w:rPr>
        <w:t>查询的结果：是一个</w:t>
      </w:r>
      <w:r>
        <w:rPr>
          <w:rFonts w:hint="eastAsia"/>
        </w:rPr>
        <w:t xml:space="preserve"> </w:t>
      </w:r>
      <w:r>
        <w:rPr>
          <w:rFonts w:hint="eastAsia"/>
        </w:rPr>
        <w:t>虚拟的表格，不会对表的内容进行修改。</w:t>
      </w:r>
    </w:p>
    <w:p w14:paraId="1524812A" w14:textId="77777777" w:rsidR="00307BE7" w:rsidRDefault="00307BE7" w:rsidP="00307BE7">
      <w:pPr>
        <w:ind w:firstLineChars="350" w:firstLine="735"/>
      </w:pPr>
      <w:r>
        <w:rPr>
          <w:rFonts w:hint="eastAsia"/>
        </w:rPr>
        <w:lastRenderedPageBreak/>
        <w:t>注意点：</w:t>
      </w:r>
      <w:r>
        <w:rPr>
          <w:rFonts w:hint="eastAsia"/>
        </w:rPr>
        <w:t>1</w:t>
      </w:r>
      <w:r>
        <w:rPr>
          <w:rFonts w:hint="eastAsia"/>
        </w:rPr>
        <w:t>、操作数据之前要先打开相应得库。</w:t>
      </w:r>
    </w:p>
    <w:p w14:paraId="347BDB23" w14:textId="77777777" w:rsidR="00307BE7" w:rsidRDefault="00307BE7" w:rsidP="00307BE7">
      <w:pPr>
        <w:ind w:firstLineChars="350" w:firstLine="735"/>
      </w:pPr>
      <w:r>
        <w:tab/>
      </w:r>
      <w:r>
        <w:tab/>
        <w:t xml:space="preserve">   2</w:t>
      </w:r>
      <w:r>
        <w:rPr>
          <w:rFonts w:hint="eastAsia"/>
        </w:rPr>
        <w:t>、</w:t>
      </w:r>
      <w:r>
        <w:rPr>
          <w:rFonts w:hint="eastAsia"/>
        </w:rPr>
        <w:t>`</w:t>
      </w:r>
      <w:r>
        <w:t xml:space="preserve">  </w:t>
      </w:r>
      <w:r>
        <w:rPr>
          <w:rFonts w:hint="eastAsia"/>
        </w:rPr>
        <w:t>符号，数字</w:t>
      </w:r>
      <w:r>
        <w:rPr>
          <w:rFonts w:hint="eastAsia"/>
        </w:rPr>
        <w:t>1</w:t>
      </w:r>
      <w:r>
        <w:rPr>
          <w:rFonts w:hint="eastAsia"/>
        </w:rPr>
        <w:t>旁边的，使用他来表示字段，例如</w:t>
      </w:r>
      <w:r>
        <w:t xml:space="preserve">`name` </w:t>
      </w:r>
      <w:r>
        <w:rPr>
          <w:rFonts w:hint="eastAsia"/>
        </w:rPr>
        <w:t>。目的是有些字段可能与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的关键字相同。</w:t>
      </w:r>
    </w:p>
    <w:p w14:paraId="0E928E02" w14:textId="77777777" w:rsidR="00307BE7" w:rsidRDefault="00307BE7" w:rsidP="00307BE7">
      <w:pPr>
        <w:ind w:firstLineChars="350" w:firstLine="735"/>
      </w:pPr>
      <w:r>
        <w:tab/>
      </w:r>
      <w:r>
        <w:tab/>
        <w:t xml:space="preserve">   3</w:t>
      </w:r>
      <w:r>
        <w:rPr>
          <w:rFonts w:hint="eastAsia"/>
        </w:rPr>
        <w:t>、</w:t>
      </w:r>
    </w:p>
    <w:p w14:paraId="275E905C" w14:textId="77777777" w:rsidR="00307BE7" w:rsidRDefault="00307BE7" w:rsidP="002B353A">
      <w:pPr>
        <w:pStyle w:val="3"/>
        <w:ind w:firstLine="420"/>
      </w:pPr>
      <w:r>
        <w:rPr>
          <w:rFonts w:hint="eastAsia"/>
        </w:rPr>
        <w:t>查询单个字段</w:t>
      </w:r>
    </w:p>
    <w:p w14:paraId="71D4E4A6" w14:textId="77777777" w:rsidR="00307BE7" w:rsidRDefault="00307BE7" w:rsidP="00307BE7">
      <w:pPr>
        <w:pStyle w:val="a8"/>
        <w:ind w:left="780"/>
      </w:pPr>
      <w:r w:rsidRPr="00F3151E">
        <w:t>select last_name from employees;</w:t>
      </w:r>
    </w:p>
    <w:p w14:paraId="0F549C3C" w14:textId="77777777" w:rsidR="00307BE7" w:rsidRDefault="00307BE7" w:rsidP="002B353A">
      <w:pPr>
        <w:pStyle w:val="3"/>
        <w:ind w:firstLine="420"/>
      </w:pPr>
      <w:r>
        <w:rPr>
          <w:rFonts w:hint="eastAsia"/>
        </w:rPr>
        <w:t>查询表中的多个字段</w:t>
      </w:r>
    </w:p>
    <w:p w14:paraId="3BFA5AE0" w14:textId="77777777" w:rsidR="00307BE7" w:rsidRDefault="00307BE7" w:rsidP="00307BE7">
      <w:pPr>
        <w:pStyle w:val="a8"/>
        <w:ind w:left="780"/>
      </w:pPr>
      <w:r w:rsidRPr="000A62C3">
        <w:t>SELECT last_name,salary,email FROM employees;</w:t>
      </w:r>
      <w:r>
        <w:t xml:space="preserve"> </w:t>
      </w:r>
    </w:p>
    <w:p w14:paraId="0E7D1C3E" w14:textId="77777777" w:rsidR="00307BE7" w:rsidRDefault="00307BE7" w:rsidP="00307BE7">
      <w:pPr>
        <w:pStyle w:val="a8"/>
        <w:ind w:left="780"/>
      </w:pPr>
      <w:r>
        <w:rPr>
          <w:rFonts w:hint="eastAsia"/>
        </w:rPr>
        <w:t>注：字段之间用逗号隔开，且数量和属性不受限制。</w:t>
      </w:r>
    </w:p>
    <w:p w14:paraId="70B13A55" w14:textId="22C0BB1F" w:rsidR="00307BE7" w:rsidRDefault="00307BE7" w:rsidP="002B353A">
      <w:pPr>
        <w:pStyle w:val="3"/>
        <w:ind w:firstLine="420"/>
      </w:pPr>
      <w:r>
        <w:rPr>
          <w:rFonts w:hint="eastAsia"/>
        </w:rPr>
        <w:t>查询表中的所有字段</w:t>
      </w:r>
    </w:p>
    <w:p w14:paraId="5A17B77A" w14:textId="77777777" w:rsidR="00307BE7" w:rsidRDefault="00307BE7" w:rsidP="00307BE7">
      <w:pPr>
        <w:pStyle w:val="a8"/>
        <w:ind w:left="780"/>
      </w:pPr>
      <w:r w:rsidRPr="000A62C3">
        <w:t xml:space="preserve">SELECT last_name,salary,email </w:t>
      </w:r>
      <w:r>
        <w:rPr>
          <w:rFonts w:hint="eastAsia"/>
        </w:rPr>
        <w:t>,</w:t>
      </w:r>
      <w:r>
        <w:t>……</w:t>
      </w:r>
      <w:r w:rsidRPr="000A62C3">
        <w:t>FROM employees;</w:t>
      </w:r>
    </w:p>
    <w:p w14:paraId="5AE6B309" w14:textId="77777777" w:rsidR="00307BE7" w:rsidRDefault="00307BE7" w:rsidP="00307BE7">
      <w:pPr>
        <w:pStyle w:val="a8"/>
        <w:ind w:left="780"/>
      </w:pPr>
      <w:r w:rsidRPr="00294694">
        <w:t>SELECT * FROM employees;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表示所有字段，顺序为数据库存储的顺序。）</w:t>
      </w:r>
    </w:p>
    <w:p w14:paraId="40EBC3EB" w14:textId="50D83FDA" w:rsidR="00307BE7" w:rsidRDefault="00307BE7" w:rsidP="00DE3F59">
      <w:pPr>
        <w:pStyle w:val="3"/>
        <w:ind w:firstLine="420"/>
      </w:pPr>
      <w:r>
        <w:rPr>
          <w:rFonts w:hint="eastAsia"/>
        </w:rPr>
        <w:t>查询表达式</w:t>
      </w:r>
    </w:p>
    <w:p w14:paraId="2FC7E0B8" w14:textId="77777777" w:rsidR="00307BE7" w:rsidRDefault="00307BE7" w:rsidP="00307BE7">
      <w:pPr>
        <w:ind w:left="420" w:firstLine="420"/>
      </w:pPr>
      <w:r w:rsidRPr="003A555D">
        <w:t>SELECT 100%98;</w:t>
      </w:r>
    </w:p>
    <w:p w14:paraId="60822D1F" w14:textId="77777777" w:rsidR="00C36686" w:rsidRDefault="00C36686" w:rsidP="00C36686">
      <w:pPr>
        <w:pStyle w:val="3"/>
        <w:ind w:firstLine="420"/>
      </w:pPr>
      <w:r>
        <w:rPr>
          <w:rFonts w:hint="eastAsia"/>
        </w:rPr>
        <w:t>查询常量值</w:t>
      </w:r>
    </w:p>
    <w:p w14:paraId="7D09D9AC" w14:textId="77777777" w:rsidR="00C36686" w:rsidRDefault="00C36686" w:rsidP="00C36686">
      <w:pPr>
        <w:pStyle w:val="a8"/>
        <w:ind w:left="780"/>
      </w:pPr>
      <w:r>
        <w:rPr>
          <w:rFonts w:hint="eastAsia"/>
        </w:rPr>
        <w:t>S</w:t>
      </w:r>
      <w:r>
        <w:t>ELECT 100;</w:t>
      </w:r>
    </w:p>
    <w:p w14:paraId="7DF08C66" w14:textId="77777777" w:rsidR="00C36686" w:rsidRDefault="00C36686" w:rsidP="00C36686">
      <w:pPr>
        <w:pStyle w:val="a8"/>
        <w:ind w:left="780"/>
      </w:pPr>
      <w:r>
        <w:t xml:space="preserve">SELECT </w:t>
      </w:r>
      <w:r>
        <w:rPr>
          <w:rFonts w:hint="eastAsia"/>
        </w:rPr>
        <w:t>‘</w:t>
      </w:r>
      <w:r>
        <w:rPr>
          <w:rFonts w:hint="eastAsia"/>
        </w:rPr>
        <w:t>john</w:t>
      </w:r>
      <w:r>
        <w:rPr>
          <w:rFonts w:hint="eastAsia"/>
        </w:rPr>
        <w:t>’</w:t>
      </w:r>
    </w:p>
    <w:p w14:paraId="2204BE39" w14:textId="60EF0CEB" w:rsidR="00307BE7" w:rsidRDefault="00307BE7" w:rsidP="00DE3F59">
      <w:pPr>
        <w:pStyle w:val="3"/>
        <w:ind w:firstLine="420"/>
      </w:pPr>
      <w:r>
        <w:rPr>
          <w:rFonts w:hint="eastAsia"/>
        </w:rPr>
        <w:t>查询函数</w:t>
      </w:r>
    </w:p>
    <w:p w14:paraId="2B026035" w14:textId="77777777" w:rsidR="00307BE7" w:rsidRDefault="00307BE7" w:rsidP="00307BE7">
      <w:pPr>
        <w:pStyle w:val="a8"/>
        <w:ind w:left="780"/>
      </w:pPr>
      <w:r w:rsidRPr="003A555D">
        <w:t>SELECT VERSION();</w:t>
      </w:r>
      <w:r>
        <w:rPr>
          <w:rFonts w:hint="eastAsia"/>
        </w:rPr>
        <w:t>调用该方法并得到它的返回值。</w:t>
      </w:r>
    </w:p>
    <w:p w14:paraId="1531A062" w14:textId="2BF36764" w:rsidR="00307BE7" w:rsidRDefault="00307BE7" w:rsidP="004658AA">
      <w:pPr>
        <w:pStyle w:val="3"/>
        <w:ind w:firstLine="420"/>
      </w:pPr>
      <w:r>
        <w:t xml:space="preserve"> </w:t>
      </w:r>
      <w:r>
        <w:rPr>
          <w:rFonts w:hint="eastAsia"/>
        </w:rPr>
        <w:t>起别名</w:t>
      </w:r>
    </w:p>
    <w:p w14:paraId="2BE27BE3" w14:textId="10F8CF2C" w:rsidR="00307BE7" w:rsidRPr="001B6505" w:rsidRDefault="00307BE7" w:rsidP="00307BE7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方式一：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t>AS</w:t>
      </w:r>
    </w:p>
    <w:p w14:paraId="2AB7745B" w14:textId="34308282" w:rsidR="00307BE7" w:rsidRDefault="00574766" w:rsidP="00307BE7">
      <w:pPr>
        <w:ind w:left="420" w:firstLine="420"/>
      </w:pPr>
      <w:r>
        <w:tab/>
      </w:r>
      <w:r w:rsidR="00307BE7" w:rsidRPr="003A555D">
        <w:t>SELECT 100%98</w:t>
      </w:r>
      <w:r w:rsidR="00307BE7">
        <w:t xml:space="preserve"> AS </w:t>
      </w:r>
      <w:r w:rsidR="00307BE7">
        <w:rPr>
          <w:rFonts w:hint="eastAsia"/>
        </w:rPr>
        <w:t>结果</w:t>
      </w:r>
      <w:r w:rsidR="00307BE7" w:rsidRPr="003A555D">
        <w:t>;</w:t>
      </w:r>
    </w:p>
    <w:p w14:paraId="5AF78612" w14:textId="77777777" w:rsidR="00307BE7" w:rsidRDefault="00307BE7" w:rsidP="00307BE7">
      <w:pPr>
        <w:pStyle w:val="a8"/>
        <w:ind w:left="780"/>
        <w:rPr>
          <w:b/>
        </w:rPr>
      </w:pPr>
      <w:r>
        <w:rPr>
          <w:noProof/>
        </w:rPr>
        <w:drawing>
          <wp:inline distT="0" distB="0" distL="0" distR="0" wp14:anchorId="362D81EC" wp14:editId="0ADE07C4">
            <wp:extent cx="1021168" cy="419136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5786" w14:textId="77777777" w:rsidR="00307BE7" w:rsidRDefault="00307BE7" w:rsidP="00307BE7">
      <w:pPr>
        <w:pStyle w:val="a8"/>
        <w:ind w:left="780"/>
      </w:pPr>
      <w:r w:rsidRPr="009B5503">
        <w:t xml:space="preserve">SELECT last_name AS </w:t>
      </w:r>
      <w:r w:rsidRPr="009B5503">
        <w:t>姓</w:t>
      </w:r>
      <w:r w:rsidRPr="009B5503">
        <w:t xml:space="preserve">,first_name AS </w:t>
      </w:r>
      <w:r w:rsidRPr="009B5503">
        <w:t>名</w:t>
      </w:r>
      <w:r w:rsidRPr="009B5503">
        <w:t xml:space="preserve"> FROM employees;</w:t>
      </w:r>
    </w:p>
    <w:p w14:paraId="672D9A9A" w14:textId="77777777" w:rsidR="00307BE7" w:rsidRPr="009B5503" w:rsidRDefault="00307BE7" w:rsidP="00307BE7">
      <w:pPr>
        <w:pStyle w:val="a8"/>
        <w:ind w:left="780"/>
      </w:pPr>
      <w:r>
        <w:rPr>
          <w:rFonts w:hint="eastAsia"/>
        </w:rPr>
        <w:t>作用：</w:t>
      </w:r>
      <w:r>
        <w:rPr>
          <w:rFonts w:hint="eastAsia"/>
        </w:rPr>
        <w:t>1</w:t>
      </w:r>
      <w:r>
        <w:rPr>
          <w:rFonts w:hint="eastAsia"/>
        </w:rPr>
        <w:t>、便于理解</w:t>
      </w:r>
    </w:p>
    <w:p w14:paraId="5B90E780" w14:textId="77777777" w:rsidR="00307BE7" w:rsidRDefault="00307BE7" w:rsidP="00307BE7">
      <w:pPr>
        <w:pStyle w:val="a8"/>
        <w:ind w:left="780"/>
      </w:pPr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、如果要查寻的字段有重名的情况，使用别名可以区分开来。</w:t>
      </w:r>
    </w:p>
    <w:p w14:paraId="610E065E" w14:textId="77777777" w:rsidR="00307BE7" w:rsidRDefault="00307BE7" w:rsidP="00307BE7">
      <w:pPr>
        <w:pStyle w:val="a8"/>
        <w:ind w:left="780"/>
      </w:pPr>
      <w:r>
        <w:rPr>
          <w:rFonts w:hint="eastAsia"/>
        </w:rPr>
        <w:t>方式二：使用空格</w:t>
      </w:r>
    </w:p>
    <w:p w14:paraId="7217416D" w14:textId="77777777" w:rsidR="00307BE7" w:rsidRDefault="00307BE7" w:rsidP="00307BE7">
      <w:pPr>
        <w:pStyle w:val="a8"/>
        <w:ind w:left="780"/>
      </w:pPr>
      <w:r>
        <w:rPr>
          <w:rFonts w:hint="eastAsia"/>
        </w:rPr>
        <w:t>例如：</w:t>
      </w:r>
      <w:r w:rsidRPr="001B6505">
        <w:t xml:space="preserve">SELECT last_name </w:t>
      </w:r>
      <w:r w:rsidRPr="001B6505">
        <w:t>姓</w:t>
      </w:r>
      <w:r w:rsidRPr="001B6505">
        <w:t xml:space="preserve">,first_name  </w:t>
      </w:r>
      <w:r w:rsidRPr="001B6505">
        <w:t>名</w:t>
      </w:r>
      <w:r w:rsidRPr="001B6505">
        <w:t xml:space="preserve"> FROM employees;</w:t>
      </w:r>
    </w:p>
    <w:p w14:paraId="0135E76A" w14:textId="77777777" w:rsidR="00307BE7" w:rsidRPr="001B6505" w:rsidRDefault="00307BE7" w:rsidP="00307BE7">
      <w:pPr>
        <w:pStyle w:val="a8"/>
        <w:ind w:left="780"/>
      </w:pPr>
      <w:r>
        <w:rPr>
          <w:rFonts w:hint="eastAsia"/>
        </w:rPr>
        <w:t>案例：查询</w:t>
      </w:r>
      <w:r>
        <w:rPr>
          <w:rFonts w:hint="eastAsia"/>
        </w:rPr>
        <w:t>salary</w:t>
      </w:r>
      <w:r>
        <w:t xml:space="preserve"> </w:t>
      </w:r>
      <w:r>
        <w:rPr>
          <w:rFonts w:hint="eastAsia"/>
        </w:rPr>
        <w:t>结果显示为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put</w:t>
      </w:r>
    </w:p>
    <w:p w14:paraId="0BFB87E1" w14:textId="77777777" w:rsidR="00307BE7" w:rsidRDefault="00307BE7" w:rsidP="00307BE7">
      <w:pPr>
        <w:pStyle w:val="a8"/>
        <w:ind w:left="780"/>
      </w:pPr>
      <w:r w:rsidRPr="00B6636D">
        <w:t>SELECT salary  AS OUT put FROM employees;</w:t>
      </w:r>
    </w:p>
    <w:p w14:paraId="4B988952" w14:textId="77777777" w:rsidR="00307BE7" w:rsidRDefault="00307BE7" w:rsidP="00307BE7">
      <w:pPr>
        <w:pStyle w:val="a8"/>
        <w:ind w:left="780"/>
      </w:pPr>
      <w:r>
        <w:rPr>
          <w:rFonts w:hint="eastAsia"/>
        </w:rPr>
        <w:t>别名有空格，有系统字段，或者有</w:t>
      </w:r>
      <w:r>
        <w:rPr>
          <w:rFonts w:hint="eastAsia"/>
        </w:rPr>
        <w:t>#</w:t>
      </w:r>
      <w:r>
        <w:rPr>
          <w:rFonts w:hint="eastAsia"/>
        </w:rPr>
        <w:t>号，可以用双引号讲别名标注。</w:t>
      </w:r>
    </w:p>
    <w:p w14:paraId="35D8F82D" w14:textId="2F17C4DD" w:rsidR="00307BE7" w:rsidRDefault="00307BE7" w:rsidP="004658AA">
      <w:pPr>
        <w:pStyle w:val="3"/>
        <w:ind w:firstLine="420"/>
      </w:pPr>
      <w:r>
        <w:rPr>
          <w:rFonts w:hint="eastAsia"/>
        </w:rPr>
        <w:lastRenderedPageBreak/>
        <w:t>去重</w:t>
      </w:r>
      <w:r>
        <w:rPr>
          <w:rFonts w:hint="eastAsia"/>
        </w:rPr>
        <w:t xml:space="preserve"> </w:t>
      </w:r>
    </w:p>
    <w:p w14:paraId="5FB5AF5C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案例：查询员工表中涉及到的所有的部门编号（只是显示部门编号）</w:t>
      </w:r>
    </w:p>
    <w:p w14:paraId="58155488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</w:t>
      </w:r>
      <w:r w:rsidRPr="008834A0">
        <w:t>select distinct  department_id from employees;</w:t>
      </w:r>
    </w:p>
    <w:p w14:paraId="4558C5C4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02DC9331" wp14:editId="63077FFD">
            <wp:extent cx="1424940" cy="206432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5139" cy="21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BA4E" w14:textId="0540469A" w:rsidR="00307BE7" w:rsidRDefault="00307BE7" w:rsidP="004658AA">
      <w:pPr>
        <w:pStyle w:val="3"/>
        <w:ind w:firstLine="420"/>
      </w:pPr>
      <w:r>
        <w:t>+</w:t>
      </w:r>
      <w:r>
        <w:rPr>
          <w:rFonts w:hint="eastAsia"/>
        </w:rPr>
        <w:t>号的作</w:t>
      </w:r>
    </w:p>
    <w:p w14:paraId="32A334D4" w14:textId="49AD37DA" w:rsidR="00307BE7" w:rsidRDefault="00307BE7" w:rsidP="00307BE7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+</w:t>
      </w:r>
      <w:r>
        <w:rPr>
          <w:rFonts w:hint="eastAsia"/>
        </w:rPr>
        <w:t>号的作用</w:t>
      </w:r>
    </w:p>
    <w:p w14:paraId="3A2E7179" w14:textId="30ECE661" w:rsidR="00307BE7" w:rsidRDefault="00183295" w:rsidP="00183295">
      <w:pPr>
        <w:ind w:firstLine="420"/>
      </w:pPr>
      <w:r>
        <w:tab/>
      </w:r>
      <w:r w:rsidR="00307BE7">
        <w:rPr>
          <w:rFonts w:hint="eastAsia"/>
        </w:rPr>
        <w:t>运算符：两个操作数都为数值型。</w:t>
      </w:r>
    </w:p>
    <w:p w14:paraId="2E797612" w14:textId="77777777" w:rsidR="00052794" w:rsidRDefault="00A31AE4" w:rsidP="00052794">
      <w:pPr>
        <w:ind w:firstLine="420"/>
      </w:pPr>
      <w:r>
        <w:tab/>
      </w:r>
      <w:r w:rsidR="00307BE7">
        <w:rPr>
          <w:rFonts w:hint="eastAsia"/>
        </w:rPr>
        <w:t>连接符：只有一个操作数为字符串。</w:t>
      </w:r>
    </w:p>
    <w:p w14:paraId="538A0330" w14:textId="04B3569A" w:rsidR="00307BE7" w:rsidRDefault="00052794" w:rsidP="00052794">
      <w:pPr>
        <w:ind w:firstLine="420"/>
      </w:pPr>
      <w:r>
        <w:tab/>
      </w:r>
      <w:r w:rsidR="00307BE7">
        <w:rPr>
          <w:rFonts w:hint="eastAsia"/>
        </w:rPr>
        <w:t>mysql</w:t>
      </w:r>
      <w:r w:rsidR="00307BE7">
        <w:rPr>
          <w:rFonts w:hint="eastAsia"/>
        </w:rPr>
        <w:t>中的</w:t>
      </w:r>
      <w:r w:rsidR="00307BE7">
        <w:rPr>
          <w:rFonts w:hint="eastAsia"/>
        </w:rPr>
        <w:t>+</w:t>
      </w:r>
      <w:r w:rsidR="00307BE7">
        <w:rPr>
          <w:rFonts w:hint="eastAsia"/>
        </w:rPr>
        <w:t>号：仅仅只有运算符。</w:t>
      </w:r>
    </w:p>
    <w:p w14:paraId="70A932D5" w14:textId="77777777" w:rsidR="00307BE7" w:rsidRDefault="00307BE7" w:rsidP="00307BE7">
      <w:pPr>
        <w:ind w:left="840"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例如：</w:t>
      </w:r>
      <w:r w:rsidRPr="008D3036">
        <w:t>SELECT  90+100;</w:t>
      </w:r>
      <w:r>
        <w:t xml:space="preserve"> </w:t>
      </w:r>
      <w:r>
        <w:rPr>
          <w:rFonts w:hint="eastAsia"/>
        </w:rPr>
        <w:t>两个操作数都为数值型，则做加法运算。</w:t>
      </w:r>
    </w:p>
    <w:p w14:paraId="261012E3" w14:textId="77777777" w:rsidR="00307BE7" w:rsidRDefault="00307BE7" w:rsidP="00307BE7">
      <w:pPr>
        <w:ind w:left="840" w:firstLine="422"/>
      </w:pPr>
      <w:r>
        <w:rPr>
          <w:rFonts w:hint="eastAsia"/>
          <w:b/>
        </w:rPr>
        <w:t xml:space="preserve"> </w:t>
      </w:r>
      <w:r>
        <w:rPr>
          <w:b/>
        </w:rPr>
        <w:t xml:space="preserve">  </w:t>
      </w:r>
      <w:r>
        <w:rPr>
          <w:b/>
        </w:rPr>
        <w:tab/>
        <w:t xml:space="preserve">       </w:t>
      </w:r>
      <w:r>
        <w:t>SELECT  ‘123’+90;</w:t>
      </w:r>
      <w:r>
        <w:rPr>
          <w:rFonts w:hint="eastAsia"/>
        </w:rPr>
        <w:t>其中一个为字符型，它会试图将字符型数值转换为数值型，如果转换成功，则继续做加法运算。如果转换失败，则将字符型数值转换成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1B14B88" w14:textId="5B6EAE23" w:rsidR="00307BE7" w:rsidRDefault="00307BE7" w:rsidP="00307BE7">
      <w:pPr>
        <w:ind w:left="840" w:firstLine="420"/>
      </w:pPr>
      <w:r>
        <w:tab/>
      </w:r>
      <w:r>
        <w:tab/>
        <w:t xml:space="preserve">   SELECT   ‘</w:t>
      </w:r>
      <w:r>
        <w:rPr>
          <w:rFonts w:hint="eastAsia"/>
        </w:rPr>
        <w:t>john</w:t>
      </w:r>
      <w:r>
        <w:t>’ +90</w:t>
      </w:r>
      <w:r w:rsidR="005B57DA">
        <w:rPr>
          <w:rFonts w:hint="eastAsia"/>
        </w:rPr>
        <w:t>;</w:t>
      </w:r>
    </w:p>
    <w:p w14:paraId="19AB7BAC" w14:textId="77777777" w:rsidR="00307BE7" w:rsidRDefault="00307BE7" w:rsidP="00307BE7">
      <w:pPr>
        <w:ind w:left="840" w:firstLine="420"/>
      </w:pPr>
      <w:r>
        <w:tab/>
      </w:r>
      <w:r>
        <w:tab/>
        <w:t xml:space="preserve">   SELECT   null +10; </w:t>
      </w:r>
      <w:r>
        <w:rPr>
          <w:rFonts w:hint="eastAsia"/>
        </w:rPr>
        <w:t>只要其中一方为</w:t>
      </w:r>
      <w:r>
        <w:rPr>
          <w:rFonts w:hint="eastAsia"/>
        </w:rPr>
        <w:t>null</w:t>
      </w:r>
      <w:r>
        <w:rPr>
          <w:rFonts w:hint="eastAsia"/>
        </w:rPr>
        <w:t>，则结果为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2B43219" w14:textId="5531C9FC" w:rsidR="00307BE7" w:rsidRDefault="00307BE7" w:rsidP="004658AA">
      <w:pPr>
        <w:pStyle w:val="3"/>
        <w:ind w:firstLine="420"/>
      </w:pPr>
      <w:r>
        <w:rPr>
          <w:rFonts w:hint="eastAsia"/>
        </w:rPr>
        <w:t>连接字符</w:t>
      </w:r>
    </w:p>
    <w:p w14:paraId="35F2E743" w14:textId="77777777" w:rsidR="00307BE7" w:rsidRDefault="00307BE7" w:rsidP="00307BE7">
      <w:pPr>
        <w:ind w:left="840" w:firstLine="420"/>
      </w:pPr>
      <w:r>
        <w:t xml:space="preserve">    concat(</w:t>
      </w:r>
      <w:r>
        <w:rPr>
          <w:rFonts w:hint="eastAsia"/>
        </w:rPr>
        <w:t>字段，字段，字段</w:t>
      </w:r>
      <w:r>
        <w:t>…..)</w:t>
      </w:r>
    </w:p>
    <w:p w14:paraId="429ECAAF" w14:textId="77777777" w:rsidR="00307BE7" w:rsidRDefault="00307BE7" w:rsidP="00307BE7">
      <w:pPr>
        <w:ind w:left="840" w:firstLine="420"/>
      </w:pPr>
      <w:r>
        <w:tab/>
        <w:t xml:space="preserve">select </w:t>
      </w:r>
    </w:p>
    <w:p w14:paraId="60D27124" w14:textId="77777777" w:rsidR="00307BE7" w:rsidRDefault="00307BE7" w:rsidP="00307BE7">
      <w:pPr>
        <w:ind w:left="840" w:firstLine="420"/>
      </w:pPr>
      <w:r>
        <w:t xml:space="preserve">       concat(last_name , first_name) AS </w:t>
      </w:r>
      <w:r>
        <w:t>姓名</w:t>
      </w:r>
      <w:r>
        <w:t xml:space="preserve"> </w:t>
      </w:r>
    </w:p>
    <w:p w14:paraId="044B5C8E" w14:textId="77777777" w:rsidR="00307BE7" w:rsidRDefault="00307BE7" w:rsidP="00307BE7">
      <w:pPr>
        <w:ind w:left="840" w:firstLine="420"/>
      </w:pPr>
      <w:r>
        <w:t>from</w:t>
      </w:r>
    </w:p>
    <w:p w14:paraId="5A2A6B55" w14:textId="77777777" w:rsidR="00307BE7" w:rsidRDefault="00307BE7" w:rsidP="00307BE7">
      <w:pPr>
        <w:ind w:firstLineChars="750" w:firstLine="1575"/>
      </w:pPr>
      <w:r>
        <w:t>employees ;</w:t>
      </w:r>
    </w:p>
    <w:p w14:paraId="28647B1D" w14:textId="23C158D5" w:rsidR="00307BE7" w:rsidRDefault="00307BE7" w:rsidP="00307BE7">
      <w:pPr>
        <w:pStyle w:val="2"/>
      </w:pPr>
      <w:r w:rsidRPr="00CC611E">
        <w:rPr>
          <w:rStyle w:val="20"/>
          <w:rFonts w:hint="eastAsia"/>
        </w:rPr>
        <w:t>条件</w:t>
      </w:r>
      <w:r>
        <w:rPr>
          <w:rFonts w:hint="eastAsia"/>
        </w:rPr>
        <w:t>查询</w:t>
      </w:r>
    </w:p>
    <w:p w14:paraId="31D3DC35" w14:textId="7616C76C" w:rsidR="00307BE7" w:rsidRDefault="00307BE7" w:rsidP="00307BE7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查询列表</w:t>
      </w:r>
      <w:r>
        <w:rPr>
          <w:rFonts w:hint="eastAsia"/>
        </w:rPr>
        <w:t xml:space="preserve"> from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where</w:t>
      </w:r>
      <w:r>
        <w:t xml:space="preserve"> </w:t>
      </w:r>
      <w:r>
        <w:rPr>
          <w:rFonts w:hint="eastAsia"/>
        </w:rPr>
        <w:t>筛选条件</w:t>
      </w:r>
      <w:r w:rsidR="005B57DA">
        <w:rPr>
          <w:rFonts w:hint="eastAsia"/>
        </w:rPr>
        <w:t>;</w:t>
      </w:r>
      <w:r>
        <w:rPr>
          <w:rFonts w:hint="eastAsia"/>
        </w:rPr>
        <w:t xml:space="preserve"> </w:t>
      </w:r>
      <w:r>
        <w:rPr>
          <w:rFonts w:hint="eastAsia"/>
        </w:rPr>
        <w:t>在这个条件下，去查询。</w:t>
      </w:r>
    </w:p>
    <w:p w14:paraId="27B39A79" w14:textId="77777777" w:rsidR="00307BE7" w:rsidRDefault="00307BE7" w:rsidP="00EA4565">
      <w:pPr>
        <w:pStyle w:val="a8"/>
        <w:numPr>
          <w:ilvl w:val="0"/>
          <w:numId w:val="7"/>
        </w:numPr>
        <w:ind w:firstLine="420"/>
      </w:pPr>
      <w:r>
        <w:rPr>
          <w:rFonts w:hint="eastAsia"/>
        </w:rPr>
        <w:t>先去执行表名。</w:t>
      </w:r>
    </w:p>
    <w:p w14:paraId="3039D6CB" w14:textId="77777777" w:rsidR="00307BE7" w:rsidRDefault="00307BE7" w:rsidP="00EA4565">
      <w:pPr>
        <w:pStyle w:val="a8"/>
        <w:numPr>
          <w:ilvl w:val="0"/>
          <w:numId w:val="7"/>
        </w:numPr>
        <w:ind w:firstLine="420"/>
      </w:pPr>
      <w:r>
        <w:rPr>
          <w:rFonts w:hint="eastAsia"/>
        </w:rPr>
        <w:t>然后筛选条件。</w:t>
      </w:r>
    </w:p>
    <w:p w14:paraId="35F2047C" w14:textId="77777777" w:rsidR="00307BE7" w:rsidRDefault="00307BE7" w:rsidP="00EA4565">
      <w:pPr>
        <w:pStyle w:val="a8"/>
        <w:numPr>
          <w:ilvl w:val="0"/>
          <w:numId w:val="7"/>
        </w:numPr>
        <w:ind w:firstLine="420"/>
      </w:pPr>
      <w:r>
        <w:rPr>
          <w:rFonts w:hint="eastAsia"/>
        </w:rPr>
        <w:t>然后去查询列表</w:t>
      </w:r>
    </w:p>
    <w:p w14:paraId="20A2E19D" w14:textId="352D9E0A" w:rsidR="00307BE7" w:rsidRDefault="003E5019" w:rsidP="00307BE7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where</w:t>
      </w:r>
      <w:r>
        <w:rPr>
          <w:rFonts w:hint="eastAsia"/>
        </w:rPr>
        <w:t>字句不能跟别名。</w:t>
      </w:r>
    </w:p>
    <w:p w14:paraId="23B61256" w14:textId="180982C5" w:rsidR="00307BE7" w:rsidRPr="00CC611E" w:rsidRDefault="00307BE7" w:rsidP="004658AA">
      <w:pPr>
        <w:pStyle w:val="3"/>
        <w:ind w:firstLine="420"/>
      </w:pPr>
      <w:r w:rsidRPr="00CC611E">
        <w:lastRenderedPageBreak/>
        <w:t>按条件表达式筛选</w:t>
      </w:r>
    </w:p>
    <w:p w14:paraId="1AEA3FF7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tab/>
        <w:t xml:space="preserve">  </w:t>
      </w:r>
      <w:r>
        <w:rPr>
          <w:rFonts w:hint="eastAsia"/>
        </w:rPr>
        <w:t>条件运算符：</w:t>
      </w:r>
      <w: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+</w:t>
      </w:r>
      <w:r>
        <w:rPr>
          <w:rFonts w:hint="eastAsia"/>
        </w:rPr>
        <w:t>、！</w:t>
      </w:r>
      <w:r>
        <w:t>=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t>&gt;</w:t>
      </w:r>
      <w:r>
        <w:rPr>
          <w:rFonts w:hint="eastAsia"/>
        </w:rPr>
        <w:t>（不等于）</w:t>
      </w:r>
      <w:r>
        <w:t xml:space="preserve"> </w:t>
      </w:r>
      <w:r>
        <w:rPr>
          <w:rFonts w:hint="eastAsia"/>
        </w:rPr>
        <w:t>、</w:t>
      </w:r>
      <w:r>
        <w:t xml:space="preserve"> &gt;= </w:t>
      </w:r>
      <w:r>
        <w:rPr>
          <w:rFonts w:hint="eastAsia"/>
        </w:rPr>
        <w:t>、</w:t>
      </w:r>
      <w:r>
        <w:t>&lt;</w:t>
      </w:r>
      <w:r>
        <w:rPr>
          <w:rFonts w:hint="eastAsia"/>
        </w:rPr>
        <w:t>=</w:t>
      </w:r>
    </w:p>
    <w:p w14:paraId="27A4AE97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：查询工资</w:t>
      </w:r>
      <w:r>
        <w:rPr>
          <w:rFonts w:hint="eastAsia"/>
        </w:rPr>
        <w:t>&gt;</w:t>
      </w:r>
      <w:r>
        <w:t>12000</w:t>
      </w:r>
      <w:r>
        <w:rPr>
          <w:rFonts w:hint="eastAsia"/>
        </w:rPr>
        <w:t>的员工信息</w:t>
      </w:r>
    </w:p>
    <w:p w14:paraId="73CA91BF" w14:textId="77777777" w:rsidR="00307BE7" w:rsidRDefault="00307BE7" w:rsidP="00307BE7">
      <w:pPr>
        <w:ind w:firstLine="420"/>
      </w:pPr>
      <w:r>
        <w:tab/>
      </w:r>
      <w:r>
        <w:tab/>
        <w:t xml:space="preserve">    </w:t>
      </w:r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salary&gt;</w:t>
      </w:r>
      <w:r>
        <w:t>12000</w:t>
      </w:r>
    </w:p>
    <w:p w14:paraId="3D4643BF" w14:textId="77777777" w:rsidR="00307BE7" w:rsidRDefault="00307BE7" w:rsidP="00307BE7">
      <w:pPr>
        <w:ind w:firstLine="420"/>
      </w:pPr>
      <w:r>
        <w:tab/>
        <w:t xml:space="preserve">   </w:t>
      </w: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：部门编号不等于</w:t>
      </w:r>
      <w:r>
        <w:rPr>
          <w:rFonts w:hint="eastAsia"/>
        </w:rPr>
        <w:t>90</w:t>
      </w:r>
      <w:r>
        <w:rPr>
          <w:rFonts w:hint="eastAsia"/>
        </w:rPr>
        <w:t>号的员工名和部门编号</w:t>
      </w:r>
    </w:p>
    <w:p w14:paraId="4BA1DDDD" w14:textId="77777777" w:rsidR="00307BE7" w:rsidRPr="00B31528" w:rsidRDefault="00307BE7" w:rsidP="00307BE7">
      <w:pPr>
        <w:ind w:firstLine="422"/>
        <w:rPr>
          <w:b/>
        </w:rPr>
      </w:pPr>
      <w:r w:rsidRPr="00B31528">
        <w:rPr>
          <w:b/>
        </w:rPr>
        <w:t xml:space="preserve">SELECT last_name </w:t>
      </w:r>
      <w:r w:rsidRPr="00B31528">
        <w:rPr>
          <w:b/>
        </w:rPr>
        <w:t>名</w:t>
      </w:r>
      <w:r w:rsidRPr="00B31528">
        <w:rPr>
          <w:b/>
        </w:rPr>
        <w:t xml:space="preserve">,department_id </w:t>
      </w:r>
      <w:r w:rsidRPr="00B31528">
        <w:rPr>
          <w:b/>
        </w:rPr>
        <w:t>部门编号</w:t>
      </w:r>
      <w:r w:rsidRPr="00B31528">
        <w:rPr>
          <w:b/>
        </w:rPr>
        <w:t xml:space="preserve"> FROM employees WHERE department_id&lt;&gt;90</w:t>
      </w:r>
    </w:p>
    <w:p w14:paraId="1BC93B35" w14:textId="6A32F1BA" w:rsidR="00307BE7" w:rsidRDefault="00307BE7" w:rsidP="00CC1595">
      <w:pPr>
        <w:pStyle w:val="3"/>
        <w:ind w:firstLine="420"/>
      </w:pPr>
      <w:r>
        <w:rPr>
          <w:rFonts w:hint="eastAsia"/>
        </w:rPr>
        <w:t>按逻辑表达筛选</w:t>
      </w:r>
    </w:p>
    <w:p w14:paraId="11F12484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逻辑表达式：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||</w:t>
      </w:r>
      <w:r>
        <w:t xml:space="preserve"> </w:t>
      </w:r>
      <w:r>
        <w:rPr>
          <w:rFonts w:hint="eastAsia"/>
        </w:rPr>
        <w:t>、！</w:t>
      </w:r>
    </w:p>
    <w:p w14:paraId="6B12A1A2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and</w:t>
      </w:r>
      <w:r>
        <w:rPr>
          <w:rFonts w:hint="eastAsia"/>
        </w:rPr>
        <w:t>、</w:t>
      </w:r>
      <w:r>
        <w:rPr>
          <w:rFonts w:hint="eastAsia"/>
        </w:rPr>
        <w:t>or</w:t>
      </w:r>
      <w:r>
        <w:rPr>
          <w:rFonts w:hint="eastAsia"/>
        </w:rPr>
        <w:t>、</w:t>
      </w:r>
      <w:r>
        <w:rPr>
          <w:rFonts w:hint="eastAsia"/>
        </w:rPr>
        <w:t>not</w:t>
      </w:r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中）</w:t>
      </w:r>
    </w:p>
    <w:p w14:paraId="44CFC135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&amp;&amp;</w:t>
      </w:r>
      <w:r>
        <w:rPr>
          <w:rFonts w:hint="eastAsia"/>
        </w:rPr>
        <w:t>和</w:t>
      </w:r>
      <w:r>
        <w:rPr>
          <w:rFonts w:hint="eastAsia"/>
        </w:rPr>
        <w:t>and</w:t>
      </w:r>
      <w:r>
        <w:rPr>
          <w:rFonts w:hint="eastAsia"/>
        </w:rPr>
        <w:t>：两个条件都为</w:t>
      </w:r>
      <w:r>
        <w:rPr>
          <w:rFonts w:hint="eastAsia"/>
        </w:rPr>
        <w:t>true</w:t>
      </w:r>
      <w:r>
        <w:rPr>
          <w:rFonts w:hint="eastAsia"/>
        </w:rPr>
        <w:t>，结果为</w:t>
      </w:r>
      <w:r>
        <w:rPr>
          <w:rFonts w:hint="eastAsia"/>
        </w:rPr>
        <w:t>true</w:t>
      </w:r>
      <w:r>
        <w:rPr>
          <w:rFonts w:hint="eastAsia"/>
        </w:rPr>
        <w:t>，反之为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7133E3BF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||</w:t>
      </w:r>
      <w:r>
        <w:rPr>
          <w:rFonts w:hint="eastAsia"/>
        </w:rPr>
        <w:t>或</w:t>
      </w:r>
      <w:r>
        <w:rPr>
          <w:rFonts w:hint="eastAsia"/>
        </w:rPr>
        <w:t>or</w:t>
      </w:r>
      <w:r>
        <w:rPr>
          <w:rFonts w:hint="eastAsia"/>
        </w:rPr>
        <w:t>：只要有一个条件为</w:t>
      </w:r>
      <w:r>
        <w:rPr>
          <w:rFonts w:hint="eastAsia"/>
        </w:rPr>
        <w:t>true</w:t>
      </w:r>
      <w:r>
        <w:rPr>
          <w:rFonts w:hint="eastAsia"/>
        </w:rPr>
        <w:t>，结果为</w:t>
      </w:r>
      <w:r>
        <w:rPr>
          <w:rFonts w:hint="eastAsia"/>
        </w:rPr>
        <w:t>true</w:t>
      </w:r>
      <w:r>
        <w:rPr>
          <w:rFonts w:hint="eastAsia"/>
        </w:rPr>
        <w:t>，繁殖为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6EB4F9E4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：查询工资在</w:t>
      </w:r>
      <w:r>
        <w:rPr>
          <w:rFonts w:hint="eastAsia"/>
        </w:rPr>
        <w:t>10000</w:t>
      </w:r>
      <w:r>
        <w:rPr>
          <w:rFonts w:hint="eastAsia"/>
        </w:rPr>
        <w:t>到</w:t>
      </w:r>
      <w:r>
        <w:rPr>
          <w:rFonts w:hint="eastAsia"/>
        </w:rPr>
        <w:t>20000</w:t>
      </w:r>
      <w:r>
        <w:rPr>
          <w:rFonts w:hint="eastAsia"/>
        </w:rPr>
        <w:t>之间的员工名、工资以及奖金。</w:t>
      </w:r>
    </w:p>
    <w:p w14:paraId="2FE3820F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 SELECT last_name,alary,commission_pct </w:t>
      </w:r>
    </w:p>
    <w:p w14:paraId="46015862" w14:textId="77777777" w:rsidR="00307BE7" w:rsidRDefault="00307BE7" w:rsidP="00307BE7">
      <w:pPr>
        <w:ind w:firstLineChars="600" w:firstLine="1260"/>
      </w:pPr>
      <w:r>
        <w:t xml:space="preserve">  FROM employees </w:t>
      </w:r>
    </w:p>
    <w:p w14:paraId="3CA886C3" w14:textId="77777777" w:rsidR="00307BE7" w:rsidRDefault="00307BE7" w:rsidP="00307BE7">
      <w:pPr>
        <w:ind w:firstLine="420"/>
      </w:pPr>
      <w:r>
        <w:t xml:space="preserve">              WHERE salary &gt; 10000 AND salary &lt; 20000 ;</w:t>
      </w:r>
    </w:p>
    <w:p w14:paraId="2846B48B" w14:textId="77777777" w:rsidR="00307BE7" w:rsidRDefault="00307BE7" w:rsidP="00307BE7">
      <w:pPr>
        <w:ind w:firstLine="420"/>
      </w:pPr>
      <w:r>
        <w:tab/>
        <w:t xml:space="preserve">     </w:t>
      </w:r>
      <w:r>
        <w:rPr>
          <w:rFonts w:hint="eastAsia"/>
        </w:rPr>
        <w:t>作用：用于连接条件表达式。</w:t>
      </w:r>
    </w:p>
    <w:p w14:paraId="3B88F9D6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：查询部门编号不是在</w:t>
      </w:r>
      <w:r>
        <w:rPr>
          <w:rFonts w:hint="eastAsia"/>
        </w:rPr>
        <w:t>90</w:t>
      </w:r>
      <w:r>
        <w:rPr>
          <w:rFonts w:hint="eastAsia"/>
        </w:rPr>
        <w:t>到</w:t>
      </w:r>
      <w:r>
        <w:rPr>
          <w:rFonts w:hint="eastAsia"/>
        </w:rPr>
        <w:t>110</w:t>
      </w:r>
      <w:r>
        <w:rPr>
          <w:rFonts w:hint="eastAsia"/>
        </w:rPr>
        <w:t>之间，或者工资高于</w:t>
      </w:r>
      <w:r>
        <w:rPr>
          <w:rFonts w:hint="eastAsia"/>
        </w:rPr>
        <w:t>15000</w:t>
      </w:r>
      <w:r>
        <w:rPr>
          <w:rFonts w:hint="eastAsia"/>
        </w:rPr>
        <w:t>的员工信息。</w:t>
      </w:r>
    </w:p>
    <w:p w14:paraId="10E54935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31C5E7CD" wp14:editId="105A7A9E">
            <wp:extent cx="2491956" cy="147078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47362E26" w14:textId="77777777" w:rsidR="00307BE7" w:rsidRDefault="00307BE7" w:rsidP="00307BE7">
      <w:pPr>
        <w:ind w:firstLine="420"/>
      </w:pPr>
      <w:r>
        <w:t xml:space="preserve">  </w:t>
      </w:r>
      <w:r>
        <w:tab/>
      </w:r>
      <w:r>
        <w:tab/>
        <w:t xml:space="preserve"> </w:t>
      </w: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（使用</w:t>
      </w:r>
      <w:r>
        <w:rPr>
          <w:rFonts w:hint="eastAsia"/>
        </w:rPr>
        <w:t>not</w:t>
      </w:r>
      <w:r>
        <w:rPr>
          <w:rFonts w:hint="eastAsia"/>
        </w:rPr>
        <w:t>）</w:t>
      </w:r>
    </w:p>
    <w:p w14:paraId="049554FB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7A1EBC63" wp14:editId="082E1CA0">
            <wp:extent cx="3048264" cy="14174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73F" w14:textId="4DCF1621" w:rsidR="00307BE7" w:rsidRDefault="00307BE7" w:rsidP="00CC1595">
      <w:pPr>
        <w:pStyle w:val="3"/>
        <w:ind w:firstLine="420"/>
      </w:pPr>
      <w:r>
        <w:rPr>
          <w:rFonts w:hint="eastAsia"/>
        </w:rPr>
        <w:t>模糊查询：</w:t>
      </w:r>
    </w:p>
    <w:p w14:paraId="768DA036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ab/>
      </w:r>
      <w:r>
        <w:tab/>
        <w:t xml:space="preserve"> </w:t>
      </w:r>
      <w:r>
        <w:rPr>
          <w:rFonts w:hint="eastAsia"/>
        </w:rPr>
        <w:t>like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between</w:t>
      </w:r>
      <w:r>
        <w:t xml:space="preserve"> </w:t>
      </w:r>
      <w:r>
        <w:rPr>
          <w:rFonts w:hint="eastAsia"/>
        </w:rPr>
        <w:t>and</w:t>
      </w:r>
      <w:r>
        <w:rPr>
          <w:rFonts w:hint="eastAsia"/>
        </w:rPr>
        <w:t>、</w:t>
      </w:r>
      <w:r>
        <w:rPr>
          <w:rFonts w:hint="eastAsia"/>
        </w:rPr>
        <w:t xml:space="preserve"> in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</w:p>
    <w:p w14:paraId="32484036" w14:textId="77777777" w:rsidR="00307BE7" w:rsidRPr="00CC611E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：查询员工名中包含字符</w:t>
      </w:r>
      <w:r>
        <w:t>a</w:t>
      </w:r>
      <w:r>
        <w:rPr>
          <w:rFonts w:hint="eastAsia"/>
        </w:rPr>
        <w:t>的信息。（字符用‘’括起来）</w:t>
      </w:r>
    </w:p>
    <w:p w14:paraId="18D4368E" w14:textId="77777777" w:rsidR="00307BE7" w:rsidRDefault="00307BE7" w:rsidP="00307BE7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C0CE6F0" wp14:editId="46046399">
            <wp:extent cx="2834886" cy="929721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9E62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一般和通配符搭配使用</w:t>
      </w:r>
    </w:p>
    <w:p w14:paraId="76F1E34D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%</w:t>
      </w:r>
      <w:r>
        <w:rPr>
          <w:rFonts w:hint="eastAsia"/>
        </w:rPr>
        <w:t>：任意多个字符，包含</w:t>
      </w:r>
      <w:r>
        <w:rPr>
          <w:rFonts w:hint="eastAsia"/>
        </w:rPr>
        <w:t>0</w:t>
      </w:r>
      <w:r>
        <w:rPr>
          <w:rFonts w:hint="eastAsia"/>
        </w:rPr>
        <w:t>个字。</w:t>
      </w:r>
    </w:p>
    <w:p w14:paraId="38A9E8AD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_</w:t>
      </w:r>
      <w:r>
        <w:t>:</w:t>
      </w:r>
      <w:r>
        <w:rPr>
          <w:rFonts w:hint="eastAsia"/>
        </w:rPr>
        <w:t>任意单个字符</w:t>
      </w:r>
    </w:p>
    <w:p w14:paraId="694FF74F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tab/>
      </w:r>
      <w:r>
        <w:tab/>
        <w:t xml:space="preserve">  </w:t>
      </w:r>
      <w:r>
        <w:rPr>
          <w:rFonts w:hint="eastAsia"/>
        </w:rPr>
        <w:t>案列</w:t>
      </w:r>
      <w:r>
        <w:rPr>
          <w:rFonts w:hint="eastAsia"/>
        </w:rPr>
        <w:t>2</w:t>
      </w:r>
      <w:r>
        <w:rPr>
          <w:rFonts w:hint="eastAsia"/>
        </w:rPr>
        <w:t>：查询员工名中第三个字符为</w:t>
      </w:r>
      <w:r>
        <w:rPr>
          <w:rFonts w:hint="eastAsia"/>
        </w:rPr>
        <w:t>e</w:t>
      </w:r>
      <w:r>
        <w:rPr>
          <w:rFonts w:hint="eastAsia"/>
        </w:rPr>
        <w:t>，第五个字符为</w:t>
      </w:r>
      <w:r>
        <w:rPr>
          <w:rFonts w:hint="eastAsia"/>
        </w:rPr>
        <w:t>a</w:t>
      </w:r>
      <w:r>
        <w:rPr>
          <w:rFonts w:hint="eastAsia"/>
        </w:rPr>
        <w:t>的员工名和工资。</w:t>
      </w:r>
    </w:p>
    <w:p w14:paraId="3BCF6FF6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316DB954" wp14:editId="596B8FB3">
            <wp:extent cx="3048264" cy="11049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F72D" w14:textId="77777777" w:rsidR="00307BE7" w:rsidRPr="00A744F2" w:rsidRDefault="00307BE7" w:rsidP="00307BE7">
      <w:pPr>
        <w:ind w:firstLine="420"/>
      </w:pPr>
      <w:r>
        <w:tab/>
      </w:r>
      <w:r>
        <w:tab/>
        <w:t xml:space="preserve">  </w:t>
      </w:r>
      <w:r>
        <w:rPr>
          <w:rFonts w:hint="eastAsia"/>
        </w:rPr>
        <w:t>案例</w:t>
      </w:r>
      <w:r>
        <w:rPr>
          <w:rFonts w:hint="eastAsia"/>
        </w:rPr>
        <w:t>3</w:t>
      </w:r>
      <w:r>
        <w:rPr>
          <w:rFonts w:hint="eastAsia"/>
        </w:rPr>
        <w:t>：查询员工名中第二个字符为</w:t>
      </w:r>
      <w:r>
        <w:rPr>
          <w:rFonts w:hint="eastAsia"/>
        </w:rPr>
        <w:t>_</w:t>
      </w:r>
      <w:r>
        <w:rPr>
          <w:rFonts w:hint="eastAsia"/>
        </w:rPr>
        <w:t>的员工名。（</w:t>
      </w:r>
      <w:r>
        <w:rPr>
          <w:rFonts w:hint="eastAsia"/>
        </w:rPr>
        <w:t>_</w:t>
      </w:r>
      <w:r>
        <w:rPr>
          <w:rFonts w:hint="eastAsia"/>
        </w:rPr>
        <w:t>一般为通配符现在将它作为员工名查询））</w:t>
      </w:r>
    </w:p>
    <w:p w14:paraId="464545C6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0E74AB1C" wp14:editId="2CD505EC">
            <wp:extent cx="2933954" cy="96782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A142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可以将</w:t>
      </w:r>
      <w:r>
        <w:rPr>
          <w:rFonts w:hint="eastAsia"/>
        </w:rPr>
        <w:t>_</w:t>
      </w:r>
      <w:r>
        <w:rPr>
          <w:rFonts w:hint="eastAsia"/>
        </w:rPr>
        <w:t>通过</w:t>
      </w:r>
      <w:r>
        <w:rPr>
          <w:rFonts w:hint="eastAsia"/>
        </w:rPr>
        <w:t>\</w:t>
      </w:r>
      <w:r>
        <w:rPr>
          <w:rFonts w:hint="eastAsia"/>
        </w:rPr>
        <w:t>转义。</w:t>
      </w:r>
    </w:p>
    <w:p w14:paraId="16414323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案例</w:t>
      </w:r>
      <w:r>
        <w:rPr>
          <w:rFonts w:hint="eastAsia"/>
        </w:rPr>
        <w:t>3</w:t>
      </w:r>
      <w:r>
        <w:t>:</w:t>
      </w:r>
      <w:r>
        <w:rPr>
          <w:rFonts w:hint="eastAsia"/>
        </w:rPr>
        <w:t>也可以自己制定转义字符。</w:t>
      </w:r>
    </w:p>
    <w:p w14:paraId="60B9473E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035103C8" wp14:editId="560AC95A">
            <wp:extent cx="2804403" cy="10668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F1D6" w14:textId="77777777" w:rsidR="00307BE7" w:rsidRDefault="00307BE7" w:rsidP="00307BE7">
      <w:pPr>
        <w:ind w:firstLine="420"/>
      </w:pPr>
      <w:r>
        <w:tab/>
      </w:r>
      <w:r>
        <w:tab/>
        <w:t xml:space="preserve">  2</w:t>
      </w:r>
      <w:r>
        <w:rPr>
          <w:rFonts w:hint="eastAsia"/>
        </w:rPr>
        <w:t>、</w:t>
      </w:r>
      <w:r>
        <w:rPr>
          <w:rFonts w:hint="eastAsia"/>
        </w:rPr>
        <w:t>between</w:t>
      </w:r>
      <w:r>
        <w:t xml:space="preserve"> </w:t>
      </w:r>
      <w:r>
        <w:rPr>
          <w:rFonts w:hint="eastAsia"/>
        </w:rPr>
        <w:t>and</w:t>
      </w:r>
    </w:p>
    <w:p w14:paraId="6FC07030" w14:textId="77777777" w:rsidR="00307BE7" w:rsidRDefault="00307BE7" w:rsidP="00307BE7">
      <w:pPr>
        <w:ind w:firstLine="420"/>
      </w:pPr>
      <w:r>
        <w:tab/>
      </w:r>
      <w:r>
        <w:tab/>
        <w:t xml:space="preserve">     1</w:t>
      </w:r>
      <w:r>
        <w:rPr>
          <w:rFonts w:hint="eastAsia"/>
        </w:rPr>
        <w:t>）使用</w:t>
      </w:r>
      <w:r>
        <w:rPr>
          <w:rFonts w:hint="eastAsia"/>
        </w:rPr>
        <w:t>between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可以提高语句的建解读</w:t>
      </w:r>
    </w:p>
    <w:p w14:paraId="449CCC49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2</w:t>
      </w:r>
      <w:r>
        <w:rPr>
          <w:rFonts w:hint="eastAsia"/>
        </w:rPr>
        <w:t>）包含临界值，即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t>20.</w:t>
      </w:r>
    </w:p>
    <w:p w14:paraId="4E55E742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3</w:t>
      </w:r>
      <w:r>
        <w:rPr>
          <w:rFonts w:hint="eastAsia"/>
        </w:rPr>
        <w:t>）两个临界值不能颠倒。颠倒后悔产生下面的效果。</w:t>
      </w:r>
    </w:p>
    <w:p w14:paraId="5095A78B" w14:textId="77777777" w:rsidR="00307BE7" w:rsidRDefault="00307BE7" w:rsidP="00307BE7">
      <w:pPr>
        <w:ind w:firstLine="420"/>
        <w:jc w:val="center"/>
      </w:pPr>
      <w:r>
        <w:t>:</w:t>
      </w:r>
      <w:r>
        <w:rPr>
          <w:noProof/>
        </w:rPr>
        <w:drawing>
          <wp:inline distT="0" distB="0" distL="0" distR="0" wp14:anchorId="76DB564A" wp14:editId="578A487F">
            <wp:extent cx="4244708" cy="259102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4DCD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</w:t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：查询员工编号在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之间的员工信息。</w:t>
      </w:r>
    </w:p>
    <w:p w14:paraId="4F3A5DD4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6F0C1477" wp14:editId="3D79FB63">
            <wp:extent cx="2926334" cy="1196444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7C3D" w14:textId="77777777" w:rsidR="00307BE7" w:rsidRDefault="00307BE7" w:rsidP="00307BE7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       3</w:t>
      </w:r>
      <w:r>
        <w:rPr>
          <w:rFonts w:hint="eastAsia"/>
        </w:rPr>
        <w:t>、</w:t>
      </w:r>
      <w:r>
        <w:rPr>
          <w:rFonts w:hint="eastAsia"/>
        </w:rPr>
        <w:t>in</w:t>
      </w:r>
      <w:r>
        <w:rPr>
          <w:rFonts w:hint="eastAsia"/>
        </w:rPr>
        <w:t>关键字</w:t>
      </w:r>
    </w:p>
    <w:p w14:paraId="4B60EB0E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作用：判断某字段的值是否</w:t>
      </w:r>
      <w:r>
        <w:rPr>
          <w:rFonts w:hint="eastAsia"/>
        </w:rPr>
        <w:t>-</w:t>
      </w:r>
      <w:r>
        <w:rPr>
          <w:rFonts w:hint="eastAsia"/>
        </w:rPr>
        <w:t>始于</w:t>
      </w:r>
      <w:r>
        <w:rPr>
          <w:rFonts w:hint="eastAsia"/>
        </w:rPr>
        <w:t>in</w:t>
      </w:r>
      <w:r>
        <w:rPr>
          <w:rFonts w:hint="eastAsia"/>
        </w:rPr>
        <w:t>列表中的某一项。</w:t>
      </w:r>
      <w:r>
        <w:tab/>
      </w:r>
    </w:p>
    <w:p w14:paraId="60264915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特点：</w:t>
      </w: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in</w:t>
      </w:r>
      <w:r>
        <w:rPr>
          <w:rFonts w:hint="eastAsia"/>
        </w:rPr>
        <w:t>提高语句的简介度。</w:t>
      </w:r>
    </w:p>
    <w:p w14:paraId="37CE9208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in</w:t>
      </w:r>
      <w:r>
        <w:rPr>
          <w:rFonts w:hint="eastAsia"/>
        </w:rPr>
        <w:t>列表的值类型必须一致或兼容</w:t>
      </w:r>
    </w:p>
    <w:p w14:paraId="0AC509DC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：查询员工的工种编号是：</w:t>
      </w:r>
      <w:r>
        <w:rPr>
          <w:rFonts w:hint="eastAsia"/>
        </w:rPr>
        <w:t>I</w:t>
      </w:r>
      <w:r>
        <w:t xml:space="preserve">T_PROG 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D_VP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D_PRES</w:t>
      </w:r>
      <w:r>
        <w:rPr>
          <w:rFonts w:hint="eastAsia"/>
        </w:rPr>
        <w:t>的一个的员工名和工种编号。</w:t>
      </w:r>
    </w:p>
    <w:p w14:paraId="4418054D" w14:textId="1CFCDDD5" w:rsidR="00307BE7" w:rsidRDefault="00E93C2A" w:rsidP="00307BE7">
      <w:pPr>
        <w:ind w:firstLine="420"/>
        <w:jc w:val="center"/>
      </w:pPr>
      <w:r>
        <w:rPr>
          <w:noProof/>
        </w:rPr>
        <w:t xml:space="preserve"> </w:t>
      </w:r>
      <w:r w:rsidR="00307BE7">
        <w:rPr>
          <w:noProof/>
        </w:rPr>
        <w:drawing>
          <wp:inline distT="0" distB="0" distL="0" distR="0" wp14:anchorId="0BADDD02" wp14:editId="2804599D">
            <wp:extent cx="4770533" cy="94496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46A4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4</w:t>
      </w:r>
      <w:r>
        <w:rPr>
          <w:rFonts w:hint="eastAsia"/>
        </w:rPr>
        <w:t>、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rPr>
          <w:rFonts w:hint="eastAsia"/>
        </w:rPr>
        <w:t>（判断该字段值是否为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01F30275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注：</w:t>
      </w:r>
      <w:r>
        <w:rPr>
          <w:rFonts w:hint="eastAsia"/>
        </w:rPr>
        <w:t>=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&gt;</w:t>
      </w:r>
      <w:r>
        <w:rPr>
          <w:rFonts w:hint="eastAsia"/>
        </w:rPr>
        <w:t>不能御用判断</w:t>
      </w:r>
      <w:r>
        <w:rPr>
          <w:rFonts w:hint="eastAsia"/>
        </w:rPr>
        <w:t>null</w:t>
      </w:r>
      <w:r>
        <w:rPr>
          <w:rFonts w:hint="eastAsia"/>
        </w:rPr>
        <w:t>值。</w:t>
      </w:r>
    </w:p>
    <w:p w14:paraId="62B2062A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可以判断</w:t>
      </w:r>
      <w:r>
        <w:rPr>
          <w:rFonts w:hint="eastAsia"/>
        </w:rPr>
        <w:t>null</w:t>
      </w:r>
      <w:r>
        <w:rPr>
          <w:rFonts w:hint="eastAsia"/>
        </w:rPr>
        <w:t>值</w:t>
      </w:r>
    </w:p>
    <w:p w14:paraId="62A353EC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案例：查询没有奖金的员工名和奖金率</w:t>
      </w:r>
    </w:p>
    <w:p w14:paraId="2ED76D56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49EEA53D" wp14:editId="634600C1">
            <wp:extent cx="2994920" cy="11430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459A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5</w:t>
      </w:r>
      <w:r>
        <w:rPr>
          <w:rFonts w:hint="eastAsia"/>
        </w:rPr>
        <w:t>、安全等于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&lt;</w:t>
      </w:r>
      <w:r>
        <w:t>=&gt;</w:t>
      </w:r>
    </w:p>
    <w:p w14:paraId="689CD1C0" w14:textId="77777777" w:rsidR="00307BE7" w:rsidRDefault="00307BE7" w:rsidP="00307BE7">
      <w:pPr>
        <w:ind w:firstLine="420"/>
      </w:pPr>
      <w:r>
        <w:tab/>
        <w:t xml:space="preserve">    </w:t>
      </w:r>
      <w:r>
        <w:rPr>
          <w:rFonts w:hint="eastAsia"/>
        </w:rPr>
        <w:t>安全等于：判断是否与该值相同</w:t>
      </w:r>
    </w:p>
    <w:p w14:paraId="6327A46A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0F97E606" wp14:editId="51603BF6">
            <wp:extent cx="3101609" cy="1097375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6568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t>=&gt;</w:t>
      </w:r>
    </w:p>
    <w:p w14:paraId="35CDF3AA" w14:textId="77777777" w:rsidR="00307BE7" w:rsidRDefault="00307BE7" w:rsidP="00307BE7">
      <w:pPr>
        <w:ind w:firstLine="420"/>
      </w:pPr>
      <w:r>
        <w:tab/>
      </w:r>
      <w:r>
        <w:tab/>
        <w:t xml:space="preserve">  is null:</w:t>
      </w:r>
      <w:r>
        <w:rPr>
          <w:rFonts w:hint="eastAsia"/>
        </w:rPr>
        <w:t>仅仅可以判断</w:t>
      </w:r>
      <w:r>
        <w:rPr>
          <w:rFonts w:hint="eastAsia"/>
        </w:rPr>
        <w:t>null</w:t>
      </w:r>
      <w:r>
        <w:rPr>
          <w:rFonts w:hint="eastAsia"/>
        </w:rPr>
        <w:t>值，可读性比较高。</w:t>
      </w:r>
    </w:p>
    <w:p w14:paraId="39099308" w14:textId="4AEF32E6" w:rsidR="00307BE7" w:rsidRDefault="00307BE7" w:rsidP="00307BE7">
      <w:pPr>
        <w:ind w:firstLine="420"/>
      </w:pPr>
      <w:r>
        <w:tab/>
      </w:r>
      <w:r>
        <w:tab/>
        <w:t xml:space="preserve">  </w:t>
      </w:r>
      <w:r>
        <w:rPr>
          <w:rFonts w:hint="eastAsia"/>
        </w:rPr>
        <w:t>&lt;</w:t>
      </w:r>
      <w:r>
        <w:t>=&gt;</w:t>
      </w:r>
      <w:r w:rsidR="005B57DA">
        <w:rPr>
          <w:rFonts w:hint="eastAsia"/>
        </w:rPr>
        <w:t>;</w:t>
      </w:r>
      <w:r>
        <w:rPr>
          <w:rFonts w:hint="eastAsia"/>
        </w:rPr>
        <w:t>既可以判断</w:t>
      </w:r>
      <w:r>
        <w:rPr>
          <w:rFonts w:hint="eastAsia"/>
        </w:rPr>
        <w:t>null</w:t>
      </w:r>
      <w:r>
        <w:rPr>
          <w:rFonts w:hint="eastAsia"/>
        </w:rPr>
        <w:t>值，又可以判断普通的数值，可读性较低</w:t>
      </w:r>
    </w:p>
    <w:p w14:paraId="3F5A7552" w14:textId="79F68B92" w:rsidR="00307BE7" w:rsidRDefault="00307BE7" w:rsidP="007C522D">
      <w:pPr>
        <w:pStyle w:val="3"/>
        <w:ind w:firstLine="420"/>
      </w:pPr>
      <w:r>
        <w:rPr>
          <w:rFonts w:hint="eastAsia"/>
        </w:rPr>
        <w:t>排序查询</w:t>
      </w:r>
    </w:p>
    <w:p w14:paraId="0C539559" w14:textId="77777777" w:rsidR="00307BE7" w:rsidRDefault="00307BE7" w:rsidP="00307BE7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>查询列表</w:t>
      </w:r>
    </w:p>
    <w:p w14:paraId="7D95208A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</w:p>
    <w:p w14:paraId="5D0E4A96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【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筛选条件】</w:t>
      </w:r>
    </w:p>
    <w:p w14:paraId="08505175" w14:textId="77777777" w:rsidR="00307BE7" w:rsidRDefault="00307BE7" w:rsidP="00307BE7">
      <w:pPr>
        <w:ind w:firstLine="420"/>
        <w:rPr>
          <w:color w:val="FF0000"/>
        </w:rPr>
      </w:pPr>
      <w:r>
        <w:tab/>
        <w:t xml:space="preserve"> </w:t>
      </w:r>
      <w:r w:rsidRPr="003F1AD5">
        <w:rPr>
          <w:color w:val="FF0000"/>
        </w:rPr>
        <w:t xml:space="preserve"> </w:t>
      </w:r>
      <w:r w:rsidRPr="003F1AD5">
        <w:rPr>
          <w:rFonts w:hint="eastAsia"/>
          <w:color w:val="FF0000"/>
        </w:rPr>
        <w:t>order</w:t>
      </w:r>
      <w:r w:rsidRPr="003F1AD5">
        <w:rPr>
          <w:color w:val="FF0000"/>
        </w:rPr>
        <w:t xml:space="preserve"> </w:t>
      </w:r>
      <w:r w:rsidRPr="003F1AD5">
        <w:rPr>
          <w:rFonts w:hint="eastAsia"/>
          <w:color w:val="FF0000"/>
        </w:rPr>
        <w:t>by</w:t>
      </w:r>
      <w:r w:rsidRPr="003F1AD5">
        <w:rPr>
          <w:color w:val="FF0000"/>
        </w:rPr>
        <w:t xml:space="preserve"> </w:t>
      </w:r>
      <w:r w:rsidRPr="003F1AD5">
        <w:rPr>
          <w:rFonts w:hint="eastAsia"/>
          <w:color w:val="FF0000"/>
        </w:rPr>
        <w:t>排序列表</w:t>
      </w:r>
      <w:r w:rsidRPr="003F1AD5">
        <w:rPr>
          <w:rFonts w:hint="eastAsia"/>
          <w:color w:val="FF0000"/>
        </w:rPr>
        <w:t xml:space="preserve"> </w:t>
      </w:r>
      <w:r w:rsidRPr="003F1AD5">
        <w:rPr>
          <w:color w:val="FF0000"/>
        </w:rPr>
        <w:t xml:space="preserve"> </w:t>
      </w:r>
      <w:r w:rsidRPr="003F1AD5">
        <w:rPr>
          <w:rFonts w:hint="eastAsia"/>
          <w:color w:val="FF0000"/>
        </w:rPr>
        <w:t>【</w:t>
      </w:r>
      <w:r w:rsidRPr="003F1AD5">
        <w:rPr>
          <w:rFonts w:hint="eastAsia"/>
          <w:color w:val="FF0000"/>
        </w:rPr>
        <w:t>asc|desc</w:t>
      </w:r>
      <w:r w:rsidRPr="003F1AD5">
        <w:rPr>
          <w:rFonts w:hint="eastAsia"/>
          <w:color w:val="FF0000"/>
        </w:rPr>
        <w:t>】</w:t>
      </w:r>
    </w:p>
    <w:p w14:paraId="0C51BDBD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desc</w:t>
      </w:r>
      <w:r>
        <w:t>;</w:t>
      </w:r>
      <w:r>
        <w:rPr>
          <w:rFonts w:hint="eastAsia"/>
        </w:rPr>
        <w:t>由高到低。（降序）</w:t>
      </w:r>
    </w:p>
    <w:p w14:paraId="36E8B308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asc</w:t>
      </w:r>
      <w:r>
        <w:rPr>
          <w:rFonts w:hint="eastAsia"/>
        </w:rPr>
        <w:t>：由低到高。（默认情况下）（升序）</w:t>
      </w:r>
    </w:p>
    <w:p w14:paraId="18291CAA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句中可以支持单个字段、多个字段、表达式、函数、别名。</w:t>
      </w:r>
    </w:p>
    <w:p w14:paraId="7C3D68AA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子句一般房放在查询语句的最后面。（</w:t>
      </w:r>
      <w:r>
        <w:rPr>
          <w:rFonts w:hint="eastAsia"/>
        </w:rPr>
        <w:t>limit</w:t>
      </w:r>
      <w:r>
        <w:rPr>
          <w:rFonts w:hint="eastAsia"/>
        </w:rPr>
        <w:t>除外）</w:t>
      </w:r>
    </w:p>
    <w:p w14:paraId="5AE549D4" w14:textId="77777777" w:rsidR="00307BE7" w:rsidRDefault="00307BE7" w:rsidP="00307BE7">
      <w:pPr>
        <w:ind w:firstLine="420"/>
      </w:pPr>
    </w:p>
    <w:p w14:paraId="294E1E76" w14:textId="77777777" w:rsidR="00307BE7" w:rsidRDefault="00307BE7" w:rsidP="00307BE7">
      <w:pPr>
        <w:ind w:firstLine="420"/>
      </w:pPr>
      <w:r>
        <w:t xml:space="preserve"> 1</w:t>
      </w:r>
      <w:r>
        <w:rPr>
          <w:rFonts w:hint="eastAsia"/>
        </w:rPr>
        <w:t>、案例：查询员工的信息，要求工资从高到排序。</w:t>
      </w:r>
    </w:p>
    <w:p w14:paraId="34F3638B" w14:textId="77777777" w:rsidR="00307BE7" w:rsidRDefault="00307BE7" w:rsidP="00307BE7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3E926A7" wp14:editId="527CD026">
            <wp:extent cx="2171888" cy="60203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AB1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、案例：查询编号</w:t>
      </w:r>
      <w:r>
        <w:rPr>
          <w:rFonts w:hint="eastAsia"/>
        </w:rPr>
        <w:t>&gt;</w:t>
      </w:r>
      <w:r>
        <w:t>=90</w:t>
      </w:r>
      <w:r>
        <w:rPr>
          <w:rFonts w:hint="eastAsia"/>
        </w:rPr>
        <w:t>的员工信息，按入职时间的先后排序。（添加筛选条件）</w:t>
      </w:r>
    </w:p>
    <w:p w14:paraId="14C17848" w14:textId="77777777" w:rsidR="00307BE7" w:rsidRPr="00C93201" w:rsidRDefault="00307BE7" w:rsidP="00307BE7">
      <w:pPr>
        <w:ind w:firstLine="422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</w:t>
      </w:r>
      <w:r>
        <w:rPr>
          <w:noProof/>
        </w:rPr>
        <w:drawing>
          <wp:inline distT="0" distB="0" distL="0" distR="0" wp14:anchorId="194A28D5" wp14:editId="4D0D43DA">
            <wp:extent cx="2522439" cy="716342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1EEC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案例</w:t>
      </w:r>
      <w:r>
        <w:rPr>
          <w:rFonts w:hint="eastAsia"/>
        </w:rPr>
        <w:t>3</w:t>
      </w:r>
      <w:r>
        <w:rPr>
          <w:rFonts w:hint="eastAsia"/>
        </w:rPr>
        <w:t>：按年薪的高低显示员工的信息和年薪。（按表达排序）</w:t>
      </w:r>
    </w:p>
    <w:p w14:paraId="1A1F297D" w14:textId="77777777" w:rsidR="00307BE7" w:rsidRPr="003F1AD5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10F0DF2F" wp14:editId="03AED184">
            <wp:extent cx="5159187" cy="53344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6D83" w14:textId="24E451B4" w:rsidR="00307BE7" w:rsidRDefault="00307BE7" w:rsidP="00307BE7">
      <w:pPr>
        <w:ind w:firstLine="420"/>
      </w:pPr>
      <w:r>
        <w:rPr>
          <w:rFonts w:hint="eastAsia"/>
        </w:rPr>
        <w:t>判断</w:t>
      </w:r>
      <w:r>
        <w:rPr>
          <w:rFonts w:hint="eastAsia"/>
        </w:rPr>
        <w:t>commission</w:t>
      </w:r>
      <w:r>
        <w:t>_</w:t>
      </w:r>
      <w:r>
        <w:rPr>
          <w:rFonts w:hint="eastAsia"/>
        </w:rPr>
        <w:t>pct</w:t>
      </w:r>
      <w:r>
        <w:rPr>
          <w:rFonts w:hint="eastAsia"/>
        </w:rPr>
        <w:t>是否为</w:t>
      </w:r>
      <w:r w:rsidR="00B71175">
        <w:rPr>
          <w:rFonts w:hint="eastAsia"/>
        </w:rPr>
        <w:t>null</w:t>
      </w:r>
      <w:r>
        <w:rPr>
          <w:rFonts w:hint="eastAsia"/>
        </w:rPr>
        <w:t>，如果是用</w:t>
      </w:r>
      <w:r>
        <w:rPr>
          <w:rFonts w:hint="eastAsia"/>
        </w:rPr>
        <w:t>0</w:t>
      </w:r>
      <w:r>
        <w:rPr>
          <w:rFonts w:hint="eastAsia"/>
        </w:rPr>
        <w:t>代替</w:t>
      </w:r>
    </w:p>
    <w:p w14:paraId="3E8110E8" w14:textId="77777777" w:rsidR="00307BE7" w:rsidRDefault="00307BE7" w:rsidP="00307BE7">
      <w:pPr>
        <w:ind w:firstLine="420"/>
      </w:pPr>
      <w:r>
        <w:tab/>
        <w:t xml:space="preserve"> </w:t>
      </w:r>
      <w:r>
        <w:rPr>
          <w:rFonts w:hint="eastAsia"/>
        </w:rPr>
        <w:t>法二：也可以使用别名来操作。</w:t>
      </w:r>
    </w:p>
    <w:p w14:paraId="787277B5" w14:textId="77777777" w:rsidR="00307BE7" w:rsidRPr="003F1AD5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64A85459" wp14:editId="28B8B84B">
            <wp:extent cx="5166808" cy="54106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5C61" w14:textId="1908F6F8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案例五：按姓名的长度显示员工的姓名和工资。【按函数】</w:t>
      </w:r>
    </w:p>
    <w:p w14:paraId="4A4FD85E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5182E68B" wp14:editId="25D33F69">
            <wp:extent cx="5082980" cy="602032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3E6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案例六：查询员工信息，先按工资排序，再按编号排序。（多个字段排序）</w:t>
      </w:r>
    </w:p>
    <w:p w14:paraId="68673204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34345B9D" wp14:editId="57AB5FEA">
            <wp:extent cx="3810330" cy="5791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C035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结果：工资由低到高，工资相同时，按</w:t>
      </w:r>
      <w:r>
        <w:rPr>
          <w:rFonts w:hint="eastAsia"/>
        </w:rPr>
        <w:t>id</w:t>
      </w:r>
      <w:r>
        <w:rPr>
          <w:rFonts w:hint="eastAsia"/>
        </w:rPr>
        <w:t>排序。</w:t>
      </w:r>
    </w:p>
    <w:p w14:paraId="6A389BA6" w14:textId="53BF366E" w:rsidR="00307BE7" w:rsidRDefault="00307BE7" w:rsidP="00307BE7">
      <w:pPr>
        <w:pStyle w:val="2"/>
      </w:pPr>
      <w:r>
        <w:rPr>
          <w:rFonts w:hint="eastAsia"/>
        </w:rPr>
        <w:t>常见函数</w:t>
      </w:r>
    </w:p>
    <w:p w14:paraId="18B82CD0" w14:textId="77777777" w:rsidR="00307BE7" w:rsidRDefault="00307BE7" w:rsidP="00307BE7">
      <w:pPr>
        <w:ind w:firstLine="420"/>
      </w:pPr>
      <w:r>
        <w:rPr>
          <w:rFonts w:hint="eastAsia"/>
        </w:rPr>
        <w:t>概念：类似</w:t>
      </w:r>
      <w:r>
        <w:rPr>
          <w:rFonts w:hint="eastAsia"/>
        </w:rPr>
        <w:t>java</w:t>
      </w:r>
      <w:r>
        <w:rPr>
          <w:rFonts w:hint="eastAsia"/>
        </w:rPr>
        <w:t>的方法，将一组逻辑语句封装到方法体中对外暴露方法名，。</w:t>
      </w:r>
    </w:p>
    <w:p w14:paraId="6C9BE48D" w14:textId="77777777" w:rsidR="00307BE7" w:rsidRDefault="00307BE7" w:rsidP="00307BE7">
      <w:pPr>
        <w:ind w:firstLine="420"/>
      </w:pPr>
      <w:r>
        <w:rPr>
          <w:rFonts w:hint="eastAsia"/>
        </w:rPr>
        <w:t>好处：</w:t>
      </w:r>
      <w:r>
        <w:rPr>
          <w:rFonts w:hint="eastAsia"/>
        </w:rPr>
        <w:t>1</w:t>
      </w:r>
      <w:r>
        <w:rPr>
          <w:rFonts w:hint="eastAsia"/>
        </w:rPr>
        <w:t>、隐藏了实现的细节。</w:t>
      </w:r>
    </w:p>
    <w:p w14:paraId="339BEFE2" w14:textId="77777777" w:rsidR="00307BE7" w:rsidRDefault="00307BE7" w:rsidP="00307BE7">
      <w:pPr>
        <w:ind w:firstLine="420"/>
      </w:pPr>
      <w:r>
        <w:tab/>
        <w:t xml:space="preserve">  2</w:t>
      </w:r>
      <w:r>
        <w:rPr>
          <w:rFonts w:hint="eastAsia"/>
        </w:rPr>
        <w:t>、提高代码的重用性。</w:t>
      </w:r>
    </w:p>
    <w:p w14:paraId="004E71EB" w14:textId="4026DF8A" w:rsidR="00307BE7" w:rsidRDefault="00307BE7" w:rsidP="00307BE7">
      <w:pPr>
        <w:ind w:firstLine="420"/>
      </w:pPr>
      <w:r>
        <w:rPr>
          <w:rFonts w:hint="eastAsia"/>
        </w:rPr>
        <w:t>调用：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实参</w:t>
      </w:r>
      <w:r>
        <w:t xml:space="preserve">) from </w:t>
      </w:r>
      <w:r>
        <w:rPr>
          <w:rFonts w:hint="eastAsia"/>
        </w:rPr>
        <w:t>表</w:t>
      </w:r>
      <w:r w:rsidR="005B57DA">
        <w:rPr>
          <w:rFonts w:hint="eastAsia"/>
        </w:rPr>
        <w:t>;</w:t>
      </w:r>
    </w:p>
    <w:p w14:paraId="5C74FC6B" w14:textId="77777777" w:rsidR="00307BE7" w:rsidRDefault="00307BE7" w:rsidP="00307BE7">
      <w:pPr>
        <w:ind w:firstLine="420"/>
      </w:pPr>
      <w:r>
        <w:rPr>
          <w:rFonts w:hint="eastAsia"/>
        </w:rPr>
        <w:t>特点：</w:t>
      </w:r>
      <w:r>
        <w:rPr>
          <w:rFonts w:hint="eastAsia"/>
        </w:rPr>
        <w:t>1</w:t>
      </w:r>
      <w:r>
        <w:rPr>
          <w:rFonts w:hint="eastAsia"/>
        </w:rPr>
        <w:t>、函数名。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、函数的功能</w:t>
      </w:r>
    </w:p>
    <w:p w14:paraId="0F04699F" w14:textId="77777777" w:rsidR="00307BE7" w:rsidRDefault="00307BE7" w:rsidP="00307BE7">
      <w:pPr>
        <w:ind w:firstLine="420"/>
      </w:pPr>
      <w:r>
        <w:rPr>
          <w:rFonts w:hint="eastAsia"/>
        </w:rPr>
        <w:t>分类：</w:t>
      </w:r>
      <w:r>
        <w:rPr>
          <w:rFonts w:hint="eastAsia"/>
        </w:rPr>
        <w:t>1</w:t>
      </w:r>
      <w:r>
        <w:rPr>
          <w:rFonts w:hint="eastAsia"/>
        </w:rPr>
        <w:t>）单行函数：如</w:t>
      </w:r>
      <w:r>
        <w:rPr>
          <w:rFonts w:hint="eastAsia"/>
        </w:rPr>
        <w:t xml:space="preserve"> concat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length</w:t>
      </w:r>
      <w:r>
        <w:rPr>
          <w:rFonts w:hint="eastAsia"/>
        </w:rPr>
        <w:t>、</w:t>
      </w:r>
      <w:r>
        <w:rPr>
          <w:rFonts w:hint="eastAsia"/>
        </w:rPr>
        <w:t>ifnull</w:t>
      </w:r>
      <w:r>
        <w:t xml:space="preserve"> </w:t>
      </w:r>
      <w:r>
        <w:rPr>
          <w:rFonts w:hint="eastAsia"/>
        </w:rPr>
        <w:t>等。功能：传入一个值，返回一个值。</w:t>
      </w:r>
      <w:r>
        <w:rPr>
          <w:rFonts w:hint="eastAsia"/>
        </w:rPr>
        <w:t xml:space="preserve"> </w:t>
      </w:r>
    </w:p>
    <w:p w14:paraId="3754A4F8" w14:textId="77777777" w:rsidR="00307BE7" w:rsidRDefault="00307BE7" w:rsidP="00307BE7">
      <w:pPr>
        <w:ind w:firstLine="420"/>
      </w:pPr>
      <w:r>
        <w:tab/>
        <w:t xml:space="preserve"> 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分组函数：功能：传入一组织，然后返回一个值。一般用来做统计。</w:t>
      </w:r>
    </w:p>
    <w:p w14:paraId="45499E60" w14:textId="77777777" w:rsidR="00307BE7" w:rsidRDefault="00307BE7" w:rsidP="00307BE7">
      <w:pPr>
        <w:ind w:firstLine="420"/>
      </w:pPr>
      <w:r>
        <w:rPr>
          <w:rFonts w:hint="eastAsia"/>
        </w:rPr>
        <w:t>常见函数：</w:t>
      </w:r>
      <w:r>
        <w:rPr>
          <w:rFonts w:hint="eastAsia"/>
        </w:rPr>
        <w:t>length</w:t>
      </w:r>
      <w:r>
        <w:rPr>
          <w:rFonts w:hint="eastAsia"/>
        </w:rPr>
        <w:t>、</w:t>
      </w:r>
      <w:r>
        <w:rPr>
          <w:rFonts w:hint="eastAsia"/>
        </w:rPr>
        <w:t>concat</w:t>
      </w:r>
      <w:r>
        <w:rPr>
          <w:rFonts w:hint="eastAsia"/>
        </w:rPr>
        <w:t>、</w:t>
      </w:r>
      <w:r>
        <w:rPr>
          <w:rFonts w:hint="eastAsia"/>
        </w:rPr>
        <w:t>substr</w:t>
      </w:r>
      <w:r>
        <w:rPr>
          <w:rFonts w:hint="eastAsia"/>
        </w:rPr>
        <w:t>、</w:t>
      </w:r>
      <w:r>
        <w:rPr>
          <w:rFonts w:hint="eastAsia"/>
        </w:rPr>
        <w:t>instr</w:t>
      </w:r>
      <w:r>
        <w:rPr>
          <w:rFonts w:hint="eastAsia"/>
        </w:rPr>
        <w:t>、</w:t>
      </w:r>
      <w:r>
        <w:rPr>
          <w:rFonts w:hint="eastAsia"/>
        </w:rPr>
        <w:t>trim</w:t>
      </w:r>
      <w:r>
        <w:rPr>
          <w:rFonts w:hint="eastAsia"/>
        </w:rPr>
        <w:t>、</w:t>
      </w:r>
      <w:r>
        <w:rPr>
          <w:rFonts w:hint="eastAsia"/>
        </w:rPr>
        <w:t>upper</w:t>
      </w:r>
      <w:r>
        <w:rPr>
          <w:rFonts w:hint="eastAsia"/>
        </w:rPr>
        <w:t>、</w:t>
      </w:r>
      <w:r>
        <w:rPr>
          <w:rFonts w:hint="eastAsia"/>
        </w:rPr>
        <w:t>lower</w:t>
      </w:r>
      <w:r>
        <w:rPr>
          <w:rFonts w:hint="eastAsia"/>
        </w:rPr>
        <w:t>、</w:t>
      </w:r>
      <w:r>
        <w:rPr>
          <w:rFonts w:hint="eastAsia"/>
        </w:rPr>
        <w:t>lpad</w:t>
      </w:r>
      <w:r>
        <w:rPr>
          <w:rFonts w:hint="eastAsia"/>
        </w:rPr>
        <w:t>、</w:t>
      </w:r>
      <w:r>
        <w:rPr>
          <w:rFonts w:hint="eastAsia"/>
        </w:rPr>
        <w:t>rpad</w:t>
      </w:r>
      <w:r>
        <w:rPr>
          <w:rFonts w:hint="eastAsia"/>
        </w:rPr>
        <w:t>、</w:t>
      </w:r>
      <w:r>
        <w:rPr>
          <w:rFonts w:hint="eastAsia"/>
        </w:rPr>
        <w:t>replace</w:t>
      </w:r>
    </w:p>
    <w:p w14:paraId="344DB260" w14:textId="77777777" w:rsidR="00307BE7" w:rsidRDefault="00307BE7" w:rsidP="00307BE7">
      <w:pPr>
        <w:ind w:firstLine="420"/>
      </w:pPr>
      <w:r>
        <w:rPr>
          <w:rFonts w:hint="eastAsia"/>
        </w:rPr>
        <w:t>数学函数：</w:t>
      </w:r>
      <w:r>
        <w:rPr>
          <w:rFonts w:hint="eastAsia"/>
        </w:rPr>
        <w:t>round</w:t>
      </w:r>
      <w:r>
        <w:rPr>
          <w:rFonts w:hint="eastAsia"/>
        </w:rPr>
        <w:t>、</w:t>
      </w:r>
      <w:r>
        <w:rPr>
          <w:rFonts w:hint="eastAsia"/>
        </w:rPr>
        <w:t>ceil</w:t>
      </w:r>
      <w:r>
        <w:rPr>
          <w:rFonts w:hint="eastAsia"/>
        </w:rPr>
        <w:t>、</w:t>
      </w:r>
      <w:r>
        <w:rPr>
          <w:rFonts w:hint="eastAsia"/>
        </w:rPr>
        <w:t>floor</w:t>
      </w:r>
      <w:r>
        <w:rPr>
          <w:rFonts w:hint="eastAsia"/>
        </w:rPr>
        <w:t>、</w:t>
      </w:r>
      <w:r>
        <w:rPr>
          <w:rFonts w:hint="eastAsia"/>
        </w:rPr>
        <w:t>truncate</w:t>
      </w:r>
      <w:r>
        <w:rPr>
          <w:rFonts w:hint="eastAsia"/>
        </w:rPr>
        <w:t>、</w:t>
      </w:r>
      <w:r>
        <w:rPr>
          <w:rFonts w:hint="eastAsia"/>
        </w:rPr>
        <w:t>mod</w:t>
      </w:r>
    </w:p>
    <w:p w14:paraId="23C0DD20" w14:textId="77777777" w:rsidR="00307BE7" w:rsidRDefault="00307BE7" w:rsidP="00307BE7">
      <w:pPr>
        <w:ind w:firstLine="420"/>
      </w:pPr>
      <w:r>
        <w:rPr>
          <w:rFonts w:hint="eastAsia"/>
        </w:rPr>
        <w:t>日期函数、</w:t>
      </w:r>
      <w:r>
        <w:rPr>
          <w:rFonts w:hint="eastAsia"/>
        </w:rPr>
        <w:t>now</w:t>
      </w:r>
      <w:r>
        <w:rPr>
          <w:rFonts w:hint="eastAsia"/>
        </w:rPr>
        <w:t>、</w:t>
      </w:r>
      <w:r>
        <w:rPr>
          <w:rFonts w:hint="eastAsia"/>
        </w:rPr>
        <w:t>curdate</w:t>
      </w:r>
      <w:r>
        <w:rPr>
          <w:rFonts w:hint="eastAsia"/>
        </w:rPr>
        <w:t>、</w:t>
      </w:r>
      <w:r>
        <w:rPr>
          <w:rFonts w:hint="eastAsia"/>
        </w:rPr>
        <w:t>curtime</w:t>
      </w:r>
      <w:r>
        <w:rPr>
          <w:rFonts w:hint="eastAsia"/>
        </w:rPr>
        <w:t>、</w:t>
      </w:r>
      <w:r>
        <w:rPr>
          <w:rFonts w:hint="eastAsia"/>
        </w:rPr>
        <w:t>year</w:t>
      </w:r>
      <w:r>
        <w:rPr>
          <w:rFonts w:hint="eastAsia"/>
        </w:rPr>
        <w:t>、</w:t>
      </w:r>
      <w:r>
        <w:rPr>
          <w:rFonts w:hint="eastAsia"/>
        </w:rPr>
        <w:t>month</w:t>
      </w:r>
      <w:r>
        <w:rPr>
          <w:rFonts w:hint="eastAsia"/>
        </w:rPr>
        <w:t>、</w:t>
      </w:r>
      <w:r>
        <w:rPr>
          <w:rFonts w:hint="eastAsia"/>
        </w:rPr>
        <w:t>monthname</w:t>
      </w:r>
      <w:r>
        <w:rPr>
          <w:rFonts w:hint="eastAsia"/>
        </w:rPr>
        <w:t>、</w:t>
      </w:r>
      <w:r>
        <w:rPr>
          <w:rFonts w:hint="eastAsia"/>
        </w:rPr>
        <w:t>day</w:t>
      </w:r>
      <w:r>
        <w:rPr>
          <w:rFonts w:hint="eastAsia"/>
        </w:rPr>
        <w:t>、</w:t>
      </w:r>
      <w:r>
        <w:rPr>
          <w:rFonts w:hint="eastAsia"/>
        </w:rPr>
        <w:t>hour</w:t>
      </w:r>
      <w:r>
        <w:rPr>
          <w:rFonts w:hint="eastAsia"/>
        </w:rPr>
        <w:t>、</w:t>
      </w:r>
      <w:r>
        <w:rPr>
          <w:rFonts w:hint="eastAsia"/>
        </w:rPr>
        <w:t>minute</w:t>
      </w:r>
      <w:r>
        <w:rPr>
          <w:rFonts w:hint="eastAsia"/>
        </w:rPr>
        <w:t>、</w:t>
      </w:r>
      <w:r>
        <w:rPr>
          <w:rFonts w:hint="eastAsia"/>
        </w:rPr>
        <w:t>second</w:t>
      </w:r>
      <w:r>
        <w:rPr>
          <w:rFonts w:hint="eastAsia"/>
        </w:rPr>
        <w:t>、</w:t>
      </w:r>
      <w:r>
        <w:rPr>
          <w:rFonts w:hint="eastAsia"/>
        </w:rPr>
        <w:t>str_</w:t>
      </w:r>
      <w:r>
        <w:t>to_date</w:t>
      </w:r>
      <w:r>
        <w:rPr>
          <w:rFonts w:hint="eastAsia"/>
        </w:rPr>
        <w:t>、</w:t>
      </w:r>
      <w:r>
        <w:rPr>
          <w:rFonts w:hint="eastAsia"/>
        </w:rPr>
        <w:t>date_</w:t>
      </w:r>
      <w:r>
        <w:t>format</w:t>
      </w:r>
    </w:p>
    <w:p w14:paraId="38EFDCB5" w14:textId="77777777" w:rsidR="00307BE7" w:rsidRDefault="00307BE7" w:rsidP="00307BE7">
      <w:pPr>
        <w:ind w:firstLine="420"/>
      </w:pPr>
      <w:r>
        <w:rPr>
          <w:rFonts w:hint="eastAsia"/>
        </w:rPr>
        <w:t>其他函数</w:t>
      </w:r>
      <w:r>
        <w:t>:version</w:t>
      </w:r>
      <w:r>
        <w:rPr>
          <w:rFonts w:hint="eastAsia"/>
        </w:rPr>
        <w:t>、</w:t>
      </w:r>
      <w:r>
        <w:rPr>
          <w:rFonts w:hint="eastAsia"/>
        </w:rPr>
        <w:t>database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</w:p>
    <w:p w14:paraId="64F2DB8D" w14:textId="77777777" w:rsidR="00307BE7" w:rsidRDefault="00307BE7" w:rsidP="00307BE7">
      <w:pPr>
        <w:ind w:firstLine="420"/>
      </w:pPr>
      <w:r>
        <w:rPr>
          <w:rFonts w:hint="eastAsia"/>
        </w:rPr>
        <w:t>控制函数：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case</w:t>
      </w:r>
    </w:p>
    <w:p w14:paraId="53DD9B38" w14:textId="08BBB8B0" w:rsidR="00307BE7" w:rsidRDefault="00307BE7" w:rsidP="004658AA">
      <w:pPr>
        <w:pStyle w:val="3"/>
        <w:ind w:firstLine="420"/>
      </w:pPr>
      <w:r>
        <w:rPr>
          <w:rFonts w:hint="eastAsia"/>
        </w:rPr>
        <w:lastRenderedPageBreak/>
        <w:t>字符函数：</w:t>
      </w:r>
    </w:p>
    <w:p w14:paraId="77989BDE" w14:textId="63E854BD" w:rsidR="00307BE7" w:rsidRDefault="00307BE7" w:rsidP="00307BE7">
      <w:pPr>
        <w:ind w:firstLine="420"/>
      </w:pPr>
      <w:r>
        <w:rPr>
          <w:rFonts w:hint="eastAsia"/>
        </w:rPr>
        <w:t>#length</w:t>
      </w:r>
      <w:r>
        <w:rPr>
          <w:rFonts w:hint="eastAsia"/>
        </w:rPr>
        <w:t>获取参数值得字节个数。</w:t>
      </w:r>
      <w:r w:rsidR="005B57DA">
        <w:rPr>
          <w:rFonts w:hint="eastAsia"/>
        </w:rPr>
        <w:t>;</w:t>
      </w:r>
    </w:p>
    <w:p w14:paraId="34A07C66" w14:textId="77777777" w:rsidR="00307BE7" w:rsidRDefault="00307BE7" w:rsidP="00307BE7">
      <w:pPr>
        <w:ind w:firstLine="420"/>
      </w:pPr>
      <w:r w:rsidRPr="00346B2A">
        <w:t>SELECT LENGTH('john')</w:t>
      </w:r>
    </w:p>
    <w:p w14:paraId="0BD12C80" w14:textId="77777777" w:rsidR="00307BE7" w:rsidRDefault="00307BE7" w:rsidP="00307BE7">
      <w:pPr>
        <w:ind w:firstLine="420"/>
      </w:pPr>
      <w:r w:rsidRPr="00654EC5">
        <w:t>SELECT LENGTH ('</w:t>
      </w:r>
      <w:r w:rsidRPr="00654EC5">
        <w:t>张三丰</w:t>
      </w:r>
      <w:r w:rsidRPr="00654EC5">
        <w:t>jajaja');</w:t>
      </w:r>
    </w:p>
    <w:p w14:paraId="72A4DD00" w14:textId="77777777" w:rsidR="00307BE7" w:rsidRDefault="00307BE7" w:rsidP="00307BE7">
      <w:pPr>
        <w:ind w:firstLine="420"/>
      </w:pPr>
      <w:r w:rsidRPr="00654EC5">
        <w:t>SHOW VARIABLES  LIKE  '%char%';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显示系统所用的编码种类。、</w:t>
      </w:r>
    </w:p>
    <w:p w14:paraId="39BF332D" w14:textId="77777777" w:rsidR="00307BE7" w:rsidRDefault="00307BE7" w:rsidP="00307BE7">
      <w:pPr>
        <w:ind w:firstLine="420"/>
      </w:pPr>
      <w:r>
        <w:rPr>
          <w:rFonts w:hint="eastAsia"/>
        </w:rPr>
        <w:t>#</w:t>
      </w:r>
      <w:r>
        <w:t xml:space="preserve">concat  </w:t>
      </w:r>
      <w:r>
        <w:rPr>
          <w:rFonts w:hint="eastAsia"/>
        </w:rPr>
        <w:t>拼接字符串</w:t>
      </w:r>
    </w:p>
    <w:p w14:paraId="771B07A8" w14:textId="77777777" w:rsidR="00307BE7" w:rsidRDefault="00307BE7" w:rsidP="00307BE7">
      <w:pPr>
        <w:ind w:firstLine="420"/>
      </w:pPr>
      <w:r w:rsidRPr="00654EC5">
        <w:t xml:space="preserve">SELECT  CONCAT(last_name,' ',first_name) </w:t>
      </w:r>
      <w:r w:rsidRPr="00654EC5">
        <w:t>姓名</w:t>
      </w:r>
      <w:r w:rsidRPr="00654EC5">
        <w:t xml:space="preserve"> FROM employees;</w:t>
      </w:r>
    </w:p>
    <w:p w14:paraId="6301AEB7" w14:textId="77777777" w:rsidR="00307BE7" w:rsidRDefault="00307BE7" w:rsidP="00307BE7">
      <w:pPr>
        <w:ind w:firstLine="420"/>
      </w:pPr>
      <w:r>
        <w:t xml:space="preserve">#3.upper </w:t>
      </w:r>
      <w:r>
        <w:rPr>
          <w:rFonts w:hint="eastAsia"/>
        </w:rPr>
        <w:t>变大写</w:t>
      </w:r>
      <w:r>
        <w:t>、</w:t>
      </w:r>
      <w:r>
        <w:t>lower</w:t>
      </w:r>
      <w:r>
        <w:rPr>
          <w:rFonts w:hint="eastAsia"/>
        </w:rPr>
        <w:t xml:space="preserve"> </w:t>
      </w:r>
      <w:r>
        <w:rPr>
          <w:rFonts w:hint="eastAsia"/>
        </w:rPr>
        <w:t>变小写</w:t>
      </w:r>
    </w:p>
    <w:p w14:paraId="529897E4" w14:textId="77777777" w:rsidR="00307BE7" w:rsidRDefault="00307BE7" w:rsidP="00307BE7">
      <w:pPr>
        <w:ind w:firstLine="420"/>
      </w:pPr>
      <w:r>
        <w:t>SELECT UPPER('john')</w:t>
      </w:r>
    </w:p>
    <w:p w14:paraId="4307F7DE" w14:textId="77777777" w:rsidR="00307BE7" w:rsidRDefault="00307BE7" w:rsidP="00307BE7">
      <w:pPr>
        <w:ind w:firstLine="420"/>
      </w:pPr>
      <w:r>
        <w:t>SELECT LOWER('joHn')</w:t>
      </w:r>
    </w:p>
    <w:p w14:paraId="23BCEB06" w14:textId="77777777" w:rsidR="00307BE7" w:rsidRDefault="00307BE7" w:rsidP="00307BE7">
      <w:pPr>
        <w:ind w:firstLine="420"/>
      </w:pPr>
      <w:r>
        <w:rPr>
          <w:rFonts w:hint="eastAsia"/>
        </w:rPr>
        <w:t>实例：将姓变大写，名变小写，然后拼接。</w:t>
      </w:r>
    </w:p>
    <w:p w14:paraId="219103D2" w14:textId="77777777" w:rsidR="00307BE7" w:rsidRDefault="00307BE7" w:rsidP="00307BE7">
      <w:pPr>
        <w:ind w:firstLine="420"/>
      </w:pPr>
      <w:r w:rsidRPr="00960B53">
        <w:t xml:space="preserve">SELECT CONCAT(UPPER(last_name),' ',LOWER(first_name)) </w:t>
      </w:r>
      <w:r w:rsidRPr="00960B53">
        <w:t>姓名</w:t>
      </w:r>
      <w:r w:rsidRPr="00960B53">
        <w:t xml:space="preserve"> FROM employees;</w:t>
      </w:r>
    </w:p>
    <w:p w14:paraId="534C636F" w14:textId="77777777" w:rsidR="00307BE7" w:rsidRDefault="00307BE7" w:rsidP="00307BE7">
      <w:pPr>
        <w:ind w:firstLine="420"/>
      </w:pPr>
      <w:r>
        <w:rPr>
          <w:rFonts w:hint="eastAsia"/>
        </w:rPr>
        <w:t>#substr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substring</w:t>
      </w:r>
    </w:p>
    <w:p w14:paraId="348F727D" w14:textId="77777777" w:rsidR="00307BE7" w:rsidRDefault="00307BE7" w:rsidP="00307BE7">
      <w:pPr>
        <w:ind w:firstLine="420"/>
      </w:pPr>
      <w:r>
        <w:rPr>
          <w:rFonts w:hint="eastAsia"/>
        </w:rPr>
        <w:t>截取从指定索引除后面所有字符</w:t>
      </w:r>
    </w:p>
    <w:p w14:paraId="7E280517" w14:textId="77777777" w:rsidR="00307BE7" w:rsidRPr="00346B2A" w:rsidRDefault="00307BE7" w:rsidP="00307BE7">
      <w:pPr>
        <w:ind w:firstLine="420"/>
      </w:pPr>
      <w:r w:rsidRPr="00B43757">
        <w:t>SELECT</w:t>
      </w:r>
      <w:r w:rsidRPr="00B43757">
        <w:tab/>
        <w:t>SUBSTR('</w:t>
      </w:r>
      <w:r w:rsidRPr="00B43757">
        <w:t>李莫愁爱上了陆展元</w:t>
      </w:r>
      <w:r w:rsidRPr="00B43757">
        <w:t>',7) out_put;</w:t>
      </w:r>
      <w:r w:rsidRPr="00B43757">
        <w:t>截取从</w:t>
      </w:r>
      <w:r w:rsidRPr="00B43757">
        <w:t>1</w:t>
      </w:r>
      <w:r w:rsidRPr="00B43757">
        <w:t>开始，获取目标后的字符</w:t>
      </w:r>
    </w:p>
    <w:p w14:paraId="605841D5" w14:textId="77777777" w:rsidR="00307BE7" w:rsidRDefault="00307BE7" w:rsidP="00307BE7">
      <w:pPr>
        <w:ind w:firstLine="420"/>
      </w:pPr>
      <w:r>
        <w:rPr>
          <w:rFonts w:hint="eastAsia"/>
        </w:rPr>
        <w:t>截取从指定索引处指定</w:t>
      </w:r>
      <w:r w:rsidRPr="007C097A">
        <w:rPr>
          <w:rFonts w:hint="eastAsia"/>
          <w:color w:val="FF0000"/>
        </w:rPr>
        <w:t>字符长度的</w:t>
      </w:r>
      <w:r>
        <w:rPr>
          <w:rFonts w:hint="eastAsia"/>
        </w:rPr>
        <w:t>字符。</w:t>
      </w:r>
    </w:p>
    <w:p w14:paraId="34E27999" w14:textId="77777777" w:rsidR="00307BE7" w:rsidRDefault="00307BE7" w:rsidP="00307BE7">
      <w:pPr>
        <w:ind w:firstLine="420"/>
      </w:pPr>
      <w:r w:rsidRPr="00B43757">
        <w:t>SELECT  SUBSTR('</w:t>
      </w:r>
      <w:r w:rsidRPr="00B43757">
        <w:t>李莫愁爱上了陆展元</w:t>
      </w:r>
      <w:r w:rsidRPr="00B43757">
        <w:t>',1,3)</w:t>
      </w:r>
      <w:r>
        <w:t xml:space="preserve"> </w:t>
      </w:r>
      <w:r w:rsidRPr="00B43757">
        <w:t xml:space="preserve"> out_put;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李莫愁</w:t>
      </w:r>
    </w:p>
    <w:p w14:paraId="6F5FA7AA" w14:textId="77777777" w:rsidR="00307BE7" w:rsidRDefault="00307BE7" w:rsidP="00307BE7">
      <w:pPr>
        <w:ind w:firstLine="420"/>
      </w:pPr>
      <w:r>
        <w:rPr>
          <w:rFonts w:hint="eastAsia"/>
        </w:rPr>
        <w:t>案例：将姓名中首字符大写，其他字符小写然后用下划线拼接，显示出来。</w:t>
      </w:r>
    </w:p>
    <w:p w14:paraId="43B010BB" w14:textId="77777777" w:rsidR="00307BE7" w:rsidRDefault="00307BE7" w:rsidP="00307BE7">
      <w:pPr>
        <w:ind w:firstLine="420"/>
      </w:pPr>
      <w:r w:rsidRPr="007C097A">
        <w:t>SELECT CONCAT(UPPER(SUBSTR(last_name,1,1)),'_',LOWER(SUBSTR(first_name,2)))  out_put FROM employees;</w:t>
      </w:r>
    </w:p>
    <w:p w14:paraId="547EA608" w14:textId="77777777" w:rsidR="00307BE7" w:rsidRDefault="00307BE7" w:rsidP="00307BE7">
      <w:pPr>
        <w:ind w:firstLine="420"/>
      </w:pPr>
      <w:r>
        <w:rPr>
          <w:rFonts w:hint="eastAsia"/>
        </w:rPr>
        <w:t>#instr</w:t>
      </w:r>
      <w:r>
        <w:t xml:space="preserve"> </w:t>
      </w:r>
      <w:r>
        <w:rPr>
          <w:rFonts w:hint="eastAsia"/>
        </w:rPr>
        <w:t>返回子串第一次出现的索引，如果找不到，返回</w:t>
      </w:r>
      <w:r>
        <w:rPr>
          <w:rFonts w:hint="eastAsia"/>
        </w:rPr>
        <w:t>0</w:t>
      </w:r>
    </w:p>
    <w:p w14:paraId="19B4616B" w14:textId="77777777" w:rsidR="00307BE7" w:rsidRDefault="00307BE7" w:rsidP="00307BE7">
      <w:pPr>
        <w:ind w:firstLine="420"/>
      </w:pPr>
      <w:r w:rsidRPr="007C097A">
        <w:t>SELECT INSTR('</w:t>
      </w:r>
      <w:r w:rsidRPr="007C097A">
        <w:t>杨不悔爱上了殷六侠</w:t>
      </w:r>
      <w:r w:rsidRPr="007C097A">
        <w:t>','</w:t>
      </w:r>
      <w:r w:rsidRPr="007C097A">
        <w:t>殷六侠</w:t>
      </w:r>
      <w:r w:rsidRPr="007C097A">
        <w:t>') AS out_put ;</w:t>
      </w:r>
    </w:p>
    <w:p w14:paraId="3809F78D" w14:textId="77777777" w:rsidR="00307BE7" w:rsidRDefault="00307BE7" w:rsidP="00307BE7">
      <w:pPr>
        <w:ind w:firstLine="420"/>
      </w:pPr>
      <w:r>
        <w:t>#trim</w:t>
      </w:r>
    </w:p>
    <w:p w14:paraId="716AA01B" w14:textId="77777777" w:rsidR="00307BE7" w:rsidRDefault="00307BE7" w:rsidP="00307BE7">
      <w:pPr>
        <w:ind w:firstLine="420"/>
      </w:pPr>
      <w:r>
        <w:t xml:space="preserve">SELECT TRIM('  </w:t>
      </w:r>
      <w:r>
        <w:t>张翠山</w:t>
      </w:r>
      <w:r>
        <w:t xml:space="preserve">  ') AS out_put;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去除字符串中的空格</w:t>
      </w:r>
    </w:p>
    <w:p w14:paraId="228D1B61" w14:textId="77777777" w:rsidR="00307BE7" w:rsidRDefault="00307BE7" w:rsidP="00307BE7">
      <w:pPr>
        <w:ind w:firstLine="420"/>
      </w:pPr>
      <w:r>
        <w:t>SELECT TRIM('a' FROM 'aaaaaaaaa</w:t>
      </w:r>
      <w:r>
        <w:t>张</w:t>
      </w:r>
      <w:r>
        <w:t>aaaaa</w:t>
      </w:r>
      <w:r>
        <w:t>翠</w:t>
      </w:r>
      <w:r>
        <w:t>aaaa</w:t>
      </w:r>
      <w:r>
        <w:t>山</w:t>
      </w:r>
      <w:r>
        <w:t xml:space="preserve">') AS out_put; </w:t>
      </w:r>
      <w:r>
        <w:rPr>
          <w:rFonts w:hint="eastAsia"/>
        </w:rPr>
        <w:t>去除字符串前后的</w:t>
      </w:r>
      <w:r>
        <w:rPr>
          <w:rFonts w:hint="eastAsia"/>
        </w:rPr>
        <w:t xml:space="preserve"> </w:t>
      </w:r>
      <w:r>
        <w:rPr>
          <w:rFonts w:hint="eastAsia"/>
        </w:rPr>
        <w:t>字符‘</w:t>
      </w:r>
      <w:r>
        <w:rPr>
          <w:rFonts w:hint="eastAsia"/>
        </w:rPr>
        <w:t>a</w:t>
      </w:r>
      <w:r>
        <w:rPr>
          <w:rFonts w:hint="eastAsia"/>
        </w:rPr>
        <w:t>’，中间的无法去掉。</w:t>
      </w:r>
    </w:p>
    <w:p w14:paraId="1A601D8D" w14:textId="77777777" w:rsidR="00307BE7" w:rsidRDefault="00307BE7" w:rsidP="00307BE7">
      <w:pPr>
        <w:ind w:firstLine="420"/>
      </w:pPr>
      <w:r>
        <w:t xml:space="preserve">LPAD </w:t>
      </w:r>
      <w:r>
        <w:t>用指定的字符实现左填充指定长度</w:t>
      </w:r>
    </w:p>
    <w:p w14:paraId="745A5E5F" w14:textId="77777777" w:rsidR="00307BE7" w:rsidRDefault="00307BE7" w:rsidP="00307BE7">
      <w:pPr>
        <w:ind w:firstLine="420"/>
      </w:pPr>
      <w:r>
        <w:t>SELECT LPAD('</w:t>
      </w:r>
      <w:r>
        <w:t>应速速</w:t>
      </w:r>
      <w:r>
        <w:t xml:space="preserve">',10,'*') AS OUT_PUT; </w:t>
      </w:r>
      <w:r>
        <w:rPr>
          <w:rFonts w:hint="eastAsia"/>
        </w:rPr>
        <w:t>最终总长度为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改为</w:t>
      </w:r>
      <w:r>
        <w:rPr>
          <w:rFonts w:hint="eastAsia"/>
        </w:rPr>
        <w:t>2</w:t>
      </w:r>
      <w:r>
        <w:rPr>
          <w:rFonts w:hint="eastAsia"/>
        </w:rPr>
        <w:t>时，只剩速速。</w:t>
      </w:r>
    </w:p>
    <w:p w14:paraId="49E34C89" w14:textId="77777777" w:rsidR="00307BE7" w:rsidRDefault="00307BE7" w:rsidP="00307BE7">
      <w:pPr>
        <w:ind w:firstLine="420"/>
      </w:pPr>
      <w:r>
        <w:rPr>
          <w:rFonts w:hint="eastAsia"/>
        </w:rPr>
        <w:t>r</w:t>
      </w:r>
      <w:r>
        <w:t xml:space="preserve">PAD </w:t>
      </w:r>
      <w:r>
        <w:t>用指定的字符实现</w:t>
      </w:r>
      <w:r>
        <w:rPr>
          <w:rFonts w:hint="eastAsia"/>
        </w:rPr>
        <w:t>右</w:t>
      </w:r>
      <w:r>
        <w:t>填充指定长度</w:t>
      </w:r>
    </w:p>
    <w:p w14:paraId="2FFBFE82" w14:textId="77777777" w:rsidR="00307BE7" w:rsidRDefault="00307BE7" w:rsidP="00307BE7">
      <w:pPr>
        <w:ind w:firstLine="420"/>
      </w:pPr>
      <w:r>
        <w:t>SELECT RPAD('</w:t>
      </w:r>
      <w:r>
        <w:t>应速速</w:t>
      </w:r>
      <w:r>
        <w:t xml:space="preserve">',10,'*') AS OUT_PUT; </w:t>
      </w:r>
      <w:r>
        <w:rPr>
          <w:rFonts w:hint="eastAsia"/>
        </w:rPr>
        <w:t>最终总长度为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改为</w:t>
      </w:r>
      <w:r>
        <w:rPr>
          <w:rFonts w:hint="eastAsia"/>
        </w:rPr>
        <w:t>2</w:t>
      </w:r>
      <w:r>
        <w:rPr>
          <w:rFonts w:hint="eastAsia"/>
        </w:rPr>
        <w:t>时，只剩应速。</w:t>
      </w:r>
    </w:p>
    <w:p w14:paraId="715F99CA" w14:textId="77777777" w:rsidR="00307BE7" w:rsidRDefault="00307BE7" w:rsidP="00307BE7">
      <w:pPr>
        <w:ind w:firstLine="420"/>
      </w:pPr>
      <w:r>
        <w:rPr>
          <w:rFonts w:hint="eastAsia"/>
        </w:rPr>
        <w:t>#replace</w:t>
      </w:r>
      <w:r>
        <w:t xml:space="preserve"> </w:t>
      </w:r>
      <w:r>
        <w:rPr>
          <w:rFonts w:hint="eastAsia"/>
        </w:rPr>
        <w:t>替换</w:t>
      </w:r>
    </w:p>
    <w:p w14:paraId="7B9BCF0B" w14:textId="77777777" w:rsidR="00307BE7" w:rsidRDefault="00307BE7" w:rsidP="00307BE7">
      <w:pPr>
        <w:ind w:firstLine="420"/>
      </w:pPr>
      <w:r>
        <w:rPr>
          <w:rFonts w:hint="eastAsia"/>
        </w:rPr>
        <w:t>将指定字符串或为指定的字符。</w:t>
      </w:r>
    </w:p>
    <w:p w14:paraId="2362D228" w14:textId="77777777" w:rsidR="00307BE7" w:rsidRDefault="00307BE7" w:rsidP="00307BE7">
      <w:pPr>
        <w:ind w:firstLine="420"/>
      </w:pPr>
      <w:r>
        <w:t>SELECT REPLACE ('</w:t>
      </w:r>
      <w:r>
        <w:t>周芷若周芷若周芷若周芷若周芷若</w:t>
      </w:r>
      <w:r>
        <w:t>','</w:t>
      </w:r>
      <w:r>
        <w:t>周芷若</w:t>
      </w:r>
      <w:r>
        <w:t>','</w:t>
      </w:r>
      <w:r>
        <w:t>赵敏</w:t>
      </w:r>
      <w:r>
        <w:t>') AS OUT_PUT;</w:t>
      </w:r>
    </w:p>
    <w:p w14:paraId="2125176F" w14:textId="77777777" w:rsidR="00307BE7" w:rsidRDefault="00307BE7" w:rsidP="00307BE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、数学函数</w:t>
      </w:r>
    </w:p>
    <w:p w14:paraId="2700BB11" w14:textId="77777777" w:rsidR="00307BE7" w:rsidRDefault="00307BE7" w:rsidP="00307BE7">
      <w:pPr>
        <w:ind w:firstLine="420"/>
      </w:pPr>
      <w:r>
        <w:t>SELECT ROUND(1.65)#2</w:t>
      </w:r>
    </w:p>
    <w:p w14:paraId="6215486D" w14:textId="77777777" w:rsidR="00307BE7" w:rsidRDefault="00307BE7" w:rsidP="00307BE7">
      <w:pPr>
        <w:ind w:firstLine="420"/>
      </w:pPr>
      <w:r>
        <w:t>SELECT ROUND(-1.15)#-1</w:t>
      </w:r>
    </w:p>
    <w:p w14:paraId="658861DA" w14:textId="77777777" w:rsidR="00307BE7" w:rsidRDefault="00307BE7" w:rsidP="00307BE7">
      <w:pPr>
        <w:ind w:firstLine="420"/>
      </w:pPr>
      <w:r>
        <w:t>SELECT ROUND(1.567,2);#</w:t>
      </w:r>
      <w:r>
        <w:t>小数点后保留两位</w:t>
      </w:r>
      <w:r>
        <w:t xml:space="preserve"> </w:t>
      </w:r>
      <w:r>
        <w:t>结果为</w:t>
      </w:r>
      <w:r>
        <w:t>1.57</w:t>
      </w:r>
    </w:p>
    <w:p w14:paraId="3C1EC362" w14:textId="77777777" w:rsidR="00307BE7" w:rsidRDefault="00307BE7" w:rsidP="00307BE7">
      <w:pPr>
        <w:ind w:firstLine="420"/>
      </w:pPr>
      <w:r>
        <w:t>#ceil</w:t>
      </w:r>
      <w:r>
        <w:t>向上取整</w:t>
      </w:r>
      <w:r>
        <w:t>,</w:t>
      </w:r>
      <w:r>
        <w:t>返回</w:t>
      </w:r>
      <w:r>
        <w:t>&gt;=</w:t>
      </w:r>
      <w:r>
        <w:t>该参数的最小整数</w:t>
      </w:r>
    </w:p>
    <w:p w14:paraId="033A629E" w14:textId="77777777" w:rsidR="00307BE7" w:rsidRDefault="00307BE7" w:rsidP="00307BE7">
      <w:pPr>
        <w:ind w:firstLine="420"/>
      </w:pPr>
      <w:r>
        <w:t>SELECT CEIL(1.52);#2</w:t>
      </w:r>
    </w:p>
    <w:p w14:paraId="71E5FCF8" w14:textId="77777777" w:rsidR="00307BE7" w:rsidRDefault="00307BE7" w:rsidP="00307BE7">
      <w:pPr>
        <w:ind w:firstLine="420"/>
      </w:pPr>
      <w:r>
        <w:t>SELECT CEIL(1.02);#2</w:t>
      </w:r>
    </w:p>
    <w:p w14:paraId="1F26B16E" w14:textId="77777777" w:rsidR="00307BE7" w:rsidRDefault="00307BE7" w:rsidP="00307BE7">
      <w:pPr>
        <w:ind w:firstLine="420"/>
      </w:pPr>
      <w:r>
        <w:t xml:space="preserve">#floor </w:t>
      </w:r>
      <w:r>
        <w:t>向下取整，返回小于等于该参数的最大整数</w:t>
      </w:r>
    </w:p>
    <w:p w14:paraId="2A7192C4" w14:textId="77777777" w:rsidR="00307BE7" w:rsidRDefault="00307BE7" w:rsidP="00307BE7">
      <w:pPr>
        <w:ind w:firstLine="420"/>
      </w:pPr>
      <w:r>
        <w:lastRenderedPageBreak/>
        <w:t>SELECT FLOOR(9.99);#-10</w:t>
      </w:r>
    </w:p>
    <w:p w14:paraId="62183FD2" w14:textId="77777777" w:rsidR="00307BE7" w:rsidRDefault="00307BE7" w:rsidP="00307BE7">
      <w:pPr>
        <w:ind w:firstLine="420"/>
      </w:pPr>
      <w:r>
        <w:t xml:space="preserve">#truncate </w:t>
      </w:r>
      <w:r>
        <w:t>截断</w:t>
      </w:r>
    </w:p>
    <w:p w14:paraId="5755343A" w14:textId="77777777" w:rsidR="00307BE7" w:rsidRDefault="00307BE7" w:rsidP="00307BE7">
      <w:pPr>
        <w:ind w:firstLine="420"/>
      </w:pPr>
      <w:r>
        <w:t>SELECT TRUNCATE(1.699999,2);#</w:t>
      </w:r>
      <w:r>
        <w:t>第二个参数是截断后小数的长度。</w:t>
      </w:r>
    </w:p>
    <w:p w14:paraId="7AC18635" w14:textId="77777777" w:rsidR="00307BE7" w:rsidRDefault="00307BE7" w:rsidP="00307BE7">
      <w:pPr>
        <w:ind w:firstLine="420"/>
      </w:pPr>
      <w:r>
        <w:t xml:space="preserve">#mod </w:t>
      </w:r>
      <w:r>
        <w:t>取余</w:t>
      </w:r>
      <w:r>
        <w:t>(</w:t>
      </w:r>
      <w:r>
        <w:t>余数的符号取决于被余数</w:t>
      </w:r>
      <w:r>
        <w:t>)</w:t>
      </w:r>
    </w:p>
    <w:p w14:paraId="6D46AA18" w14:textId="77777777" w:rsidR="00307BE7" w:rsidRDefault="00307BE7" w:rsidP="00307BE7">
      <w:pPr>
        <w:ind w:firstLine="420"/>
      </w:pPr>
      <w:r>
        <w:t>SELECT MOD(10,3);</w:t>
      </w:r>
    </w:p>
    <w:p w14:paraId="4AF84AE3" w14:textId="77777777" w:rsidR="00307BE7" w:rsidRDefault="00307BE7" w:rsidP="00307BE7">
      <w:pPr>
        <w:ind w:firstLine="420"/>
      </w:pPr>
      <w:r>
        <w:t>SELECT MOD(-10,3);</w:t>
      </w:r>
    </w:p>
    <w:p w14:paraId="325DBD28" w14:textId="77777777" w:rsidR="00307BE7" w:rsidRDefault="00307BE7" w:rsidP="004658AA">
      <w:pPr>
        <w:pStyle w:val="3"/>
        <w:ind w:firstLine="420"/>
      </w:pPr>
      <w:r>
        <w:rPr>
          <w:rFonts w:hint="eastAsia"/>
        </w:rPr>
        <w:t>时间函数</w:t>
      </w:r>
    </w:p>
    <w:p w14:paraId="512E8770" w14:textId="77777777" w:rsidR="00307BE7" w:rsidRDefault="00307BE7" w:rsidP="00307BE7">
      <w:pPr>
        <w:ind w:firstLine="420"/>
      </w:pPr>
      <w:r>
        <w:t xml:space="preserve">#now </w:t>
      </w:r>
      <w:r>
        <w:t>返回当前系统日期和时间</w:t>
      </w:r>
    </w:p>
    <w:p w14:paraId="010EC0B6" w14:textId="77777777" w:rsidR="00307BE7" w:rsidRDefault="00307BE7" w:rsidP="00307BE7">
      <w:pPr>
        <w:ind w:firstLine="420"/>
      </w:pPr>
      <w:r>
        <w:t>SELECT NOW();</w:t>
      </w:r>
    </w:p>
    <w:p w14:paraId="2E03C49C" w14:textId="77777777" w:rsidR="00307BE7" w:rsidRDefault="00307BE7" w:rsidP="00307BE7">
      <w:pPr>
        <w:ind w:firstLine="420"/>
      </w:pPr>
      <w:r>
        <w:t xml:space="preserve">#curdate </w:t>
      </w:r>
      <w:r>
        <w:t>返回当前系统日期不包含时间</w:t>
      </w:r>
    </w:p>
    <w:p w14:paraId="619A5AE1" w14:textId="77777777" w:rsidR="00307BE7" w:rsidRDefault="00307BE7" w:rsidP="00307BE7">
      <w:pPr>
        <w:ind w:firstLine="420"/>
      </w:pPr>
      <w:r>
        <w:t>SELECT CURDATE();</w:t>
      </w:r>
    </w:p>
    <w:p w14:paraId="799D56A5" w14:textId="77777777" w:rsidR="00307BE7" w:rsidRDefault="00307BE7" w:rsidP="00307BE7">
      <w:pPr>
        <w:ind w:firstLine="420"/>
      </w:pPr>
      <w:r>
        <w:t xml:space="preserve">#curtime </w:t>
      </w:r>
      <w:r>
        <w:t>返回当前时间，不包含日期</w:t>
      </w:r>
    </w:p>
    <w:p w14:paraId="2411E57D" w14:textId="77777777" w:rsidR="00307BE7" w:rsidRDefault="00307BE7" w:rsidP="00307BE7">
      <w:pPr>
        <w:ind w:firstLine="420"/>
      </w:pPr>
      <w:r>
        <w:t>SELECT CURTIME();</w:t>
      </w:r>
    </w:p>
    <w:p w14:paraId="5D9DB577" w14:textId="77777777" w:rsidR="00307BE7" w:rsidRDefault="00307BE7" w:rsidP="00307BE7">
      <w:pPr>
        <w:ind w:firstLine="420"/>
      </w:pPr>
      <w:r>
        <w:t>#</w:t>
      </w:r>
      <w:r>
        <w:t>可以活期指定的部分，年、月、日、小时、分钟、秒</w:t>
      </w:r>
    </w:p>
    <w:p w14:paraId="064773E5" w14:textId="77777777" w:rsidR="00307BE7" w:rsidRDefault="00307BE7" w:rsidP="00307BE7">
      <w:pPr>
        <w:ind w:firstLine="420"/>
      </w:pPr>
      <w:r>
        <w:t xml:space="preserve">SELECT YEAR(NOW()) </w:t>
      </w:r>
      <w:r>
        <w:t>年</w:t>
      </w:r>
      <w:r>
        <w:t>;</w:t>
      </w:r>
    </w:p>
    <w:p w14:paraId="7E35CD9D" w14:textId="77777777" w:rsidR="00307BE7" w:rsidRDefault="00307BE7" w:rsidP="00307BE7">
      <w:pPr>
        <w:ind w:firstLine="420"/>
      </w:pPr>
      <w:r>
        <w:t xml:space="preserve">SELECT YEAR('1998-1-1') </w:t>
      </w:r>
      <w:r>
        <w:t>年</w:t>
      </w:r>
      <w:r>
        <w:t>;</w:t>
      </w:r>
    </w:p>
    <w:p w14:paraId="711DED6E" w14:textId="77777777" w:rsidR="00307BE7" w:rsidRDefault="00307BE7" w:rsidP="00307BE7">
      <w:pPr>
        <w:ind w:firstLine="420"/>
      </w:pPr>
      <w:r>
        <w:t xml:space="preserve">SELECT YEAR(hiredate) </w:t>
      </w:r>
      <w:r>
        <w:t>年</w:t>
      </w:r>
      <w:r>
        <w:t xml:space="preserve"> FROM employees;</w:t>
      </w:r>
    </w:p>
    <w:p w14:paraId="242A764B" w14:textId="77777777" w:rsidR="00307BE7" w:rsidRDefault="00307BE7" w:rsidP="00307BE7">
      <w:pPr>
        <w:ind w:firstLine="420"/>
      </w:pPr>
      <w:r>
        <w:t xml:space="preserve">SELECT MONTH(NOW()) </w:t>
      </w:r>
      <w:r>
        <w:t>月</w:t>
      </w:r>
      <w:r>
        <w:t>; #</w:t>
      </w:r>
      <w:r>
        <w:t>返回当前月</w:t>
      </w:r>
    </w:p>
    <w:p w14:paraId="0C08F34A" w14:textId="77777777" w:rsidR="00307BE7" w:rsidRDefault="00307BE7" w:rsidP="00307BE7">
      <w:pPr>
        <w:ind w:firstLine="420"/>
      </w:pPr>
      <w:r>
        <w:t xml:space="preserve">SELECT MONTHNAME(NOW())  </w:t>
      </w:r>
      <w:r>
        <w:t>月</w:t>
      </w:r>
      <w:r>
        <w:t>;</w:t>
      </w:r>
    </w:p>
    <w:p w14:paraId="4E6A21C4" w14:textId="77777777" w:rsidR="00307BE7" w:rsidRDefault="00307BE7" w:rsidP="00307BE7">
      <w:pPr>
        <w:ind w:firstLine="420"/>
      </w:pPr>
    </w:p>
    <w:p w14:paraId="589E4BC5" w14:textId="77777777" w:rsidR="00307BE7" w:rsidRDefault="00307BE7" w:rsidP="00307BE7">
      <w:pPr>
        <w:ind w:firstLine="420"/>
      </w:pPr>
    </w:p>
    <w:p w14:paraId="4BCDB02A" w14:textId="77777777" w:rsidR="00307BE7" w:rsidRDefault="00307BE7" w:rsidP="00307BE7">
      <w:pPr>
        <w:ind w:firstLine="420"/>
      </w:pPr>
      <w:r>
        <w:t xml:space="preserve">#str_to_date  </w:t>
      </w:r>
      <w:r>
        <w:t>将字符通过指定的格式转换成日期</w:t>
      </w:r>
    </w:p>
    <w:p w14:paraId="2CEC0ECE" w14:textId="77777777" w:rsidR="00307BE7" w:rsidRDefault="00307BE7" w:rsidP="00307BE7">
      <w:pPr>
        <w:ind w:firstLine="420"/>
      </w:pPr>
      <w:r>
        <w:t>SELECT STR_TO_DATE('1998-3-2','%Y-%c-%d') AS OUT_PUT;</w:t>
      </w:r>
      <w:r>
        <w:tab/>
      </w:r>
    </w:p>
    <w:p w14:paraId="7700BC9D" w14:textId="77777777" w:rsidR="00307BE7" w:rsidRDefault="00307BE7" w:rsidP="00307BE7">
      <w:pPr>
        <w:ind w:firstLine="420"/>
      </w:pPr>
      <w:r>
        <w:t>#</w:t>
      </w:r>
      <w:r>
        <w:t>查询入职日期为</w:t>
      </w:r>
      <w:r>
        <w:t>1992-4-3</w:t>
      </w:r>
      <w:r>
        <w:t>的员工信息</w:t>
      </w:r>
      <w:r>
        <w:t>,</w:t>
      </w:r>
      <w:r>
        <w:t>但是从网站拿到的是字符串，字符串的格式可能与该格式不一样，所以需要对日期进行转换。</w:t>
      </w:r>
    </w:p>
    <w:p w14:paraId="7250D3AF" w14:textId="77777777" w:rsidR="00307BE7" w:rsidRDefault="00307BE7" w:rsidP="00307BE7">
      <w:pPr>
        <w:ind w:firstLine="420"/>
      </w:pPr>
      <w:r>
        <w:t>SELECT*FROM employees WHERE hiredate = '1992-4-3';</w:t>
      </w:r>
    </w:p>
    <w:p w14:paraId="21D5DC22" w14:textId="77777777" w:rsidR="00307BE7" w:rsidRDefault="00307BE7" w:rsidP="00307BE7">
      <w:pPr>
        <w:ind w:firstLine="420"/>
      </w:pPr>
      <w:r>
        <w:t>SELECT*FROM employees WHERE hiredate =STR_TO_DATE('4-3 1992','%c-%d %Y');</w:t>
      </w:r>
    </w:p>
    <w:p w14:paraId="246ACC0F" w14:textId="77777777" w:rsidR="00307BE7" w:rsidRDefault="00307BE7" w:rsidP="00307BE7">
      <w:pPr>
        <w:ind w:firstLine="420"/>
      </w:pPr>
      <w:r>
        <w:rPr>
          <w:noProof/>
        </w:rPr>
        <w:lastRenderedPageBreak/>
        <w:drawing>
          <wp:inline distT="0" distB="0" distL="0" distR="0" wp14:anchorId="648B7197" wp14:editId="5491A909">
            <wp:extent cx="5274310" cy="37433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2EC5" w14:textId="77777777" w:rsidR="00307BE7" w:rsidRDefault="00307BE7" w:rsidP="00307BE7">
      <w:pPr>
        <w:ind w:firstLine="420"/>
      </w:pPr>
      <w:r>
        <w:t>#date_format</w:t>
      </w:r>
      <w:r>
        <w:t>：将日期转换为字符串</w:t>
      </w:r>
    </w:p>
    <w:p w14:paraId="50C614CE" w14:textId="77777777" w:rsidR="00307BE7" w:rsidRDefault="00307BE7" w:rsidP="00307BE7">
      <w:pPr>
        <w:ind w:firstLine="420"/>
      </w:pPr>
      <w:r>
        <w:t>SELECT DATE_FORMAT(NOW(),'%y</w:t>
      </w:r>
      <w:r>
        <w:t>年</w:t>
      </w:r>
      <w:r>
        <w:t>%m</w:t>
      </w:r>
      <w:r>
        <w:t>月</w:t>
      </w:r>
      <w:r>
        <w:t>%d</w:t>
      </w:r>
      <w:r>
        <w:t>日</w:t>
      </w:r>
      <w:r>
        <w:t>') AS out_put;</w:t>
      </w:r>
    </w:p>
    <w:p w14:paraId="5A19097D" w14:textId="77777777" w:rsidR="00307BE7" w:rsidRDefault="00307BE7" w:rsidP="00307BE7">
      <w:pPr>
        <w:ind w:firstLine="420"/>
      </w:pPr>
    </w:p>
    <w:p w14:paraId="0D8DD468" w14:textId="77777777" w:rsidR="00307BE7" w:rsidRDefault="00307BE7" w:rsidP="00307BE7">
      <w:pPr>
        <w:ind w:firstLine="420"/>
      </w:pPr>
      <w:r>
        <w:t>#</w:t>
      </w:r>
      <w:r>
        <w:t>查询有奖金的员工名和入职日期</w:t>
      </w:r>
      <w:r>
        <w:t>(xx</w:t>
      </w:r>
      <w:r>
        <w:t>月</w:t>
      </w:r>
      <w:r>
        <w:t>/xx</w:t>
      </w:r>
      <w:r>
        <w:t>日</w:t>
      </w:r>
      <w:r>
        <w:t xml:space="preserve"> xx</w:t>
      </w:r>
      <w:r>
        <w:t>年</w:t>
      </w:r>
      <w:r>
        <w:t>)</w:t>
      </w:r>
    </w:p>
    <w:p w14:paraId="151A6503" w14:textId="77777777" w:rsidR="00307BE7" w:rsidRDefault="00307BE7" w:rsidP="00307BE7">
      <w:pPr>
        <w:ind w:firstLine="420"/>
      </w:pPr>
      <w:r>
        <w:t>SELECT last_name ,DATE_FORMAT(hiredate,'%m/%d</w:t>
      </w:r>
      <w:r>
        <w:t>日</w:t>
      </w:r>
      <w:r>
        <w:t xml:space="preserve"> %y</w:t>
      </w:r>
      <w:r>
        <w:t>年</w:t>
      </w:r>
      <w:r>
        <w:t xml:space="preserve">') </w:t>
      </w:r>
      <w:r>
        <w:t>入职日期</w:t>
      </w:r>
    </w:p>
    <w:p w14:paraId="30A1E5A7" w14:textId="77777777" w:rsidR="00307BE7" w:rsidRDefault="00307BE7" w:rsidP="00307BE7">
      <w:pPr>
        <w:ind w:firstLine="420"/>
      </w:pPr>
      <w:r>
        <w:t>FROM employees</w:t>
      </w:r>
    </w:p>
    <w:p w14:paraId="109C773C" w14:textId="77777777" w:rsidR="004B2805" w:rsidRDefault="00307BE7" w:rsidP="004B2805">
      <w:pPr>
        <w:ind w:firstLine="420"/>
      </w:pPr>
      <w:r>
        <w:t>WHERE commission_pct IS NOT NULL;</w:t>
      </w:r>
    </w:p>
    <w:p w14:paraId="19686C0D" w14:textId="3BAA2067" w:rsidR="004B2805" w:rsidRDefault="004B2805" w:rsidP="004B2805">
      <w:pPr>
        <w:ind w:firstLine="420"/>
      </w:pPr>
    </w:p>
    <w:p w14:paraId="08A9D089" w14:textId="22949A73" w:rsidR="00101A58" w:rsidRDefault="00101A58" w:rsidP="00101A58">
      <w:pPr>
        <w:pStyle w:val="3"/>
        <w:ind w:firstLine="420"/>
      </w:pPr>
      <w:r>
        <w:rPr>
          <w:rFonts w:hint="eastAsia"/>
        </w:rPr>
        <w:t>其他函数</w:t>
      </w:r>
    </w:p>
    <w:p w14:paraId="1E4D9F8E" w14:textId="77777777" w:rsidR="00307BE7" w:rsidRDefault="00307BE7" w:rsidP="00307BE7">
      <w:pPr>
        <w:ind w:firstLine="420"/>
      </w:pPr>
      <w:r>
        <w:t>SELECT VERSION();#</w:t>
      </w:r>
      <w:r>
        <w:t>产看当前的版本号</w:t>
      </w:r>
    </w:p>
    <w:p w14:paraId="22EECC73" w14:textId="77777777" w:rsidR="00307BE7" w:rsidRDefault="00307BE7" w:rsidP="00307BE7">
      <w:pPr>
        <w:ind w:firstLine="420"/>
      </w:pPr>
      <w:r>
        <w:t>SELECT DATABASE();#</w:t>
      </w:r>
      <w:r>
        <w:t>查看当前的数据库</w:t>
      </w:r>
    </w:p>
    <w:p w14:paraId="3E2624A7" w14:textId="77777777" w:rsidR="00307BE7" w:rsidRDefault="00307BE7" w:rsidP="00307BE7">
      <w:pPr>
        <w:ind w:firstLine="420"/>
      </w:pPr>
      <w:r>
        <w:t>SELECT USER(); #</w:t>
      </w:r>
      <w:r>
        <w:t>查看当前的用户</w:t>
      </w:r>
    </w:p>
    <w:p w14:paraId="58590271" w14:textId="77777777" w:rsidR="00307BE7" w:rsidRDefault="00307BE7" w:rsidP="00101A58">
      <w:pPr>
        <w:pStyle w:val="2"/>
      </w:pPr>
      <w:r>
        <w:t>#</w:t>
      </w:r>
      <w:r>
        <w:t>流程控制函数</w:t>
      </w:r>
    </w:p>
    <w:p w14:paraId="69BF98D7" w14:textId="779D3E9F" w:rsidR="00307BE7" w:rsidRDefault="00307BE7" w:rsidP="00101A58">
      <w:pPr>
        <w:pStyle w:val="3"/>
        <w:ind w:firstLine="420"/>
      </w:pPr>
      <w:r>
        <w:t>if</w:t>
      </w:r>
      <w:r>
        <w:t>函数</w:t>
      </w:r>
      <w:r>
        <w:t xml:space="preserve"> </w:t>
      </w:r>
    </w:p>
    <w:p w14:paraId="7657709B" w14:textId="77777777" w:rsidR="00307BE7" w:rsidRDefault="00307BE7" w:rsidP="00307BE7">
      <w:pPr>
        <w:ind w:firstLine="420"/>
      </w:pPr>
      <w:r>
        <w:t>SELECT IF(10&gt;5,'</w:t>
      </w:r>
      <w:r>
        <w:t>大</w:t>
      </w:r>
      <w:r>
        <w:t>','</w:t>
      </w:r>
      <w:r>
        <w:t>小</w:t>
      </w:r>
      <w:r>
        <w:t>');</w:t>
      </w:r>
    </w:p>
    <w:p w14:paraId="1387D7DB" w14:textId="77777777" w:rsidR="00307BE7" w:rsidRDefault="00307BE7" w:rsidP="00307BE7">
      <w:pPr>
        <w:ind w:firstLine="420"/>
      </w:pPr>
      <w:r>
        <w:t>SELECT last_name,commission_pct,IF(commission_pct IS NULL,'</w:t>
      </w:r>
      <w:r>
        <w:t>没奖金</w:t>
      </w:r>
      <w:r>
        <w:t>','</w:t>
      </w:r>
      <w:r>
        <w:t>有奖金</w:t>
      </w:r>
      <w:r>
        <w:t xml:space="preserve">') </w:t>
      </w:r>
      <w:r>
        <w:t>备注</w:t>
      </w:r>
    </w:p>
    <w:p w14:paraId="5D70B59D" w14:textId="77777777" w:rsidR="00307BE7" w:rsidRDefault="00307BE7" w:rsidP="00307BE7">
      <w:pPr>
        <w:ind w:firstLine="420"/>
      </w:pPr>
      <w:r>
        <w:t>FROM employees</w:t>
      </w:r>
    </w:p>
    <w:p w14:paraId="47F425B2" w14:textId="77777777" w:rsidR="00307BE7" w:rsidRDefault="00307BE7" w:rsidP="00307BE7">
      <w:pPr>
        <w:ind w:firstLine="420"/>
      </w:pPr>
    </w:p>
    <w:p w14:paraId="7C56F973" w14:textId="69693F16" w:rsidR="00307BE7" w:rsidRDefault="00307BE7" w:rsidP="006E64D3">
      <w:pPr>
        <w:pStyle w:val="3"/>
        <w:ind w:firstLine="420"/>
      </w:pPr>
      <w:r>
        <w:lastRenderedPageBreak/>
        <w:t>case</w:t>
      </w:r>
      <w:r>
        <w:t>函数</w:t>
      </w:r>
    </w:p>
    <w:p w14:paraId="2FAC9E2D" w14:textId="77777777" w:rsidR="00307BE7" w:rsidRDefault="00307BE7" w:rsidP="00307BE7">
      <w:pPr>
        <w:ind w:firstLine="420"/>
      </w:pPr>
      <w:r>
        <w:rPr>
          <w:rFonts w:hint="eastAsia"/>
        </w:rPr>
        <w:t>使用一：</w:t>
      </w:r>
      <w:r>
        <w:t xml:space="preserve">switch CASE </w:t>
      </w:r>
      <w:r>
        <w:t>的效果</w:t>
      </w:r>
    </w:p>
    <w:p w14:paraId="0C3CDF52" w14:textId="77777777" w:rsidR="00307BE7" w:rsidRDefault="00307BE7" w:rsidP="00307BE7">
      <w:pPr>
        <w:ind w:firstLine="420"/>
      </w:pPr>
      <w:r>
        <w:t>mysql</w:t>
      </w:r>
      <w:r>
        <w:t>中</w:t>
      </w:r>
    </w:p>
    <w:p w14:paraId="164FFE65" w14:textId="77777777" w:rsidR="00307BE7" w:rsidRDefault="00307BE7" w:rsidP="00307BE7">
      <w:pPr>
        <w:ind w:firstLine="420"/>
      </w:pPr>
      <w:r>
        <w:rPr>
          <w:rFonts w:hint="eastAsia"/>
        </w:rPr>
        <w:t>格式：</w:t>
      </w:r>
    </w:p>
    <w:p w14:paraId="15DF259C" w14:textId="69E6DC18" w:rsidR="00307BE7" w:rsidRDefault="005A0715" w:rsidP="00307BE7">
      <w:pPr>
        <w:ind w:firstLine="420"/>
      </w:pPr>
      <w:r>
        <w:tab/>
      </w:r>
      <w:r w:rsidR="00307BE7">
        <w:t>case</w:t>
      </w:r>
      <w:r w:rsidR="00307BE7">
        <w:t>：要判断的字段或表达式</w:t>
      </w:r>
    </w:p>
    <w:p w14:paraId="2CB29F00" w14:textId="58967449" w:rsidR="00307BE7" w:rsidRDefault="005A0715" w:rsidP="00307BE7">
      <w:pPr>
        <w:ind w:firstLine="420"/>
      </w:pPr>
      <w:r>
        <w:tab/>
      </w:r>
      <w:r w:rsidR="00307BE7">
        <w:t xml:space="preserve">WHEN  </w:t>
      </w:r>
      <w:r w:rsidR="00307BE7">
        <w:t>常量</w:t>
      </w:r>
      <w:r w:rsidR="00307BE7">
        <w:t xml:space="preserve">1 THEN </w:t>
      </w:r>
      <w:r w:rsidR="00307BE7">
        <w:t>要显示的值</w:t>
      </w:r>
      <w:r w:rsidR="00307BE7">
        <w:t>1</w:t>
      </w:r>
      <w:r w:rsidR="00307BE7">
        <w:t>或语句</w:t>
      </w:r>
      <w:r w:rsidR="00307BE7">
        <w:t>1;</w:t>
      </w:r>
    </w:p>
    <w:p w14:paraId="5B8A87DC" w14:textId="1EF8001E" w:rsidR="00307BE7" w:rsidRDefault="005A0715" w:rsidP="00307BE7">
      <w:pPr>
        <w:ind w:firstLine="420"/>
      </w:pPr>
      <w:r>
        <w:tab/>
      </w:r>
      <w:r w:rsidR="00307BE7">
        <w:t xml:space="preserve">WHEN  </w:t>
      </w:r>
      <w:r w:rsidR="00307BE7">
        <w:t>常量</w:t>
      </w:r>
      <w:r w:rsidR="00307BE7">
        <w:t xml:space="preserve">2 THEN </w:t>
      </w:r>
      <w:r w:rsidR="00307BE7">
        <w:t>要显示的值</w:t>
      </w:r>
      <w:r w:rsidR="00307BE7">
        <w:t>1</w:t>
      </w:r>
      <w:r w:rsidR="00307BE7">
        <w:t>或语句</w:t>
      </w:r>
      <w:r w:rsidR="00307BE7">
        <w:t>2;</w:t>
      </w:r>
    </w:p>
    <w:p w14:paraId="6C8AD9FC" w14:textId="2B295272" w:rsidR="00307BE7" w:rsidRDefault="005A0715" w:rsidP="00307BE7">
      <w:pPr>
        <w:ind w:firstLine="420"/>
      </w:pPr>
      <w:r>
        <w:tab/>
      </w:r>
      <w:r w:rsidR="00307BE7">
        <w:t xml:space="preserve">WHEN  </w:t>
      </w:r>
      <w:r w:rsidR="00307BE7">
        <w:t>常量</w:t>
      </w:r>
      <w:r w:rsidR="00307BE7">
        <w:t xml:space="preserve">3 THEN </w:t>
      </w:r>
      <w:r w:rsidR="00307BE7">
        <w:t>要显示的值</w:t>
      </w:r>
      <w:r w:rsidR="00307BE7">
        <w:t>1</w:t>
      </w:r>
      <w:r w:rsidR="00307BE7">
        <w:t>或语句</w:t>
      </w:r>
      <w:r w:rsidR="00307BE7">
        <w:t>3;</w:t>
      </w:r>
    </w:p>
    <w:p w14:paraId="25D99B4C" w14:textId="6B4CA731" w:rsidR="00307BE7" w:rsidRDefault="005A0715" w:rsidP="00307BE7">
      <w:pPr>
        <w:ind w:firstLine="420"/>
      </w:pPr>
      <w:r>
        <w:tab/>
      </w:r>
      <w:r w:rsidR="00307BE7">
        <w:t>...</w:t>
      </w:r>
    </w:p>
    <w:p w14:paraId="28278B1A" w14:textId="76B70373" w:rsidR="00307BE7" w:rsidRDefault="005A0715" w:rsidP="00307BE7">
      <w:pPr>
        <w:ind w:firstLine="420"/>
      </w:pPr>
      <w:r>
        <w:tab/>
      </w:r>
      <w:r w:rsidR="00307BE7">
        <w:t xml:space="preserve">ELSE </w:t>
      </w:r>
      <w:r w:rsidR="00307BE7">
        <w:t>要显示的值</w:t>
      </w:r>
      <w:r w:rsidR="00307BE7">
        <w:t>n</w:t>
      </w:r>
      <w:r w:rsidR="00307BE7">
        <w:t>或语句</w:t>
      </w:r>
      <w:r w:rsidR="00307BE7">
        <w:t>n;</w:t>
      </w:r>
    </w:p>
    <w:p w14:paraId="10102BC8" w14:textId="660C4E55" w:rsidR="00307BE7" w:rsidRDefault="005A0715" w:rsidP="00307BE7">
      <w:pPr>
        <w:ind w:firstLine="420"/>
      </w:pPr>
      <w:r>
        <w:tab/>
      </w:r>
      <w:r w:rsidR="00307BE7">
        <w:t>END</w:t>
      </w:r>
    </w:p>
    <w:p w14:paraId="576C4822" w14:textId="77777777" w:rsidR="00307BE7" w:rsidRDefault="00307BE7" w:rsidP="00307BE7">
      <w:pPr>
        <w:ind w:firstLine="420"/>
      </w:pPr>
      <w:r>
        <w:rPr>
          <w:rFonts w:hint="eastAsia"/>
        </w:rPr>
        <w:t>案例：产讯员工的工资，要求</w:t>
      </w:r>
    </w:p>
    <w:p w14:paraId="70182E32" w14:textId="4F78294F" w:rsidR="00307BE7" w:rsidRDefault="00C735FD" w:rsidP="00307BE7">
      <w:pPr>
        <w:ind w:firstLine="420"/>
      </w:pPr>
      <w:r>
        <w:tab/>
        <w:t xml:space="preserve">  </w:t>
      </w:r>
      <w:r w:rsidR="00307BE7">
        <w:rPr>
          <w:rFonts w:hint="eastAsia"/>
        </w:rPr>
        <w:t>部门号</w:t>
      </w:r>
      <w:r w:rsidR="00307BE7">
        <w:t>=30</w:t>
      </w:r>
      <w:r w:rsidR="00307BE7">
        <w:t>，显示的工资为</w:t>
      </w:r>
      <w:r w:rsidR="00307BE7">
        <w:t>1.1</w:t>
      </w:r>
      <w:r w:rsidR="00307BE7">
        <w:t>倍</w:t>
      </w:r>
    </w:p>
    <w:p w14:paraId="6AB118F1" w14:textId="0B65354C" w:rsidR="00307BE7" w:rsidRDefault="00C735FD" w:rsidP="00307BE7">
      <w:pPr>
        <w:ind w:firstLine="420"/>
      </w:pPr>
      <w:r>
        <w:tab/>
        <w:t xml:space="preserve">  </w:t>
      </w:r>
      <w:r w:rsidR="00307BE7">
        <w:rPr>
          <w:rFonts w:hint="eastAsia"/>
        </w:rPr>
        <w:t>部门号为</w:t>
      </w:r>
      <w:r w:rsidR="00307BE7">
        <w:t>=40</w:t>
      </w:r>
      <w:r w:rsidR="00307BE7">
        <w:t>，显示的工资为</w:t>
      </w:r>
      <w:r w:rsidR="00307BE7">
        <w:t>1.2</w:t>
      </w:r>
      <w:r w:rsidR="00307BE7">
        <w:t>倍</w:t>
      </w:r>
    </w:p>
    <w:p w14:paraId="2716BB3B" w14:textId="15A6E069" w:rsidR="00307BE7" w:rsidRDefault="00C735FD" w:rsidP="00307BE7">
      <w:pPr>
        <w:ind w:firstLine="420"/>
      </w:pPr>
      <w:r>
        <w:tab/>
        <w:t xml:space="preserve">  </w:t>
      </w:r>
      <w:r w:rsidR="00307BE7">
        <w:rPr>
          <w:rFonts w:hint="eastAsia"/>
        </w:rPr>
        <w:t>部门号问</w:t>
      </w:r>
      <w:r w:rsidR="00307BE7">
        <w:t>=50</w:t>
      </w:r>
      <w:r w:rsidR="00307BE7">
        <w:t>，显示的工资为</w:t>
      </w:r>
      <w:r w:rsidR="00307BE7">
        <w:t>1.3</w:t>
      </w:r>
      <w:r w:rsidR="00307BE7">
        <w:t>倍</w:t>
      </w:r>
    </w:p>
    <w:p w14:paraId="2E198C91" w14:textId="474B4FCA" w:rsidR="00307BE7" w:rsidRDefault="00C735FD" w:rsidP="00307BE7">
      <w:pPr>
        <w:ind w:firstLine="420"/>
      </w:pPr>
      <w:r>
        <w:tab/>
        <w:t xml:space="preserve">  </w:t>
      </w:r>
      <w:r w:rsidR="00307BE7">
        <w:rPr>
          <w:rFonts w:hint="eastAsia"/>
        </w:rPr>
        <w:t>其他部门，显示的工资为原工资</w:t>
      </w:r>
    </w:p>
    <w:p w14:paraId="2532711E" w14:textId="77777777" w:rsidR="00307BE7" w:rsidRDefault="00307BE7" w:rsidP="00307BE7">
      <w:pPr>
        <w:ind w:firstLine="420"/>
      </w:pPr>
    </w:p>
    <w:p w14:paraId="1B2A4898" w14:textId="186AA1D4" w:rsidR="00307BE7" w:rsidRDefault="0036621A" w:rsidP="00307BE7">
      <w:pPr>
        <w:ind w:firstLine="420"/>
      </w:pPr>
      <w:r>
        <w:tab/>
        <w:t xml:space="preserve">   </w:t>
      </w:r>
      <w:r w:rsidR="00307BE7">
        <w:t xml:space="preserve">SELECT salary </w:t>
      </w:r>
      <w:r w:rsidR="00307BE7">
        <w:t>原始的工资</w:t>
      </w:r>
      <w:r w:rsidR="00307BE7">
        <w:t>,department_id,</w:t>
      </w:r>
    </w:p>
    <w:p w14:paraId="402FA7A4" w14:textId="45EFEEF3" w:rsidR="00307BE7" w:rsidRDefault="0036621A" w:rsidP="00307BE7">
      <w:pPr>
        <w:ind w:firstLine="420"/>
      </w:pPr>
      <w:r>
        <w:tab/>
        <w:t xml:space="preserve">   </w:t>
      </w:r>
      <w:r w:rsidR="00307BE7">
        <w:t>CASE department_id</w:t>
      </w:r>
    </w:p>
    <w:p w14:paraId="7F3F0FCC" w14:textId="4C392DE4" w:rsidR="00307BE7" w:rsidRDefault="0036621A" w:rsidP="00307BE7">
      <w:pPr>
        <w:ind w:firstLine="420"/>
      </w:pPr>
      <w:r>
        <w:tab/>
        <w:t xml:space="preserve">   </w:t>
      </w:r>
      <w:r w:rsidR="00307BE7">
        <w:t>WHEN 30 THEN salary*1.1</w:t>
      </w:r>
    </w:p>
    <w:p w14:paraId="314E016B" w14:textId="5473D741" w:rsidR="00307BE7" w:rsidRDefault="0036621A" w:rsidP="00307BE7">
      <w:pPr>
        <w:ind w:firstLine="420"/>
      </w:pPr>
      <w:r>
        <w:tab/>
        <w:t xml:space="preserve">   </w:t>
      </w:r>
      <w:r w:rsidR="00307BE7">
        <w:t>WHEN 40 THEN salary*1.2</w:t>
      </w:r>
    </w:p>
    <w:p w14:paraId="18992689" w14:textId="419D5F7F" w:rsidR="00307BE7" w:rsidRDefault="0036621A" w:rsidP="00307BE7">
      <w:pPr>
        <w:ind w:firstLine="420"/>
      </w:pPr>
      <w:r>
        <w:tab/>
        <w:t xml:space="preserve">   </w:t>
      </w:r>
      <w:r w:rsidR="00307BE7">
        <w:t>WHEN 50 THEN salary*1.3</w:t>
      </w:r>
    </w:p>
    <w:p w14:paraId="4668263E" w14:textId="5D06A1AE" w:rsidR="00307BE7" w:rsidRDefault="0036621A" w:rsidP="00307BE7">
      <w:pPr>
        <w:ind w:firstLine="420"/>
      </w:pPr>
      <w:r>
        <w:tab/>
        <w:t xml:space="preserve">   </w:t>
      </w:r>
      <w:r w:rsidR="00307BE7">
        <w:t xml:space="preserve">ELSE salary </w:t>
      </w:r>
    </w:p>
    <w:p w14:paraId="248FF583" w14:textId="3D3BE0D7" w:rsidR="00307BE7" w:rsidRDefault="0036621A" w:rsidP="00307BE7">
      <w:pPr>
        <w:ind w:firstLine="420"/>
      </w:pPr>
      <w:r>
        <w:tab/>
        <w:t xml:space="preserve">   </w:t>
      </w:r>
      <w:r w:rsidR="00307BE7">
        <w:t xml:space="preserve">END AS </w:t>
      </w:r>
      <w:r w:rsidR="00307BE7">
        <w:t>新工资</w:t>
      </w:r>
      <w:r w:rsidR="00307BE7">
        <w:t xml:space="preserve"> </w:t>
      </w:r>
    </w:p>
    <w:p w14:paraId="41CA6607" w14:textId="6DC7172B" w:rsidR="00307BE7" w:rsidRDefault="0036621A" w:rsidP="00307BE7">
      <w:pPr>
        <w:ind w:firstLine="420"/>
      </w:pPr>
      <w:r>
        <w:tab/>
        <w:t xml:space="preserve">   </w:t>
      </w:r>
      <w:r w:rsidR="00307BE7">
        <w:t>FROM employees;</w:t>
      </w:r>
    </w:p>
    <w:p w14:paraId="0CB8E04E" w14:textId="77777777" w:rsidR="00307BE7" w:rsidRDefault="00307BE7" w:rsidP="00307BE7">
      <w:pPr>
        <w:ind w:firstLine="420"/>
      </w:pPr>
    </w:p>
    <w:p w14:paraId="2B81C7EF" w14:textId="77777777" w:rsidR="00307BE7" w:rsidRDefault="00307BE7" w:rsidP="00307BE7">
      <w:pPr>
        <w:ind w:firstLine="420"/>
      </w:pPr>
      <w:r>
        <w:rPr>
          <w:rFonts w:hint="eastAsia"/>
        </w:rPr>
        <w:t>使用二：类似于多重</w:t>
      </w:r>
      <w:r>
        <w:t>if</w:t>
      </w:r>
    </w:p>
    <w:p w14:paraId="2CDFED1F" w14:textId="77777777" w:rsidR="00307BE7" w:rsidRDefault="00307BE7" w:rsidP="00307BE7">
      <w:pPr>
        <w:ind w:firstLine="420"/>
      </w:pPr>
      <w:r>
        <w:t>mysql</w:t>
      </w:r>
      <w:r>
        <w:t>中：</w:t>
      </w:r>
    </w:p>
    <w:p w14:paraId="25989B2D" w14:textId="77777777" w:rsidR="00307BE7" w:rsidRDefault="00307BE7" w:rsidP="00307BE7">
      <w:pPr>
        <w:ind w:firstLine="420"/>
      </w:pPr>
      <w:r>
        <w:t>CASE</w:t>
      </w:r>
    </w:p>
    <w:p w14:paraId="6A85C9D0" w14:textId="77777777" w:rsidR="00307BE7" w:rsidRDefault="00307BE7" w:rsidP="00307BE7">
      <w:pPr>
        <w:ind w:firstLine="420"/>
      </w:pPr>
      <w:r>
        <w:t xml:space="preserve">WHEN </w:t>
      </w:r>
      <w:r>
        <w:t>条件</w:t>
      </w:r>
      <w:r>
        <w:t xml:space="preserve">1  THEN  </w:t>
      </w:r>
      <w:r>
        <w:t>要显示的值</w:t>
      </w:r>
      <w:r>
        <w:t>1</w:t>
      </w:r>
      <w:r>
        <w:t>或语句</w:t>
      </w:r>
      <w:r>
        <w:t>1</w:t>
      </w:r>
    </w:p>
    <w:p w14:paraId="299C20CF" w14:textId="77777777" w:rsidR="00307BE7" w:rsidRDefault="00307BE7" w:rsidP="00307BE7">
      <w:pPr>
        <w:ind w:firstLine="420"/>
      </w:pPr>
      <w:r>
        <w:t xml:space="preserve">WHEN </w:t>
      </w:r>
      <w:r>
        <w:t>条件</w:t>
      </w:r>
      <w:r>
        <w:t xml:space="preserve">2  THEN  </w:t>
      </w:r>
      <w:r>
        <w:t>要显示的值</w:t>
      </w:r>
      <w:r>
        <w:t>2</w:t>
      </w:r>
      <w:r>
        <w:t>或语句</w:t>
      </w:r>
      <w:r>
        <w:t>2</w:t>
      </w:r>
    </w:p>
    <w:p w14:paraId="65A35C6B" w14:textId="77777777" w:rsidR="00307BE7" w:rsidRDefault="00307BE7" w:rsidP="00307BE7">
      <w:pPr>
        <w:ind w:firstLine="420"/>
      </w:pPr>
      <w:r>
        <w:t>...</w:t>
      </w:r>
    </w:p>
    <w:p w14:paraId="471D700E" w14:textId="77777777" w:rsidR="00307BE7" w:rsidRDefault="00307BE7" w:rsidP="00307BE7">
      <w:pPr>
        <w:ind w:firstLine="420"/>
      </w:pPr>
      <w:r>
        <w:t xml:space="preserve">ELSE </w:t>
      </w:r>
      <w:r>
        <w:t>要显示的</w:t>
      </w:r>
    </w:p>
    <w:p w14:paraId="4F60943D" w14:textId="77777777" w:rsidR="00307BE7" w:rsidRDefault="00307BE7" w:rsidP="00307BE7">
      <w:pPr>
        <w:ind w:firstLine="420"/>
      </w:pPr>
    </w:p>
    <w:p w14:paraId="4723C91E" w14:textId="3A38C298" w:rsidR="00307BE7" w:rsidRDefault="00307BE7" w:rsidP="00307BE7">
      <w:pPr>
        <w:ind w:firstLine="420"/>
      </w:pPr>
      <w:r>
        <w:rPr>
          <w:rFonts w:hint="eastAsia"/>
        </w:rPr>
        <w:t>案例</w:t>
      </w:r>
      <w:r w:rsidR="005B57DA">
        <w:rPr>
          <w:rFonts w:hint="eastAsia"/>
        </w:rPr>
        <w:t>;</w:t>
      </w:r>
      <w:r>
        <w:rPr>
          <w:rFonts w:hint="eastAsia"/>
        </w:rPr>
        <w:t>查询员工的工资情况</w:t>
      </w:r>
    </w:p>
    <w:p w14:paraId="42E75F63" w14:textId="77777777" w:rsidR="00307BE7" w:rsidRDefault="00307BE7" w:rsidP="00307BE7">
      <w:pPr>
        <w:ind w:firstLine="420"/>
      </w:pPr>
      <w:r>
        <w:rPr>
          <w:rFonts w:hint="eastAsia"/>
        </w:rPr>
        <w:t>如果工资</w:t>
      </w:r>
      <w:r>
        <w:t>&gt;20000,</w:t>
      </w:r>
      <w:r>
        <w:t>显示</w:t>
      </w:r>
      <w:r>
        <w:t>A</w:t>
      </w:r>
      <w:r>
        <w:t>级别</w:t>
      </w:r>
    </w:p>
    <w:p w14:paraId="41432A7D" w14:textId="77777777" w:rsidR="00307BE7" w:rsidRDefault="00307BE7" w:rsidP="00307BE7">
      <w:pPr>
        <w:ind w:firstLine="420"/>
      </w:pPr>
      <w:r>
        <w:rPr>
          <w:rFonts w:hint="eastAsia"/>
        </w:rPr>
        <w:t>如果工资</w:t>
      </w:r>
      <w:r>
        <w:t>&gt;15000,</w:t>
      </w:r>
      <w:r>
        <w:t>显示</w:t>
      </w:r>
      <w:r>
        <w:t>B</w:t>
      </w:r>
      <w:r>
        <w:t>级别</w:t>
      </w:r>
    </w:p>
    <w:p w14:paraId="48C1C8DD" w14:textId="77777777" w:rsidR="00307BE7" w:rsidRDefault="00307BE7" w:rsidP="00307BE7">
      <w:pPr>
        <w:ind w:firstLine="420"/>
      </w:pPr>
      <w:r>
        <w:rPr>
          <w:rFonts w:hint="eastAsia"/>
        </w:rPr>
        <w:t>如果工资</w:t>
      </w:r>
      <w:r>
        <w:t>&gt;10000,</w:t>
      </w:r>
      <w:r>
        <w:t>显示</w:t>
      </w:r>
      <w:r>
        <w:t>C</w:t>
      </w:r>
      <w:r>
        <w:t>级别</w:t>
      </w:r>
    </w:p>
    <w:p w14:paraId="4D439CC0" w14:textId="77777777" w:rsidR="00307BE7" w:rsidRDefault="00307BE7" w:rsidP="00307BE7">
      <w:pPr>
        <w:ind w:firstLine="420"/>
      </w:pPr>
      <w:r>
        <w:rPr>
          <w:rFonts w:hint="eastAsia"/>
        </w:rPr>
        <w:t>否则，显示</w:t>
      </w:r>
      <w:r>
        <w:t>D</w:t>
      </w:r>
      <w:r>
        <w:t>级别</w:t>
      </w:r>
    </w:p>
    <w:p w14:paraId="35E1631E" w14:textId="77777777" w:rsidR="00307BE7" w:rsidRDefault="00307BE7" w:rsidP="00307BE7">
      <w:pPr>
        <w:ind w:firstLine="420"/>
      </w:pPr>
    </w:p>
    <w:p w14:paraId="22A448EC" w14:textId="77777777" w:rsidR="00307BE7" w:rsidRDefault="00307BE7" w:rsidP="00307BE7">
      <w:pPr>
        <w:ind w:firstLine="420"/>
      </w:pPr>
      <w:r>
        <w:t>SELECT salary,</w:t>
      </w:r>
    </w:p>
    <w:p w14:paraId="138E431B" w14:textId="77777777" w:rsidR="00307BE7" w:rsidRDefault="00307BE7" w:rsidP="00307BE7">
      <w:pPr>
        <w:ind w:firstLine="420"/>
      </w:pPr>
      <w:r>
        <w:t xml:space="preserve">CASE </w:t>
      </w:r>
    </w:p>
    <w:p w14:paraId="53B10D38" w14:textId="77777777" w:rsidR="00307BE7" w:rsidRDefault="00307BE7" w:rsidP="00307BE7">
      <w:pPr>
        <w:ind w:firstLine="420"/>
      </w:pPr>
      <w:r>
        <w:t>WHEN salary&gt;20000 THEN 'a'</w:t>
      </w:r>
    </w:p>
    <w:p w14:paraId="4A54EFD7" w14:textId="77777777" w:rsidR="00307BE7" w:rsidRDefault="00307BE7" w:rsidP="00307BE7">
      <w:pPr>
        <w:ind w:firstLine="420"/>
      </w:pPr>
      <w:r>
        <w:lastRenderedPageBreak/>
        <w:t>WHEN salary&gt;15000 THEN 'b'</w:t>
      </w:r>
    </w:p>
    <w:p w14:paraId="3781E46C" w14:textId="77777777" w:rsidR="00307BE7" w:rsidRDefault="00307BE7" w:rsidP="00307BE7">
      <w:pPr>
        <w:ind w:firstLine="420"/>
      </w:pPr>
      <w:r>
        <w:t>WHEN salary&gt;10000 THEN 'c'</w:t>
      </w:r>
    </w:p>
    <w:p w14:paraId="0D24CA7F" w14:textId="77777777" w:rsidR="00307BE7" w:rsidRDefault="00307BE7" w:rsidP="00307BE7">
      <w:pPr>
        <w:ind w:firstLine="420"/>
      </w:pPr>
      <w:r>
        <w:t>ELSE 'd'</w:t>
      </w:r>
    </w:p>
    <w:p w14:paraId="577913A5" w14:textId="77777777" w:rsidR="00307BE7" w:rsidRDefault="00307BE7" w:rsidP="00307BE7">
      <w:pPr>
        <w:ind w:firstLine="420"/>
      </w:pPr>
      <w:r>
        <w:t xml:space="preserve">END AS </w:t>
      </w:r>
      <w:r>
        <w:t>工资级别</w:t>
      </w:r>
    </w:p>
    <w:p w14:paraId="5AF392E8" w14:textId="77777777" w:rsidR="00307BE7" w:rsidRDefault="00307BE7" w:rsidP="00307BE7">
      <w:pPr>
        <w:ind w:firstLine="420"/>
      </w:pPr>
      <w:r>
        <w:t>FROM employees;</w:t>
      </w:r>
    </w:p>
    <w:p w14:paraId="4D57B2AF" w14:textId="77777777" w:rsidR="00307BE7" w:rsidRDefault="00307BE7" w:rsidP="00307BE7">
      <w:pPr>
        <w:ind w:firstLine="420"/>
      </w:pPr>
    </w:p>
    <w:p w14:paraId="386ECCB3" w14:textId="09D0BBBE" w:rsidR="00307BE7" w:rsidRDefault="00307BE7" w:rsidP="00307BE7">
      <w:pPr>
        <w:pStyle w:val="2"/>
      </w:pPr>
      <w:r>
        <w:rPr>
          <w:rFonts w:hint="eastAsia"/>
        </w:rPr>
        <w:t>分组函数</w:t>
      </w:r>
    </w:p>
    <w:p w14:paraId="0DAFC2CD" w14:textId="77777777" w:rsidR="00307BE7" w:rsidRDefault="00307BE7" w:rsidP="00307BE7">
      <w:pPr>
        <w:ind w:firstLine="420"/>
      </w:pPr>
      <w:r>
        <w:rPr>
          <w:rFonts w:hint="eastAsia"/>
        </w:rPr>
        <w:t>功能：用作同使用，又称为聚合函数或同级函数或组函数。</w:t>
      </w:r>
    </w:p>
    <w:p w14:paraId="2AD0E8CC" w14:textId="77777777" w:rsidR="00307BE7" w:rsidRDefault="00307BE7" w:rsidP="00307BE7">
      <w:pPr>
        <w:ind w:firstLine="420"/>
      </w:pPr>
      <w:r>
        <w:rPr>
          <w:rFonts w:hint="eastAsia"/>
        </w:rPr>
        <w:t>分类：</w:t>
      </w:r>
      <w:r>
        <w:rPr>
          <w:rFonts w:hint="eastAsia"/>
        </w:rPr>
        <w:t>sum</w:t>
      </w:r>
      <w:r>
        <w:rPr>
          <w:rFonts w:hint="eastAsia"/>
        </w:rPr>
        <w:t>求和</w:t>
      </w:r>
      <w:r>
        <w:rPr>
          <w:rFonts w:hint="eastAsia"/>
        </w:rPr>
        <w:t xml:space="preserve"> avg</w:t>
      </w:r>
      <w:r>
        <w:t xml:space="preserve"> </w:t>
      </w:r>
      <w:r>
        <w:rPr>
          <w:rFonts w:hint="eastAsia"/>
        </w:rPr>
        <w:t>平均值</w:t>
      </w:r>
      <w:r>
        <w:rPr>
          <w:rFonts w:hint="eastAsia"/>
        </w:rPr>
        <w:t xml:space="preserve"> max</w:t>
      </w:r>
      <w:r>
        <w:rPr>
          <w:rFonts w:hint="eastAsia"/>
        </w:rPr>
        <w:t>最大值</w:t>
      </w:r>
      <w:r>
        <w:rPr>
          <w:rFonts w:hint="eastAsia"/>
        </w:rPr>
        <w:t xml:space="preserve"> min</w:t>
      </w:r>
      <w:r>
        <w:rPr>
          <w:rFonts w:hint="eastAsia"/>
        </w:rPr>
        <w:t>最小值</w:t>
      </w:r>
      <w:r>
        <w:rPr>
          <w:rFonts w:hint="eastAsia"/>
        </w:rPr>
        <w:t xml:space="preserve"> count</w:t>
      </w:r>
      <w:r>
        <w:rPr>
          <w:rFonts w:hint="eastAsia"/>
        </w:rPr>
        <w:t>计算个数</w:t>
      </w:r>
    </w:p>
    <w:p w14:paraId="2B7FA809" w14:textId="77777777" w:rsidR="00307BE7" w:rsidRDefault="00307BE7" w:rsidP="00307BE7">
      <w:pPr>
        <w:ind w:firstLine="420"/>
      </w:pPr>
      <w:r>
        <w:t>#1</w:t>
      </w:r>
      <w:r>
        <w:t>、简答的使用</w:t>
      </w:r>
      <w:r>
        <w:t xml:space="preserve"> </w:t>
      </w:r>
    </w:p>
    <w:p w14:paraId="5B5E3783" w14:textId="77777777" w:rsidR="00307BE7" w:rsidRDefault="00307BE7" w:rsidP="00307BE7">
      <w:pPr>
        <w:ind w:firstLine="420"/>
      </w:pPr>
      <w:r>
        <w:t>SELECT SUM(salary) FROM employees;</w:t>
      </w:r>
    </w:p>
    <w:p w14:paraId="4884790D" w14:textId="77777777" w:rsidR="00307BE7" w:rsidRDefault="00307BE7" w:rsidP="00307BE7">
      <w:pPr>
        <w:ind w:firstLine="420"/>
      </w:pPr>
      <w:r>
        <w:t>SELECT AVG(salary) FROM employees;</w:t>
      </w:r>
    </w:p>
    <w:p w14:paraId="1D24C71C" w14:textId="77777777" w:rsidR="00307BE7" w:rsidRDefault="00307BE7" w:rsidP="00307BE7">
      <w:pPr>
        <w:ind w:firstLine="420"/>
      </w:pPr>
      <w:r>
        <w:t>SELECT MIN(salary) FROM employees;</w:t>
      </w:r>
    </w:p>
    <w:p w14:paraId="26F7396B" w14:textId="77777777" w:rsidR="00307BE7" w:rsidRDefault="00307BE7" w:rsidP="00307BE7">
      <w:pPr>
        <w:ind w:firstLine="420"/>
      </w:pPr>
      <w:r>
        <w:t>SELECT MAX(salary) FROM employees;</w:t>
      </w:r>
    </w:p>
    <w:p w14:paraId="756272D8" w14:textId="77777777" w:rsidR="00307BE7" w:rsidRDefault="00307BE7" w:rsidP="00307BE7">
      <w:pPr>
        <w:ind w:firstLine="420"/>
      </w:pPr>
      <w:r>
        <w:t>SELECT CONCAT(salary) FROM employees;</w:t>
      </w:r>
    </w:p>
    <w:p w14:paraId="5CDCB26A" w14:textId="77777777" w:rsidR="00307BE7" w:rsidRDefault="00307BE7" w:rsidP="00307BE7">
      <w:pPr>
        <w:ind w:firstLine="420"/>
      </w:pPr>
    </w:p>
    <w:p w14:paraId="19B586B8" w14:textId="77777777" w:rsidR="00307BE7" w:rsidRDefault="00307BE7" w:rsidP="00307BE7">
      <w:pPr>
        <w:ind w:firstLine="420"/>
      </w:pPr>
      <w:r>
        <w:t xml:space="preserve">SELECT SUM(salary) </w:t>
      </w:r>
      <w:r>
        <w:t>和</w:t>
      </w:r>
      <w:r>
        <w:t xml:space="preserve">, AVG(salary) </w:t>
      </w:r>
      <w:r>
        <w:t>平均</w:t>
      </w:r>
      <w:r>
        <w:t xml:space="preserve">,  MAX(salary) </w:t>
      </w:r>
      <w:r>
        <w:t>最高</w:t>
      </w:r>
      <w:r>
        <w:t xml:space="preserve">, MIN(salary) </w:t>
      </w:r>
      <w:r>
        <w:t>最低</w:t>
      </w:r>
      <w:r>
        <w:t xml:space="preserve"> , COUNT(salary) </w:t>
      </w:r>
      <w:r>
        <w:t>个数</w:t>
      </w:r>
    </w:p>
    <w:p w14:paraId="63FDFE22" w14:textId="77777777" w:rsidR="00307BE7" w:rsidRDefault="00307BE7" w:rsidP="00307BE7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sum</w:t>
      </w:r>
      <w:r>
        <w:rPr>
          <w:rFonts w:hint="eastAsia"/>
        </w:rPr>
        <w:t>、</w:t>
      </w:r>
      <w:r>
        <w:rPr>
          <w:rFonts w:hint="eastAsia"/>
        </w:rPr>
        <w:t>avg</w:t>
      </w:r>
      <w:r>
        <w:t xml:space="preserve"> </w:t>
      </w:r>
      <w:r>
        <w:rPr>
          <w:rFonts w:hint="eastAsia"/>
        </w:rPr>
        <w:t>一般用于处理数值型。</w:t>
      </w:r>
    </w:p>
    <w:p w14:paraId="26D01AEF" w14:textId="48EE425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max</w:t>
      </w:r>
      <w:r>
        <w:rPr>
          <w:rFonts w:hint="eastAsia"/>
        </w:rPr>
        <w:t>、</w:t>
      </w:r>
      <w:r>
        <w:rPr>
          <w:rFonts w:hint="eastAsia"/>
        </w:rPr>
        <w:t>min</w:t>
      </w:r>
      <w:r>
        <w:rPr>
          <w:rFonts w:hint="eastAsia"/>
        </w:rPr>
        <w:t>、</w:t>
      </w:r>
      <w:r>
        <w:rPr>
          <w:rFonts w:hint="eastAsia"/>
        </w:rPr>
        <w:t>count</w:t>
      </w:r>
      <w:r>
        <w:rPr>
          <w:rFonts w:hint="eastAsia"/>
        </w:rPr>
        <w:t>可以处理任何类型</w:t>
      </w:r>
    </w:p>
    <w:p w14:paraId="18A61BC4" w14:textId="77777777" w:rsidR="00307BE7" w:rsidRPr="000F0D7B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2</w:t>
      </w:r>
      <w:r>
        <w:rPr>
          <w:rFonts w:hint="eastAsia"/>
        </w:rPr>
        <w:t>、以上的分组函数都忽略</w:t>
      </w:r>
      <w:r>
        <w:rPr>
          <w:rFonts w:hint="eastAsia"/>
        </w:rPr>
        <w:t>null</w:t>
      </w:r>
      <w:r>
        <w:rPr>
          <w:rFonts w:hint="eastAsia"/>
        </w:rPr>
        <w:t>值。</w:t>
      </w:r>
    </w:p>
    <w:p w14:paraId="3783F8FB" w14:textId="77777777" w:rsidR="00307BE7" w:rsidRDefault="00307BE7" w:rsidP="00307BE7">
      <w:pPr>
        <w:ind w:firstLine="420"/>
      </w:pPr>
      <w:r>
        <w:t>SELECT SUM(last_name),AVG(last_name) FROM employees;</w:t>
      </w:r>
    </w:p>
    <w:p w14:paraId="5CF399A9" w14:textId="77777777" w:rsidR="00307BE7" w:rsidRDefault="00307BE7" w:rsidP="00307BE7">
      <w:pPr>
        <w:ind w:firstLine="420"/>
      </w:pPr>
      <w:r>
        <w:t>SELECT MAX(last_name),MIN(last_name) FROM employees;</w:t>
      </w:r>
    </w:p>
    <w:p w14:paraId="085AD87E" w14:textId="77777777" w:rsidR="00307BE7" w:rsidRDefault="00307BE7" w:rsidP="00307BE7">
      <w:pPr>
        <w:ind w:firstLine="420"/>
      </w:pPr>
      <w:r>
        <w:t>SELECT MAX(hiredate),MIN(hiredate) FROM employees;</w:t>
      </w:r>
    </w:p>
    <w:p w14:paraId="20300310" w14:textId="77777777" w:rsidR="00307BE7" w:rsidRDefault="00307BE7" w:rsidP="00307BE7">
      <w:pPr>
        <w:ind w:firstLine="420"/>
      </w:pPr>
      <w:r>
        <w:t>SELECT COUNT(commission_pct) FROM employees;</w:t>
      </w:r>
    </w:p>
    <w:p w14:paraId="6CF23382" w14:textId="77777777" w:rsidR="00307BE7" w:rsidRDefault="00307BE7" w:rsidP="00307BE7">
      <w:pPr>
        <w:ind w:firstLine="420"/>
      </w:pPr>
      <w:r>
        <w:tab/>
        <w:t>3</w:t>
      </w:r>
      <w:r>
        <w:rPr>
          <w:rFonts w:hint="eastAsia"/>
        </w:rPr>
        <w:t>、可以和一个关键字搭配使用（</w:t>
      </w:r>
      <w:r>
        <w:rPr>
          <w:rFonts w:hint="eastAsia"/>
        </w:rPr>
        <w:t>distinct</w:t>
      </w:r>
      <w:r>
        <w:rPr>
          <w:rFonts w:hint="eastAsia"/>
        </w:rPr>
        <w:t>）</w:t>
      </w:r>
    </w:p>
    <w:p w14:paraId="22AEF2FF" w14:textId="77777777" w:rsidR="00307BE7" w:rsidRDefault="00307BE7" w:rsidP="00307BE7">
      <w:pPr>
        <w:ind w:firstLine="420"/>
      </w:pPr>
      <w:r w:rsidRPr="005E755B">
        <w:t>SELECT SUM(DISTINCT salary) ,SUM(salary)FROM employees;</w:t>
      </w:r>
    </w:p>
    <w:p w14:paraId="2CACE25A" w14:textId="77777777" w:rsidR="00307BE7" w:rsidRDefault="00307BE7" w:rsidP="00307BE7">
      <w:pPr>
        <w:ind w:firstLine="420"/>
      </w:pPr>
      <w:r>
        <w:t>SELECT SUM(DISTINCT salary) ,SUM(salary)FROM employees;</w:t>
      </w:r>
    </w:p>
    <w:p w14:paraId="7F7455A2" w14:textId="77777777" w:rsidR="00307BE7" w:rsidRDefault="00307BE7" w:rsidP="00307BE7">
      <w:pPr>
        <w:ind w:firstLine="420"/>
      </w:pPr>
      <w:r>
        <w:t>SELECT COUNT(DISTINCT salary), COUNT(salary) FROM employees;</w:t>
      </w:r>
    </w:p>
    <w:p w14:paraId="2D0617DF" w14:textId="77777777" w:rsidR="00307BE7" w:rsidRDefault="00307BE7" w:rsidP="00307BE7">
      <w:pPr>
        <w:ind w:firstLine="420"/>
      </w:pPr>
      <w:r>
        <w:tab/>
        <w:t>4</w:t>
      </w:r>
      <w:r>
        <w:rPr>
          <w:rFonts w:hint="eastAsia"/>
        </w:rPr>
        <w:t>、</w:t>
      </w:r>
      <w:r>
        <w:rPr>
          <w:rFonts w:hint="eastAsia"/>
        </w:rPr>
        <w:t>count</w:t>
      </w:r>
      <w:r>
        <w:rPr>
          <w:rFonts w:hint="eastAsia"/>
        </w:rPr>
        <w:t>函数的详细介绍</w:t>
      </w:r>
    </w:p>
    <w:p w14:paraId="5DCE8EC4" w14:textId="77777777" w:rsidR="00307BE7" w:rsidRDefault="00307BE7" w:rsidP="00307BE7">
      <w:pPr>
        <w:ind w:firstLine="420"/>
      </w:pPr>
      <w:r>
        <w:t>SELECT COUNT(salary) FROM employeesd;</w:t>
      </w:r>
    </w:p>
    <w:p w14:paraId="5847DD5A" w14:textId="77777777" w:rsidR="00307BE7" w:rsidRDefault="00307BE7" w:rsidP="00307BE7">
      <w:pPr>
        <w:ind w:firstLine="420"/>
      </w:pPr>
      <w:r>
        <w:t>SELECT COUNT(*) FROM employees;//</w:t>
      </w:r>
      <w:r>
        <w:t>统计行数、一般用这个</w:t>
      </w:r>
    </w:p>
    <w:p w14:paraId="5803B1F7" w14:textId="77777777" w:rsidR="00307BE7" w:rsidRDefault="00307BE7" w:rsidP="00307BE7">
      <w:pPr>
        <w:ind w:firstLine="420"/>
      </w:pPr>
      <w:r>
        <w:t>SELECT COUNT(1) FROM employees; //</w:t>
      </w:r>
      <w:r>
        <w:t>也是统计行数，加了一列的</w:t>
      </w:r>
      <w:r>
        <w:t>2</w:t>
      </w:r>
      <w:r>
        <w:t>，然后统计</w:t>
      </w:r>
      <w:r>
        <w:t>2</w:t>
      </w:r>
      <w:r>
        <w:t>的个数。综上所述，</w:t>
      </w:r>
      <w:r>
        <w:t>count()</w:t>
      </w:r>
      <w:r>
        <w:t>可以常量值。</w:t>
      </w:r>
    </w:p>
    <w:p w14:paraId="20CF3CA1" w14:textId="77777777" w:rsidR="00307BE7" w:rsidRDefault="00307BE7" w:rsidP="00307BE7">
      <w:pPr>
        <w:ind w:firstLine="420"/>
      </w:pPr>
      <w:r>
        <w:rPr>
          <w:rFonts w:hint="eastAsia"/>
        </w:rPr>
        <w:t>效率问题</w:t>
      </w:r>
      <w:r>
        <w:t xml:space="preserve"> </w:t>
      </w:r>
      <w:r>
        <w:t>：</w:t>
      </w:r>
    </w:p>
    <w:p w14:paraId="4955B58B" w14:textId="77777777" w:rsidR="00307BE7" w:rsidRDefault="00307BE7" w:rsidP="00307BE7">
      <w:pPr>
        <w:ind w:firstLine="420"/>
      </w:pPr>
      <w:r>
        <w:t>mysam</w:t>
      </w:r>
      <w:r>
        <w:t>存储引擎下，</w:t>
      </w:r>
      <w:r>
        <w:t>count(*)</w:t>
      </w:r>
      <w:r>
        <w:t>的效率高</w:t>
      </w:r>
    </w:p>
    <w:p w14:paraId="78227327" w14:textId="77777777" w:rsidR="00307BE7" w:rsidRDefault="00307BE7" w:rsidP="00307BE7">
      <w:pPr>
        <w:ind w:firstLine="420"/>
      </w:pPr>
      <w:r>
        <w:t>innodb</w:t>
      </w:r>
      <w:r>
        <w:t>存储引擎下，</w:t>
      </w:r>
      <w:r>
        <w:t>count(1)</w:t>
      </w:r>
      <w:r>
        <w:t>和</w:t>
      </w:r>
      <w:r>
        <w:t>count(*)</w:t>
      </w:r>
      <w:r>
        <w:t>的效率差不多，比</w:t>
      </w:r>
      <w:r>
        <w:t>count(</w:t>
      </w:r>
      <w:r>
        <w:t>字段</w:t>
      </w:r>
      <w:r>
        <w:t>)</w:t>
      </w:r>
      <w:r>
        <w:t>要高一些。</w:t>
      </w:r>
    </w:p>
    <w:p w14:paraId="5CA8A151" w14:textId="77777777" w:rsidR="00307BE7" w:rsidRDefault="00307BE7" w:rsidP="00307BE7">
      <w:pPr>
        <w:ind w:firstLine="420"/>
      </w:pPr>
      <w:r>
        <w:rPr>
          <w:rFonts w:hint="eastAsia"/>
        </w:rPr>
        <w:t>所有用</w:t>
      </w:r>
      <w:r>
        <w:t>count(*)</w:t>
      </w:r>
      <w:r>
        <w:t>比较多。</w:t>
      </w:r>
    </w:p>
    <w:p w14:paraId="64B37A8E" w14:textId="77777777" w:rsidR="00B7764C" w:rsidRDefault="00307BE7" w:rsidP="00B7764C">
      <w:pPr>
        <w:ind w:firstLine="420"/>
      </w:pPr>
      <w:r>
        <w:t>5</w:t>
      </w:r>
      <w:r>
        <w:t>和分组函数一同查询的字段有限制</w:t>
      </w:r>
      <w:r>
        <w:rPr>
          <w:rFonts w:hint="eastAsia"/>
        </w:rPr>
        <w:t>（和分组函数在一起的字段一般是</w:t>
      </w:r>
      <w:r>
        <w:rPr>
          <w:rFonts w:hint="eastAsia"/>
        </w:rPr>
        <w:t>group</w:t>
      </w:r>
      <w:r>
        <w:rPr>
          <w:rFonts w:hint="eastAsia"/>
        </w:rPr>
        <w:t>后的字段）</w:t>
      </w:r>
    </w:p>
    <w:p w14:paraId="09ED727F" w14:textId="7BD33989" w:rsidR="00307BE7" w:rsidRDefault="00307BE7" w:rsidP="00B7764C">
      <w:pPr>
        <w:ind w:firstLine="420"/>
        <w:rPr>
          <w:noProof/>
        </w:rPr>
      </w:pPr>
      <w:r>
        <w:t xml:space="preserve">SELECT AVG(salary) </w:t>
      </w:r>
      <w:r>
        <w:t>平均工资</w:t>
      </w:r>
      <w:r>
        <w:t>,employee_id FROM employees;</w:t>
      </w:r>
      <w:r w:rsidRPr="00E8394F">
        <w:rPr>
          <w:noProof/>
        </w:rPr>
        <w:t xml:space="preserve"> </w:t>
      </w:r>
    </w:p>
    <w:p w14:paraId="71533194" w14:textId="7AA49F67" w:rsidR="00B7764C" w:rsidRDefault="00B7764C" w:rsidP="00B7764C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8841EFE" wp14:editId="1FA5B165">
            <wp:extent cx="1870364" cy="35870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2944" cy="3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1F9E" w14:textId="59F5F416" w:rsidR="00307BE7" w:rsidRDefault="00307BE7" w:rsidP="00B7764C">
      <w:pPr>
        <w:pStyle w:val="2"/>
        <w:rPr>
          <w:noProof/>
        </w:rPr>
      </w:pPr>
      <w:r>
        <w:rPr>
          <w:rFonts w:hint="eastAsia"/>
          <w:noProof/>
        </w:rPr>
        <w:t>分组查询</w:t>
      </w:r>
    </w:p>
    <w:p w14:paraId="511FD40D" w14:textId="77777777" w:rsidR="00307BE7" w:rsidRDefault="00307BE7" w:rsidP="00307BE7">
      <w:pPr>
        <w:ind w:firstLine="420"/>
      </w:pPr>
      <w:r>
        <w:rPr>
          <w:rFonts w:hint="eastAsia"/>
        </w:rPr>
        <w:t>语法：</w:t>
      </w:r>
    </w:p>
    <w:p w14:paraId="4D16E70A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分组函数，列</w:t>
      </w:r>
      <w:r>
        <w:rPr>
          <w:rFonts w:hint="eastAsia"/>
        </w:rPr>
        <w:t>(</w:t>
      </w:r>
      <w:r>
        <w:rPr>
          <w:rFonts w:hint="eastAsia"/>
        </w:rPr>
        <w:t>要求出现在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的后面</w:t>
      </w:r>
      <w:r>
        <w:t>)</w:t>
      </w:r>
    </w:p>
    <w:p w14:paraId="02AA4F31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表名</w:t>
      </w:r>
    </w:p>
    <w:p w14:paraId="5AACB522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筛选条件</w:t>
      </w:r>
    </w:p>
    <w:p w14:paraId="2EADCB3F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子句</w:t>
      </w:r>
    </w:p>
    <w:p w14:paraId="5C5AFDF6" w14:textId="77777777" w:rsidR="00307BE7" w:rsidRPr="00E8394F" w:rsidRDefault="00307BE7" w:rsidP="00307BE7">
      <w:pPr>
        <w:ind w:firstLine="420"/>
      </w:pPr>
      <w:r>
        <w:tab/>
      </w:r>
      <w:r>
        <w:rPr>
          <w:rFonts w:hint="eastAsia"/>
        </w:rPr>
        <w:t>注：查询列表必须特殊，要求是分组函数和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后出现的字段。</w:t>
      </w:r>
    </w:p>
    <w:p w14:paraId="29CDAA8C" w14:textId="77777777" w:rsidR="00307BE7" w:rsidRDefault="00307BE7" w:rsidP="00307BE7">
      <w:pPr>
        <w:ind w:firstLine="420"/>
      </w:pPr>
      <w:r>
        <w:rPr>
          <w:rFonts w:hint="eastAsia"/>
        </w:rPr>
        <w:t>引入</w:t>
      </w:r>
      <w:r>
        <w:rPr>
          <w:rFonts w:hint="eastAsia"/>
        </w:rPr>
        <w:t>:</w:t>
      </w:r>
      <w:r>
        <w:rPr>
          <w:rFonts w:hint="eastAsia"/>
        </w:rPr>
        <w:t>查询每个部门的平均工，将同一个部门的成员分到一个小组。</w:t>
      </w:r>
    </w:p>
    <w:p w14:paraId="52149114" w14:textId="77777777" w:rsidR="00307BE7" w:rsidRDefault="00307BE7" w:rsidP="00307BE7">
      <w:pPr>
        <w:ind w:firstLine="420"/>
      </w:pPr>
      <w:r>
        <w:tab/>
      </w:r>
      <w:r>
        <w:rPr>
          <w:rFonts w:hint="eastAsia"/>
        </w:rPr>
        <w:t>特点：</w:t>
      </w:r>
      <w:r>
        <w:rPr>
          <w:rFonts w:hint="eastAsia"/>
        </w:rPr>
        <w:t>1</w:t>
      </w:r>
      <w:r>
        <w:rPr>
          <w:rFonts w:hint="eastAsia"/>
        </w:rPr>
        <w:t>、分组查询中的筛选条件分为两类</w:t>
      </w:r>
    </w:p>
    <w:p w14:paraId="7A0E8C65" w14:textId="690EE65A" w:rsidR="00307BE7" w:rsidRDefault="00307BE7" w:rsidP="00307BE7">
      <w:pPr>
        <w:ind w:firstLine="420"/>
      </w:pPr>
      <w:r>
        <w:tab/>
      </w:r>
      <w:r>
        <w:tab/>
      </w:r>
      <w:r>
        <w:tab/>
      </w:r>
      <w:r w:rsidR="00ED27E4">
        <w:t xml:space="preserve"> </w:t>
      </w:r>
      <w:r>
        <w:rPr>
          <w:rFonts w:hint="eastAsia"/>
        </w:rPr>
        <w:t>组前筛选：数据源为原始表</w:t>
      </w:r>
      <w:r>
        <w:tab/>
      </w:r>
      <w:r>
        <w:tab/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字句的前面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where</w:t>
      </w:r>
    </w:p>
    <w:p w14:paraId="1B2D009F" w14:textId="7874CE33" w:rsidR="00307BE7" w:rsidRDefault="00307BE7" w:rsidP="00307BE7">
      <w:pPr>
        <w:ind w:firstLine="420"/>
      </w:pPr>
      <w:r>
        <w:tab/>
      </w:r>
      <w:r>
        <w:tab/>
      </w:r>
      <w:r>
        <w:tab/>
      </w:r>
      <w:r w:rsidR="00ED27E4">
        <w:t xml:space="preserve"> </w:t>
      </w:r>
      <w:r>
        <w:rPr>
          <w:rFonts w:hint="eastAsia"/>
        </w:rPr>
        <w:t>组后筛选：分组后的结果集</w:t>
      </w:r>
      <w:r>
        <w:rPr>
          <w:rFonts w:hint="eastAsia"/>
        </w:rPr>
        <w:t xml:space="preserve"> </w:t>
      </w:r>
      <w:r>
        <w:t xml:space="preserve"> </w:t>
      </w:r>
      <w:r>
        <w:tab/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字句的后面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having</w:t>
      </w:r>
    </w:p>
    <w:p w14:paraId="287D860A" w14:textId="77777777" w:rsidR="00307BE7" w:rsidRDefault="00307BE7" w:rsidP="00307BE7">
      <w:pPr>
        <w:ind w:firstLine="420"/>
      </w:pPr>
      <w:r>
        <w:tab/>
      </w:r>
      <w:r>
        <w:tab/>
        <w:t xml:space="preserve">  2</w:t>
      </w:r>
      <w:r>
        <w:rPr>
          <w:rFonts w:hint="eastAsia"/>
        </w:rPr>
        <w:t>、分组函数做条件肯定是放在</w:t>
      </w:r>
      <w:r>
        <w:rPr>
          <w:rFonts w:hint="eastAsia"/>
        </w:rPr>
        <w:t>having</w:t>
      </w:r>
      <w:r>
        <w:rPr>
          <w:rFonts w:hint="eastAsia"/>
        </w:rPr>
        <w:t>字句中</w:t>
      </w:r>
    </w:p>
    <w:p w14:paraId="728C02E6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</w:t>
      </w:r>
      <w:r>
        <w:rPr>
          <w:rFonts w:hint="eastAsia"/>
        </w:rPr>
        <w:t>能用分组前筛选的，就有限考虑使用分组前筛选</w:t>
      </w:r>
    </w:p>
    <w:p w14:paraId="00582686" w14:textId="77777777" w:rsidR="00307BE7" w:rsidRDefault="00307BE7" w:rsidP="00307BE7">
      <w:pPr>
        <w:ind w:firstLine="420"/>
      </w:pPr>
      <w:r>
        <w:tab/>
      </w:r>
      <w:r>
        <w:tab/>
        <w:t xml:space="preserve">  3</w:t>
      </w:r>
      <w:r>
        <w:t>、</w:t>
      </w:r>
      <w:r>
        <w:rPr>
          <w:rFonts w:hint="eastAsia"/>
        </w:rPr>
        <w:t>group</w:t>
      </w:r>
      <w:r>
        <w:t xml:space="preserve"> by</w:t>
      </w:r>
      <w:r>
        <w:t>字句支持单个字段分组，多个字段分组（多个字段用逗号隔开没有顺序要求。</w:t>
      </w:r>
    </w:p>
    <w:p w14:paraId="50CA849F" w14:textId="77777777" w:rsidR="00307BE7" w:rsidRDefault="00307BE7" w:rsidP="00307BE7">
      <w:pPr>
        <w:ind w:firstLine="420"/>
      </w:pPr>
      <w:r>
        <w:tab/>
      </w:r>
      <w:r>
        <w:tab/>
        <w:t xml:space="preserve">  4</w:t>
      </w:r>
      <w:r>
        <w:rPr>
          <w:rFonts w:hint="eastAsia"/>
        </w:rPr>
        <w:t>、也可一添加排序，排序一般放到最后。</w:t>
      </w:r>
    </w:p>
    <w:p w14:paraId="044EAC79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：查询每个工种的最高工资</w:t>
      </w:r>
      <w:r>
        <w:tab/>
      </w:r>
    </w:p>
    <w:p w14:paraId="593B3E40" w14:textId="77777777" w:rsidR="00307BE7" w:rsidRDefault="00307BE7" w:rsidP="00307BE7">
      <w:pPr>
        <w:ind w:firstLine="420"/>
      </w:pPr>
      <w:r>
        <w:tab/>
      </w:r>
      <w:r>
        <w:rPr>
          <w:noProof/>
        </w:rPr>
        <w:drawing>
          <wp:inline distT="0" distB="0" distL="0" distR="0" wp14:anchorId="1A655C76" wp14:editId="3D98D3F7">
            <wp:extent cx="2651990" cy="602032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021A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：查询每个位置上的部门个数</w:t>
      </w:r>
    </w:p>
    <w:p w14:paraId="56ED8C04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2B086DF1" wp14:editId="7D6E8DC4">
            <wp:extent cx="2712955" cy="571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6DB" w14:textId="77777777" w:rsidR="00307BE7" w:rsidRDefault="00307BE7" w:rsidP="00307BE7">
      <w:pPr>
        <w:ind w:firstLine="420"/>
      </w:pPr>
      <w:r>
        <w:rPr>
          <w:rFonts w:hint="eastAsia"/>
        </w:rPr>
        <w:t>添加筛选条件</w:t>
      </w:r>
    </w:p>
    <w:p w14:paraId="040E14DC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：查询有相中包含</w:t>
      </w:r>
      <w:r>
        <w:rPr>
          <w:rFonts w:hint="eastAsia"/>
        </w:rPr>
        <w:t>a</w:t>
      </w:r>
      <w:r>
        <w:rPr>
          <w:rFonts w:hint="eastAsia"/>
        </w:rPr>
        <w:t>字符的，每个部门的平均工资</w:t>
      </w:r>
    </w:p>
    <w:p w14:paraId="2B42F4CB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15418288" wp14:editId="0D39454B">
            <wp:extent cx="3314987" cy="84589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E46A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：查询有奖金的每个领导手下员工的最高工资</w:t>
      </w:r>
    </w:p>
    <w:p w14:paraId="57089A16" w14:textId="77777777" w:rsidR="00307BE7" w:rsidRDefault="00307BE7" w:rsidP="00307BE7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69241653" wp14:editId="28796451">
            <wp:extent cx="3170195" cy="8001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2732" w14:textId="77777777" w:rsidR="00307BE7" w:rsidRDefault="00307BE7" w:rsidP="00402B9D">
      <w:pPr>
        <w:pStyle w:val="3"/>
        <w:ind w:firstLine="420"/>
      </w:pPr>
      <w:r>
        <w:rPr>
          <w:rFonts w:hint="eastAsia"/>
        </w:rPr>
        <w:lastRenderedPageBreak/>
        <w:t>添加复杂的筛选条件</w:t>
      </w:r>
    </w:p>
    <w:p w14:paraId="6D485D89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1;</w:t>
      </w:r>
      <w:r>
        <w:rPr>
          <w:rFonts w:hint="eastAsia"/>
        </w:rPr>
        <w:t>查询那个部门的员工数</w:t>
      </w:r>
      <w:r>
        <w:t>&gt;2</w:t>
      </w:r>
    </w:p>
    <w:p w14:paraId="0C394FB4" w14:textId="77777777" w:rsidR="00307BE7" w:rsidRDefault="00307BE7" w:rsidP="00307BE7">
      <w:pPr>
        <w:ind w:firstLine="420"/>
      </w:pPr>
      <w:r>
        <w:tab/>
        <w:t>1</w:t>
      </w:r>
      <w:r>
        <w:rPr>
          <w:rFonts w:hint="eastAsia"/>
        </w:rPr>
        <w:t>、先去查询每个部门的员工个数</w:t>
      </w:r>
    </w:p>
    <w:p w14:paraId="0DB3621E" w14:textId="77777777" w:rsidR="00307BE7" w:rsidRPr="009B58D9" w:rsidRDefault="00307BE7" w:rsidP="00307BE7">
      <w:pPr>
        <w:ind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540A3C0F" wp14:editId="27AEF3FA">
            <wp:extent cx="3017782" cy="6477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D571" w14:textId="77777777" w:rsidR="00307BE7" w:rsidRDefault="00307BE7" w:rsidP="00307BE7">
      <w:pPr>
        <w:ind w:firstLine="420"/>
      </w:pPr>
      <w:r>
        <w:tab/>
        <w:t>2</w:t>
      </w:r>
      <w:r>
        <w:rPr>
          <w:rFonts w:hint="eastAsia"/>
        </w:rPr>
        <w:t>、根据</w:t>
      </w:r>
      <w:r>
        <w:rPr>
          <w:rFonts w:hint="eastAsia"/>
        </w:rPr>
        <w:t>1</w:t>
      </w:r>
      <w:r>
        <w:rPr>
          <w:rFonts w:hint="eastAsia"/>
        </w:rPr>
        <w:t>的结果进行筛选，查询那个部门的员工个数</w:t>
      </w:r>
      <w:r>
        <w:rPr>
          <w:rFonts w:hint="eastAsia"/>
        </w:rPr>
        <w:t>&gt;</w:t>
      </w:r>
      <w:r>
        <w:t>2</w:t>
      </w:r>
      <w:r>
        <w:rPr>
          <w:rFonts w:hint="eastAsia"/>
        </w:rPr>
        <w:t>，如果直接使用</w:t>
      </w:r>
      <w:r>
        <w:rPr>
          <w:rFonts w:hint="eastAsia"/>
        </w:rPr>
        <w:t>where</w:t>
      </w:r>
      <w:r>
        <w:t xml:space="preserve"> COUNT(*)</w:t>
      </w:r>
      <w:r>
        <w:rPr>
          <w:rFonts w:hint="eastAsia"/>
        </w:rPr>
        <w:t>查询，会报错，因为表中并没有该字段，无法对其进行查询。</w:t>
      </w:r>
    </w:p>
    <w:p w14:paraId="4E5420E6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7DD28034" wp14:editId="0F8D488C">
            <wp:extent cx="3002540" cy="86113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106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：每个工种有奖金的员工的最高工资</w:t>
      </w:r>
      <w:r>
        <w:rPr>
          <w:rFonts w:hint="eastAsia"/>
        </w:rPr>
        <w:t>&gt;</w:t>
      </w:r>
      <w:r>
        <w:t>12000</w:t>
      </w:r>
      <w:r>
        <w:rPr>
          <w:rFonts w:hint="eastAsia"/>
        </w:rPr>
        <w:t>的工种编号和其最高工资</w:t>
      </w:r>
    </w:p>
    <w:p w14:paraId="7CF12202" w14:textId="77777777" w:rsidR="00307BE7" w:rsidRDefault="00307BE7" w:rsidP="00307BE7">
      <w:pPr>
        <w:ind w:firstLine="420"/>
      </w:pPr>
      <w:r w:rsidRPr="00027189">
        <w:t>1</w:t>
      </w:r>
      <w:r w:rsidRPr="00027189">
        <w:t>、查询每个工种有奖金的员工的最高工资</w:t>
      </w:r>
    </w:p>
    <w:p w14:paraId="49B294B9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3A24EDDD" wp14:editId="35C60A4F">
            <wp:extent cx="3254022" cy="731583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98F" w14:textId="77777777" w:rsidR="00307BE7" w:rsidRDefault="00307BE7" w:rsidP="00307BE7">
      <w:pPr>
        <w:ind w:firstLine="420"/>
      </w:pPr>
      <w:r>
        <w:tab/>
        <w:t>2</w:t>
      </w:r>
      <w:r>
        <w:rPr>
          <w:rFonts w:hint="eastAsia"/>
        </w:rPr>
        <w:t>、根据</w:t>
      </w:r>
      <w:r>
        <w:rPr>
          <w:rFonts w:hint="eastAsia"/>
        </w:rPr>
        <w:t>1</w:t>
      </w:r>
      <w:r>
        <w:rPr>
          <w:rFonts w:hint="eastAsia"/>
        </w:rPr>
        <w:t>的结果继续筛选，最高工资是否</w:t>
      </w:r>
      <w:r>
        <w:t>&gt;12000</w:t>
      </w:r>
    </w:p>
    <w:p w14:paraId="1D12D050" w14:textId="77777777" w:rsidR="00307BE7" w:rsidRPr="00027189" w:rsidRDefault="00307BE7" w:rsidP="00307BE7">
      <w:pPr>
        <w:ind w:firstLine="420"/>
      </w:pPr>
      <w:r>
        <w:rPr>
          <w:noProof/>
        </w:rPr>
        <w:drawing>
          <wp:inline distT="0" distB="0" distL="0" distR="0" wp14:anchorId="09863612" wp14:editId="7CD4FAF2">
            <wp:extent cx="3269263" cy="91447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4CF9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3</w:t>
      </w:r>
      <w:r>
        <w:rPr>
          <w:rFonts w:hint="eastAsia"/>
        </w:rPr>
        <w:t>：查询领导编号</w:t>
      </w:r>
      <w:r>
        <w:rPr>
          <w:rFonts w:hint="eastAsia"/>
        </w:rPr>
        <w:t>&gt;</w:t>
      </w:r>
      <w:r>
        <w:t xml:space="preserve">102 </w:t>
      </w:r>
      <w:r>
        <w:rPr>
          <w:rFonts w:hint="eastAsia"/>
        </w:rPr>
        <w:t>的每个领导手下的最低工资</w:t>
      </w:r>
      <w:r>
        <w:t>&gt;5000</w:t>
      </w:r>
      <w:r>
        <w:rPr>
          <w:rFonts w:hint="eastAsia"/>
        </w:rPr>
        <w:t>的领导编号是哪个，以及其最低工资</w:t>
      </w:r>
    </w:p>
    <w:p w14:paraId="066BEA57" w14:textId="77777777" w:rsidR="00307BE7" w:rsidRDefault="00307BE7" w:rsidP="00307BE7">
      <w:pPr>
        <w:ind w:firstLine="420"/>
      </w:pPr>
      <w:r>
        <w:tab/>
        <w:t>1</w:t>
      </w:r>
      <w:r>
        <w:rPr>
          <w:rFonts w:hint="eastAsia"/>
        </w:rPr>
        <w:t>、查询领导编号</w:t>
      </w:r>
      <w:r>
        <w:rPr>
          <w:rFonts w:hint="eastAsia"/>
        </w:rPr>
        <w:t>&gt;</w:t>
      </w:r>
      <w:r>
        <w:t>102</w:t>
      </w:r>
      <w:r>
        <w:rPr>
          <w:rFonts w:hint="eastAsia"/>
        </w:rPr>
        <w:t>的领导手下的员工的最低工资</w:t>
      </w:r>
    </w:p>
    <w:p w14:paraId="7509C513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11AC0EC7" wp14:editId="10BF9B53">
            <wp:extent cx="3010161" cy="571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4FF5" w14:textId="77777777" w:rsidR="00307BE7" w:rsidRDefault="00307BE7" w:rsidP="00307BE7">
      <w:pPr>
        <w:ind w:firstLine="420"/>
      </w:pPr>
      <w:r>
        <w:tab/>
        <w:t>2</w:t>
      </w:r>
      <w:r>
        <w:rPr>
          <w:rFonts w:hint="eastAsia"/>
        </w:rPr>
        <w:t>、添加筛选条件</w:t>
      </w:r>
    </w:p>
    <w:p w14:paraId="5C3A2CC3" w14:textId="77777777" w:rsidR="00307BE7" w:rsidRDefault="00307BE7" w:rsidP="00307BE7">
      <w:pPr>
        <w:ind w:firstLine="420"/>
      </w:pPr>
      <w:r>
        <w:tab/>
      </w:r>
      <w:r>
        <w:rPr>
          <w:noProof/>
        </w:rPr>
        <w:drawing>
          <wp:inline distT="0" distB="0" distL="0" distR="0" wp14:anchorId="21B66704" wp14:editId="6D9AD034">
            <wp:extent cx="2972058" cy="944962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2EF9" w14:textId="6E0B73C9" w:rsidR="00307BE7" w:rsidRDefault="00307BE7" w:rsidP="00402B9D">
      <w:pPr>
        <w:pStyle w:val="3"/>
        <w:ind w:firstLine="420"/>
      </w:pPr>
      <w:r>
        <w:rPr>
          <w:rFonts w:hint="eastAsia"/>
        </w:rPr>
        <w:t>按表达式或函数分组</w:t>
      </w:r>
    </w:p>
    <w:p w14:paraId="6D1AE324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：按员工姓名的长度分组，查询每一组的员工个数，筛选员工</w:t>
      </w:r>
      <w:r>
        <w:rPr>
          <w:rFonts w:hint="eastAsia"/>
        </w:rPr>
        <w:t>&gt;</w:t>
      </w:r>
      <w:r>
        <w:t>5</w:t>
      </w:r>
      <w:r>
        <w:rPr>
          <w:rFonts w:hint="eastAsia"/>
        </w:rPr>
        <w:t>的有那些</w:t>
      </w:r>
    </w:p>
    <w:p w14:paraId="3B88D05E" w14:textId="77777777" w:rsidR="00307BE7" w:rsidRDefault="00307BE7" w:rsidP="00307BE7">
      <w:pPr>
        <w:ind w:firstLine="420"/>
      </w:pPr>
      <w:r>
        <w:t xml:space="preserve">    1</w:t>
      </w:r>
      <w:r>
        <w:rPr>
          <w:rFonts w:hint="eastAsia"/>
        </w:rPr>
        <w:t>、查询每长度的员工个数</w:t>
      </w:r>
    </w:p>
    <w:p w14:paraId="0AAE7C65" w14:textId="77777777" w:rsidR="00307BE7" w:rsidRDefault="00307BE7" w:rsidP="00307BE7">
      <w:pPr>
        <w:ind w:firstLine="420"/>
      </w:pPr>
      <w:r>
        <w:lastRenderedPageBreak/>
        <w:tab/>
        <w:t xml:space="preserve">  </w:t>
      </w:r>
      <w:r>
        <w:tab/>
      </w:r>
      <w:r>
        <w:rPr>
          <w:noProof/>
        </w:rPr>
        <w:drawing>
          <wp:inline distT="0" distB="0" distL="0" distR="0" wp14:anchorId="67324D3B" wp14:editId="0FC9B178">
            <wp:extent cx="2933954" cy="571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E4CA" w14:textId="77777777" w:rsidR="00307BE7" w:rsidRDefault="00307BE7" w:rsidP="00307BE7">
      <w:pPr>
        <w:ind w:firstLine="420"/>
      </w:pPr>
      <w:r>
        <w:tab/>
        <w:t>2</w:t>
      </w:r>
      <w:r>
        <w:rPr>
          <w:rFonts w:hint="eastAsia"/>
        </w:rPr>
        <w:t>、添加筛选条件</w:t>
      </w:r>
    </w:p>
    <w:p w14:paraId="4EE3F8C4" w14:textId="77777777" w:rsidR="00307BE7" w:rsidRPr="007F448B" w:rsidRDefault="00307BE7" w:rsidP="00307BE7">
      <w:pPr>
        <w:ind w:firstLine="420"/>
      </w:pPr>
      <w:r>
        <w:tab/>
      </w:r>
      <w:r>
        <w:tab/>
      </w:r>
      <w:r>
        <w:rPr>
          <w:noProof/>
        </w:rPr>
        <w:drawing>
          <wp:inline distT="0" distB="0" distL="0" distR="0" wp14:anchorId="47AA04B0" wp14:editId="6082A156">
            <wp:extent cx="2933954" cy="6858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59D0" w14:textId="77777777" w:rsidR="00307BE7" w:rsidRPr="00E8394F" w:rsidRDefault="00307BE7" w:rsidP="00307BE7">
      <w:pPr>
        <w:ind w:firstLine="420"/>
      </w:pPr>
      <w:r>
        <w:tab/>
        <w:t>3</w:t>
      </w:r>
      <w:r>
        <w:rPr>
          <w:rFonts w:hint="eastAsia"/>
        </w:rPr>
        <w:t>、支持添加别名</w:t>
      </w:r>
    </w:p>
    <w:p w14:paraId="0641358A" w14:textId="77777777" w:rsidR="00307BE7" w:rsidRPr="00E8394F" w:rsidRDefault="00307BE7" w:rsidP="00307BE7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E745270" wp14:editId="1F8B3F46">
            <wp:extent cx="3985605" cy="746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B2B9" w14:textId="77777777" w:rsidR="00307BE7" w:rsidRPr="005E755B" w:rsidRDefault="00307BE7" w:rsidP="00307BE7">
      <w:pPr>
        <w:ind w:firstLine="420"/>
      </w:pPr>
      <w:r>
        <w:tab/>
      </w:r>
    </w:p>
    <w:p w14:paraId="0568108B" w14:textId="77777777" w:rsidR="00307BE7" w:rsidRDefault="00307BE7" w:rsidP="00307BE7">
      <w:pPr>
        <w:ind w:firstLine="420"/>
      </w:pPr>
      <w:r>
        <w:rPr>
          <w:rFonts w:hint="eastAsia"/>
        </w:rPr>
        <w:t>案例：查询每个部门每个工种的员工的平均工资</w:t>
      </w:r>
    </w:p>
    <w:p w14:paraId="044F53DB" w14:textId="77777777" w:rsidR="00307BE7" w:rsidRDefault="00307BE7" w:rsidP="00307BE7">
      <w:pPr>
        <w:ind w:firstLine="420"/>
      </w:pPr>
      <w:r>
        <w:t>SELECT AVG(salary),department_id,job_id</w:t>
      </w:r>
    </w:p>
    <w:p w14:paraId="7250A43D" w14:textId="77777777" w:rsidR="00307BE7" w:rsidRDefault="00307BE7" w:rsidP="00307BE7">
      <w:pPr>
        <w:ind w:firstLine="420"/>
      </w:pPr>
      <w:r>
        <w:t xml:space="preserve">FROM employees </w:t>
      </w:r>
    </w:p>
    <w:p w14:paraId="1AB9B465" w14:textId="77777777" w:rsidR="00307BE7" w:rsidRDefault="00307BE7" w:rsidP="00307BE7">
      <w:pPr>
        <w:ind w:firstLine="420"/>
      </w:pPr>
      <w:r>
        <w:t>GROUP BY department_id ,job_id</w:t>
      </w:r>
    </w:p>
    <w:p w14:paraId="614A4076" w14:textId="77777777" w:rsidR="00307BE7" w:rsidRDefault="00307BE7" w:rsidP="00402B9D">
      <w:pPr>
        <w:pStyle w:val="3"/>
        <w:ind w:firstLine="420"/>
      </w:pPr>
      <w:r>
        <w:t>分组查询添加顺序</w:t>
      </w:r>
    </w:p>
    <w:p w14:paraId="7897CA6D" w14:textId="77777777" w:rsidR="00307BE7" w:rsidRDefault="00307BE7" w:rsidP="00307BE7">
      <w:pPr>
        <w:ind w:firstLine="420"/>
      </w:pPr>
      <w:r>
        <w:t>案例：</w:t>
      </w:r>
      <w:r>
        <w:rPr>
          <w:rFonts w:hint="eastAsia"/>
        </w:rPr>
        <w:t>查询每个部门每个工种的员工的平均工资，并且按平均工资高低显示。</w:t>
      </w:r>
    </w:p>
    <w:p w14:paraId="723DB673" w14:textId="77777777" w:rsidR="00307BE7" w:rsidRDefault="00307BE7" w:rsidP="006A1C1A">
      <w:pPr>
        <w:ind w:firstLine="420"/>
        <w:jc w:val="center"/>
      </w:pPr>
      <w:r>
        <w:rPr>
          <w:noProof/>
        </w:rPr>
        <w:drawing>
          <wp:inline distT="0" distB="0" distL="0" distR="0" wp14:anchorId="3C0716D4" wp14:editId="770397E8">
            <wp:extent cx="3802710" cy="1082134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478C" w14:textId="77777777" w:rsidR="00307BE7" w:rsidRDefault="00307BE7" w:rsidP="00307BE7">
      <w:pPr>
        <w:ind w:firstLine="420"/>
      </w:pPr>
    </w:p>
    <w:p w14:paraId="7AFEA3BE" w14:textId="77777777" w:rsidR="00307BE7" w:rsidRDefault="00307BE7" w:rsidP="00307BE7">
      <w:pPr>
        <w:pStyle w:val="2"/>
      </w:pPr>
      <w:r>
        <w:t>连接查询（多表查询）</w:t>
      </w:r>
    </w:p>
    <w:p w14:paraId="15DCA0B8" w14:textId="77777777" w:rsidR="00307BE7" w:rsidRDefault="00307BE7" w:rsidP="00307BE7">
      <w:pPr>
        <w:ind w:firstLine="420"/>
      </w:pPr>
      <w:r>
        <w:t>含义：又称多表查询，当查询的字段来余多个表时，就会用到连接查询。</w:t>
      </w:r>
    </w:p>
    <w:p w14:paraId="4C0E6D83" w14:textId="77777777" w:rsidR="00307BE7" w:rsidRDefault="00307BE7" w:rsidP="00307BE7">
      <w:pPr>
        <w:ind w:firstLine="420"/>
      </w:pPr>
      <w:r>
        <w:t>笛卡尔乘积现象：表</w:t>
      </w:r>
      <w:r>
        <w:rPr>
          <w:rFonts w:hint="eastAsia"/>
        </w:rPr>
        <w:t>1</w:t>
      </w:r>
      <w:r>
        <w:t xml:space="preserve"> </w:t>
      </w:r>
      <w:r>
        <w:t>有</w:t>
      </w:r>
      <w:r>
        <w:t>m</w:t>
      </w:r>
      <w:r>
        <w:t>行</w:t>
      </w:r>
      <w:r>
        <w:rPr>
          <w:rFonts w:hint="eastAsia"/>
        </w:rPr>
        <w:t>，表二有</w:t>
      </w:r>
      <w:r>
        <w:rPr>
          <w:rFonts w:hint="eastAsia"/>
        </w:rPr>
        <w:t>n</w:t>
      </w:r>
      <w:r>
        <w:rPr>
          <w:rFonts w:hint="eastAsia"/>
        </w:rPr>
        <w:t>行，结果为</w:t>
      </w:r>
      <w:r>
        <w:rPr>
          <w:rFonts w:hint="eastAsia"/>
        </w:rPr>
        <w:t>=m*n</w:t>
      </w:r>
      <w:r>
        <w:rPr>
          <w:rFonts w:hint="eastAsia"/>
        </w:rPr>
        <w:t>行</w:t>
      </w:r>
    </w:p>
    <w:p w14:paraId="608C1D0B" w14:textId="77777777" w:rsidR="00307BE7" w:rsidRDefault="00307BE7" w:rsidP="00307BE7">
      <w:pPr>
        <w:ind w:firstLine="420"/>
      </w:pPr>
      <w:r>
        <w:t>发生原因：没有有效的连接条件</w:t>
      </w:r>
    </w:p>
    <w:p w14:paraId="7A4322C2" w14:textId="77777777" w:rsidR="00307BE7" w:rsidRDefault="00307BE7" w:rsidP="00307BE7">
      <w:pPr>
        <w:ind w:firstLine="420"/>
      </w:pPr>
      <w:r>
        <w:t>分类</w:t>
      </w:r>
    </w:p>
    <w:p w14:paraId="7C995EAA" w14:textId="77777777" w:rsidR="00307BE7" w:rsidRDefault="00307BE7" w:rsidP="00307BE7">
      <w:pPr>
        <w:ind w:firstLine="420"/>
      </w:pPr>
      <w:r>
        <w:tab/>
        <w:t>1</w:t>
      </w:r>
      <w:r>
        <w:t>、按年份分类</w:t>
      </w:r>
    </w:p>
    <w:p w14:paraId="22D19912" w14:textId="77777777" w:rsidR="00307BE7" w:rsidRDefault="00307BE7" w:rsidP="00307BE7">
      <w:pPr>
        <w:ind w:firstLine="420"/>
      </w:pPr>
      <w:r>
        <w:tab/>
        <w:t xml:space="preserve">    sql92</w:t>
      </w:r>
      <w:r>
        <w:t>标准（仅仅支持内连接）</w:t>
      </w:r>
    </w:p>
    <w:p w14:paraId="5DE9FE03" w14:textId="77777777" w:rsidR="00307BE7" w:rsidRDefault="00307BE7" w:rsidP="00307BE7">
      <w:pPr>
        <w:ind w:firstLine="420"/>
      </w:pPr>
      <w:r>
        <w:tab/>
      </w:r>
      <w:r>
        <w:tab/>
        <w:t>sql99</w:t>
      </w:r>
      <w:r>
        <w:t>标准（支持所有的内、外连接（左外和右外）</w:t>
      </w:r>
      <w:r>
        <w:rPr>
          <w:rFonts w:hint="eastAsia"/>
        </w:rPr>
        <w:t>+</w:t>
      </w:r>
      <w:r>
        <w:t>交叉连接）</w:t>
      </w:r>
    </w:p>
    <w:p w14:paraId="74C294F3" w14:textId="77777777" w:rsidR="00307BE7" w:rsidRDefault="00307BE7" w:rsidP="00307BE7">
      <w:pPr>
        <w:ind w:firstLine="420"/>
      </w:pPr>
      <w:r>
        <w:tab/>
        <w:t>2</w:t>
      </w:r>
      <w:r>
        <w:t>、功能分类</w:t>
      </w:r>
    </w:p>
    <w:p w14:paraId="67D922A4" w14:textId="6AE48B43" w:rsidR="00307BE7" w:rsidRDefault="00307BE7" w:rsidP="00307BE7">
      <w:pPr>
        <w:ind w:firstLine="420"/>
      </w:pPr>
      <w:r>
        <w:tab/>
      </w:r>
      <w:r>
        <w:t>内连接：</w:t>
      </w:r>
    </w:p>
    <w:p w14:paraId="1012CADE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等值连接</w:t>
      </w:r>
    </w:p>
    <w:p w14:paraId="3BFD5F98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非等值连接</w:t>
      </w:r>
    </w:p>
    <w:p w14:paraId="024925DC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自连接</w:t>
      </w:r>
    </w:p>
    <w:p w14:paraId="4B3E2204" w14:textId="77777777" w:rsidR="00307BE7" w:rsidRDefault="00307BE7" w:rsidP="00307BE7">
      <w:pPr>
        <w:ind w:firstLine="420"/>
      </w:pPr>
      <w:r>
        <w:lastRenderedPageBreak/>
        <w:tab/>
      </w:r>
      <w:r>
        <w:tab/>
      </w:r>
      <w:r>
        <w:tab/>
      </w:r>
      <w:r>
        <w:t>外链接：</w:t>
      </w:r>
    </w:p>
    <w:p w14:paraId="29ABDD08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左外连接</w:t>
      </w:r>
    </w:p>
    <w:p w14:paraId="414B43C3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右外连接</w:t>
      </w:r>
    </w:p>
    <w:p w14:paraId="7F737118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全外连接</w:t>
      </w:r>
    </w:p>
    <w:p w14:paraId="0AC69D15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>交叉连接</w:t>
      </w:r>
    </w:p>
    <w:p w14:paraId="0084EFBF" w14:textId="066F1F5B" w:rsidR="00307BE7" w:rsidRDefault="00307BE7" w:rsidP="00402B9D">
      <w:pPr>
        <w:pStyle w:val="3"/>
        <w:ind w:firstLine="420"/>
      </w:pPr>
      <w:r>
        <w:t>等值连接</w:t>
      </w:r>
    </w:p>
    <w:p w14:paraId="784C4B2C" w14:textId="70128BF8" w:rsidR="00307BE7" w:rsidRDefault="00307BE7" w:rsidP="00307BE7">
      <w:pPr>
        <w:ind w:firstLine="420"/>
      </w:pPr>
      <w:r>
        <w:t>案例</w:t>
      </w:r>
      <w:r>
        <w:rPr>
          <w:rFonts w:hint="eastAsia"/>
        </w:rPr>
        <w:t>1</w:t>
      </w:r>
      <w:r>
        <w:t>：查询女神名和男神名</w:t>
      </w:r>
    </w:p>
    <w:p w14:paraId="21ECCE89" w14:textId="77777777" w:rsidR="00307BE7" w:rsidRDefault="00307BE7" w:rsidP="00307BE7">
      <w:pPr>
        <w:ind w:firstLine="420"/>
      </w:pPr>
      <w:r>
        <w:t>select name,boyName from boys,beauty</w:t>
      </w:r>
    </w:p>
    <w:p w14:paraId="0FB49B21" w14:textId="632428C0" w:rsidR="00307BE7" w:rsidRDefault="00307BE7" w:rsidP="00307BE7">
      <w:pPr>
        <w:ind w:firstLine="420"/>
      </w:pPr>
      <w:r>
        <w:t>where beauty.boyfriend_id = boys.id;</w:t>
      </w:r>
      <w:r>
        <w:t>（分别依次匹配条件是否满足。</w:t>
      </w:r>
    </w:p>
    <w:p w14:paraId="1EAFF511" w14:textId="77777777" w:rsidR="00307BE7" w:rsidRDefault="00307BE7" w:rsidP="00307BE7">
      <w:pPr>
        <w:ind w:firstLine="420"/>
      </w:pPr>
      <w:r>
        <w:t>例如：</w:t>
      </w:r>
    </w:p>
    <w:p w14:paraId="5F5949DE" w14:textId="77777777" w:rsidR="00307BE7" w:rsidRDefault="00307BE7" w:rsidP="00307BE7">
      <w:pPr>
        <w:ind w:firstLine="420"/>
      </w:pPr>
      <w:r>
        <w:t>SELECT NAME,boyName FROM boys,beauty</w:t>
      </w:r>
    </w:p>
    <w:p w14:paraId="7F73A86E" w14:textId="77777777" w:rsidR="00307BE7" w:rsidRPr="003352A3" w:rsidRDefault="00307BE7" w:rsidP="00307BE7">
      <w:pPr>
        <w:ind w:firstLine="420"/>
      </w:pPr>
      <w:r>
        <w:t>WHERE beauty.boyfriend_id = boys.id;</w:t>
      </w:r>
    </w:p>
    <w:p w14:paraId="13117B8D" w14:textId="77777777" w:rsidR="00307BE7" w:rsidRPr="00F67179" w:rsidRDefault="00307BE7" w:rsidP="00307BE7">
      <w:pPr>
        <w:ind w:firstLine="422"/>
        <w:rPr>
          <w:b/>
        </w:rPr>
      </w:pPr>
    </w:p>
    <w:p w14:paraId="20BD7FCE" w14:textId="77777777" w:rsidR="00307BE7" w:rsidRDefault="00307BE7" w:rsidP="00307BE7">
      <w:pPr>
        <w:ind w:firstLine="420"/>
      </w:pPr>
      <w:r>
        <w:tab/>
      </w:r>
      <w:r>
        <w:tab/>
      </w:r>
      <w:r>
        <w:rPr>
          <w:noProof/>
        </w:rPr>
        <w:drawing>
          <wp:inline distT="0" distB="0" distL="0" distR="0" wp14:anchorId="5FE797C4" wp14:editId="52B6170A">
            <wp:extent cx="1579418" cy="1028171"/>
            <wp:effectExtent l="0" t="0" r="190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03705" cy="10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26D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t>2</w:t>
      </w:r>
      <w:r>
        <w:t>、查询员工名和对应的部门名</w:t>
      </w:r>
    </w:p>
    <w:p w14:paraId="501B991A" w14:textId="77777777" w:rsidR="00307BE7" w:rsidRDefault="00307BE7" w:rsidP="00307BE7">
      <w:pPr>
        <w:ind w:firstLine="420"/>
      </w:pPr>
      <w:r>
        <w:t xml:space="preserve">SELECT last_name ,department_name </w:t>
      </w:r>
    </w:p>
    <w:p w14:paraId="4DCD5B8D" w14:textId="77777777" w:rsidR="00307BE7" w:rsidRDefault="00307BE7" w:rsidP="00307BE7">
      <w:pPr>
        <w:ind w:firstLine="420"/>
      </w:pPr>
      <w:r>
        <w:t>FROM employees,departments</w:t>
      </w:r>
    </w:p>
    <w:p w14:paraId="5A3E19A5" w14:textId="77777777" w:rsidR="00307BE7" w:rsidRDefault="00307BE7" w:rsidP="00307BE7">
      <w:pPr>
        <w:ind w:firstLine="420"/>
      </w:pPr>
      <w:r>
        <w:t>WHERE employees.`department_id`=departments.`department_id`;</w:t>
      </w:r>
      <w:r>
        <w:tab/>
      </w:r>
    </w:p>
    <w:p w14:paraId="1B6ABE96" w14:textId="77777777" w:rsidR="00307BE7" w:rsidRDefault="00307BE7" w:rsidP="00307BE7">
      <w:pPr>
        <w:ind w:firstLine="420"/>
      </w:pPr>
    </w:p>
    <w:p w14:paraId="691E4CB1" w14:textId="0B56D489" w:rsidR="00307BE7" w:rsidRDefault="00307BE7" w:rsidP="00750701">
      <w:pPr>
        <w:pStyle w:val="3"/>
        <w:ind w:firstLine="420"/>
      </w:pPr>
      <w:r>
        <w:rPr>
          <w:rFonts w:hint="eastAsia"/>
        </w:rPr>
        <w:t>非等值连接</w:t>
      </w:r>
    </w:p>
    <w:p w14:paraId="4A711816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查询员工工资和工资级别</w:t>
      </w:r>
      <w:r>
        <w:tab/>
      </w:r>
    </w:p>
    <w:p w14:paraId="6FB5F282" w14:textId="77777777" w:rsidR="00307BE7" w:rsidRPr="00A23933" w:rsidRDefault="00307BE7" w:rsidP="00307BE7">
      <w:pPr>
        <w:ind w:firstLine="422"/>
        <w:rPr>
          <w:b/>
        </w:rPr>
      </w:pPr>
      <w:r w:rsidRPr="00A23933">
        <w:rPr>
          <w:b/>
        </w:rPr>
        <w:t>SELECT  salary, grade_level</w:t>
      </w:r>
    </w:p>
    <w:p w14:paraId="3225625C" w14:textId="77777777" w:rsidR="00307BE7" w:rsidRPr="00A23933" w:rsidRDefault="00307BE7" w:rsidP="00307BE7">
      <w:pPr>
        <w:ind w:firstLine="422"/>
        <w:rPr>
          <w:b/>
        </w:rPr>
      </w:pPr>
      <w:r w:rsidRPr="00A23933">
        <w:rPr>
          <w:b/>
        </w:rPr>
        <w:t>FROM employees, job_grades g</w:t>
      </w:r>
    </w:p>
    <w:p w14:paraId="5F3B2415" w14:textId="77777777" w:rsidR="00307BE7" w:rsidRPr="00A23933" w:rsidRDefault="00307BE7" w:rsidP="00307BE7">
      <w:pPr>
        <w:ind w:firstLine="422"/>
      </w:pPr>
      <w:r w:rsidRPr="00A23933">
        <w:rPr>
          <w:b/>
        </w:rPr>
        <w:t>WHERE salary BETWEEN  g.'lowest_sal' AND g.'highest_sal';</w:t>
      </w:r>
    </w:p>
    <w:p w14:paraId="7AE43076" w14:textId="77777777" w:rsidR="00307BE7" w:rsidRDefault="00307BE7" w:rsidP="00307BE7">
      <w:pPr>
        <w:ind w:firstLine="420"/>
      </w:pPr>
    </w:p>
    <w:p w14:paraId="1F242238" w14:textId="77777777" w:rsidR="00307BE7" w:rsidRDefault="00307BE7" w:rsidP="00307BE7">
      <w:pPr>
        <w:ind w:firstLine="420"/>
      </w:pPr>
    </w:p>
    <w:p w14:paraId="16C9795D" w14:textId="1AFE2649" w:rsidR="00307BE7" w:rsidRDefault="00307BE7" w:rsidP="00307BE7">
      <w:pPr>
        <w:pStyle w:val="3"/>
        <w:ind w:firstLine="420"/>
      </w:pPr>
      <w:r>
        <w:rPr>
          <w:rFonts w:hint="eastAsia"/>
        </w:rPr>
        <w:t>自连接</w:t>
      </w:r>
    </w:p>
    <w:p w14:paraId="4A419018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：查询员工名、上级的名称</w:t>
      </w:r>
    </w:p>
    <w:p w14:paraId="5041C21C" w14:textId="77777777" w:rsidR="00307BE7" w:rsidRDefault="00307BE7" w:rsidP="00307BE7">
      <w:pPr>
        <w:ind w:firstLine="420"/>
      </w:pPr>
      <w:r>
        <w:t xml:space="preserve">   </w:t>
      </w:r>
      <w:r>
        <w:rPr>
          <w:rFonts w:hint="eastAsia"/>
        </w:rPr>
        <w:t>根据员工中上级的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第二次在搜查表中管理</w:t>
      </w:r>
      <w:r>
        <w:rPr>
          <w:rFonts w:hint="eastAsia"/>
        </w:rPr>
        <w:t>id</w:t>
      </w:r>
      <w:r>
        <w:rPr>
          <w:rFonts w:hint="eastAsia"/>
        </w:rPr>
        <w:t>进行匹配</w:t>
      </w:r>
    </w:p>
    <w:p w14:paraId="05C07A67" w14:textId="77777777" w:rsidR="00307BE7" w:rsidRPr="0083513D" w:rsidRDefault="00307BE7" w:rsidP="00307BE7">
      <w:pPr>
        <w:ind w:firstLine="420"/>
      </w:pPr>
      <w:r w:rsidRPr="0083513D">
        <w:t xml:space="preserve">SELECT </w:t>
      </w:r>
      <w:r w:rsidRPr="0083513D">
        <w:tab/>
        <w:t>e.employee_id ,e.last_name,m.employee_id ,m.last_name</w:t>
      </w:r>
    </w:p>
    <w:p w14:paraId="442466CF" w14:textId="77777777" w:rsidR="00307BE7" w:rsidRPr="0083513D" w:rsidRDefault="00307BE7" w:rsidP="00307BE7">
      <w:pPr>
        <w:ind w:firstLine="420"/>
      </w:pPr>
      <w:r w:rsidRPr="0083513D">
        <w:t>FROM employees e,employees m</w:t>
      </w:r>
    </w:p>
    <w:p w14:paraId="4388DF2D" w14:textId="70FA6EB0" w:rsidR="00307BE7" w:rsidRDefault="00307BE7" w:rsidP="00307BE7">
      <w:pPr>
        <w:ind w:firstLine="420"/>
      </w:pPr>
      <w:r w:rsidRPr="0083513D">
        <w:t>WHERE e.`manager_id`=m.`employee_id`;</w:t>
      </w:r>
    </w:p>
    <w:p w14:paraId="52754009" w14:textId="77777777" w:rsidR="00AC12D7" w:rsidRDefault="00AC12D7" w:rsidP="00307BE7">
      <w:pPr>
        <w:ind w:firstLine="420"/>
      </w:pPr>
    </w:p>
    <w:p w14:paraId="74E6A23A" w14:textId="4AFB94BF" w:rsidR="00307BE7" w:rsidRDefault="00AC12D7" w:rsidP="00AC12D7">
      <w:pPr>
        <w:ind w:firstLine="420"/>
      </w:pPr>
      <w:r>
        <w:rPr>
          <w:rFonts w:hint="eastAsia"/>
        </w:rPr>
        <w:t>（</w:t>
      </w:r>
      <w:r>
        <w:t>sql99</w:t>
      </w:r>
      <w:r>
        <w:rPr>
          <w:rFonts w:hint="eastAsia"/>
        </w:rPr>
        <w:t>）</w:t>
      </w:r>
    </w:p>
    <w:p w14:paraId="4EEA85F4" w14:textId="77777777" w:rsidR="00307BE7" w:rsidRDefault="00307BE7" w:rsidP="00307BE7">
      <w:pPr>
        <w:ind w:firstLine="420"/>
      </w:pPr>
    </w:p>
    <w:p w14:paraId="67F4A9A3" w14:textId="25F8B1D5" w:rsidR="00044EEF" w:rsidRDefault="00044EEF" w:rsidP="00044EEF">
      <w:pPr>
        <w:pStyle w:val="2"/>
      </w:pPr>
      <w:r>
        <w:t>sql99</w:t>
      </w:r>
    </w:p>
    <w:p w14:paraId="50CB0EFF" w14:textId="79110912" w:rsidR="00044EEF" w:rsidRPr="00044EEF" w:rsidRDefault="00044EEF" w:rsidP="00044EEF">
      <w:pPr>
        <w:pStyle w:val="3"/>
        <w:ind w:firstLine="420"/>
      </w:pPr>
      <w:r>
        <w:rPr>
          <w:rFonts w:hint="eastAsia"/>
        </w:rPr>
        <w:t>语法标准</w:t>
      </w:r>
    </w:p>
    <w:p w14:paraId="050EDE2D" w14:textId="5AEA420C" w:rsidR="006664F9" w:rsidRPr="006664F9" w:rsidRDefault="006664F9" w:rsidP="006664F9">
      <w:pPr>
        <w:ind w:firstLine="420"/>
      </w:pPr>
      <w:r>
        <w:t>1999</w:t>
      </w:r>
      <w:r>
        <w:t>年推出的标准</w:t>
      </w:r>
    </w:p>
    <w:p w14:paraId="26813699" w14:textId="77777777" w:rsidR="00307BE7" w:rsidRDefault="00307BE7" w:rsidP="00307BE7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查询列表</w:t>
      </w:r>
    </w:p>
    <w:p w14:paraId="30FD71A6" w14:textId="1C28902B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别名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连接类型</w:t>
      </w:r>
      <w:r>
        <w:rPr>
          <w:rFonts w:hint="eastAsia"/>
        </w:rPr>
        <w:t>]</w:t>
      </w:r>
      <w:r w:rsidR="00271252">
        <w:rPr>
          <w:rFonts w:hint="eastAsia"/>
        </w:rPr>
        <w:t xml:space="preserve"> </w:t>
      </w:r>
      <w:r>
        <w:t xml:space="preserve"> join 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别名</w:t>
      </w:r>
    </w:p>
    <w:p w14:paraId="05FDBE75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连接条件</w:t>
      </w:r>
    </w:p>
    <w:p w14:paraId="7280371D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where</w:t>
      </w:r>
      <w:r>
        <w:t xml:space="preserve">  </w:t>
      </w:r>
      <w:r>
        <w:rPr>
          <w:rFonts w:hint="eastAsia"/>
        </w:rPr>
        <w:t>筛选条件</w:t>
      </w:r>
    </w:p>
    <w:p w14:paraId="3BCF3E9C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分组</w:t>
      </w:r>
    </w:p>
    <w:p w14:paraId="18A1AFE1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having</w:t>
      </w:r>
      <w:r>
        <w:t xml:space="preserve">  </w:t>
      </w:r>
      <w:r>
        <w:rPr>
          <w:rFonts w:hint="eastAsia"/>
        </w:rPr>
        <w:t>筛选条件</w:t>
      </w:r>
    </w:p>
    <w:p w14:paraId="0DE50FFA" w14:textId="1D95E84F" w:rsidR="00307BE7" w:rsidRDefault="00307BE7" w:rsidP="00307BE7">
      <w:pPr>
        <w:ind w:firstLine="420"/>
      </w:pPr>
      <w:r>
        <w:tab/>
        <w:t xml:space="preserve">  order 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排序列表</w:t>
      </w:r>
    </w:p>
    <w:p w14:paraId="1AFDE06A" w14:textId="741F626E" w:rsidR="00044EEF" w:rsidRPr="0086499E" w:rsidRDefault="00044EEF" w:rsidP="00044EEF">
      <w:pPr>
        <w:pStyle w:val="3"/>
        <w:ind w:firstLine="420"/>
      </w:pPr>
      <w:r>
        <w:t>连接类型</w:t>
      </w:r>
    </w:p>
    <w:p w14:paraId="27A29701" w14:textId="77777777" w:rsidR="00307BE7" w:rsidRDefault="00307BE7" w:rsidP="00307BE7">
      <w:pPr>
        <w:ind w:firstLine="420"/>
      </w:pPr>
      <w:r>
        <w:rPr>
          <w:rFonts w:hint="eastAsia"/>
        </w:rPr>
        <w:t>内连接：</w:t>
      </w:r>
      <w:r>
        <w:rPr>
          <w:rFonts w:hint="eastAsia"/>
        </w:rPr>
        <w:t>inner</w:t>
      </w:r>
    </w:p>
    <w:p w14:paraId="1A46DA1A" w14:textId="4DCE0725" w:rsidR="00AF54C4" w:rsidRDefault="00307BE7" w:rsidP="00307BE7">
      <w:pPr>
        <w:ind w:firstLine="420"/>
      </w:pPr>
      <w:r>
        <w:rPr>
          <w:rFonts w:hint="eastAsia"/>
        </w:rPr>
        <w:t>外连接：</w:t>
      </w:r>
      <w:r>
        <w:rPr>
          <w:rFonts w:hint="eastAsia"/>
        </w:rPr>
        <w:t xml:space="preserve"> </w:t>
      </w:r>
      <w:r>
        <w:rPr>
          <w:rFonts w:hint="eastAsia"/>
        </w:rPr>
        <w:t>左外</w:t>
      </w:r>
      <w:r w:rsidR="00F87511">
        <w:t>:</w:t>
      </w:r>
      <w:r>
        <w:rPr>
          <w:rFonts w:hint="eastAsia"/>
        </w:rPr>
        <w:t>left</w:t>
      </w:r>
      <w:r w:rsidR="00044EEF">
        <w:rPr>
          <w:rFonts w:hint="eastAsia"/>
        </w:rPr>
        <w:t>[outer</w:t>
      </w:r>
      <w:r w:rsidR="00044EEF">
        <w:t>]</w:t>
      </w:r>
    </w:p>
    <w:p w14:paraId="1C66116B" w14:textId="09945000" w:rsidR="00AF54C4" w:rsidRDefault="00AF54C4" w:rsidP="00307BE7">
      <w:pPr>
        <w:ind w:firstLine="420"/>
      </w:pPr>
      <w:r>
        <w:tab/>
      </w:r>
      <w:r>
        <w:tab/>
      </w:r>
      <w:r w:rsidR="00307BE7">
        <w:rPr>
          <w:rFonts w:hint="eastAsia"/>
        </w:rPr>
        <w:t xml:space="preserve"> </w:t>
      </w:r>
      <w:r w:rsidR="00307BE7">
        <w:rPr>
          <w:rFonts w:hint="eastAsia"/>
        </w:rPr>
        <w:t>右外</w:t>
      </w:r>
      <w:r>
        <w:rPr>
          <w:rFonts w:hint="eastAsia"/>
        </w:rPr>
        <w:t>:</w:t>
      </w:r>
      <w:r w:rsidR="00307BE7">
        <w:rPr>
          <w:rFonts w:hint="eastAsia"/>
        </w:rPr>
        <w:t>right</w:t>
      </w:r>
      <w:r>
        <w:rPr>
          <w:rFonts w:hint="eastAsia"/>
        </w:rPr>
        <w:t>[outer</w:t>
      </w:r>
      <w:r>
        <w:t>]</w:t>
      </w:r>
      <w:r w:rsidR="00307BE7">
        <w:rPr>
          <w:rFonts w:hint="eastAsia"/>
        </w:rPr>
        <w:t xml:space="preserve"> </w:t>
      </w:r>
    </w:p>
    <w:p w14:paraId="2387C926" w14:textId="44C313B7" w:rsidR="00307BE7" w:rsidRDefault="00AF54C4" w:rsidP="00307BE7">
      <w:pPr>
        <w:ind w:firstLine="420"/>
      </w:pPr>
      <w:r>
        <w:tab/>
      </w:r>
      <w:r>
        <w:tab/>
      </w:r>
      <w:r w:rsidR="00307BE7">
        <w:t xml:space="preserve"> </w:t>
      </w:r>
      <w:r w:rsidR="00307BE7">
        <w:rPr>
          <w:rFonts w:hint="eastAsia"/>
        </w:rPr>
        <w:t>全外</w:t>
      </w:r>
      <w:r>
        <w:rPr>
          <w:rFonts w:hint="eastAsia"/>
        </w:rPr>
        <w:t>:</w:t>
      </w:r>
      <w:r w:rsidR="00302685">
        <w:t>full</w:t>
      </w:r>
      <w:r>
        <w:rPr>
          <w:rFonts w:hint="eastAsia"/>
        </w:rPr>
        <w:t>[outer</w:t>
      </w:r>
      <w:r>
        <w:t>]</w:t>
      </w:r>
    </w:p>
    <w:p w14:paraId="2B3C6ABB" w14:textId="77777777" w:rsidR="00307BE7" w:rsidRDefault="00307BE7" w:rsidP="00307BE7">
      <w:pPr>
        <w:ind w:firstLine="420"/>
      </w:pPr>
      <w:r>
        <w:rPr>
          <w:rFonts w:hint="eastAsia"/>
        </w:rPr>
        <w:t>交叉连接</w:t>
      </w:r>
      <w:r>
        <w:rPr>
          <w:rFonts w:hint="eastAsia"/>
        </w:rPr>
        <w:t>cross</w:t>
      </w:r>
    </w:p>
    <w:p w14:paraId="47D75D0D" w14:textId="77777777" w:rsidR="00307BE7" w:rsidRDefault="00307BE7" w:rsidP="00307BE7">
      <w:pPr>
        <w:ind w:firstLine="420"/>
      </w:pPr>
    </w:p>
    <w:p w14:paraId="2C19A2C0" w14:textId="1F1D0B87" w:rsidR="00307BE7" w:rsidRDefault="00307BE7" w:rsidP="00044EEF">
      <w:pPr>
        <w:pStyle w:val="2"/>
      </w:pPr>
      <w:r>
        <w:rPr>
          <w:rFonts w:hint="eastAsia"/>
        </w:rPr>
        <w:t>内连接</w:t>
      </w:r>
      <w:r w:rsidR="00AC12D7">
        <w:rPr>
          <w:rFonts w:hint="eastAsia"/>
        </w:rPr>
        <w:t>（</w:t>
      </w:r>
      <w:r w:rsidR="00AC12D7">
        <w:rPr>
          <w:rFonts w:hint="eastAsia"/>
        </w:rPr>
        <w:t>sql</w:t>
      </w:r>
      <w:r w:rsidR="00AC12D7">
        <w:t>99</w:t>
      </w:r>
      <w:r w:rsidR="00AC12D7">
        <w:rPr>
          <w:rFonts w:hint="eastAsia"/>
        </w:rPr>
        <w:t>）</w:t>
      </w:r>
      <w:r>
        <w:rPr>
          <w:rFonts w:hint="eastAsia"/>
        </w:rPr>
        <w:t>：</w:t>
      </w:r>
    </w:p>
    <w:p w14:paraId="6E857038" w14:textId="77777777" w:rsidR="00307BE7" w:rsidRDefault="00307BE7" w:rsidP="00307BE7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 </w:t>
      </w:r>
    </w:p>
    <w:p w14:paraId="102F17B2" w14:textId="77777777" w:rsidR="00307BE7" w:rsidRDefault="00307BE7" w:rsidP="00307BE7">
      <w:pPr>
        <w:ind w:firstLine="420"/>
      </w:pPr>
      <w:r>
        <w:tab/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查询列表</w:t>
      </w:r>
    </w:p>
    <w:p w14:paraId="74FB4A12" w14:textId="3147E84D" w:rsidR="00307BE7" w:rsidRDefault="00307BE7" w:rsidP="00307BE7">
      <w:pPr>
        <w:ind w:firstLine="420"/>
      </w:pPr>
      <w:r>
        <w:tab/>
      </w:r>
      <w:r>
        <w:rPr>
          <w:rFonts w:hint="eastAsia"/>
        </w:rPr>
        <w:t>from</w:t>
      </w:r>
      <w:r>
        <w:t xml:space="preserve"> 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别名</w:t>
      </w:r>
      <w:r>
        <w:rPr>
          <w:rFonts w:hint="eastAsia"/>
        </w:rPr>
        <w:t>inner</w:t>
      </w:r>
      <w:r>
        <w:t xml:space="preserve">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别名</w:t>
      </w:r>
    </w:p>
    <w:p w14:paraId="675594BD" w14:textId="77777777" w:rsidR="00307BE7" w:rsidRDefault="00307BE7" w:rsidP="00307BE7">
      <w:pPr>
        <w:ind w:firstLine="420"/>
      </w:pPr>
      <w:r>
        <w:tab/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连接条件（关联列的类型最好一致，也可以隐式的转换过去，长度不影响）</w:t>
      </w:r>
    </w:p>
    <w:p w14:paraId="59380EC5" w14:textId="3005FC1B" w:rsidR="00307BE7" w:rsidRDefault="00307BE7" w:rsidP="00307BE7">
      <w:pPr>
        <w:ind w:firstLine="420"/>
      </w:pPr>
      <w:r>
        <w:rPr>
          <w:rFonts w:hint="eastAsia"/>
        </w:rPr>
        <w:t>分类：等值连接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非等值连接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自连接</w:t>
      </w:r>
    </w:p>
    <w:p w14:paraId="0CD67BD9" w14:textId="63CF0A93" w:rsidR="00F55CA1" w:rsidRDefault="00F55CA1" w:rsidP="00F55CA1">
      <w:pPr>
        <w:pStyle w:val="3"/>
        <w:ind w:firstLine="420"/>
      </w:pPr>
      <w:r>
        <w:rPr>
          <w:rFonts w:hint="eastAsia"/>
        </w:rPr>
        <w:t>等值连接</w:t>
      </w:r>
    </w:p>
    <w:p w14:paraId="7A29116A" w14:textId="7CB37D2F" w:rsidR="00A06349" w:rsidRDefault="00A06349" w:rsidP="00A06349">
      <w:pPr>
        <w:ind w:firstLine="420"/>
      </w:pPr>
      <w:r>
        <w:rPr>
          <w:rFonts w:hint="eastAsia"/>
        </w:rPr>
        <w:t>特点：</w:t>
      </w:r>
    </w:p>
    <w:p w14:paraId="148E0D8A" w14:textId="7A62A0C4" w:rsidR="00A06349" w:rsidRDefault="00A06349" w:rsidP="00A06349">
      <w:pPr>
        <w:ind w:firstLine="420"/>
      </w:pPr>
      <w:r>
        <w:rPr>
          <w:rFonts w:hint="eastAsia"/>
        </w:rPr>
        <w:t>①添加排序、分组、筛选</w:t>
      </w:r>
      <w:r w:rsidR="005122DB">
        <w:rPr>
          <w:rFonts w:hint="eastAsia"/>
        </w:rPr>
        <w:t>。</w:t>
      </w:r>
    </w:p>
    <w:p w14:paraId="28AA2EB1" w14:textId="7BAB2896" w:rsidR="00A06349" w:rsidRDefault="00A06349" w:rsidP="00A06349">
      <w:pPr>
        <w:ind w:firstLine="420"/>
      </w:pPr>
      <w:r>
        <w:rPr>
          <w:rFonts w:hint="eastAsia"/>
        </w:rPr>
        <w:t>②</w:t>
      </w:r>
      <w:r>
        <w:t>inner</w:t>
      </w:r>
      <w:r>
        <w:t>可以省略</w:t>
      </w:r>
      <w:r w:rsidR="005122DB">
        <w:rPr>
          <w:rFonts w:hint="eastAsia"/>
        </w:rPr>
        <w:t>。</w:t>
      </w:r>
    </w:p>
    <w:p w14:paraId="23CE01B0" w14:textId="23994D01" w:rsidR="00A06349" w:rsidRDefault="00A06349" w:rsidP="00A06349">
      <w:pPr>
        <w:ind w:firstLine="420"/>
      </w:pPr>
      <w:r>
        <w:rPr>
          <w:rFonts w:hint="eastAsia"/>
        </w:rPr>
        <w:t>③筛选条件放在</w:t>
      </w:r>
      <w:r>
        <w:t>where</w:t>
      </w:r>
      <w:r>
        <w:t>后面，连接条件放在</w:t>
      </w:r>
      <w:r>
        <w:t>on</w:t>
      </w:r>
      <w:r>
        <w:t>后面，提高分离性，便于阅读</w:t>
      </w:r>
      <w:r w:rsidR="005122DB">
        <w:rPr>
          <w:rFonts w:hint="eastAsia"/>
        </w:rPr>
        <w:t>。</w:t>
      </w:r>
    </w:p>
    <w:p w14:paraId="70A5685B" w14:textId="79ACB459" w:rsidR="00A06349" w:rsidRDefault="00A06349" w:rsidP="00A06349">
      <w:pPr>
        <w:ind w:firstLine="420"/>
      </w:pPr>
      <w:r>
        <w:rPr>
          <w:rFonts w:hint="eastAsia"/>
        </w:rPr>
        <w:t>④</w:t>
      </w:r>
      <w:r>
        <w:t>inner join</w:t>
      </w:r>
      <w:r>
        <w:t>连接和</w:t>
      </w:r>
      <w:r>
        <w:t>sql92</w:t>
      </w:r>
      <w:r>
        <w:t>语法中的等值连接效果是一样的，都是查询多表的交集</w:t>
      </w:r>
      <w:r w:rsidR="005122DB">
        <w:rPr>
          <w:rFonts w:hint="eastAsia"/>
        </w:rPr>
        <w:t>。</w:t>
      </w:r>
    </w:p>
    <w:p w14:paraId="569B7BEC" w14:textId="13DB8578" w:rsidR="00307BE7" w:rsidRDefault="00307BE7" w:rsidP="00DF4092">
      <w:pPr>
        <w:ind w:firstLine="420"/>
      </w:pPr>
      <w:r>
        <w:rPr>
          <w:rFonts w:hint="eastAsia"/>
        </w:rPr>
        <w:t>案例查询员工名、部门名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17CE" w14:paraId="42CC3E3D" w14:textId="77777777" w:rsidTr="00A06349">
        <w:tc>
          <w:tcPr>
            <w:tcW w:w="8296" w:type="dxa"/>
          </w:tcPr>
          <w:p w14:paraId="7FD9FFBA" w14:textId="77777777" w:rsidR="003D5FD8" w:rsidRDefault="003D5FD8" w:rsidP="003D5FD8">
            <w:pPr>
              <w:ind w:firstLineChars="0" w:firstLine="0"/>
            </w:pPr>
            <w:r>
              <w:t>SELECT last_name,department_name</w:t>
            </w:r>
          </w:p>
          <w:p w14:paraId="69348997" w14:textId="77777777" w:rsidR="003D5FD8" w:rsidRDefault="003D5FD8" w:rsidP="003D5FD8">
            <w:pPr>
              <w:ind w:firstLineChars="0" w:firstLine="0"/>
            </w:pPr>
            <w:r>
              <w:t>FROM departments d</w:t>
            </w:r>
          </w:p>
          <w:p w14:paraId="1F8F4BFC" w14:textId="77777777" w:rsidR="003D5FD8" w:rsidRDefault="003D5FD8" w:rsidP="003D5FD8">
            <w:pPr>
              <w:ind w:firstLineChars="0" w:firstLine="0"/>
            </w:pPr>
            <w:r>
              <w:t xml:space="preserve"> JOIN  employees e</w:t>
            </w:r>
          </w:p>
          <w:p w14:paraId="7E3E9AF9" w14:textId="5762CC20" w:rsidR="002217CE" w:rsidRDefault="003D5FD8" w:rsidP="003D5FD8">
            <w:pPr>
              <w:ind w:firstLineChars="0" w:firstLine="0"/>
            </w:pPr>
            <w:r>
              <w:t>ON e.`department_id` = d.`department_id`;</w:t>
            </w:r>
          </w:p>
        </w:tc>
      </w:tr>
    </w:tbl>
    <w:p w14:paraId="76EF0BD7" w14:textId="77777777" w:rsidR="00D376DD" w:rsidRDefault="00D376DD" w:rsidP="00D376DD">
      <w:pPr>
        <w:ind w:firstLine="420"/>
      </w:pPr>
    </w:p>
    <w:p w14:paraId="237B4CD7" w14:textId="76A7CD88" w:rsidR="00307BE7" w:rsidRDefault="00D376DD" w:rsidP="00DF4092">
      <w:pPr>
        <w:ind w:firstLine="420"/>
      </w:pPr>
      <w:r>
        <w:t>案例</w:t>
      </w:r>
      <w:r>
        <w:t>2.</w:t>
      </w:r>
      <w:r>
        <w:t>查询名字中包含</w:t>
      </w:r>
      <w:r>
        <w:t>e</w:t>
      </w:r>
      <w:r>
        <w:t>的员工名和工种名（添加筛选）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4EF4AC30" w14:textId="77777777" w:rsidTr="00D376DD">
        <w:tc>
          <w:tcPr>
            <w:tcW w:w="8296" w:type="dxa"/>
          </w:tcPr>
          <w:p w14:paraId="24A57A71" w14:textId="327C3AEF" w:rsidR="00D376DD" w:rsidRP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SELECT last_name,job_title</w:t>
            </w:r>
          </w:p>
          <w:p w14:paraId="7B570947" w14:textId="77777777" w:rsidR="00D376DD" w:rsidRP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FROM employees e</w:t>
            </w:r>
          </w:p>
          <w:p w14:paraId="550BECE4" w14:textId="77777777" w:rsidR="00D376DD" w:rsidRP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INNER JOIN jobs j</w:t>
            </w:r>
          </w:p>
          <w:p w14:paraId="458BC9A9" w14:textId="77777777" w:rsidR="00D376DD" w:rsidRP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ON e.`job_id`=  j.`job_id`</w:t>
            </w:r>
          </w:p>
          <w:p w14:paraId="1EE8403A" w14:textId="1EC42247" w:rsid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WHERE e.`last_name` LIKE '%e%';</w:t>
            </w:r>
          </w:p>
        </w:tc>
      </w:tr>
    </w:tbl>
    <w:p w14:paraId="613E8980" w14:textId="77777777" w:rsidR="00D376DD" w:rsidRDefault="00D376DD" w:rsidP="00D376DD">
      <w:pPr>
        <w:ind w:firstLine="420"/>
      </w:pPr>
    </w:p>
    <w:p w14:paraId="71993109" w14:textId="3F53527F" w:rsidR="00307BE7" w:rsidRDefault="00D376DD" w:rsidP="00DF4092">
      <w:pPr>
        <w:ind w:firstLine="420"/>
      </w:pPr>
      <w:r>
        <w:t>查询部门个数</w:t>
      </w:r>
      <w:r>
        <w:t>&gt;3</w:t>
      </w:r>
      <w:r>
        <w:t>的城市名和部门个数，（添加分组</w:t>
      </w:r>
      <w:r>
        <w:t>+</w:t>
      </w:r>
      <w:r>
        <w:t>筛选）</w:t>
      </w:r>
    </w:p>
    <w:p w14:paraId="4C1CE2DE" w14:textId="77777777" w:rsidR="00D376DD" w:rsidRDefault="00D376DD" w:rsidP="00D376DD">
      <w:pPr>
        <w:ind w:firstLine="420"/>
      </w:pPr>
      <w:r>
        <w:t>#①</w:t>
      </w:r>
      <w:r>
        <w:t>查询每个城市的部门个数</w:t>
      </w:r>
    </w:p>
    <w:p w14:paraId="1CFB1E88" w14:textId="068B68B5" w:rsidR="00307BE7" w:rsidRDefault="00D376DD" w:rsidP="00D376DD">
      <w:pPr>
        <w:ind w:firstLine="420"/>
      </w:pPr>
      <w:r>
        <w:t>#②</w:t>
      </w:r>
      <w:r>
        <w:t>在</w:t>
      </w:r>
      <w:r>
        <w:t>①</w:t>
      </w:r>
      <w:r>
        <w:t>结果上筛选满足条件的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3E30C466" w14:textId="77777777" w:rsidTr="00D376DD">
        <w:tc>
          <w:tcPr>
            <w:tcW w:w="8296" w:type="dxa"/>
          </w:tcPr>
          <w:p w14:paraId="06A5670F" w14:textId="77777777" w:rsidR="00D376DD" w:rsidRDefault="00D376DD" w:rsidP="00D376DD">
            <w:pPr>
              <w:ind w:firstLineChars="0" w:firstLine="0"/>
            </w:pPr>
            <w:r>
              <w:t xml:space="preserve">SELECT city,COUNT(*) </w:t>
            </w:r>
            <w:r>
              <w:t>部门个数</w:t>
            </w:r>
          </w:p>
          <w:p w14:paraId="126F5430" w14:textId="77777777" w:rsidR="00D376DD" w:rsidRDefault="00D376DD" w:rsidP="00D376DD">
            <w:pPr>
              <w:ind w:firstLineChars="0" w:firstLine="0"/>
            </w:pPr>
            <w:r>
              <w:t>FROM departments d</w:t>
            </w:r>
          </w:p>
          <w:p w14:paraId="53FD6F95" w14:textId="77777777" w:rsidR="00D376DD" w:rsidRDefault="00D376DD" w:rsidP="00D376DD">
            <w:pPr>
              <w:ind w:firstLineChars="0" w:firstLine="0"/>
            </w:pPr>
            <w:r>
              <w:t>INNER JOIN locations l</w:t>
            </w:r>
          </w:p>
          <w:p w14:paraId="3CAE7F2C" w14:textId="77777777" w:rsidR="00D376DD" w:rsidRDefault="00D376DD" w:rsidP="00D376DD">
            <w:pPr>
              <w:ind w:firstLineChars="0" w:firstLine="0"/>
            </w:pPr>
            <w:r>
              <w:t>ON d.`location_id`=l.`location_id`</w:t>
            </w:r>
          </w:p>
          <w:p w14:paraId="0D517EDF" w14:textId="77777777" w:rsidR="00D376DD" w:rsidRDefault="00D376DD" w:rsidP="00D376DD">
            <w:pPr>
              <w:ind w:firstLineChars="0" w:firstLine="0"/>
            </w:pPr>
            <w:r>
              <w:t>GROUP BY city</w:t>
            </w:r>
          </w:p>
          <w:p w14:paraId="085BA0B4" w14:textId="0A7CFA38" w:rsidR="00D376DD" w:rsidRDefault="00D376DD" w:rsidP="00D376DD">
            <w:pPr>
              <w:ind w:firstLineChars="0" w:firstLine="0"/>
            </w:pPr>
            <w:r>
              <w:t>HAVING COUNT(*)&gt;3;</w:t>
            </w:r>
          </w:p>
        </w:tc>
      </w:tr>
    </w:tbl>
    <w:p w14:paraId="2D3C9B15" w14:textId="788FFCA0" w:rsidR="00D376DD" w:rsidRDefault="00D376DD" w:rsidP="00DF4092">
      <w:pPr>
        <w:ind w:firstLine="420"/>
      </w:pPr>
      <w:r w:rsidRPr="00D376DD">
        <w:t>#</w:t>
      </w:r>
      <w:r w:rsidRPr="00D376DD">
        <w:t>案例</w:t>
      </w:r>
      <w:r w:rsidRPr="00D376DD">
        <w:t>4.</w:t>
      </w:r>
      <w:r w:rsidRPr="00D376DD">
        <w:t>查询哪个部门的员工个数</w:t>
      </w:r>
      <w:r w:rsidRPr="00D376DD">
        <w:t>&gt;3</w:t>
      </w:r>
      <w:r w:rsidRPr="00D376DD">
        <w:t>的部门名和员工个数，并按个数降序（添加排序）</w:t>
      </w:r>
    </w:p>
    <w:p w14:paraId="68CF0F69" w14:textId="1297199A" w:rsidR="00307BE7" w:rsidRDefault="00D376DD" w:rsidP="00307BE7">
      <w:pPr>
        <w:ind w:firstLine="420"/>
      </w:pPr>
      <w:r w:rsidRPr="00D376DD">
        <w:t>#①</w:t>
      </w:r>
      <w:r w:rsidRPr="00D376DD">
        <w:t>查询每个部门的员工个数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68B97163" w14:textId="77777777" w:rsidTr="00D376DD">
        <w:tc>
          <w:tcPr>
            <w:tcW w:w="8296" w:type="dxa"/>
          </w:tcPr>
          <w:p w14:paraId="4E00EB61" w14:textId="77777777" w:rsidR="00D376DD" w:rsidRDefault="00D376DD" w:rsidP="00D376DD">
            <w:pPr>
              <w:ind w:firstLineChars="0" w:firstLine="0"/>
            </w:pPr>
            <w:r>
              <w:t>SELECT COUNT(*),department_name</w:t>
            </w:r>
          </w:p>
          <w:p w14:paraId="1452D7E2" w14:textId="77777777" w:rsidR="00D376DD" w:rsidRDefault="00D376DD" w:rsidP="00D376DD">
            <w:pPr>
              <w:ind w:firstLineChars="0" w:firstLine="0"/>
            </w:pPr>
            <w:r>
              <w:t>FROM employees e</w:t>
            </w:r>
          </w:p>
          <w:p w14:paraId="4930C54E" w14:textId="77777777" w:rsidR="00D376DD" w:rsidRDefault="00D376DD" w:rsidP="00D376DD">
            <w:pPr>
              <w:ind w:firstLineChars="0" w:firstLine="0"/>
            </w:pPr>
            <w:r>
              <w:t>INNER JOIN departments d</w:t>
            </w:r>
          </w:p>
          <w:p w14:paraId="6F0E10C2" w14:textId="77777777" w:rsidR="00D376DD" w:rsidRDefault="00D376DD" w:rsidP="00D376DD">
            <w:pPr>
              <w:ind w:firstLineChars="0" w:firstLine="0"/>
            </w:pPr>
            <w:r>
              <w:t>ON e.`department_id`=d.`department_id`</w:t>
            </w:r>
          </w:p>
          <w:p w14:paraId="26E2E009" w14:textId="09A5D100" w:rsidR="00D376DD" w:rsidRDefault="00D376DD" w:rsidP="00D376DD">
            <w:pPr>
              <w:ind w:firstLineChars="0" w:firstLine="0"/>
            </w:pPr>
            <w:r>
              <w:t>GROUP BY department_name</w:t>
            </w:r>
          </w:p>
        </w:tc>
      </w:tr>
    </w:tbl>
    <w:p w14:paraId="6A8F1E56" w14:textId="22BC25E0" w:rsidR="00307BE7" w:rsidRDefault="00D376DD" w:rsidP="00307BE7">
      <w:pPr>
        <w:ind w:firstLine="420"/>
      </w:pPr>
      <w:r w:rsidRPr="00D376DD">
        <w:t xml:space="preserve">#② </w:t>
      </w:r>
      <w:r w:rsidRPr="00D376DD">
        <w:t>在</w:t>
      </w:r>
      <w:r w:rsidRPr="00D376DD">
        <w:t>①</w:t>
      </w:r>
      <w:r w:rsidRPr="00D376DD">
        <w:t>结果上筛选员工个数</w:t>
      </w:r>
      <w:r w:rsidRPr="00D376DD">
        <w:t>&gt;3</w:t>
      </w:r>
      <w:r w:rsidRPr="00D376DD">
        <w:t>的记录，并排序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705ECDE6" w14:textId="77777777" w:rsidTr="00D376DD">
        <w:tc>
          <w:tcPr>
            <w:tcW w:w="8296" w:type="dxa"/>
          </w:tcPr>
          <w:p w14:paraId="72DAC267" w14:textId="77777777" w:rsidR="00D376DD" w:rsidRDefault="00D376DD" w:rsidP="00D376DD">
            <w:pPr>
              <w:ind w:firstLineChars="0" w:firstLine="0"/>
            </w:pPr>
            <w:r>
              <w:t xml:space="preserve">SELECT COUNT(*) </w:t>
            </w:r>
            <w:r>
              <w:t>个数</w:t>
            </w:r>
            <w:r>
              <w:t>,department_name</w:t>
            </w:r>
          </w:p>
          <w:p w14:paraId="4D60DB3C" w14:textId="77777777" w:rsidR="00D376DD" w:rsidRDefault="00D376DD" w:rsidP="00D376DD">
            <w:pPr>
              <w:ind w:firstLineChars="0" w:firstLine="0"/>
            </w:pPr>
            <w:r>
              <w:t>FROM employees e</w:t>
            </w:r>
          </w:p>
          <w:p w14:paraId="17C76358" w14:textId="77777777" w:rsidR="00D376DD" w:rsidRDefault="00D376DD" w:rsidP="00D376DD">
            <w:pPr>
              <w:ind w:firstLineChars="0" w:firstLine="0"/>
            </w:pPr>
            <w:r>
              <w:t>INNER JOIN departments d</w:t>
            </w:r>
          </w:p>
          <w:p w14:paraId="573AD293" w14:textId="77777777" w:rsidR="00D376DD" w:rsidRDefault="00D376DD" w:rsidP="00D376DD">
            <w:pPr>
              <w:ind w:firstLineChars="0" w:firstLine="0"/>
            </w:pPr>
            <w:r>
              <w:t>ON e.`department_id`=d.`department_id`</w:t>
            </w:r>
          </w:p>
          <w:p w14:paraId="06AD46AB" w14:textId="77777777" w:rsidR="00D376DD" w:rsidRDefault="00D376DD" w:rsidP="00D376DD">
            <w:pPr>
              <w:ind w:firstLineChars="0" w:firstLine="0"/>
            </w:pPr>
            <w:r>
              <w:t>GROUP BY department_name</w:t>
            </w:r>
          </w:p>
          <w:p w14:paraId="407CCBDD" w14:textId="77777777" w:rsidR="00D376DD" w:rsidRDefault="00D376DD" w:rsidP="00D376DD">
            <w:pPr>
              <w:ind w:firstLineChars="0" w:firstLine="0"/>
            </w:pPr>
            <w:r>
              <w:t>HAVING COUNT(*)&gt;3</w:t>
            </w:r>
          </w:p>
          <w:p w14:paraId="0437EBD4" w14:textId="0EA5AA8A" w:rsidR="00D376DD" w:rsidRDefault="00D376DD" w:rsidP="00D376DD">
            <w:pPr>
              <w:ind w:firstLineChars="0" w:firstLine="0"/>
            </w:pPr>
            <w:r>
              <w:t>ORDER BY COUNT(*) DESC;</w:t>
            </w:r>
          </w:p>
        </w:tc>
      </w:tr>
    </w:tbl>
    <w:p w14:paraId="5CBF59D5" w14:textId="77777777" w:rsidR="00D376DD" w:rsidRDefault="00D376DD" w:rsidP="00D376DD">
      <w:pPr>
        <w:ind w:firstLine="420"/>
      </w:pPr>
    </w:p>
    <w:p w14:paraId="2705C18B" w14:textId="07E58F70" w:rsidR="00D376DD" w:rsidRDefault="00D376DD" w:rsidP="00DF4092">
      <w:pPr>
        <w:ind w:firstLine="420"/>
      </w:pPr>
      <w:r>
        <w:t>查询员工名、部门名、工种名，并按部门名降序（添加三表连接）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2EF1C32A" w14:textId="77777777" w:rsidTr="00D376DD">
        <w:tc>
          <w:tcPr>
            <w:tcW w:w="8296" w:type="dxa"/>
          </w:tcPr>
          <w:p w14:paraId="070920F9" w14:textId="77777777" w:rsidR="00D376DD" w:rsidRDefault="00D376DD" w:rsidP="00D376DD">
            <w:pPr>
              <w:ind w:firstLineChars="0" w:firstLine="0"/>
            </w:pPr>
            <w:r>
              <w:t>SELECT last_name,department_name,job_title</w:t>
            </w:r>
          </w:p>
          <w:p w14:paraId="044298B3" w14:textId="77777777" w:rsidR="00D376DD" w:rsidRDefault="00D376DD" w:rsidP="00D376DD">
            <w:pPr>
              <w:ind w:firstLineChars="0" w:firstLine="0"/>
            </w:pPr>
            <w:r>
              <w:t>FROM employees e</w:t>
            </w:r>
          </w:p>
          <w:p w14:paraId="09E8ACE6" w14:textId="77777777" w:rsidR="00D376DD" w:rsidRDefault="00D376DD" w:rsidP="00D376DD">
            <w:pPr>
              <w:ind w:firstLineChars="0" w:firstLine="0"/>
            </w:pPr>
            <w:r>
              <w:t>INNER JOIN departments d ON e.`department_id`=d.`department_id`</w:t>
            </w:r>
          </w:p>
          <w:p w14:paraId="5ED328DA" w14:textId="1A320FB5" w:rsidR="00D376DD" w:rsidRDefault="00D376DD" w:rsidP="00D376DD">
            <w:pPr>
              <w:ind w:firstLineChars="0" w:firstLine="0"/>
            </w:pPr>
            <w:r>
              <w:t>INNER JOIN jobs j ON e.`job_id` = j.`job_id`</w:t>
            </w:r>
          </w:p>
          <w:p w14:paraId="4DED981F" w14:textId="65D31C78" w:rsidR="00D376DD" w:rsidRDefault="00D376DD" w:rsidP="00D376DD">
            <w:pPr>
              <w:ind w:firstLineChars="0" w:firstLine="0"/>
            </w:pPr>
            <w:r>
              <w:t>ORDER BY department_name DESC;</w:t>
            </w:r>
          </w:p>
        </w:tc>
      </w:tr>
    </w:tbl>
    <w:p w14:paraId="5606C5EE" w14:textId="2822B410" w:rsidR="00F55CA1" w:rsidRPr="00F55CA1" w:rsidRDefault="00113501" w:rsidP="00F55CA1">
      <w:pPr>
        <w:pStyle w:val="3"/>
        <w:ind w:firstLine="420"/>
      </w:pPr>
      <w:r w:rsidRPr="00113501">
        <w:rPr>
          <w:rFonts w:hint="eastAsia"/>
        </w:rPr>
        <w:t>非等值连接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CA1" w14:paraId="5C5B33D3" w14:textId="77777777" w:rsidTr="00F55CA1">
        <w:tc>
          <w:tcPr>
            <w:tcW w:w="8296" w:type="dxa"/>
          </w:tcPr>
          <w:p w14:paraId="058AAD68" w14:textId="77777777" w:rsidR="00F55CA1" w:rsidRDefault="00F55CA1" w:rsidP="00F55CA1">
            <w:pPr>
              <w:ind w:firstLineChars="0" w:firstLine="0"/>
            </w:pPr>
            <w:r>
              <w:t>#</w:t>
            </w:r>
            <w:r>
              <w:t>查询员工的工资级别</w:t>
            </w:r>
          </w:p>
          <w:p w14:paraId="342B1A77" w14:textId="77777777" w:rsidR="00F55CA1" w:rsidRDefault="00F55CA1" w:rsidP="00F55CA1">
            <w:pPr>
              <w:ind w:firstLineChars="0" w:firstLine="0"/>
            </w:pPr>
          </w:p>
          <w:p w14:paraId="74A31D18" w14:textId="77777777" w:rsidR="00F55CA1" w:rsidRDefault="00F55CA1" w:rsidP="00F55CA1">
            <w:pPr>
              <w:ind w:firstLineChars="0" w:firstLine="0"/>
            </w:pPr>
            <w:r>
              <w:lastRenderedPageBreak/>
              <w:t>SELECT salary,grade_level</w:t>
            </w:r>
          </w:p>
          <w:p w14:paraId="30A02811" w14:textId="77777777" w:rsidR="00F55CA1" w:rsidRDefault="00F55CA1" w:rsidP="00F55CA1">
            <w:pPr>
              <w:ind w:firstLineChars="0" w:firstLine="0"/>
            </w:pPr>
            <w:r>
              <w:t>FROM employees e</w:t>
            </w:r>
          </w:p>
          <w:p w14:paraId="0B2DE1E1" w14:textId="77777777" w:rsidR="00F55CA1" w:rsidRDefault="00F55CA1" w:rsidP="00F55CA1">
            <w:pPr>
              <w:ind w:firstLineChars="0" w:firstLine="0"/>
            </w:pPr>
            <w:r>
              <w:t xml:space="preserve"> JOIN job_grades g</w:t>
            </w:r>
          </w:p>
          <w:p w14:paraId="7A3F3613" w14:textId="77777777" w:rsidR="00F55CA1" w:rsidRDefault="00F55CA1" w:rsidP="00F55CA1">
            <w:pPr>
              <w:ind w:firstLineChars="0" w:firstLine="0"/>
            </w:pPr>
            <w:r>
              <w:t xml:space="preserve"> ON e.`salary` BETWEEN g.`lowest_sal` AND g.`highest_sal`;</w:t>
            </w:r>
          </w:p>
          <w:p w14:paraId="660A5FBA" w14:textId="77777777" w:rsidR="00F55CA1" w:rsidRDefault="00F55CA1" w:rsidP="00F55CA1">
            <w:pPr>
              <w:ind w:firstLineChars="0" w:firstLine="0"/>
            </w:pPr>
            <w:r>
              <w:t xml:space="preserve"> </w:t>
            </w:r>
          </w:p>
          <w:p w14:paraId="370740E8" w14:textId="77777777" w:rsidR="00F55CA1" w:rsidRDefault="00F55CA1" w:rsidP="00F55CA1">
            <w:pPr>
              <w:ind w:firstLineChars="0" w:firstLine="0"/>
            </w:pPr>
            <w:r>
              <w:t xml:space="preserve"> </w:t>
            </w:r>
          </w:p>
          <w:p w14:paraId="2C51D20F" w14:textId="77777777" w:rsidR="00F55CA1" w:rsidRDefault="00F55CA1" w:rsidP="00F55CA1">
            <w:pPr>
              <w:ind w:firstLineChars="0" w:firstLine="0"/>
            </w:pPr>
            <w:r>
              <w:t xml:space="preserve"> #</w:t>
            </w:r>
            <w:r>
              <w:t>查询工资级别的个数</w:t>
            </w:r>
            <w:r>
              <w:t>&gt;20</w:t>
            </w:r>
            <w:r>
              <w:t>的个数，并且按工资级别降序</w:t>
            </w:r>
          </w:p>
          <w:p w14:paraId="59F451C1" w14:textId="77777777" w:rsidR="00F55CA1" w:rsidRDefault="00F55CA1" w:rsidP="00F55CA1">
            <w:pPr>
              <w:ind w:firstLineChars="0" w:firstLine="0"/>
            </w:pPr>
            <w:r>
              <w:t xml:space="preserve"> SELECT COUNT(*),grade_level</w:t>
            </w:r>
          </w:p>
          <w:p w14:paraId="0CF13DD2" w14:textId="77777777" w:rsidR="00F55CA1" w:rsidRDefault="00F55CA1" w:rsidP="00F55CA1">
            <w:pPr>
              <w:ind w:firstLineChars="0" w:firstLine="0"/>
            </w:pPr>
            <w:r>
              <w:t>FROM employees e</w:t>
            </w:r>
          </w:p>
          <w:p w14:paraId="1DDD5990" w14:textId="77777777" w:rsidR="00F55CA1" w:rsidRDefault="00F55CA1" w:rsidP="00F55CA1">
            <w:pPr>
              <w:ind w:firstLineChars="0" w:firstLine="0"/>
            </w:pPr>
            <w:r>
              <w:t xml:space="preserve"> JOIN job_grades g</w:t>
            </w:r>
          </w:p>
          <w:p w14:paraId="4FC1AC99" w14:textId="77777777" w:rsidR="00F55CA1" w:rsidRDefault="00F55CA1" w:rsidP="00F55CA1">
            <w:pPr>
              <w:ind w:firstLineChars="0" w:firstLine="0"/>
            </w:pPr>
            <w:r>
              <w:t xml:space="preserve"> ON e.`salary` BETWEEN g.`lowest_sal` AND g.`highest_sal`</w:t>
            </w:r>
          </w:p>
          <w:p w14:paraId="540747C4" w14:textId="77777777" w:rsidR="00F55CA1" w:rsidRDefault="00F55CA1" w:rsidP="00F55CA1">
            <w:pPr>
              <w:ind w:firstLineChars="0" w:firstLine="0"/>
            </w:pPr>
            <w:r>
              <w:t xml:space="preserve"> GROUP BY grade_level</w:t>
            </w:r>
          </w:p>
          <w:p w14:paraId="36591068" w14:textId="77777777" w:rsidR="00F55CA1" w:rsidRDefault="00F55CA1" w:rsidP="00F55CA1">
            <w:pPr>
              <w:ind w:firstLineChars="0" w:firstLine="0"/>
            </w:pPr>
            <w:r>
              <w:t xml:space="preserve"> HAVING COUNT(*)&gt;20</w:t>
            </w:r>
          </w:p>
          <w:p w14:paraId="47E94DD1" w14:textId="11D73655" w:rsidR="00F55CA1" w:rsidRDefault="00F55CA1" w:rsidP="00F55CA1">
            <w:pPr>
              <w:ind w:firstLineChars="0" w:firstLine="0"/>
            </w:pPr>
            <w:r>
              <w:t xml:space="preserve"> ORDER BY grade_level DESC;</w:t>
            </w:r>
          </w:p>
        </w:tc>
      </w:tr>
    </w:tbl>
    <w:p w14:paraId="141ECD37" w14:textId="00972CE8" w:rsidR="00F55CA1" w:rsidRDefault="00F93AF0" w:rsidP="00F93AF0">
      <w:pPr>
        <w:pStyle w:val="3"/>
        <w:ind w:firstLine="420"/>
      </w:pPr>
      <w:r w:rsidRPr="00F93AF0">
        <w:lastRenderedPageBreak/>
        <w:t>自连接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3AF0" w14:paraId="5565D559" w14:textId="77777777" w:rsidTr="00F93AF0">
        <w:tc>
          <w:tcPr>
            <w:tcW w:w="8296" w:type="dxa"/>
          </w:tcPr>
          <w:p w14:paraId="261250D4" w14:textId="77777777" w:rsidR="00F93AF0" w:rsidRDefault="00F93AF0" w:rsidP="00F93AF0">
            <w:pPr>
              <w:ind w:firstLineChars="0" w:firstLine="0"/>
            </w:pPr>
            <w:r>
              <w:t>#</w:t>
            </w:r>
            <w:r>
              <w:t>查询员工的名字、上级的名字</w:t>
            </w:r>
          </w:p>
          <w:p w14:paraId="27B39348" w14:textId="77777777" w:rsidR="00F93AF0" w:rsidRDefault="00F93AF0" w:rsidP="00F93AF0">
            <w:pPr>
              <w:ind w:firstLineChars="0" w:firstLine="0"/>
            </w:pPr>
            <w:r>
              <w:t xml:space="preserve"> SELECT e.last_name,m.last_name</w:t>
            </w:r>
          </w:p>
          <w:p w14:paraId="2F2608D3" w14:textId="77777777" w:rsidR="00F93AF0" w:rsidRDefault="00F93AF0" w:rsidP="00F93AF0">
            <w:pPr>
              <w:ind w:firstLineChars="0" w:firstLine="0"/>
            </w:pPr>
            <w:r>
              <w:t xml:space="preserve"> FROM employees e</w:t>
            </w:r>
          </w:p>
          <w:p w14:paraId="612D4E0F" w14:textId="77777777" w:rsidR="00F93AF0" w:rsidRDefault="00F93AF0" w:rsidP="00F93AF0">
            <w:pPr>
              <w:ind w:firstLineChars="0" w:firstLine="0"/>
            </w:pPr>
            <w:r>
              <w:t xml:space="preserve"> JOIN employees m</w:t>
            </w:r>
          </w:p>
          <w:p w14:paraId="22187343" w14:textId="77777777" w:rsidR="00F93AF0" w:rsidRDefault="00F93AF0" w:rsidP="00F93AF0">
            <w:pPr>
              <w:ind w:firstLineChars="0" w:firstLine="0"/>
            </w:pPr>
            <w:r>
              <w:t xml:space="preserve"> ON e.`manager_id`= m.`employee_id`;</w:t>
            </w:r>
          </w:p>
          <w:p w14:paraId="1F0A94B4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73F77C2D" w14:textId="77777777" w:rsidR="00F93AF0" w:rsidRDefault="00F93AF0" w:rsidP="00F93AF0">
            <w:pPr>
              <w:ind w:firstLineChars="0" w:firstLine="0"/>
            </w:pPr>
            <w:r>
              <w:t xml:space="preserve">  #</w:t>
            </w:r>
            <w:r>
              <w:t>查询姓名中包含字符</w:t>
            </w:r>
            <w:r>
              <w:t>k</w:t>
            </w:r>
            <w:r>
              <w:t>的员工的名字、上级的名字</w:t>
            </w:r>
          </w:p>
          <w:p w14:paraId="7863D2CA" w14:textId="77777777" w:rsidR="00F93AF0" w:rsidRDefault="00F93AF0" w:rsidP="00F93AF0">
            <w:pPr>
              <w:ind w:firstLineChars="0" w:firstLine="0"/>
            </w:pPr>
            <w:r>
              <w:t xml:space="preserve"> SELECT e.last_name,m.last_name</w:t>
            </w:r>
          </w:p>
          <w:p w14:paraId="289A86BF" w14:textId="77777777" w:rsidR="00F93AF0" w:rsidRDefault="00F93AF0" w:rsidP="00F93AF0">
            <w:pPr>
              <w:ind w:firstLineChars="0" w:firstLine="0"/>
            </w:pPr>
            <w:r>
              <w:t xml:space="preserve"> FROM employees e</w:t>
            </w:r>
          </w:p>
          <w:p w14:paraId="4B300E80" w14:textId="77777777" w:rsidR="00F93AF0" w:rsidRDefault="00F93AF0" w:rsidP="00F93AF0">
            <w:pPr>
              <w:ind w:firstLineChars="0" w:firstLine="0"/>
            </w:pPr>
            <w:r>
              <w:t xml:space="preserve"> JOIN employees m</w:t>
            </w:r>
          </w:p>
          <w:p w14:paraId="0DA9186C" w14:textId="77777777" w:rsidR="00F93AF0" w:rsidRDefault="00F93AF0" w:rsidP="00F93AF0">
            <w:pPr>
              <w:ind w:firstLineChars="0" w:firstLine="0"/>
            </w:pPr>
            <w:r>
              <w:t xml:space="preserve"> ON e.`manager_id`= m.`employee_id`</w:t>
            </w:r>
          </w:p>
          <w:p w14:paraId="40B0B03C" w14:textId="3931ECD2" w:rsidR="00F93AF0" w:rsidRPr="00F93AF0" w:rsidRDefault="00F93AF0" w:rsidP="00F93AF0">
            <w:pPr>
              <w:ind w:firstLineChars="0" w:firstLine="0"/>
            </w:pPr>
            <w:r>
              <w:t xml:space="preserve"> WHERE e.`last_name` LIKE '%k%';</w:t>
            </w:r>
          </w:p>
        </w:tc>
      </w:tr>
    </w:tbl>
    <w:p w14:paraId="42A277E1" w14:textId="77777777" w:rsidR="00F93AF0" w:rsidRPr="00F93AF0" w:rsidRDefault="00F93AF0" w:rsidP="00F93AF0">
      <w:pPr>
        <w:ind w:firstLine="420"/>
      </w:pPr>
    </w:p>
    <w:p w14:paraId="0F8BB85D" w14:textId="3A830474" w:rsidR="00307BE7" w:rsidRDefault="001D3942" w:rsidP="001D3942">
      <w:pPr>
        <w:pStyle w:val="2"/>
      </w:pPr>
      <w:r>
        <w:rPr>
          <w:rFonts w:hint="eastAsia"/>
        </w:rPr>
        <w:t>外连接</w:t>
      </w:r>
      <w:r w:rsidR="00AC12D7">
        <w:rPr>
          <w:rFonts w:hint="eastAsia"/>
        </w:rPr>
        <w:t>（</w:t>
      </w:r>
      <w:r w:rsidR="00AC12D7">
        <w:rPr>
          <w:rFonts w:hint="eastAsia"/>
        </w:rPr>
        <w:t>sql</w:t>
      </w:r>
      <w:r w:rsidR="00AC12D7">
        <w:t>99</w:t>
      </w:r>
      <w:r w:rsidR="00AC12D7">
        <w:rPr>
          <w:rFonts w:hint="eastAsia"/>
        </w:rPr>
        <w:t>）</w:t>
      </w:r>
    </w:p>
    <w:p w14:paraId="15100681" w14:textId="77777777" w:rsidR="001D3942" w:rsidRDefault="001D3942" w:rsidP="001D3942">
      <w:pPr>
        <w:ind w:firstLine="420"/>
      </w:pPr>
      <w:r>
        <w:rPr>
          <w:rFonts w:hint="eastAsia"/>
        </w:rPr>
        <w:t>外连接：使用外连接可以看到参与连接的某一方不满足连接条件的记录，而不仅仅是满足连接。</w:t>
      </w:r>
    </w:p>
    <w:p w14:paraId="22D63B96" w14:textId="77777777" w:rsidR="001D3942" w:rsidRDefault="001D3942" w:rsidP="001D3942">
      <w:pPr>
        <w:ind w:firstLine="420"/>
      </w:pPr>
      <w:r>
        <w:rPr>
          <w:rFonts w:hint="eastAsia"/>
        </w:rPr>
        <w:t>分类：左外连接和右外连接</w:t>
      </w:r>
    </w:p>
    <w:p w14:paraId="0FB8B03A" w14:textId="77777777" w:rsidR="001D3942" w:rsidRDefault="001D3942" w:rsidP="001D3942">
      <w:pPr>
        <w:ind w:firstLine="420"/>
      </w:pPr>
      <w:r>
        <w:rPr>
          <w:rFonts w:hint="eastAsia"/>
        </w:rPr>
        <w:t>左外连接：显示左表的记录，以及右表匹配的记录。</w:t>
      </w:r>
    </w:p>
    <w:p w14:paraId="3B4D6688" w14:textId="77777777" w:rsidR="001D3942" w:rsidRPr="00292708" w:rsidRDefault="001D3942" w:rsidP="001D3942">
      <w:pPr>
        <w:ind w:firstLine="420"/>
      </w:pPr>
      <w:r>
        <w:rPr>
          <w:rFonts w:hint="eastAsia"/>
        </w:rPr>
        <w:t>右外连接：显示右表的记录，以及左表匹配的记录。</w:t>
      </w:r>
    </w:p>
    <w:p w14:paraId="3770E17D" w14:textId="77777777" w:rsidR="00F93AF0" w:rsidRDefault="00F93AF0" w:rsidP="00F93AF0">
      <w:pPr>
        <w:ind w:firstLine="420"/>
      </w:pPr>
      <w:r>
        <w:t>应用场景：用于查询一个表中有，另一个表没有的记录</w:t>
      </w:r>
    </w:p>
    <w:p w14:paraId="008748BD" w14:textId="77777777" w:rsidR="00F93AF0" w:rsidRDefault="00F93AF0" w:rsidP="00F93AF0">
      <w:pPr>
        <w:ind w:firstLine="420"/>
      </w:pPr>
      <w:r>
        <w:t xml:space="preserve"> </w:t>
      </w:r>
    </w:p>
    <w:p w14:paraId="60FE2358" w14:textId="77777777" w:rsidR="00F93AF0" w:rsidRDefault="00F93AF0" w:rsidP="00F93AF0">
      <w:pPr>
        <w:ind w:firstLine="420"/>
      </w:pPr>
      <w:r>
        <w:t xml:space="preserve"> </w:t>
      </w:r>
      <w:r>
        <w:t>特点：</w:t>
      </w:r>
    </w:p>
    <w:p w14:paraId="109ED904" w14:textId="77777777" w:rsidR="00F93AF0" w:rsidRDefault="00F93AF0" w:rsidP="00F93AF0">
      <w:pPr>
        <w:ind w:firstLine="420"/>
      </w:pPr>
      <w:r>
        <w:t xml:space="preserve"> 1</w:t>
      </w:r>
      <w:r>
        <w:t>、外连接的查询结果为主表中的所有记录</w:t>
      </w:r>
    </w:p>
    <w:p w14:paraId="38F81890" w14:textId="77777777" w:rsidR="00F93AF0" w:rsidRDefault="00F93AF0" w:rsidP="00F93AF0">
      <w:pPr>
        <w:ind w:firstLine="420"/>
      </w:pPr>
      <w:r>
        <w:tab/>
      </w:r>
      <w:r>
        <w:t>如果从表中有和它匹配的，则显示匹配的值</w:t>
      </w:r>
    </w:p>
    <w:p w14:paraId="20D3294D" w14:textId="77777777" w:rsidR="00F93AF0" w:rsidRDefault="00F93AF0" w:rsidP="00F93AF0">
      <w:pPr>
        <w:ind w:firstLine="420"/>
      </w:pPr>
      <w:r>
        <w:tab/>
      </w:r>
      <w:r>
        <w:t>如果从表中没有和它匹配的，则显示</w:t>
      </w:r>
      <w:r>
        <w:t>null</w:t>
      </w:r>
    </w:p>
    <w:p w14:paraId="5FE43268" w14:textId="77777777" w:rsidR="00F93AF0" w:rsidRDefault="00F93AF0" w:rsidP="00F93AF0">
      <w:pPr>
        <w:ind w:firstLine="420"/>
      </w:pPr>
      <w:r>
        <w:lastRenderedPageBreak/>
        <w:tab/>
      </w:r>
      <w:r>
        <w:t>外连接查询结果</w:t>
      </w:r>
      <w:r>
        <w:t>=</w:t>
      </w:r>
      <w:r>
        <w:t>内连接结果</w:t>
      </w:r>
      <w:r>
        <w:t>+</w:t>
      </w:r>
      <w:r>
        <w:t>主表中有而从表没有的记录</w:t>
      </w:r>
    </w:p>
    <w:p w14:paraId="506EABE7" w14:textId="77777777" w:rsidR="00F93AF0" w:rsidRDefault="00F93AF0" w:rsidP="00F93AF0">
      <w:pPr>
        <w:ind w:firstLine="420"/>
      </w:pPr>
      <w:r>
        <w:t xml:space="preserve"> 2</w:t>
      </w:r>
      <w:r>
        <w:t>、左外连接，</w:t>
      </w:r>
      <w:r>
        <w:t>left join</w:t>
      </w:r>
      <w:r>
        <w:t>左边的是主表</w:t>
      </w:r>
    </w:p>
    <w:p w14:paraId="40C59AE1" w14:textId="77777777" w:rsidR="00F93AF0" w:rsidRDefault="00F93AF0" w:rsidP="00F93AF0">
      <w:pPr>
        <w:ind w:firstLine="420"/>
      </w:pPr>
      <w:r>
        <w:t xml:space="preserve">    </w:t>
      </w:r>
      <w:r>
        <w:t>右外连接，</w:t>
      </w:r>
      <w:r>
        <w:t>right join</w:t>
      </w:r>
      <w:r>
        <w:t>右边的是主表</w:t>
      </w:r>
    </w:p>
    <w:p w14:paraId="77D37B08" w14:textId="77777777" w:rsidR="00F93AF0" w:rsidRDefault="00F93AF0" w:rsidP="00F93AF0">
      <w:pPr>
        <w:ind w:firstLine="420"/>
      </w:pPr>
      <w:r>
        <w:t xml:space="preserve"> 3</w:t>
      </w:r>
      <w:r>
        <w:t>、左外和右外交换两个表的顺序，可以实现同样的效果</w:t>
      </w:r>
      <w:r>
        <w:t xml:space="preserve"> </w:t>
      </w:r>
    </w:p>
    <w:p w14:paraId="7E2C8992" w14:textId="071BF88C" w:rsidR="00307BE7" w:rsidRDefault="00F93AF0" w:rsidP="00F93AF0">
      <w:pPr>
        <w:ind w:firstLine="420"/>
      </w:pPr>
      <w:r>
        <w:t xml:space="preserve"> 4</w:t>
      </w:r>
      <w:r>
        <w:t>、全外连接</w:t>
      </w:r>
      <w:r>
        <w:t>=</w:t>
      </w:r>
      <w:r>
        <w:t>内连接的结果</w:t>
      </w:r>
      <w:r>
        <w:t>+</w:t>
      </w:r>
      <w:r>
        <w:t>表</w:t>
      </w:r>
      <w:r>
        <w:t>1</w:t>
      </w:r>
      <w:r>
        <w:t>中有但表</w:t>
      </w:r>
      <w:r>
        <w:t>2</w:t>
      </w:r>
      <w:r>
        <w:t>没有的</w:t>
      </w:r>
      <w:r>
        <w:t>+</w:t>
      </w:r>
      <w:r>
        <w:t>表</w:t>
      </w:r>
      <w:r>
        <w:t>2</w:t>
      </w:r>
      <w:r>
        <w:t>中有但表</w:t>
      </w:r>
      <w:r>
        <w:t>1</w:t>
      </w:r>
      <w:r>
        <w:t>没有的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3AF0" w14:paraId="3F4C1BD7" w14:textId="77777777" w:rsidTr="00F93AF0">
        <w:tc>
          <w:tcPr>
            <w:tcW w:w="8296" w:type="dxa"/>
          </w:tcPr>
          <w:p w14:paraId="3603AAF6" w14:textId="77777777" w:rsidR="00F93AF0" w:rsidRDefault="00F93AF0" w:rsidP="00F93AF0">
            <w:pPr>
              <w:ind w:firstLineChars="0" w:firstLine="0"/>
            </w:pPr>
            <w:r>
              <w:t>#</w:t>
            </w:r>
            <w:r>
              <w:t>引入：查询男朋友</w:t>
            </w:r>
            <w:r>
              <w:t xml:space="preserve"> </w:t>
            </w:r>
            <w:r>
              <w:t>不在男神表的的女神名</w:t>
            </w:r>
          </w:p>
          <w:p w14:paraId="45C265E0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4DCB194B" w14:textId="77777777" w:rsidR="00F93AF0" w:rsidRDefault="00F93AF0" w:rsidP="00F93AF0">
            <w:pPr>
              <w:ind w:firstLineChars="0" w:firstLine="0"/>
            </w:pPr>
            <w:r>
              <w:t xml:space="preserve"> SELECT * FROM beauty;</w:t>
            </w:r>
          </w:p>
          <w:p w14:paraId="039620B3" w14:textId="77777777" w:rsidR="00F93AF0" w:rsidRDefault="00F93AF0" w:rsidP="00F93AF0">
            <w:pPr>
              <w:ind w:firstLineChars="0" w:firstLine="0"/>
            </w:pPr>
            <w:r>
              <w:t xml:space="preserve"> SELECT * FROM boys;</w:t>
            </w:r>
          </w:p>
          <w:p w14:paraId="31712D53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5DE488C4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左外连接</w:t>
            </w:r>
          </w:p>
          <w:p w14:paraId="235FA936" w14:textId="77777777" w:rsidR="00F93AF0" w:rsidRDefault="00F93AF0" w:rsidP="00F93AF0">
            <w:pPr>
              <w:ind w:firstLineChars="0" w:firstLine="0"/>
            </w:pPr>
            <w:r>
              <w:t xml:space="preserve"> SELECT b.*,bo.*</w:t>
            </w:r>
          </w:p>
          <w:p w14:paraId="27EB4693" w14:textId="77777777" w:rsidR="00F93AF0" w:rsidRDefault="00F93AF0" w:rsidP="00F93AF0">
            <w:pPr>
              <w:ind w:firstLineChars="0" w:firstLine="0"/>
            </w:pPr>
            <w:r>
              <w:t xml:space="preserve"> FROM boys bo</w:t>
            </w:r>
          </w:p>
          <w:p w14:paraId="07FF3399" w14:textId="77777777" w:rsidR="00F93AF0" w:rsidRDefault="00F93AF0" w:rsidP="00F93AF0">
            <w:pPr>
              <w:ind w:firstLineChars="0" w:firstLine="0"/>
            </w:pPr>
            <w:r>
              <w:t xml:space="preserve"> LEFT OUTER JOIN beauty b</w:t>
            </w:r>
          </w:p>
          <w:p w14:paraId="646B1EEA" w14:textId="77777777" w:rsidR="00F93AF0" w:rsidRDefault="00F93AF0" w:rsidP="00F93AF0">
            <w:pPr>
              <w:ind w:firstLineChars="0" w:firstLine="0"/>
            </w:pPr>
            <w:r>
              <w:t xml:space="preserve"> ON b.`boyfriend_id` = bo.`id`</w:t>
            </w:r>
          </w:p>
          <w:p w14:paraId="7C8DE8E5" w14:textId="77777777" w:rsidR="00F93AF0" w:rsidRDefault="00F93AF0" w:rsidP="00F93AF0">
            <w:pPr>
              <w:ind w:firstLineChars="0" w:firstLine="0"/>
            </w:pPr>
            <w:r>
              <w:t xml:space="preserve"> WHERE b.`id` IS NULL; </w:t>
            </w:r>
          </w:p>
          <w:p w14:paraId="6B2C9CFD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298F833B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案例</w:t>
            </w:r>
            <w:r>
              <w:t>1</w:t>
            </w:r>
            <w:r>
              <w:t>：查询哪个部门没有员工</w:t>
            </w:r>
          </w:p>
          <w:p w14:paraId="01AA48E0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左外</w:t>
            </w:r>
          </w:p>
          <w:p w14:paraId="7CBA7610" w14:textId="77777777" w:rsidR="00F93AF0" w:rsidRDefault="00F93AF0" w:rsidP="00F93AF0">
            <w:pPr>
              <w:ind w:firstLineChars="0" w:firstLine="0"/>
            </w:pPr>
            <w:r>
              <w:t xml:space="preserve"> SELECT d.*,e.employee_id</w:t>
            </w:r>
          </w:p>
          <w:p w14:paraId="185048F7" w14:textId="77777777" w:rsidR="00F93AF0" w:rsidRDefault="00F93AF0" w:rsidP="00F93AF0">
            <w:pPr>
              <w:ind w:firstLineChars="0" w:firstLine="0"/>
            </w:pPr>
            <w:r>
              <w:t xml:space="preserve"> FROM departments d</w:t>
            </w:r>
          </w:p>
          <w:p w14:paraId="5B0BE234" w14:textId="77777777" w:rsidR="00F93AF0" w:rsidRDefault="00F93AF0" w:rsidP="00F93AF0">
            <w:pPr>
              <w:ind w:firstLineChars="0" w:firstLine="0"/>
            </w:pPr>
            <w:r>
              <w:t xml:space="preserve"> LEFT OUTER JOIN employees e</w:t>
            </w:r>
          </w:p>
          <w:p w14:paraId="71F1C0C0" w14:textId="77777777" w:rsidR="00F93AF0" w:rsidRDefault="00F93AF0" w:rsidP="00F93AF0">
            <w:pPr>
              <w:ind w:firstLineChars="0" w:firstLine="0"/>
            </w:pPr>
            <w:r>
              <w:t xml:space="preserve"> ON d.`department_id` = e.`department_id`</w:t>
            </w:r>
          </w:p>
          <w:p w14:paraId="627C7A1D" w14:textId="77777777" w:rsidR="00F93AF0" w:rsidRDefault="00F93AF0" w:rsidP="00F93AF0">
            <w:pPr>
              <w:ind w:firstLineChars="0" w:firstLine="0"/>
            </w:pPr>
            <w:r>
              <w:t xml:space="preserve"> WHERE e.`employee_id` IS NULL; </w:t>
            </w:r>
          </w:p>
          <w:p w14:paraId="5C6587D2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488B6338" w14:textId="1E4559A3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右外</w:t>
            </w:r>
          </w:p>
          <w:p w14:paraId="266A3ACE" w14:textId="658C74A4" w:rsidR="00F93AF0" w:rsidRDefault="00F93AF0" w:rsidP="00F93AF0">
            <w:pPr>
              <w:ind w:firstLineChars="0" w:firstLine="0"/>
            </w:pPr>
            <w:r>
              <w:t xml:space="preserve"> SELECT d.*,e.employee_id</w:t>
            </w:r>
          </w:p>
          <w:p w14:paraId="545EB40C" w14:textId="77777777" w:rsidR="00F93AF0" w:rsidRDefault="00F93AF0" w:rsidP="00F93AF0">
            <w:pPr>
              <w:ind w:firstLineChars="0" w:firstLine="0"/>
            </w:pPr>
            <w:r>
              <w:t xml:space="preserve"> FROM employees e</w:t>
            </w:r>
          </w:p>
          <w:p w14:paraId="502E0793" w14:textId="77777777" w:rsidR="00F93AF0" w:rsidRDefault="00F93AF0" w:rsidP="00F93AF0">
            <w:pPr>
              <w:ind w:firstLineChars="0" w:firstLine="0"/>
            </w:pPr>
            <w:r>
              <w:t xml:space="preserve"> RIGHT OUTER JOIN departments d</w:t>
            </w:r>
          </w:p>
          <w:p w14:paraId="10E57CBB" w14:textId="77777777" w:rsidR="00F93AF0" w:rsidRDefault="00F93AF0" w:rsidP="00F93AF0">
            <w:pPr>
              <w:ind w:firstLineChars="0" w:firstLine="0"/>
            </w:pPr>
            <w:r>
              <w:t xml:space="preserve"> ON d.`department_id` = e.`department_id`</w:t>
            </w:r>
          </w:p>
          <w:p w14:paraId="4EEEBBBE" w14:textId="77777777" w:rsidR="00F93AF0" w:rsidRDefault="00F93AF0" w:rsidP="00F93AF0">
            <w:pPr>
              <w:ind w:firstLineChars="0" w:firstLine="0"/>
            </w:pPr>
            <w:r>
              <w:t xml:space="preserve"> WHERE e.`employee_id` IS NULL; </w:t>
            </w:r>
          </w:p>
          <w:p w14:paraId="37A54F80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054431D3" w14:textId="552ED409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全外</w:t>
            </w:r>
          </w:p>
          <w:p w14:paraId="24381C48" w14:textId="77777777" w:rsidR="00F93AF0" w:rsidRDefault="00F93AF0" w:rsidP="00F93AF0">
            <w:pPr>
              <w:ind w:firstLineChars="0" w:firstLine="0"/>
            </w:pPr>
            <w:r>
              <w:t xml:space="preserve"> USE girls;</w:t>
            </w:r>
          </w:p>
          <w:p w14:paraId="17A1CB94" w14:textId="77777777" w:rsidR="00F93AF0" w:rsidRDefault="00F93AF0" w:rsidP="00F93AF0">
            <w:pPr>
              <w:ind w:firstLineChars="0" w:firstLine="0"/>
            </w:pPr>
            <w:r>
              <w:t xml:space="preserve"> SELECT b.*,bo.*</w:t>
            </w:r>
          </w:p>
          <w:p w14:paraId="350BA2F1" w14:textId="77777777" w:rsidR="00F93AF0" w:rsidRDefault="00F93AF0" w:rsidP="00F93AF0">
            <w:pPr>
              <w:ind w:firstLineChars="0" w:firstLine="0"/>
            </w:pPr>
            <w:r>
              <w:t xml:space="preserve"> FROM beauty b</w:t>
            </w:r>
          </w:p>
          <w:p w14:paraId="1A76B78B" w14:textId="77777777" w:rsidR="00F93AF0" w:rsidRDefault="00F93AF0" w:rsidP="00F93AF0">
            <w:pPr>
              <w:ind w:firstLineChars="0" w:firstLine="0"/>
            </w:pPr>
            <w:r>
              <w:t xml:space="preserve"> FULL OUTER JOIN boys bo</w:t>
            </w:r>
          </w:p>
          <w:p w14:paraId="576C079E" w14:textId="77777777" w:rsidR="00F93AF0" w:rsidRDefault="00F93AF0" w:rsidP="00F93AF0">
            <w:pPr>
              <w:ind w:firstLineChars="0" w:firstLine="0"/>
            </w:pPr>
            <w:r>
              <w:t xml:space="preserve"> ON b.`boyfriend_id` = bo.id; </w:t>
            </w:r>
          </w:p>
          <w:p w14:paraId="666D141C" w14:textId="77777777" w:rsidR="00F93AF0" w:rsidRDefault="00F93AF0" w:rsidP="00F93AF0">
            <w:pPr>
              <w:ind w:firstLineChars="0" w:firstLine="0"/>
            </w:pPr>
          </w:p>
          <w:p w14:paraId="01A95C9A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交叉连接</w:t>
            </w:r>
          </w:p>
          <w:p w14:paraId="59523F09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434913DD" w14:textId="77777777" w:rsidR="00F93AF0" w:rsidRDefault="00F93AF0" w:rsidP="00F93AF0">
            <w:pPr>
              <w:ind w:firstLineChars="0" w:firstLine="0"/>
            </w:pPr>
            <w:r>
              <w:t xml:space="preserve"> SELECT b.*,bo.*</w:t>
            </w:r>
          </w:p>
          <w:p w14:paraId="658BD130" w14:textId="77777777" w:rsidR="00F93AF0" w:rsidRDefault="00F93AF0" w:rsidP="00F93AF0">
            <w:pPr>
              <w:ind w:firstLineChars="0" w:firstLine="0"/>
            </w:pPr>
            <w:r>
              <w:t xml:space="preserve"> FROM beauty b</w:t>
            </w:r>
          </w:p>
          <w:p w14:paraId="3FE4F85A" w14:textId="77777777" w:rsidR="00F93AF0" w:rsidRDefault="00F93AF0" w:rsidP="00F93AF0">
            <w:pPr>
              <w:ind w:firstLineChars="0" w:firstLine="0"/>
            </w:pPr>
            <w:r>
              <w:t xml:space="preserve"> CROSS JOIN boys bo;</w:t>
            </w:r>
          </w:p>
          <w:p w14:paraId="4E186D56" w14:textId="77777777" w:rsidR="00F93AF0" w:rsidRDefault="00F93AF0" w:rsidP="00F93AF0">
            <w:pPr>
              <w:ind w:firstLineChars="0" w:firstLine="0"/>
            </w:pPr>
          </w:p>
          <w:p w14:paraId="1A275183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716EDD30" w14:textId="77777777" w:rsidR="00F93AF0" w:rsidRDefault="00F93AF0" w:rsidP="00F93AF0">
            <w:pPr>
              <w:ind w:firstLineChars="0" w:firstLine="0"/>
            </w:pPr>
            <w:r>
              <w:t xml:space="preserve"> #sql92</w:t>
            </w:r>
            <w:r>
              <w:t>和</w:t>
            </w:r>
            <w:r>
              <w:t xml:space="preserve"> sql99pk</w:t>
            </w:r>
          </w:p>
          <w:p w14:paraId="45286908" w14:textId="77777777" w:rsidR="00F93AF0" w:rsidRDefault="00F93AF0" w:rsidP="00F93AF0">
            <w:pPr>
              <w:ind w:firstLineChars="0" w:firstLine="0"/>
            </w:pPr>
            <w:r>
              <w:t xml:space="preserve"> /*</w:t>
            </w:r>
          </w:p>
          <w:p w14:paraId="3A5235A4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  <w:r>
              <w:t>功能：</w:t>
            </w:r>
            <w:r>
              <w:t>sql99</w:t>
            </w:r>
            <w:r>
              <w:t>支持的较多</w:t>
            </w:r>
          </w:p>
          <w:p w14:paraId="7EE0B755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  <w:r>
              <w:t>可读性：</w:t>
            </w:r>
            <w:r>
              <w:t>sql99</w:t>
            </w:r>
            <w:r>
              <w:t>实现连接条件和筛选条件的分离，可读性较高</w:t>
            </w:r>
          </w:p>
          <w:p w14:paraId="190065BF" w14:textId="0DE62128" w:rsidR="00F93AF0" w:rsidRDefault="00F93AF0" w:rsidP="00F93AF0">
            <w:pPr>
              <w:ind w:firstLineChars="0" w:firstLine="0"/>
            </w:pPr>
            <w:r>
              <w:t xml:space="preserve"> */</w:t>
            </w:r>
          </w:p>
        </w:tc>
      </w:tr>
    </w:tbl>
    <w:p w14:paraId="571AB660" w14:textId="77777777" w:rsidR="00F93AF0" w:rsidRPr="001D3942" w:rsidRDefault="00F93AF0" w:rsidP="00F93AF0">
      <w:pPr>
        <w:ind w:firstLine="420"/>
      </w:pPr>
    </w:p>
    <w:p w14:paraId="0DA69250" w14:textId="77777777" w:rsidR="00307BE7" w:rsidRDefault="00307BE7" w:rsidP="00307BE7">
      <w:pPr>
        <w:ind w:firstLine="420"/>
      </w:pPr>
    </w:p>
    <w:p w14:paraId="4A47CCAC" w14:textId="77777777" w:rsidR="00307BE7" w:rsidRDefault="00307BE7" w:rsidP="00307BE7">
      <w:pPr>
        <w:ind w:firstLine="420"/>
      </w:pPr>
    </w:p>
    <w:p w14:paraId="3F83B282" w14:textId="6E92AB2F" w:rsidR="00307BE7" w:rsidRDefault="00D721F8" w:rsidP="00D721F8">
      <w:pPr>
        <w:pStyle w:val="2"/>
      </w:pPr>
      <w:r>
        <w:rPr>
          <w:rFonts w:hint="eastAsia"/>
        </w:rPr>
        <w:t>联合查询</w:t>
      </w:r>
    </w:p>
    <w:p w14:paraId="1F9958F6" w14:textId="0DDE4232" w:rsidR="00D721F8" w:rsidRDefault="00D721F8" w:rsidP="00D721F8">
      <w:pPr>
        <w:ind w:firstLine="420"/>
      </w:pPr>
      <w:r>
        <w:t xml:space="preserve">union </w:t>
      </w:r>
      <w:r>
        <w:t>联合</w:t>
      </w:r>
      <w:r>
        <w:t xml:space="preserve"> </w:t>
      </w:r>
      <w:r>
        <w:t>合并：将多条查询语句的结果合并成一个结果</w:t>
      </w:r>
    </w:p>
    <w:p w14:paraId="58F69B20" w14:textId="77777777" w:rsidR="00D721F8" w:rsidRDefault="00D721F8" w:rsidP="00D721F8">
      <w:pPr>
        <w:ind w:firstLine="420"/>
      </w:pPr>
      <w:r>
        <w:rPr>
          <w:rFonts w:hint="eastAsia"/>
        </w:rPr>
        <w:t>语法：</w:t>
      </w:r>
    </w:p>
    <w:p w14:paraId="07A9F897" w14:textId="77777777" w:rsidR="00D721F8" w:rsidRDefault="00D721F8" w:rsidP="00D721F8">
      <w:pPr>
        <w:ind w:firstLine="420"/>
      </w:pPr>
      <w:r>
        <w:rPr>
          <w:rFonts w:hint="eastAsia"/>
        </w:rPr>
        <w:t>查询语句</w:t>
      </w:r>
      <w:r>
        <w:t>1</w:t>
      </w:r>
    </w:p>
    <w:p w14:paraId="1EB263CB" w14:textId="77777777" w:rsidR="00D721F8" w:rsidRDefault="00D721F8" w:rsidP="00D721F8">
      <w:pPr>
        <w:ind w:firstLine="420"/>
      </w:pPr>
      <w:r>
        <w:t>union</w:t>
      </w:r>
    </w:p>
    <w:p w14:paraId="3CAB194B" w14:textId="77777777" w:rsidR="00D721F8" w:rsidRDefault="00D721F8" w:rsidP="00D721F8">
      <w:pPr>
        <w:ind w:firstLine="420"/>
      </w:pPr>
      <w:r>
        <w:rPr>
          <w:rFonts w:hint="eastAsia"/>
        </w:rPr>
        <w:t>查询语句</w:t>
      </w:r>
      <w:r>
        <w:t>2</w:t>
      </w:r>
    </w:p>
    <w:p w14:paraId="0AF63514" w14:textId="77777777" w:rsidR="00D721F8" w:rsidRDefault="00D721F8" w:rsidP="00D721F8">
      <w:pPr>
        <w:ind w:firstLine="420"/>
      </w:pPr>
      <w:r>
        <w:t>union</w:t>
      </w:r>
    </w:p>
    <w:p w14:paraId="4954E05D" w14:textId="2A86BBC5" w:rsidR="00D721F8" w:rsidRDefault="00D721F8" w:rsidP="00D721F8">
      <w:pPr>
        <w:ind w:firstLine="420"/>
      </w:pPr>
      <w:r>
        <w:t>...</w:t>
      </w:r>
    </w:p>
    <w:p w14:paraId="58301AF0" w14:textId="77777777" w:rsidR="00D721F8" w:rsidRDefault="00D721F8" w:rsidP="00D721F8">
      <w:pPr>
        <w:ind w:firstLine="420"/>
      </w:pPr>
      <w:r>
        <w:rPr>
          <w:rFonts w:hint="eastAsia"/>
        </w:rPr>
        <w:t>应用场景：</w:t>
      </w:r>
    </w:p>
    <w:p w14:paraId="62D748ED" w14:textId="229E3289" w:rsidR="00D721F8" w:rsidRDefault="00D721F8" w:rsidP="00D721F8">
      <w:pPr>
        <w:ind w:firstLine="420"/>
      </w:pPr>
      <w:r>
        <w:rPr>
          <w:rFonts w:hint="eastAsia"/>
        </w:rPr>
        <w:t>要查询的结果来自于多个表，且多个表没有直接的连接关系，但查询的信息一致时</w:t>
      </w:r>
    </w:p>
    <w:p w14:paraId="7815A3FB" w14:textId="77777777" w:rsidR="00D721F8" w:rsidRDefault="00D721F8" w:rsidP="00D721F8">
      <w:pPr>
        <w:ind w:firstLine="420"/>
      </w:pPr>
      <w:r>
        <w:rPr>
          <w:rFonts w:hint="eastAsia"/>
        </w:rPr>
        <w:t>特点：★</w:t>
      </w:r>
    </w:p>
    <w:p w14:paraId="7140C5FF" w14:textId="77777777" w:rsidR="00D721F8" w:rsidRDefault="00D721F8" w:rsidP="00D721F8">
      <w:pPr>
        <w:ind w:firstLine="420"/>
      </w:pPr>
      <w:r>
        <w:t>1</w:t>
      </w:r>
      <w:r>
        <w:t>、要求多条查询语句的查询列数是一致的！</w:t>
      </w:r>
    </w:p>
    <w:p w14:paraId="5CF8C48A" w14:textId="77777777" w:rsidR="00D721F8" w:rsidRDefault="00D721F8" w:rsidP="00D721F8">
      <w:pPr>
        <w:ind w:firstLine="420"/>
      </w:pPr>
      <w:r>
        <w:t>2</w:t>
      </w:r>
      <w:r>
        <w:t>、要求多条查询语句的查询的每一列的类型和顺序最好一致</w:t>
      </w:r>
    </w:p>
    <w:p w14:paraId="0BBE1A78" w14:textId="2A05785B" w:rsidR="00D721F8" w:rsidRDefault="00D721F8" w:rsidP="00D721F8">
      <w:pPr>
        <w:ind w:firstLine="420"/>
      </w:pPr>
      <w:r>
        <w:t>3</w:t>
      </w:r>
      <w:r>
        <w:t>、</w:t>
      </w:r>
      <w:r>
        <w:t>union</w:t>
      </w:r>
      <w:r>
        <w:t>关键字默认去重，如果使用</w:t>
      </w:r>
      <w:r>
        <w:t xml:space="preserve">union all </w:t>
      </w:r>
      <w:r>
        <w:t>可以包含重复项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21F8" w14:paraId="1F4EC549" w14:textId="77777777" w:rsidTr="00D721F8">
        <w:tc>
          <w:tcPr>
            <w:tcW w:w="8296" w:type="dxa"/>
          </w:tcPr>
          <w:p w14:paraId="216A874B" w14:textId="45F09882" w:rsidR="00D721F8" w:rsidRDefault="00D721F8" w:rsidP="00D721F8">
            <w:pPr>
              <w:ind w:firstLineChars="0" w:firstLine="0"/>
            </w:pPr>
            <w:r>
              <w:t>#</w:t>
            </w:r>
            <w:r>
              <w:t>引入的案例：查询部门编号</w:t>
            </w:r>
            <w:r>
              <w:t>&gt;90</w:t>
            </w:r>
            <w:r>
              <w:t>或邮箱包含</w:t>
            </w:r>
            <w:r>
              <w:t>a</w:t>
            </w:r>
            <w:r>
              <w:t>的员工信息</w:t>
            </w:r>
          </w:p>
          <w:p w14:paraId="1EE31630" w14:textId="4A5D9B27" w:rsidR="00D721F8" w:rsidRDefault="00D721F8" w:rsidP="00D721F8">
            <w:pPr>
              <w:ind w:firstLineChars="0" w:firstLine="0"/>
            </w:pPr>
            <w:r>
              <w:t>SELECT * FROM employees WHERE email LIKE '%a%' OR department_id&gt;90;;</w:t>
            </w:r>
          </w:p>
          <w:p w14:paraId="08D6EFF4" w14:textId="77777777" w:rsidR="00D721F8" w:rsidRDefault="00D721F8" w:rsidP="00D721F8">
            <w:pPr>
              <w:ind w:firstLineChars="0" w:firstLine="0"/>
            </w:pPr>
            <w:r>
              <w:t>SELECT * FROM employees  WHERE email LIKE '%a%'</w:t>
            </w:r>
          </w:p>
          <w:p w14:paraId="38C0262D" w14:textId="77777777" w:rsidR="00D721F8" w:rsidRDefault="00D721F8" w:rsidP="00D721F8">
            <w:pPr>
              <w:ind w:firstLineChars="0" w:firstLine="0"/>
            </w:pPr>
            <w:r>
              <w:t>UNION</w:t>
            </w:r>
          </w:p>
          <w:p w14:paraId="10A217F2" w14:textId="127C68F6" w:rsidR="00D721F8" w:rsidRDefault="00D721F8" w:rsidP="00D721F8">
            <w:pPr>
              <w:ind w:firstLineChars="0" w:firstLine="0"/>
            </w:pPr>
            <w:r>
              <w:t>SELECT * FROM employees  WHERE department_id&gt;90;</w:t>
            </w:r>
          </w:p>
          <w:p w14:paraId="49D34DD4" w14:textId="77777777" w:rsidR="005E5A78" w:rsidRDefault="005E5A78" w:rsidP="00D721F8">
            <w:pPr>
              <w:ind w:firstLineChars="0" w:firstLine="0"/>
            </w:pPr>
          </w:p>
          <w:p w14:paraId="357D595C" w14:textId="77777777" w:rsidR="00D721F8" w:rsidRDefault="00D721F8" w:rsidP="00D721F8">
            <w:pPr>
              <w:ind w:firstLineChars="0" w:firstLine="0"/>
            </w:pPr>
            <w:r>
              <w:t>#</w:t>
            </w:r>
            <w:r>
              <w:t>案例：查询中国用户中男性的信息以及外国用户中年男性的用户信息</w:t>
            </w:r>
          </w:p>
          <w:p w14:paraId="24D9EBFA" w14:textId="77777777" w:rsidR="00D721F8" w:rsidRDefault="00D721F8" w:rsidP="00D721F8">
            <w:pPr>
              <w:ind w:firstLineChars="0" w:firstLine="0"/>
            </w:pPr>
          </w:p>
          <w:p w14:paraId="573E8938" w14:textId="77777777" w:rsidR="00D721F8" w:rsidRDefault="00D721F8" w:rsidP="00D721F8">
            <w:pPr>
              <w:ind w:firstLineChars="0" w:firstLine="0"/>
            </w:pPr>
            <w:r>
              <w:t>SELECT id,cname FROM t_ca WHERE csex='</w:t>
            </w:r>
            <w:r>
              <w:t>男</w:t>
            </w:r>
            <w:r>
              <w:t>'</w:t>
            </w:r>
          </w:p>
          <w:p w14:paraId="15231A6A" w14:textId="77777777" w:rsidR="00D721F8" w:rsidRDefault="00D721F8" w:rsidP="00D721F8">
            <w:pPr>
              <w:ind w:firstLineChars="0" w:firstLine="0"/>
            </w:pPr>
            <w:r>
              <w:t>UNION ALL</w:t>
            </w:r>
          </w:p>
          <w:p w14:paraId="5C4A092C" w14:textId="7EB90BA7" w:rsidR="00D721F8" w:rsidRDefault="00D721F8" w:rsidP="00D721F8">
            <w:pPr>
              <w:ind w:firstLineChars="0" w:firstLine="0"/>
            </w:pPr>
            <w:r>
              <w:t>SELECT t_id,tname FROM t_ua WHERE tGender='male';</w:t>
            </w:r>
          </w:p>
        </w:tc>
      </w:tr>
    </w:tbl>
    <w:p w14:paraId="2EE6F295" w14:textId="77777777" w:rsidR="00D721F8" w:rsidRPr="00D721F8" w:rsidRDefault="00D721F8" w:rsidP="00D721F8">
      <w:pPr>
        <w:ind w:firstLine="420"/>
      </w:pPr>
    </w:p>
    <w:p w14:paraId="3A63FEC4" w14:textId="77777777" w:rsidR="00307BE7" w:rsidRDefault="00307BE7" w:rsidP="00307BE7">
      <w:pPr>
        <w:ind w:firstLine="420"/>
      </w:pPr>
    </w:p>
    <w:p w14:paraId="2931815E" w14:textId="77777777" w:rsidR="00307BE7" w:rsidRDefault="00307BE7" w:rsidP="00307BE7">
      <w:pPr>
        <w:ind w:firstLine="420"/>
      </w:pPr>
    </w:p>
    <w:p w14:paraId="6B3CB6A8" w14:textId="77777777" w:rsidR="00307BE7" w:rsidRDefault="00307BE7" w:rsidP="00307BE7">
      <w:pPr>
        <w:ind w:firstLine="420"/>
      </w:pPr>
    </w:p>
    <w:p w14:paraId="13383E20" w14:textId="77777777" w:rsidR="00307BE7" w:rsidRDefault="00307BE7" w:rsidP="00307BE7">
      <w:pPr>
        <w:ind w:firstLine="420"/>
      </w:pPr>
    </w:p>
    <w:p w14:paraId="6FB40519" w14:textId="77777777" w:rsidR="00307BE7" w:rsidRPr="00B6636D" w:rsidRDefault="00307BE7" w:rsidP="00307BE7">
      <w:pPr>
        <w:ind w:firstLine="420"/>
      </w:pPr>
    </w:p>
    <w:p w14:paraId="6834881D" w14:textId="77777777" w:rsidR="00307BE7" w:rsidRDefault="00307BE7" w:rsidP="00307BE7">
      <w:pPr>
        <w:ind w:firstLine="420"/>
      </w:pPr>
      <w:r>
        <w:lastRenderedPageBreak/>
        <w:t>1</w:t>
      </w:r>
      <w:r>
        <w:t>）查询所有列</w:t>
      </w:r>
      <w:r>
        <w:tab/>
      </w:r>
    </w:p>
    <w:p w14:paraId="4256C070" w14:textId="5A09CCAE" w:rsidR="00307BE7" w:rsidRDefault="00307BE7" w:rsidP="00307BE7">
      <w:pPr>
        <w:pStyle w:val="a8"/>
        <w:ind w:left="780"/>
      </w:pPr>
      <w:r>
        <w:t>SELECT*FROM</w:t>
      </w:r>
      <w:r>
        <w:t>表名</w:t>
      </w:r>
      <w:r w:rsidR="005B57DA">
        <w:t>;</w:t>
      </w:r>
    </w:p>
    <w:p w14:paraId="152164DA" w14:textId="627714D4" w:rsidR="00307BE7" w:rsidRDefault="00307BE7" w:rsidP="00307BE7">
      <w:pPr>
        <w:ind w:firstLine="420"/>
      </w:pPr>
      <w:r>
        <w:t>SELECT *FROM emp</w:t>
      </w:r>
      <w:r w:rsidR="005B57DA">
        <w:t>;</w:t>
      </w:r>
    </w:p>
    <w:p w14:paraId="3D26C2B5" w14:textId="77777777" w:rsidR="00307BE7" w:rsidRDefault="00307BE7" w:rsidP="00307BE7">
      <w:pPr>
        <w:ind w:firstLine="420"/>
      </w:pPr>
      <w:r>
        <w:t>--&gt;</w:t>
      </w:r>
      <w:r>
        <w:t>其中</w:t>
      </w:r>
      <w:r>
        <w:t>*</w:t>
      </w:r>
      <w:r>
        <w:t>表示查询所有列</w:t>
      </w:r>
    </w:p>
    <w:p w14:paraId="1308667C" w14:textId="77777777" w:rsidR="00307BE7" w:rsidRDefault="00307BE7" w:rsidP="00307BE7">
      <w:pPr>
        <w:ind w:firstLine="420"/>
      </w:pPr>
      <w:r>
        <w:t>2</w:t>
      </w:r>
      <w:r>
        <w:t>）查询指定列</w:t>
      </w:r>
    </w:p>
    <w:p w14:paraId="44505686" w14:textId="44526118" w:rsidR="00307BE7" w:rsidRDefault="00307BE7" w:rsidP="00307BE7">
      <w:pPr>
        <w:ind w:firstLine="420"/>
      </w:pPr>
      <w:r>
        <w:t>SELECT</w:t>
      </w:r>
      <w:r>
        <w:t>列</w:t>
      </w:r>
      <w:r>
        <w:t>1[</w:t>
      </w:r>
      <w:r>
        <w:t>，列</w:t>
      </w:r>
      <w:r>
        <w:t>2</w:t>
      </w:r>
      <w:r>
        <w:t>，</w:t>
      </w:r>
      <w:r>
        <w:t>..</w:t>
      </w:r>
      <w:r>
        <w:t>列</w:t>
      </w:r>
      <w:r>
        <w:t>N] FROM</w:t>
      </w:r>
      <w:r>
        <w:t>表名</w:t>
      </w:r>
      <w:r w:rsidR="005B57DA">
        <w:t>;</w:t>
      </w:r>
      <w:r>
        <w:rPr>
          <w:rFonts w:hint="eastAsia"/>
        </w:rPr>
        <w:t>（至少一列）</w:t>
      </w:r>
    </w:p>
    <w:p w14:paraId="5914245A" w14:textId="3689702A" w:rsidR="00307BE7" w:rsidRDefault="00307BE7" w:rsidP="00307BE7">
      <w:pPr>
        <w:ind w:firstLine="420"/>
      </w:pPr>
      <w:r>
        <w:t>SELECT empno</w:t>
      </w:r>
      <w:r>
        <w:t>，</w:t>
      </w:r>
      <w:r>
        <w:t>ename</w:t>
      </w:r>
      <w:r>
        <w:t>，</w:t>
      </w:r>
      <w:r>
        <w:t>salcomm FROM</w:t>
      </w:r>
      <w:r>
        <w:t>表名</w:t>
      </w:r>
      <w:r w:rsidR="005B57DA">
        <w:t>;</w:t>
      </w:r>
      <w:r>
        <w:rPr>
          <w:rFonts w:hint="eastAsia"/>
        </w:rPr>
        <w:t>（只看姓名和工资）</w:t>
      </w:r>
    </w:p>
    <w:p w14:paraId="74C36A15" w14:textId="77777777" w:rsidR="00307BE7" w:rsidRDefault="00307BE7" w:rsidP="00307BE7">
      <w:pPr>
        <w:ind w:firstLine="420"/>
      </w:pPr>
      <w:r>
        <w:t>3</w:t>
      </w:r>
      <w:r>
        <w:t>）完全重复的记录只一次</w:t>
      </w:r>
    </w:p>
    <w:p w14:paraId="07C99C39" w14:textId="77777777" w:rsidR="00307BE7" w:rsidRDefault="00307BE7" w:rsidP="00307BE7">
      <w:pPr>
        <w:ind w:firstLine="420"/>
      </w:pPr>
      <w:r>
        <w:rPr>
          <w:rFonts w:hint="eastAsia"/>
        </w:rPr>
        <w:t>当查询结果的的多行记录一模一样时，只显示一行。一般查询所有列时很少会有这种情况，但只查询一列（或几列）时，这种可能就大了！</w:t>
      </w:r>
    </w:p>
    <w:p w14:paraId="5C7ADC18" w14:textId="21CE553F" w:rsidR="00307BE7" w:rsidRDefault="00307BE7" w:rsidP="00307BE7">
      <w:pPr>
        <w:ind w:firstLine="420"/>
      </w:pPr>
      <w:r>
        <w:t>SELECT DISTINCT*|</w:t>
      </w:r>
      <w:r>
        <w:t>列</w:t>
      </w:r>
      <w:r>
        <w:t>1</w:t>
      </w:r>
      <w:r>
        <w:t>，列</w:t>
      </w:r>
      <w:r>
        <w:t>2</w:t>
      </w:r>
      <w:r>
        <w:t>，</w:t>
      </w:r>
      <w:r>
        <w:t>...</w:t>
      </w:r>
      <w:r>
        <w:t>列</w:t>
      </w:r>
      <w:r>
        <w:t>N]FRoM</w:t>
      </w:r>
      <w:r>
        <w:t>表名</w:t>
      </w:r>
      <w:r w:rsidR="005B57DA">
        <w:t>;</w:t>
      </w:r>
    </w:p>
    <w:p w14:paraId="705A770F" w14:textId="77777777" w:rsidR="00307BE7" w:rsidRDefault="00307BE7" w:rsidP="00307BE7">
      <w:pPr>
        <w:ind w:firstLine="420"/>
      </w:pPr>
      <w:r>
        <w:t xml:space="preserve">SELECT DISTINCT </w:t>
      </w:r>
      <w:r>
        <w:rPr>
          <w:rFonts w:hint="eastAsia"/>
        </w:rPr>
        <w:t>sal</w:t>
      </w:r>
      <w:r>
        <w:t xml:space="preserve"> FROM emp;</w:t>
      </w:r>
    </w:p>
    <w:p w14:paraId="59965B55" w14:textId="77777777" w:rsidR="00307BE7" w:rsidRDefault="00307BE7" w:rsidP="00307BE7">
      <w:pPr>
        <w:ind w:firstLine="420"/>
      </w:pPr>
      <w:r>
        <w:t>--&gt;</w:t>
      </w:r>
      <w:r>
        <w:t>保查询员工表的工资，如果存在相同的工资只显示一次！</w:t>
      </w:r>
    </w:p>
    <w:p w14:paraId="783AA078" w14:textId="77777777" w:rsidR="00307BE7" w:rsidRDefault="00307BE7" w:rsidP="00307BE7">
      <w:pPr>
        <w:ind w:firstLine="420"/>
      </w:pPr>
      <w:r>
        <w:t>4</w:t>
      </w:r>
      <w:r>
        <w:t>）列运算</w:t>
      </w:r>
    </w:p>
    <w:p w14:paraId="7C2B1E91" w14:textId="77777777" w:rsidR="00307BE7" w:rsidRDefault="00307BE7" w:rsidP="00307BE7">
      <w:pPr>
        <w:ind w:firstLine="420"/>
      </w:pPr>
      <w:r>
        <w:t>I</w:t>
      </w:r>
      <w:r>
        <w:t>数量类型的列可以做加、减、乘、除运算</w:t>
      </w:r>
      <w:r>
        <w:rPr>
          <w:rFonts w:hint="eastAsia"/>
        </w:rPr>
        <w:t>（不可以使用</w:t>
      </w:r>
      <w:r>
        <w:rPr>
          <w:rFonts w:hint="eastAsia"/>
        </w:rPr>
        <w:t>+</w:t>
      </w:r>
      <w:r>
        <w:rPr>
          <w:rFonts w:hint="eastAsia"/>
        </w:rPr>
        <w:t>来连接字符串）</w:t>
      </w:r>
    </w:p>
    <w:p w14:paraId="1D408E00" w14:textId="0B5B779E" w:rsidR="00307BE7" w:rsidRDefault="00307BE7" w:rsidP="00307BE7">
      <w:pPr>
        <w:ind w:firstLine="420"/>
      </w:pPr>
      <w:r>
        <w:t xml:space="preserve">SELECT </w:t>
      </w:r>
      <w:r>
        <w:rPr>
          <w:rFonts w:hint="eastAsia"/>
        </w:rPr>
        <w:t>s</w:t>
      </w:r>
      <w:r>
        <w:t>a</w:t>
      </w:r>
      <w:r>
        <w:rPr>
          <w:rFonts w:hint="eastAsia"/>
        </w:rPr>
        <w:t>l</w:t>
      </w:r>
      <w:r>
        <w:t>*1.5 FROM emp</w:t>
      </w:r>
      <w:r w:rsidR="005B57DA">
        <w:t>;</w:t>
      </w:r>
      <w:r>
        <w:rPr>
          <w:rFonts w:hint="eastAsia"/>
        </w:rPr>
        <w:t>无法转换成整数的都当成</w:t>
      </w:r>
      <w:r>
        <w:rPr>
          <w:rFonts w:hint="eastAsia"/>
        </w:rPr>
        <w:t>0</w:t>
      </w:r>
      <w:r>
        <w:rPr>
          <w:rFonts w:hint="eastAsia"/>
        </w:rPr>
        <w:t>，例如</w:t>
      </w:r>
      <w:r>
        <w:rPr>
          <w:rFonts w:hint="eastAsia"/>
        </w:rPr>
        <w:t xml:space="preserve"> name</w:t>
      </w:r>
      <w:r>
        <w:t>+100</w:t>
      </w:r>
      <w:r>
        <w:rPr>
          <w:rFonts w:hint="eastAsia"/>
        </w:rPr>
        <w:t>=</w:t>
      </w:r>
      <w:r>
        <w:t>100</w:t>
      </w:r>
    </w:p>
    <w:p w14:paraId="50944A13" w14:textId="18F48AAE" w:rsidR="00307BE7" w:rsidRDefault="00307BE7" w:rsidP="00307BE7">
      <w:pPr>
        <w:ind w:firstLine="420"/>
      </w:pPr>
      <w:r>
        <w:t>SELECT sal+comm FROM emp</w:t>
      </w:r>
      <w:r w:rsidR="005B57DA">
        <w:t>;</w:t>
      </w:r>
      <w:r>
        <w:rPr>
          <w:rFonts w:hint="eastAsia"/>
        </w:rPr>
        <w:t>任何结果和</w:t>
      </w:r>
      <w:r>
        <w:rPr>
          <w:rFonts w:hint="eastAsia"/>
        </w:rPr>
        <w:t>null</w:t>
      </w:r>
      <w:r>
        <w:rPr>
          <w:rFonts w:hint="eastAsia"/>
        </w:rPr>
        <w:t>相加都为</w:t>
      </w:r>
      <w:r>
        <w:rPr>
          <w:rFonts w:hint="eastAsia"/>
        </w:rPr>
        <w:t>null</w:t>
      </w:r>
    </w:p>
    <w:p w14:paraId="63EA9DF5" w14:textId="77777777" w:rsidR="00307BE7" w:rsidRDefault="00307BE7" w:rsidP="00307BE7">
      <w:pPr>
        <w:ind w:firstLine="420"/>
      </w:pPr>
      <w:r>
        <w:t>SELECT sal</w:t>
      </w:r>
      <w:r>
        <w:rPr>
          <w:rFonts w:hint="eastAsia"/>
        </w:rPr>
        <w:t>*</w:t>
      </w:r>
      <w:r>
        <w:t>IFNULL</w:t>
      </w:r>
      <w:r>
        <w:rPr>
          <w:rFonts w:hint="eastAsia"/>
        </w:rPr>
        <w:t>&lt;</w:t>
      </w:r>
      <w:r>
        <w:t xml:space="preserve">comm,0&gt; FROM emp  </w:t>
      </w:r>
      <w:r>
        <w:rPr>
          <w:rFonts w:hint="eastAsia"/>
        </w:rPr>
        <w:t>判断是否为</w:t>
      </w:r>
      <w:r>
        <w:rPr>
          <w:rFonts w:hint="eastAsia"/>
        </w:rPr>
        <w:t>null</w:t>
      </w:r>
      <w:r>
        <w:rPr>
          <w:rFonts w:hint="eastAsia"/>
        </w:rPr>
        <w:t>，如果是，则用</w:t>
      </w:r>
      <w:r>
        <w:rPr>
          <w:rFonts w:hint="eastAsia"/>
        </w:rPr>
        <w:t>0</w:t>
      </w:r>
      <w:r>
        <w:rPr>
          <w:rFonts w:hint="eastAsia"/>
        </w:rPr>
        <w:t>代替。</w:t>
      </w:r>
    </w:p>
    <w:p w14:paraId="3ABA9ECA" w14:textId="77777777" w:rsidR="00307BE7" w:rsidRDefault="00307BE7" w:rsidP="00307BE7">
      <w:pPr>
        <w:ind w:firstLine="420"/>
      </w:pPr>
      <w:r>
        <w:t>II</w:t>
      </w:r>
      <w:r>
        <w:t>字符串类型可以做连续运算</w:t>
      </w:r>
    </w:p>
    <w:p w14:paraId="246A7C9B" w14:textId="50BD2288" w:rsidR="00307BE7" w:rsidRDefault="00307BE7" w:rsidP="00307BE7">
      <w:pPr>
        <w:ind w:firstLine="420"/>
      </w:pPr>
      <w:r>
        <w:t>SELECT CONCAT('$'</w:t>
      </w:r>
      <w:r>
        <w:t>，</w:t>
      </w:r>
      <w:r>
        <w:t>sa1)FRoM emp</w:t>
      </w:r>
      <w:r w:rsidR="005B57DA">
        <w:t>;</w:t>
      </w:r>
      <w:r>
        <w:rPr>
          <w:rFonts w:hint="eastAsia"/>
        </w:rPr>
        <w:t>可以将</w:t>
      </w:r>
      <w:r>
        <w:rPr>
          <w:rFonts w:hint="eastAsia"/>
        </w:rPr>
        <w:t>$</w:t>
      </w:r>
      <w:r>
        <w:rPr>
          <w:rFonts w:hint="eastAsia"/>
        </w:rPr>
        <w:t>符号与</w:t>
      </w:r>
      <w:r>
        <w:rPr>
          <w:rFonts w:hint="eastAsia"/>
        </w:rPr>
        <w:t>sal</w:t>
      </w:r>
      <w:r>
        <w:rPr>
          <w:rFonts w:hint="eastAsia"/>
        </w:rPr>
        <w:t>连接起来</w:t>
      </w:r>
    </w:p>
    <w:p w14:paraId="243B1C41" w14:textId="77777777" w:rsidR="00307BE7" w:rsidRDefault="00307BE7" w:rsidP="00307BE7">
      <w:pPr>
        <w:ind w:firstLine="420"/>
      </w:pPr>
      <w:r>
        <w:t xml:space="preserve">II </w:t>
      </w:r>
      <w:r>
        <w:t>转换</w:t>
      </w:r>
      <w:r>
        <w:t>NUll</w:t>
      </w:r>
      <w:r>
        <w:t>值</w:t>
      </w:r>
    </w:p>
    <w:p w14:paraId="0AB7AA34" w14:textId="77777777" w:rsidR="00307BE7" w:rsidRDefault="00307BE7" w:rsidP="00307BE7">
      <w:pPr>
        <w:ind w:firstLine="420"/>
      </w:pPr>
      <w:r>
        <w:rPr>
          <w:rFonts w:hint="eastAsia"/>
        </w:rPr>
        <w:t>有时需要把</w:t>
      </w:r>
      <w:r>
        <w:t>ULL</w:t>
      </w:r>
      <w:r>
        <w:t>转换成其它值，例如</w:t>
      </w:r>
      <w:r>
        <w:t>com+1000</w:t>
      </w:r>
      <w:r>
        <w:t>时，如果</w:t>
      </w:r>
      <w:r>
        <w:t>com</w:t>
      </w:r>
      <w:r>
        <w:t>列存在</w:t>
      </w:r>
      <w:r>
        <w:t>NUL</w:t>
      </w:r>
      <w:r>
        <w:t>值，那么</w:t>
      </w:r>
      <w:r>
        <w:t>NULL+1000</w:t>
      </w:r>
      <w:r>
        <w:t>还是</w:t>
      </w:r>
      <w:r>
        <w:t>NULI</w:t>
      </w:r>
      <w:r>
        <w:t>，而我们这时希望把</w:t>
      </w:r>
      <w:r>
        <w:t>NULL</w:t>
      </w:r>
      <w:r>
        <w:t>当前</w:t>
      </w:r>
      <w:r>
        <w:t>o</w:t>
      </w:r>
      <w:r>
        <w:t>来运算。</w:t>
      </w:r>
    </w:p>
    <w:p w14:paraId="43095665" w14:textId="4BD488EB" w:rsidR="00307BE7" w:rsidRDefault="00307BE7" w:rsidP="00307BE7">
      <w:pPr>
        <w:ind w:firstLine="420"/>
      </w:pPr>
      <w:r>
        <w:t>SELECT IENULI(Comm,0)+1000 FROM emp</w:t>
      </w:r>
      <w:r w:rsidR="005B57DA">
        <w:t>;</w:t>
      </w:r>
    </w:p>
    <w:p w14:paraId="584441CC" w14:textId="77777777" w:rsidR="00307BE7" w:rsidRDefault="00307BE7" w:rsidP="00307BE7">
      <w:pPr>
        <w:ind w:firstLine="420"/>
      </w:pPr>
      <w:r>
        <w:t>--&gt;TENULI(comm,0):</w:t>
      </w:r>
      <w:r>
        <w:t>如果</w:t>
      </w:r>
      <w:r>
        <w:t>comm</w:t>
      </w:r>
      <w:r>
        <w:t>中存在</w:t>
      </w:r>
      <w:r>
        <w:t>NULL</w:t>
      </w:r>
      <w:r>
        <w:t>值，那么当成</w:t>
      </w:r>
      <w:r>
        <w:t>0</w:t>
      </w:r>
      <w:r>
        <w:t>来运算。</w:t>
      </w:r>
    </w:p>
    <w:p w14:paraId="4D9D1888" w14:textId="77777777" w:rsidR="00307BE7" w:rsidRDefault="00307BE7" w:rsidP="00307BE7">
      <w:pPr>
        <w:ind w:firstLine="420"/>
      </w:pPr>
      <w:r>
        <w:t xml:space="preserve">v </w:t>
      </w:r>
      <w:r>
        <w:t>给列起别名</w:t>
      </w:r>
    </w:p>
    <w:p w14:paraId="1EC3090D" w14:textId="77777777" w:rsidR="00307BE7" w:rsidRDefault="00307BE7" w:rsidP="00307BE7">
      <w:pPr>
        <w:ind w:firstLine="420"/>
      </w:pPr>
      <w:r>
        <w:rPr>
          <w:rFonts w:hint="eastAsia"/>
        </w:rPr>
        <w:t>你也许已经注意到了，当使用列运算后，查询出的结果集中的列名称很不好看，这时我们需要给列名起个别名，这样在结果集中列名就显示别名了</w:t>
      </w:r>
    </w:p>
    <w:p w14:paraId="3B3F03ED" w14:textId="0788FE9B" w:rsidR="00307BE7" w:rsidRDefault="00307BE7" w:rsidP="00307BE7">
      <w:pPr>
        <w:ind w:firstLine="420"/>
      </w:pPr>
      <w:r>
        <w:t xml:space="preserve">SELECT IFNULL(comm,0)+1000 As </w:t>
      </w:r>
      <w:r>
        <w:t>奖金</w:t>
      </w:r>
      <w:r>
        <w:t>FROM emp</w:t>
      </w:r>
      <w:r w:rsidR="005B57DA">
        <w:t>;</w:t>
      </w:r>
    </w:p>
    <w:p w14:paraId="7B866A85" w14:textId="77777777" w:rsidR="00307BE7" w:rsidRDefault="00307BE7" w:rsidP="00307BE7">
      <w:pPr>
        <w:ind w:firstLine="420"/>
      </w:pPr>
      <w:r>
        <w:t>-&gt;</w:t>
      </w:r>
      <w:r>
        <w:t>其中</w:t>
      </w:r>
      <w:r>
        <w:t>As</w:t>
      </w:r>
      <w:r>
        <w:t>可以省略</w:t>
      </w:r>
    </w:p>
    <w:p w14:paraId="6EB15ED5" w14:textId="77777777" w:rsidR="00307BE7" w:rsidRDefault="00307BE7" w:rsidP="00307BE7">
      <w:pPr>
        <w:ind w:firstLine="420"/>
      </w:pPr>
    </w:p>
    <w:p w14:paraId="25900E96" w14:textId="77777777" w:rsidR="00307BE7" w:rsidRDefault="00307BE7" w:rsidP="00307BE7">
      <w:pPr>
        <w:ind w:firstLine="420"/>
      </w:pPr>
    </w:p>
    <w:p w14:paraId="228C580D" w14:textId="77777777" w:rsidR="00307BE7" w:rsidRDefault="00307BE7" w:rsidP="00307BE7">
      <w:pPr>
        <w:ind w:firstLine="420"/>
      </w:pPr>
    </w:p>
    <w:p w14:paraId="7D1AB01A" w14:textId="77777777" w:rsidR="00307BE7" w:rsidRDefault="00307BE7" w:rsidP="00307BE7">
      <w:pPr>
        <w:ind w:firstLine="420"/>
      </w:pPr>
      <w:r>
        <w:t>2.</w:t>
      </w:r>
      <w:r>
        <w:t>条件控制</w:t>
      </w:r>
    </w:p>
    <w:p w14:paraId="03E2DD4B" w14:textId="77777777" w:rsidR="00307BE7" w:rsidRDefault="00307BE7" w:rsidP="00307BE7">
      <w:pPr>
        <w:ind w:firstLine="420"/>
      </w:pPr>
      <w:r>
        <w:rPr>
          <w:rFonts w:hint="eastAsia"/>
        </w:rPr>
        <w:t>蔡件查询</w:t>
      </w:r>
      <w:r>
        <w:t>II</w:t>
      </w:r>
    </w:p>
    <w:p w14:paraId="315045DD" w14:textId="77777777" w:rsidR="00307BE7" w:rsidRDefault="00307BE7" w:rsidP="00307BE7">
      <w:pPr>
        <w:ind w:firstLine="420"/>
      </w:pPr>
      <w:r>
        <w:rPr>
          <w:rFonts w:hint="eastAsia"/>
        </w:rPr>
        <w:t>与前面介绍的</w:t>
      </w:r>
      <w:r>
        <w:t>UPDATE</w:t>
      </w:r>
      <w:r>
        <w:t>和</w:t>
      </w:r>
      <w:r>
        <w:t>DELETE</w:t>
      </w:r>
      <w:r>
        <w:t>语句一样，</w:t>
      </w:r>
      <w:r>
        <w:t>SELECr</w:t>
      </w:r>
      <w:r>
        <w:t>语句也可以使用</w:t>
      </w:r>
      <w:r>
        <w:t>WHERE</w:t>
      </w:r>
      <w:r>
        <w:t>子句来控制记录。</w:t>
      </w:r>
    </w:p>
    <w:p w14:paraId="6F94EAED" w14:textId="77777777" w:rsidR="00307BE7" w:rsidRDefault="00307BE7" w:rsidP="00307BE7">
      <w:pPr>
        <w:ind w:firstLine="420"/>
      </w:pPr>
      <w:r>
        <w:t>*SELECT empno,ename,sal,comm FROM emp WHERE sal&gt;10000 AND comm IS NOT NULL;</w:t>
      </w:r>
    </w:p>
    <w:p w14:paraId="3F05766A" w14:textId="5F47377D" w:rsidR="00307BE7" w:rsidRDefault="00307BE7" w:rsidP="00307BE7">
      <w:pPr>
        <w:ind w:firstLine="420"/>
      </w:pPr>
      <w:r>
        <w:t>*SELECI empno,ename,sal FROM emp WHERE sal BETWEEN 20000 AND 30000</w:t>
      </w:r>
      <w:r w:rsidR="005B57DA">
        <w:t>;</w:t>
      </w:r>
    </w:p>
    <w:p w14:paraId="4F9CA523" w14:textId="12944905" w:rsidR="00307BE7" w:rsidRDefault="00307BE7" w:rsidP="00307BE7">
      <w:pPr>
        <w:ind w:firstLine="420"/>
      </w:pPr>
      <w:r>
        <w:t>*SELECI empno,ename,job FROM ep WHERE job IN(1</w:t>
      </w:r>
      <w:r>
        <w:t>经理，，董事长）</w:t>
      </w:r>
      <w:r w:rsidR="005B57DA">
        <w:t>;</w:t>
      </w:r>
    </w:p>
    <w:p w14:paraId="47780761" w14:textId="77777777" w:rsidR="00307BE7" w:rsidRDefault="00307BE7" w:rsidP="00307BE7">
      <w:pPr>
        <w:ind w:firstLine="420"/>
      </w:pPr>
      <w:r>
        <w:t>2</w:t>
      </w:r>
      <w:r>
        <w:t>）模糊查询</w:t>
      </w:r>
    </w:p>
    <w:p w14:paraId="62C00202" w14:textId="77777777" w:rsidR="00307BE7" w:rsidRDefault="00307BE7" w:rsidP="00307BE7">
      <w:pPr>
        <w:ind w:firstLine="420"/>
      </w:pPr>
      <w:r>
        <w:rPr>
          <w:rFonts w:hint="eastAsia"/>
        </w:rPr>
        <w:t>当你想查询姓张，并且姓名一共两个字的员工时，这时就可以使用模糊查询</w:t>
      </w:r>
    </w:p>
    <w:p w14:paraId="7B19E489" w14:textId="741495CA" w:rsidR="00307BE7" w:rsidRDefault="00307BE7" w:rsidP="00307BE7">
      <w:pPr>
        <w:ind w:firstLine="420"/>
      </w:pPr>
      <w:r>
        <w:t>*SELECT*FROM emp WHERE ename LIKE  ’</w:t>
      </w:r>
      <w:r>
        <w:t>张</w:t>
      </w:r>
      <w:r>
        <w:rPr>
          <w:rFonts w:hint="eastAsia"/>
        </w:rPr>
        <w:t>_</w:t>
      </w:r>
      <w:r>
        <w:t>’</w:t>
      </w:r>
      <w:r w:rsidR="005B57DA">
        <w:t>;</w:t>
      </w:r>
      <w:r>
        <w:rPr>
          <w:rFonts w:hint="eastAsia"/>
        </w:rPr>
        <w:t>匹配的字数为两个人</w:t>
      </w:r>
    </w:p>
    <w:p w14:paraId="2B61457F" w14:textId="77777777" w:rsidR="00307BE7" w:rsidRDefault="00307BE7" w:rsidP="00307BE7">
      <w:pPr>
        <w:ind w:firstLine="420"/>
      </w:pPr>
      <w:r>
        <w:lastRenderedPageBreak/>
        <w:t>-&gt;</w:t>
      </w:r>
      <w:r>
        <w:t>模糊查询需要使用运算符：</w:t>
      </w:r>
      <w:r>
        <w:t>LIKE</w:t>
      </w:r>
      <w:r>
        <w:t>，其中</w:t>
      </w:r>
      <w:r>
        <w:t>_</w:t>
      </w:r>
      <w:r>
        <w:t>匹配一个任意字符，注意，只匹配一个字符而不是多个。</w:t>
      </w:r>
    </w:p>
    <w:p w14:paraId="4DB3D800" w14:textId="77777777" w:rsidR="00307BE7" w:rsidRDefault="00307BE7" w:rsidP="00307BE7">
      <w:pPr>
        <w:ind w:firstLine="420"/>
      </w:pPr>
      <w:r>
        <w:rPr>
          <w:rFonts w:hint="eastAsia"/>
        </w:rPr>
        <w:t>的品工</w:t>
      </w:r>
    </w:p>
    <w:p w14:paraId="0772610E" w14:textId="77777777" w:rsidR="00307BE7" w:rsidRDefault="00307BE7" w:rsidP="00307BE7">
      <w:pPr>
        <w:ind w:firstLine="420"/>
      </w:pPr>
      <w:r>
        <w:t>-&gt;</w:t>
      </w:r>
      <w:r>
        <w:t>上面语句查询的是姓张，名字由两个字组成的</w:t>
      </w:r>
    </w:p>
    <w:p w14:paraId="4A01FC86" w14:textId="77777777" w:rsidR="00307BE7" w:rsidRDefault="00307BE7" w:rsidP="00307BE7">
      <w:pPr>
        <w:ind w:firstLine="420"/>
      </w:pPr>
      <w:r>
        <w:t xml:space="preserve">*SELECT * FROM emP WHERE ename LIKE: </w:t>
      </w:r>
      <w:r>
        <w:t>姓名由</w:t>
      </w:r>
      <w:r>
        <w:t>3</w:t>
      </w:r>
      <w:r>
        <w:t>个字组成的员工</w:t>
      </w:r>
      <w:r>
        <w:t xml:space="preserve">  </w:t>
      </w:r>
    </w:p>
    <w:p w14:paraId="4941817D" w14:textId="77777777" w:rsidR="00307BE7" w:rsidRDefault="00307BE7" w:rsidP="00307BE7">
      <w:pPr>
        <w:ind w:firstLine="420"/>
      </w:pPr>
      <w:r>
        <w:rPr>
          <w:rFonts w:hint="eastAsia"/>
        </w:rPr>
        <w:t>如果我们想查询姓张，名字几个字可以的员工时就要使用“</w:t>
      </w:r>
      <w:r>
        <w:rPr>
          <w:rFonts w:hint="eastAsia"/>
        </w:rPr>
        <w:t>%</w:t>
      </w:r>
      <w:r>
        <w:rPr>
          <w:rFonts w:hint="eastAsia"/>
        </w:rPr>
        <w:t>”了。</w:t>
      </w:r>
    </w:p>
    <w:p w14:paraId="711165F5" w14:textId="637AA5E5" w:rsidR="00307BE7" w:rsidRDefault="00307BE7" w:rsidP="00307BE7">
      <w:pPr>
        <w:ind w:firstLine="420"/>
      </w:pPr>
      <w:r>
        <w:t>SELECT*FROM emp WHERE ename LIKE</w:t>
      </w:r>
      <w:r>
        <w:rPr>
          <w:rFonts w:hint="eastAsia"/>
        </w:rPr>
        <w:t>‘</w:t>
      </w:r>
      <w:r>
        <w:t>张</w:t>
      </w:r>
      <w:r>
        <w:rPr>
          <w:rFonts w:hint="eastAsia"/>
        </w:rPr>
        <w:t>%</w:t>
      </w:r>
      <w:r>
        <w:rPr>
          <w:rFonts w:hint="eastAsia"/>
        </w:rPr>
        <w:t>’</w:t>
      </w:r>
      <w:r w:rsidR="005B57DA">
        <w:t>;</w:t>
      </w:r>
    </w:p>
    <w:p w14:paraId="43816822" w14:textId="77777777" w:rsidR="00307BE7" w:rsidRDefault="00307BE7" w:rsidP="00307BE7">
      <w:pPr>
        <w:ind w:firstLine="420"/>
      </w:pPr>
      <w:r>
        <w:t>-</w:t>
      </w:r>
      <w:r>
        <w:t>一</w:t>
      </w:r>
      <w:r>
        <w:t>&gt;</w:t>
      </w:r>
      <w:r>
        <w:t>其中匹配</w:t>
      </w:r>
      <w:r>
        <w:t>0~N</w:t>
      </w:r>
      <w:r>
        <w:t>个任意字符，所以上面语句查询的是姓张的所有员工。</w:t>
      </w:r>
    </w:p>
    <w:p w14:paraId="5684AB34" w14:textId="40DCABFB" w:rsidR="00307BE7" w:rsidRDefault="00307BE7" w:rsidP="00307BE7">
      <w:pPr>
        <w:ind w:firstLine="420"/>
      </w:pPr>
      <w:r>
        <w:t>SELECT *FROM emp WHERE ename LIKE1s</w:t>
      </w:r>
      <w:r>
        <w:t>阿</w:t>
      </w:r>
      <w:r>
        <w:t>s</w:t>
      </w:r>
      <w:r>
        <w:t>！</w:t>
      </w:r>
      <w:r w:rsidR="005B57DA">
        <w:t>;</w:t>
      </w:r>
    </w:p>
    <w:p w14:paraId="3AA8D557" w14:textId="77777777" w:rsidR="00307BE7" w:rsidRDefault="00307BE7" w:rsidP="00307BE7">
      <w:pPr>
        <w:ind w:firstLine="420"/>
      </w:pPr>
      <w:r>
        <w:t>--&gt;</w:t>
      </w:r>
      <w:r>
        <w:t>千万不要认为上面语句是在查询姓名中间带有阿字的员工，因为</w:t>
      </w:r>
      <w:r>
        <w:t>a</w:t>
      </w:r>
      <w:r>
        <w:t>匹配</w:t>
      </w:r>
      <w:r>
        <w:t>0~N</w:t>
      </w:r>
      <w:r>
        <w:t>个字符，所以姓名以阿开头和结尾的员工也都会查询到。</w:t>
      </w:r>
    </w:p>
    <w:p w14:paraId="7A0D3036" w14:textId="64329102" w:rsidR="00307BE7" w:rsidRDefault="00307BE7" w:rsidP="00307BE7">
      <w:pPr>
        <w:ind w:firstLine="420"/>
      </w:pPr>
      <w:r>
        <w:t>SELECT*FROM emp WHERE ename LIKE's'</w:t>
      </w:r>
      <w:r w:rsidR="005B57DA">
        <w:t>;</w:t>
      </w:r>
    </w:p>
    <w:p w14:paraId="66FF7E00" w14:textId="77777777" w:rsidR="00307BE7" w:rsidRDefault="00307BE7" w:rsidP="00307BE7">
      <w:pPr>
        <w:ind w:firstLine="420"/>
      </w:pPr>
      <w:r>
        <w:t>--&gt;</w:t>
      </w:r>
      <w:r>
        <w:t>这个条件等同与不存在，但如果姓名为</w:t>
      </w:r>
      <w:r>
        <w:t>NULL</w:t>
      </w:r>
      <w:r>
        <w:t>的查询不出来！</w:t>
      </w:r>
    </w:p>
    <w:p w14:paraId="7291C5E6" w14:textId="77777777" w:rsidR="00307BE7" w:rsidRDefault="00307BE7" w:rsidP="00307BE7">
      <w:pPr>
        <w:ind w:firstLine="420"/>
      </w:pPr>
    </w:p>
    <w:p w14:paraId="5D620B14" w14:textId="77777777" w:rsidR="00307BE7" w:rsidRDefault="00307BE7" w:rsidP="00307BE7">
      <w:pPr>
        <w:ind w:firstLine="420"/>
      </w:pPr>
      <w:r>
        <w:rPr>
          <w:rFonts w:hint="eastAsia"/>
        </w:rPr>
        <w:t>排序</w:t>
      </w:r>
      <w:r>
        <w:rPr>
          <w:rFonts w:hint="eastAsia"/>
        </w:rPr>
        <w:t xml:space="preserve"> </w:t>
      </w:r>
    </w:p>
    <w:p w14:paraId="154FE84B" w14:textId="77777777" w:rsidR="00307BE7" w:rsidRDefault="00307BE7" w:rsidP="00307BE7">
      <w:pPr>
        <w:ind w:firstLine="420"/>
      </w:pPr>
      <w:r>
        <w:rPr>
          <w:rFonts w:hint="eastAsia"/>
        </w:rPr>
        <w:t>二、排序</w:t>
      </w:r>
    </w:p>
    <w:p w14:paraId="358F398C" w14:textId="77777777" w:rsidR="00307BE7" w:rsidRDefault="00307BE7" w:rsidP="00307BE7">
      <w:pPr>
        <w:ind w:firstLine="420"/>
      </w:pPr>
      <w:r>
        <w:t>1</w:t>
      </w:r>
      <w:r>
        <w:t>）升序</w:t>
      </w:r>
    </w:p>
    <w:p w14:paraId="529F8175" w14:textId="77777777" w:rsidR="00307BE7" w:rsidRDefault="00307BE7" w:rsidP="00307BE7">
      <w:pPr>
        <w:ind w:firstLine="420"/>
      </w:pPr>
      <w:r>
        <w:t xml:space="preserve">SELECT * FROM WHERE emp </w:t>
      </w:r>
      <w:r w:rsidRPr="00CF450D">
        <w:rPr>
          <w:color w:val="FF0000"/>
        </w:rPr>
        <w:t>ORDER BY</w:t>
      </w:r>
      <w:r>
        <w:t xml:space="preserve"> sal ASC</w:t>
      </w:r>
      <w:r>
        <w:rPr>
          <w:rFonts w:hint="eastAsia"/>
        </w:rPr>
        <w:t>（排序列）</w:t>
      </w:r>
      <w:r>
        <w:t xml:space="preserve"> 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升序</w:t>
      </w:r>
    </w:p>
    <w:p w14:paraId="4C3637ED" w14:textId="77777777" w:rsidR="00307BE7" w:rsidRDefault="00307BE7" w:rsidP="00307BE7">
      <w:pPr>
        <w:ind w:firstLine="420"/>
      </w:pPr>
      <w:r>
        <w:t>--&gt;</w:t>
      </w:r>
      <w:r>
        <w:t>按</w:t>
      </w:r>
      <w:r>
        <w:t>sa</w:t>
      </w:r>
      <w:r>
        <w:rPr>
          <w:rFonts w:hint="eastAsia"/>
        </w:rPr>
        <w:t>l</w:t>
      </w:r>
      <w:r>
        <w:t>排序，升序！</w:t>
      </w:r>
    </w:p>
    <w:p w14:paraId="570C5171" w14:textId="77777777" w:rsidR="00307BE7" w:rsidRDefault="00307BE7" w:rsidP="00307BE7">
      <w:pPr>
        <w:ind w:firstLine="420"/>
      </w:pPr>
      <w:r>
        <w:t>--&gt;</w:t>
      </w:r>
      <w:r>
        <w:t>其中</w:t>
      </w:r>
      <w:r>
        <w:t>ASC</w:t>
      </w:r>
      <w:r>
        <w:t>是可以省略的</w:t>
      </w:r>
    </w:p>
    <w:p w14:paraId="0E9D4DCC" w14:textId="77777777" w:rsidR="00307BE7" w:rsidRDefault="00307BE7" w:rsidP="00307BE7">
      <w:pPr>
        <w:ind w:firstLine="420"/>
      </w:pPr>
      <w:r>
        <w:t>2</w:t>
      </w:r>
      <w:r>
        <w:t>）降序</w:t>
      </w:r>
    </w:p>
    <w:p w14:paraId="43BE343F" w14:textId="77777777" w:rsidR="00307BE7" w:rsidRDefault="00307BE7" w:rsidP="00307BE7">
      <w:pPr>
        <w:ind w:firstLine="420"/>
      </w:pPr>
      <w:r>
        <w:t xml:space="preserve">SELECT * FROM WHERE emp ORDER BY </w:t>
      </w:r>
      <w:r>
        <w:rPr>
          <w:rFonts w:hint="eastAsia"/>
        </w:rPr>
        <w:t>sal</w:t>
      </w:r>
      <w:r>
        <w:t xml:space="preserve"> DESC;</w:t>
      </w:r>
    </w:p>
    <w:p w14:paraId="72E72402" w14:textId="77777777" w:rsidR="00307BE7" w:rsidRDefault="00307BE7" w:rsidP="00307BE7">
      <w:pPr>
        <w:ind w:firstLine="420"/>
      </w:pPr>
      <w:r>
        <w:t>--&gt;</w:t>
      </w:r>
      <w:r>
        <w:t>按</w:t>
      </w:r>
      <w:r>
        <w:t>comm</w:t>
      </w:r>
      <w:r>
        <w:t>排序，降序！</w:t>
      </w:r>
    </w:p>
    <w:p w14:paraId="285D59BD" w14:textId="77777777" w:rsidR="00307BE7" w:rsidRDefault="00307BE7" w:rsidP="00307BE7">
      <w:pPr>
        <w:ind w:firstLine="420"/>
      </w:pPr>
      <w:r>
        <w:t>--&gt;</w:t>
      </w:r>
      <w:r>
        <w:t>其中</w:t>
      </w:r>
      <w:r>
        <w:t>DESC</w:t>
      </w:r>
      <w:r>
        <w:t>不能省略</w:t>
      </w:r>
    </w:p>
    <w:p w14:paraId="204868A0" w14:textId="77777777" w:rsidR="00307BE7" w:rsidRDefault="00307BE7" w:rsidP="00307BE7">
      <w:pPr>
        <w:ind w:firstLine="420"/>
      </w:pPr>
      <w:r>
        <w:t>3</w:t>
      </w:r>
      <w:r>
        <w:t>）使用多列作为排序条件</w:t>
      </w:r>
      <w:r>
        <w:rPr>
          <w:rFonts w:hint="eastAsia"/>
        </w:rPr>
        <w:t>(</w:t>
      </w:r>
      <w:r>
        <w:rPr>
          <w:rFonts w:hint="eastAsia"/>
        </w:rPr>
        <w:t>排序列存在相同值</w:t>
      </w:r>
      <w:r>
        <w:t>)</w:t>
      </w:r>
    </w:p>
    <w:p w14:paraId="6ECD6B2B" w14:textId="180E98C8" w:rsidR="007630D5" w:rsidRDefault="00307BE7" w:rsidP="007630D5">
      <w:pPr>
        <w:ind w:firstLine="420"/>
      </w:pPr>
      <w:r>
        <w:t xml:space="preserve">SELECT * FROM WHERE emp ORDER BY sal ASC </w:t>
      </w:r>
      <w:r>
        <w:rPr>
          <w:rFonts w:hint="eastAsia"/>
        </w:rPr>
        <w:t>，</w:t>
      </w:r>
      <w:r>
        <w:t>comm DESC:</w:t>
      </w:r>
      <w:r>
        <w:rPr>
          <w:rFonts w:hint="eastAsia"/>
        </w:rPr>
        <w:t>sal</w:t>
      </w:r>
      <w:r>
        <w:rPr>
          <w:rFonts w:hint="eastAsia"/>
        </w:rPr>
        <w:t>升序，当然</w:t>
      </w:r>
      <w:r>
        <w:rPr>
          <w:rFonts w:hint="eastAsia"/>
        </w:rPr>
        <w:t>sal</w:t>
      </w:r>
      <w:r>
        <w:rPr>
          <w:rFonts w:hint="eastAsia"/>
        </w:rPr>
        <w:t>相同时，</w:t>
      </w:r>
      <w:r>
        <w:rPr>
          <w:rFonts w:hint="eastAsia"/>
        </w:rPr>
        <w:t>comm</w:t>
      </w:r>
      <w:r>
        <w:rPr>
          <w:rFonts w:hint="eastAsia"/>
        </w:rPr>
        <w:t>使用降序排</w:t>
      </w:r>
    </w:p>
    <w:p w14:paraId="03080208" w14:textId="4990CFF2" w:rsidR="007B623F" w:rsidRDefault="007B623F" w:rsidP="007B623F">
      <w:pPr>
        <w:pStyle w:val="2"/>
      </w:pPr>
      <w:r>
        <w:rPr>
          <w:rFonts w:hint="eastAsia"/>
        </w:rPr>
        <w:t>分页查询</w:t>
      </w:r>
    </w:p>
    <w:p w14:paraId="5386582C" w14:textId="730CB599" w:rsidR="007B623F" w:rsidRDefault="007B623F" w:rsidP="007B623F">
      <w:pPr>
        <w:ind w:firstLine="420"/>
      </w:pPr>
      <w:r w:rsidRPr="007B623F">
        <w:rPr>
          <w:rFonts w:hint="eastAsia"/>
        </w:rPr>
        <w:t>应用场景：当要显示的数据，一页显示不全，需要分页提交</w:t>
      </w:r>
      <w:r w:rsidRPr="007B623F">
        <w:t>sql</w:t>
      </w:r>
      <w:r w:rsidRPr="007B623F">
        <w:t>请求</w:t>
      </w:r>
      <w:r w:rsidR="00DA3389">
        <w:rPr>
          <w:rFonts w:hint="eastAsia"/>
        </w:rPr>
        <w:t>。</w:t>
      </w:r>
    </w:p>
    <w:p w14:paraId="053A5363" w14:textId="77777777" w:rsidR="001F3355" w:rsidRDefault="001F3355" w:rsidP="001F3355">
      <w:pPr>
        <w:ind w:firstLine="420"/>
      </w:pPr>
      <w:r>
        <w:rPr>
          <w:rFonts w:hint="eastAsia"/>
        </w:rPr>
        <w:t>语法：</w:t>
      </w:r>
    </w:p>
    <w:p w14:paraId="299DA6C7" w14:textId="77777777" w:rsidR="001F3355" w:rsidRDefault="001F3355" w:rsidP="001F3355">
      <w:pPr>
        <w:ind w:firstLine="420"/>
      </w:pPr>
      <w:r>
        <w:tab/>
        <w:t xml:space="preserve">select </w:t>
      </w:r>
      <w:r>
        <w:t>查询列表</w:t>
      </w:r>
    </w:p>
    <w:p w14:paraId="2013E168" w14:textId="77777777" w:rsidR="001F3355" w:rsidRDefault="001F3355" w:rsidP="001F3355">
      <w:pPr>
        <w:ind w:firstLine="420"/>
      </w:pPr>
      <w:r>
        <w:tab/>
        <w:t xml:space="preserve">from </w:t>
      </w:r>
      <w:r>
        <w:t>表</w:t>
      </w:r>
    </w:p>
    <w:p w14:paraId="35BB26B4" w14:textId="77777777" w:rsidR="001F3355" w:rsidRDefault="001F3355" w:rsidP="001F3355">
      <w:pPr>
        <w:ind w:firstLine="420"/>
      </w:pPr>
      <w:r>
        <w:tab/>
      </w:r>
      <w:r>
        <w:t>【</w:t>
      </w:r>
      <w:r>
        <w:t xml:space="preserve">join type join </w:t>
      </w:r>
      <w:r>
        <w:t>表</w:t>
      </w:r>
      <w:r>
        <w:t>2</w:t>
      </w:r>
    </w:p>
    <w:p w14:paraId="67C88BA6" w14:textId="77777777" w:rsidR="001F3355" w:rsidRDefault="001F3355" w:rsidP="001F3355">
      <w:pPr>
        <w:ind w:firstLine="420"/>
      </w:pPr>
      <w:r>
        <w:tab/>
        <w:t xml:space="preserve">on </w:t>
      </w:r>
      <w:r>
        <w:t>连接条件</w:t>
      </w:r>
    </w:p>
    <w:p w14:paraId="13A24B5B" w14:textId="77777777" w:rsidR="001F3355" w:rsidRDefault="001F3355" w:rsidP="001F3355">
      <w:pPr>
        <w:ind w:firstLine="420"/>
      </w:pPr>
      <w:r>
        <w:tab/>
        <w:t xml:space="preserve">where </w:t>
      </w:r>
      <w:r>
        <w:t>筛选条件</w:t>
      </w:r>
    </w:p>
    <w:p w14:paraId="543192B0" w14:textId="77777777" w:rsidR="001F3355" w:rsidRDefault="001F3355" w:rsidP="001F3355">
      <w:pPr>
        <w:ind w:firstLine="420"/>
      </w:pPr>
      <w:r>
        <w:tab/>
        <w:t xml:space="preserve">group by </w:t>
      </w:r>
      <w:r>
        <w:t>分组字段</w:t>
      </w:r>
    </w:p>
    <w:p w14:paraId="0CD53F5C" w14:textId="77777777" w:rsidR="001F3355" w:rsidRDefault="001F3355" w:rsidP="001F3355">
      <w:pPr>
        <w:ind w:firstLine="420"/>
      </w:pPr>
      <w:r>
        <w:tab/>
        <w:t xml:space="preserve">having </w:t>
      </w:r>
      <w:r>
        <w:t>分组后的筛选</w:t>
      </w:r>
    </w:p>
    <w:p w14:paraId="6BEC6298" w14:textId="77777777" w:rsidR="001F3355" w:rsidRDefault="001F3355" w:rsidP="001F3355">
      <w:pPr>
        <w:ind w:firstLine="420"/>
      </w:pPr>
      <w:r>
        <w:tab/>
        <w:t xml:space="preserve">order by </w:t>
      </w:r>
      <w:r>
        <w:t>排序的字段】</w:t>
      </w:r>
    </w:p>
    <w:p w14:paraId="499FA006" w14:textId="738737E2" w:rsidR="00DA3389" w:rsidRDefault="001F3355" w:rsidP="001F3355">
      <w:pPr>
        <w:ind w:firstLine="420"/>
      </w:pPr>
      <w:r>
        <w:tab/>
        <w:t xml:space="preserve">limit </w:t>
      </w:r>
      <w:r>
        <w:t>【</w:t>
      </w:r>
      <w:r>
        <w:t>offset,</w:t>
      </w:r>
      <w:r>
        <w:t>】</w:t>
      </w:r>
      <w:r>
        <w:t>size;</w:t>
      </w:r>
    </w:p>
    <w:p w14:paraId="2577C2E7" w14:textId="7E7CDDAC" w:rsidR="006743B7" w:rsidRDefault="006743B7" w:rsidP="001F3355">
      <w:pPr>
        <w:ind w:firstLine="420"/>
      </w:pPr>
    </w:p>
    <w:p w14:paraId="32745918" w14:textId="3B6C1D5A" w:rsidR="006743B7" w:rsidRDefault="00A870FC" w:rsidP="006743B7">
      <w:pPr>
        <w:ind w:firstLine="420"/>
      </w:pPr>
      <w:r>
        <w:tab/>
      </w:r>
      <w:r w:rsidR="006743B7">
        <w:t>offset</w:t>
      </w:r>
      <w:r w:rsidR="006743B7">
        <w:t>要显示条目的起始索引（起始索引从</w:t>
      </w:r>
      <w:r w:rsidR="006743B7">
        <w:t>0</w:t>
      </w:r>
      <w:r w:rsidR="006743B7">
        <w:t>开始）</w:t>
      </w:r>
    </w:p>
    <w:p w14:paraId="175113D0" w14:textId="32EEFCC9" w:rsidR="006743B7" w:rsidRDefault="006743B7" w:rsidP="006743B7">
      <w:pPr>
        <w:ind w:firstLine="420"/>
      </w:pPr>
      <w:r>
        <w:tab/>
        <w:t xml:space="preserve">size </w:t>
      </w:r>
      <w:r>
        <w:t>要显示的条目个数</w:t>
      </w:r>
    </w:p>
    <w:p w14:paraId="0D8FA7F3" w14:textId="77777777" w:rsidR="00E12CC1" w:rsidRDefault="00E12CC1" w:rsidP="00E12CC1">
      <w:pPr>
        <w:ind w:firstLine="420"/>
      </w:pPr>
      <w:r>
        <w:rPr>
          <w:rFonts w:hint="eastAsia"/>
        </w:rPr>
        <w:lastRenderedPageBreak/>
        <w:t>特点：</w:t>
      </w:r>
    </w:p>
    <w:p w14:paraId="5B2AC77A" w14:textId="77777777" w:rsidR="00E12CC1" w:rsidRDefault="00E12CC1" w:rsidP="00E12CC1">
      <w:pPr>
        <w:ind w:firstLine="420"/>
      </w:pPr>
      <w:r>
        <w:tab/>
        <w:t>①limit</w:t>
      </w:r>
      <w:r>
        <w:t>语句放在查询语句的最后</w:t>
      </w:r>
    </w:p>
    <w:p w14:paraId="133387FD" w14:textId="77777777" w:rsidR="00E12CC1" w:rsidRDefault="00E12CC1" w:rsidP="00E12CC1">
      <w:pPr>
        <w:ind w:firstLine="420"/>
      </w:pPr>
      <w:r>
        <w:tab/>
        <w:t>②</w:t>
      </w:r>
      <w:r>
        <w:t>公式</w:t>
      </w:r>
    </w:p>
    <w:p w14:paraId="1564701B" w14:textId="65473174" w:rsidR="00E12CC1" w:rsidRDefault="00E12CC1" w:rsidP="00E12CC1">
      <w:pPr>
        <w:ind w:firstLine="420"/>
      </w:pPr>
      <w:r>
        <w:tab/>
      </w:r>
      <w:r>
        <w:t>要显示的页数</w:t>
      </w:r>
      <w:r>
        <w:t xml:space="preserve"> page</w:t>
      </w:r>
      <w:r>
        <w:t>，每页的条目数</w:t>
      </w:r>
      <w:r>
        <w:t>size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D31" w14:paraId="3E69508A" w14:textId="77777777" w:rsidTr="00352D31">
        <w:tc>
          <w:tcPr>
            <w:tcW w:w="8296" w:type="dxa"/>
          </w:tcPr>
          <w:p w14:paraId="63105E63" w14:textId="77777777" w:rsidR="00352D31" w:rsidRDefault="00352D31" w:rsidP="00352D31">
            <w:pPr>
              <w:ind w:firstLineChars="0" w:firstLine="0"/>
            </w:pPr>
            <w:r>
              <w:t>#</w:t>
            </w:r>
            <w:r>
              <w:t>案例</w:t>
            </w:r>
            <w:r>
              <w:t>1</w:t>
            </w:r>
            <w:r>
              <w:t>：查询前五条员工信息</w:t>
            </w:r>
          </w:p>
          <w:p w14:paraId="0601F7FA" w14:textId="77777777" w:rsidR="00352D31" w:rsidRDefault="00352D31" w:rsidP="00352D31">
            <w:pPr>
              <w:ind w:firstLineChars="0" w:firstLine="0"/>
            </w:pPr>
          </w:p>
          <w:p w14:paraId="1492D68A" w14:textId="77777777" w:rsidR="00352D31" w:rsidRDefault="00352D31" w:rsidP="00352D31">
            <w:pPr>
              <w:ind w:firstLineChars="0" w:firstLine="0"/>
            </w:pPr>
          </w:p>
          <w:p w14:paraId="603D1FC2" w14:textId="77777777" w:rsidR="00352D31" w:rsidRDefault="00352D31" w:rsidP="00352D31">
            <w:pPr>
              <w:ind w:firstLineChars="0" w:firstLine="0"/>
            </w:pPr>
            <w:r>
              <w:t>SELECT * FROM  employees LIMIT 0,5;</w:t>
            </w:r>
          </w:p>
          <w:p w14:paraId="23F83516" w14:textId="77777777" w:rsidR="00352D31" w:rsidRDefault="00352D31" w:rsidP="00352D31">
            <w:pPr>
              <w:ind w:firstLineChars="0" w:firstLine="0"/>
            </w:pPr>
            <w:r>
              <w:t>SELECT * FROM  employees LIMIT 5;</w:t>
            </w:r>
          </w:p>
          <w:p w14:paraId="04195E25" w14:textId="77777777" w:rsidR="00352D31" w:rsidRDefault="00352D31" w:rsidP="00352D31">
            <w:pPr>
              <w:ind w:firstLineChars="0" w:firstLine="0"/>
            </w:pPr>
          </w:p>
          <w:p w14:paraId="5C3D5A0D" w14:textId="77777777" w:rsidR="00352D31" w:rsidRDefault="00352D31" w:rsidP="00352D31">
            <w:pPr>
              <w:ind w:firstLineChars="0" w:firstLine="0"/>
            </w:pPr>
          </w:p>
          <w:p w14:paraId="38B48FCC" w14:textId="77777777" w:rsidR="00352D31" w:rsidRDefault="00352D31" w:rsidP="00352D31">
            <w:pPr>
              <w:ind w:firstLineChars="0" w:firstLine="0"/>
            </w:pPr>
            <w:r>
              <w:t>#</w:t>
            </w:r>
            <w:r>
              <w:t>案例</w:t>
            </w:r>
            <w:r>
              <w:t>2</w:t>
            </w:r>
            <w:r>
              <w:t>：查询第</w:t>
            </w:r>
            <w:r>
              <w:t>11</w:t>
            </w:r>
            <w:r>
              <w:t>条</w:t>
            </w:r>
            <w:r>
              <w:t>——</w:t>
            </w:r>
            <w:r>
              <w:t>第</w:t>
            </w:r>
            <w:r>
              <w:t>25</w:t>
            </w:r>
            <w:r>
              <w:t>条</w:t>
            </w:r>
          </w:p>
          <w:p w14:paraId="01FD4E3E" w14:textId="77777777" w:rsidR="00352D31" w:rsidRDefault="00352D31" w:rsidP="00352D31">
            <w:pPr>
              <w:ind w:firstLineChars="0" w:firstLine="0"/>
            </w:pPr>
            <w:r>
              <w:t>SELECT * FROM  employees LIMIT 10,15;</w:t>
            </w:r>
          </w:p>
          <w:p w14:paraId="6DAF5EC9" w14:textId="77777777" w:rsidR="00352D31" w:rsidRDefault="00352D31" w:rsidP="00352D31">
            <w:pPr>
              <w:ind w:firstLineChars="0" w:firstLine="0"/>
            </w:pPr>
          </w:p>
          <w:p w14:paraId="7BD4430C" w14:textId="77777777" w:rsidR="00352D31" w:rsidRDefault="00352D31" w:rsidP="00352D31">
            <w:pPr>
              <w:ind w:firstLineChars="0" w:firstLine="0"/>
            </w:pPr>
          </w:p>
          <w:p w14:paraId="191D2836" w14:textId="77777777" w:rsidR="00352D31" w:rsidRDefault="00352D31" w:rsidP="00352D31">
            <w:pPr>
              <w:ind w:firstLineChars="0" w:firstLine="0"/>
            </w:pPr>
            <w:r>
              <w:t>#</w:t>
            </w:r>
            <w:r>
              <w:t>案例</w:t>
            </w:r>
            <w:r>
              <w:t>3</w:t>
            </w:r>
            <w:r>
              <w:t>：有奖金的员工信息，并且工资较高的前</w:t>
            </w:r>
            <w:r>
              <w:t>10</w:t>
            </w:r>
            <w:r>
              <w:t>名显示出来</w:t>
            </w:r>
          </w:p>
          <w:p w14:paraId="0E9C550B" w14:textId="77777777" w:rsidR="00352D31" w:rsidRDefault="00352D31" w:rsidP="00352D31">
            <w:pPr>
              <w:ind w:firstLineChars="0" w:firstLine="0"/>
            </w:pPr>
            <w:r>
              <w:t xml:space="preserve">SELECT </w:t>
            </w:r>
          </w:p>
          <w:p w14:paraId="1E774E08" w14:textId="77777777" w:rsidR="00352D31" w:rsidRDefault="00352D31" w:rsidP="00352D31">
            <w:pPr>
              <w:ind w:firstLineChars="0" w:firstLine="0"/>
            </w:pPr>
            <w:r>
              <w:t xml:space="preserve">    * </w:t>
            </w:r>
          </w:p>
          <w:p w14:paraId="61F943E0" w14:textId="77777777" w:rsidR="00352D31" w:rsidRDefault="00352D31" w:rsidP="00352D31">
            <w:pPr>
              <w:ind w:firstLineChars="0" w:firstLine="0"/>
            </w:pPr>
            <w:r>
              <w:t>FROM</w:t>
            </w:r>
          </w:p>
          <w:p w14:paraId="32ADC058" w14:textId="77777777" w:rsidR="00352D31" w:rsidRDefault="00352D31" w:rsidP="00352D31">
            <w:pPr>
              <w:ind w:firstLineChars="0" w:firstLine="0"/>
            </w:pPr>
            <w:r>
              <w:t xml:space="preserve">    employees </w:t>
            </w:r>
          </w:p>
          <w:p w14:paraId="4EB8ACE3" w14:textId="77777777" w:rsidR="00352D31" w:rsidRDefault="00352D31" w:rsidP="00352D31">
            <w:pPr>
              <w:ind w:firstLineChars="0" w:firstLine="0"/>
            </w:pPr>
            <w:r>
              <w:t xml:space="preserve">WHERE commission_pct IS NOT NULL </w:t>
            </w:r>
          </w:p>
          <w:p w14:paraId="1DCD4DCB" w14:textId="77777777" w:rsidR="00352D31" w:rsidRDefault="00352D31" w:rsidP="00352D31">
            <w:pPr>
              <w:ind w:firstLineChars="0" w:firstLine="0"/>
            </w:pPr>
            <w:r>
              <w:t xml:space="preserve">ORDER BY salary DESC </w:t>
            </w:r>
          </w:p>
          <w:p w14:paraId="682E299A" w14:textId="77777777" w:rsidR="00352D31" w:rsidRDefault="00352D31" w:rsidP="00352D31">
            <w:pPr>
              <w:ind w:firstLineChars="0" w:firstLine="0"/>
            </w:pPr>
            <w:r>
              <w:t>LIMIT 10 ;</w:t>
            </w:r>
          </w:p>
          <w:p w14:paraId="2AB6B5CD" w14:textId="77777777" w:rsidR="00352D31" w:rsidRPr="00352D31" w:rsidRDefault="00352D31" w:rsidP="00E12CC1">
            <w:pPr>
              <w:ind w:firstLineChars="0" w:firstLine="0"/>
            </w:pPr>
          </w:p>
        </w:tc>
      </w:tr>
    </w:tbl>
    <w:p w14:paraId="774126A6" w14:textId="77777777" w:rsidR="00352D31" w:rsidRPr="007B623F" w:rsidRDefault="00352D31" w:rsidP="00E12CC1">
      <w:pPr>
        <w:ind w:firstLine="420"/>
      </w:pPr>
    </w:p>
    <w:p w14:paraId="5EBCDF0B" w14:textId="77777777" w:rsidR="007630D5" w:rsidRDefault="007630D5" w:rsidP="007630D5">
      <w:pPr>
        <w:pStyle w:val="10"/>
      </w:pPr>
      <w:r>
        <w:rPr>
          <w:rFonts w:hint="eastAsia"/>
        </w:rPr>
        <w:t>子查询</w:t>
      </w:r>
    </w:p>
    <w:p w14:paraId="0EC584C9" w14:textId="77777777" w:rsidR="007630D5" w:rsidRDefault="007630D5" w:rsidP="007630D5">
      <w:pPr>
        <w:pStyle w:val="2"/>
      </w:pPr>
      <w:r>
        <w:rPr>
          <w:rFonts w:hint="eastAsia"/>
        </w:rPr>
        <w:t>子查询</w:t>
      </w:r>
    </w:p>
    <w:p w14:paraId="4A83DA0D" w14:textId="77777777" w:rsidR="007630D5" w:rsidRDefault="007630D5" w:rsidP="007630D5">
      <w:pPr>
        <w:pStyle w:val="3"/>
        <w:ind w:firstLine="420"/>
      </w:pPr>
      <w:r>
        <w:rPr>
          <w:rFonts w:hint="eastAsia"/>
        </w:rPr>
        <w:t>问题引入</w:t>
      </w:r>
    </w:p>
    <w:p w14:paraId="3F51060E" w14:textId="77777777" w:rsidR="007630D5" w:rsidRPr="00705DC0" w:rsidRDefault="007630D5" w:rsidP="007630D5">
      <w:pPr>
        <w:ind w:firstLine="420"/>
      </w:pPr>
      <w:r w:rsidRPr="00705DC0">
        <w:rPr>
          <w:rFonts w:hint="eastAsia"/>
        </w:rPr>
        <w:t>如何查得所有比“</w:t>
      </w:r>
      <w:r w:rsidRPr="00705DC0">
        <w:t>CLARK”</w:t>
      </w:r>
      <w:r w:rsidRPr="00705DC0">
        <w:t>工资高的员工的信息</w:t>
      </w:r>
    </w:p>
    <w:p w14:paraId="22621F0E" w14:textId="77777777" w:rsidR="007630D5" w:rsidRPr="00705DC0" w:rsidRDefault="007630D5" w:rsidP="007630D5">
      <w:pPr>
        <w:ind w:firstLine="420"/>
      </w:pPr>
      <w:r w:rsidRPr="00705DC0">
        <w:t>select * from emp</w:t>
      </w:r>
    </w:p>
    <w:p w14:paraId="294E1901" w14:textId="77777777" w:rsidR="007630D5" w:rsidRPr="00705DC0" w:rsidRDefault="007630D5" w:rsidP="007630D5">
      <w:pPr>
        <w:ind w:firstLine="420"/>
      </w:pPr>
      <w:r w:rsidRPr="00705DC0">
        <w:t xml:space="preserve">     where sal&gt;(select sal from emp where ename='CLARK');</w:t>
      </w:r>
    </w:p>
    <w:p w14:paraId="342208B1" w14:textId="77777777" w:rsidR="007630D5" w:rsidRPr="00705DC0" w:rsidRDefault="007630D5" w:rsidP="007630D5">
      <w:pPr>
        <w:ind w:firstLine="420"/>
      </w:pPr>
      <w:r w:rsidRPr="00705DC0">
        <w:rPr>
          <w:rFonts w:hint="eastAsia"/>
        </w:rPr>
        <w:t>思考：查询工资高于平均工资的雇员名字和工资。</w:t>
      </w:r>
    </w:p>
    <w:p w14:paraId="18B4332A" w14:textId="77777777" w:rsidR="007630D5" w:rsidRDefault="007630D5" w:rsidP="007630D5">
      <w:pPr>
        <w:ind w:firstLine="420"/>
      </w:pPr>
      <w:r w:rsidRPr="00705DC0">
        <w:rPr>
          <w:rFonts w:hint="eastAsia"/>
        </w:rPr>
        <w:t>思考：查询和</w:t>
      </w:r>
      <w:r w:rsidRPr="00705DC0">
        <w:t>SCOTT</w:t>
      </w:r>
      <w:r w:rsidRPr="00705DC0">
        <w:t>同一部门且比他工资低的雇员名字和工资。</w:t>
      </w:r>
    </w:p>
    <w:p w14:paraId="541B82F6" w14:textId="77777777" w:rsidR="007630D5" w:rsidRDefault="007630D5" w:rsidP="007630D5">
      <w:pPr>
        <w:pStyle w:val="3"/>
        <w:ind w:firstLine="420"/>
      </w:pPr>
      <w:r>
        <w:rPr>
          <w:rFonts w:hint="eastAsia"/>
        </w:rPr>
        <w:t>子查询定义</w:t>
      </w:r>
    </w:p>
    <w:p w14:paraId="3E7BF3C1" w14:textId="77777777" w:rsidR="007630D5" w:rsidRDefault="007630D5" w:rsidP="007630D5">
      <w:pPr>
        <w:ind w:firstLine="420"/>
      </w:pPr>
      <w:r>
        <w:rPr>
          <w:rFonts w:hint="eastAsia"/>
        </w:rPr>
        <w:t>子查询：</w:t>
      </w:r>
      <w:r w:rsidRPr="00705DC0">
        <w:rPr>
          <w:rFonts w:hint="eastAsia"/>
        </w:rPr>
        <w:t>子查询允许把一个查询嵌套在另一个查询当中。子查询，又叫内部查询，相对于内部查询，包含内部查询的就称为外部查询。</w:t>
      </w:r>
    </w:p>
    <w:p w14:paraId="34430B88" w14:textId="77777777" w:rsidR="007630D5" w:rsidRDefault="007630D5" w:rsidP="007630D5">
      <w:pPr>
        <w:ind w:firstLine="420"/>
      </w:pPr>
      <w:r w:rsidRPr="00705DC0">
        <w:rPr>
          <w:rFonts w:hint="eastAsia"/>
        </w:rPr>
        <w:t>子查询可以包含普通</w:t>
      </w:r>
      <w:r w:rsidRPr="00705DC0">
        <w:t>select</w:t>
      </w:r>
      <w:r w:rsidRPr="00705DC0">
        <w:t>可以包括的任何子句，比如：</w:t>
      </w:r>
      <w:r w:rsidRPr="00705DC0">
        <w:t>distinct</w:t>
      </w:r>
      <w:r w:rsidRPr="00705DC0">
        <w:t>、</w:t>
      </w:r>
      <w:r w:rsidRPr="00705DC0">
        <w:t xml:space="preserve"> group by</w:t>
      </w:r>
      <w:r w:rsidRPr="00705DC0">
        <w:t>、</w:t>
      </w:r>
      <w:r w:rsidRPr="00705DC0">
        <w:t>order by</w:t>
      </w:r>
      <w:r w:rsidRPr="00705DC0">
        <w:t>、</w:t>
      </w:r>
      <w:r w:rsidRPr="00705DC0">
        <w:t>limit</w:t>
      </w:r>
      <w:r w:rsidRPr="00705DC0">
        <w:t>、</w:t>
      </w:r>
      <w:r w:rsidRPr="00705DC0">
        <w:t>join</w:t>
      </w:r>
      <w:r w:rsidRPr="00705DC0">
        <w:t>和</w:t>
      </w:r>
      <w:r w:rsidRPr="00705DC0">
        <w:t>union</w:t>
      </w:r>
      <w:r w:rsidRPr="00705DC0">
        <w:t>等；但是对应的外部查询必须是以下语句之一：</w:t>
      </w:r>
      <w:r w:rsidRPr="00705DC0">
        <w:t>select</w:t>
      </w:r>
      <w:r w:rsidRPr="00705DC0">
        <w:t>、</w:t>
      </w:r>
      <w:r w:rsidRPr="00705DC0">
        <w:t>insert</w:t>
      </w:r>
      <w:r w:rsidRPr="00705DC0">
        <w:t>、</w:t>
      </w:r>
      <w:r w:rsidRPr="00705DC0">
        <w:t>update</w:t>
      </w:r>
      <w:r w:rsidRPr="00705DC0">
        <w:t>、</w:t>
      </w:r>
      <w:r w:rsidRPr="00705DC0">
        <w:lastRenderedPageBreak/>
        <w:t>delete</w:t>
      </w:r>
      <w:r w:rsidRPr="00705DC0">
        <w:t>、</w:t>
      </w:r>
      <w:r w:rsidRPr="00705DC0">
        <w:t>set</w:t>
      </w:r>
      <w:r w:rsidRPr="00705DC0">
        <w:t>或</w:t>
      </w:r>
      <w:r w:rsidRPr="00705DC0">
        <w:t xml:space="preserve"> </w:t>
      </w:r>
      <w:r w:rsidRPr="00705DC0">
        <w:t>者</w:t>
      </w:r>
      <w:r w:rsidRPr="00705DC0">
        <w:t>do</w:t>
      </w:r>
      <w:r w:rsidRPr="00705DC0">
        <w:t>。</w:t>
      </w:r>
    </w:p>
    <w:p w14:paraId="0B1E20C6" w14:textId="77777777" w:rsidR="007630D5" w:rsidRPr="00705DC0" w:rsidRDefault="007630D5" w:rsidP="007630D5">
      <w:pPr>
        <w:ind w:firstLine="420"/>
      </w:pPr>
      <w:r>
        <w:rPr>
          <w:rFonts w:hint="eastAsia"/>
        </w:rPr>
        <w:t>子查询的位置：</w:t>
      </w:r>
      <w:r w:rsidRPr="006828B8">
        <w:t xml:space="preserve">select </w:t>
      </w:r>
      <w:r w:rsidRPr="006828B8">
        <w:t>中、</w:t>
      </w:r>
      <w:r w:rsidRPr="006828B8">
        <w:t xml:space="preserve">from </w:t>
      </w:r>
      <w:r w:rsidRPr="006828B8">
        <w:t>后、</w:t>
      </w:r>
      <w:r w:rsidRPr="006828B8">
        <w:t xml:space="preserve">where </w:t>
      </w:r>
      <w:r w:rsidRPr="006828B8">
        <w:t>中</w:t>
      </w:r>
      <w:r w:rsidRPr="006828B8">
        <w:t xml:space="preserve">.group by </w:t>
      </w:r>
      <w:r w:rsidRPr="006828B8">
        <w:t>和</w:t>
      </w:r>
      <w:r w:rsidRPr="006828B8">
        <w:t xml:space="preserve">order by </w:t>
      </w:r>
      <w:r w:rsidRPr="006828B8">
        <w:t>中无实用意义。</w:t>
      </w:r>
    </w:p>
    <w:p w14:paraId="1DDC0088" w14:textId="77777777" w:rsidR="007630D5" w:rsidRDefault="007630D5" w:rsidP="007630D5">
      <w:pPr>
        <w:pStyle w:val="3"/>
        <w:ind w:firstLine="420"/>
      </w:pPr>
      <w:r>
        <w:rPr>
          <w:rFonts w:hint="eastAsia"/>
        </w:rPr>
        <w:t>子查询的使用场合</w:t>
      </w:r>
    </w:p>
    <w:p w14:paraId="1C0D2884" w14:textId="77777777" w:rsidR="007630D5" w:rsidRDefault="007630D5" w:rsidP="007630D5">
      <w:pPr>
        <w:ind w:firstLine="420"/>
      </w:pPr>
      <w:r>
        <w:t xml:space="preserve">   1 </w:t>
      </w:r>
      <w:r>
        <w:t>在查询是基于未知值时应考虑使用子查询</w:t>
      </w:r>
    </w:p>
    <w:p w14:paraId="3FD811E4" w14:textId="77777777" w:rsidR="007630D5" w:rsidRDefault="007630D5" w:rsidP="007630D5">
      <w:pPr>
        <w:ind w:firstLine="420"/>
      </w:pPr>
      <w:r>
        <w:t xml:space="preserve">   2 </w:t>
      </w:r>
      <w:r>
        <w:t>子查询必须包含在括号内</w:t>
      </w:r>
    </w:p>
    <w:p w14:paraId="5F332BAC" w14:textId="77777777" w:rsidR="007630D5" w:rsidRDefault="007630D5" w:rsidP="007630D5">
      <w:pPr>
        <w:ind w:firstLine="420"/>
      </w:pPr>
      <w:r>
        <w:t xml:space="preserve">   3 </w:t>
      </w:r>
      <w:r>
        <w:t>建议将子查询放在比较运算符的右侧，以增强可读性。</w:t>
      </w:r>
    </w:p>
    <w:p w14:paraId="491F4924" w14:textId="77777777" w:rsidR="007630D5" w:rsidRDefault="007630D5" w:rsidP="007630D5">
      <w:pPr>
        <w:ind w:firstLine="420"/>
      </w:pPr>
      <w:r>
        <w:t xml:space="preserve">   4 </w:t>
      </w:r>
      <w:r>
        <w:t>除非进行分页分析，否则不要在子查询中使用</w:t>
      </w:r>
      <w:r>
        <w:t xml:space="preserve">ORDER BY </w:t>
      </w:r>
      <w:r>
        <w:t>子句。</w:t>
      </w:r>
    </w:p>
    <w:p w14:paraId="5045B3E2" w14:textId="77777777" w:rsidR="007630D5" w:rsidRDefault="007630D5" w:rsidP="007630D5">
      <w:pPr>
        <w:pStyle w:val="3"/>
        <w:ind w:firstLine="420"/>
      </w:pPr>
      <w:r>
        <w:rPr>
          <w:rFonts w:hint="eastAsia"/>
        </w:rPr>
        <w:t>子查询的分类</w:t>
      </w:r>
    </w:p>
    <w:p w14:paraId="1D12BBB9" w14:textId="77777777" w:rsidR="007630D5" w:rsidRDefault="007630D5" w:rsidP="007630D5">
      <w:pPr>
        <w:ind w:firstLine="420"/>
      </w:pPr>
      <w:r>
        <w:rPr>
          <w:rFonts w:hint="eastAsia"/>
        </w:rPr>
        <w:t xml:space="preserve">　</w:t>
      </w:r>
      <w:r>
        <w:tab/>
        <w:t xml:space="preserve">1. </w:t>
      </w:r>
      <w:r>
        <w:t>标量子查询：返回单一值的标量，最简单的形式。</w:t>
      </w:r>
      <w:r>
        <w:t xml:space="preserve"> </w:t>
      </w:r>
    </w:p>
    <w:p w14:paraId="72B85AC8" w14:textId="77777777" w:rsidR="007630D5" w:rsidRDefault="007630D5" w:rsidP="007630D5">
      <w:pPr>
        <w:ind w:firstLine="420"/>
      </w:pPr>
      <w:r>
        <w:rPr>
          <w:rFonts w:hint="eastAsia"/>
        </w:rPr>
        <w:t xml:space="preserve">　　</w:t>
      </w:r>
      <w:r>
        <w:t xml:space="preserve">2. </w:t>
      </w:r>
      <w:r>
        <w:t>列子查询：返回的结果集是</w:t>
      </w:r>
      <w:r>
        <w:t xml:space="preserve"> N </w:t>
      </w:r>
      <w:r>
        <w:t>行一列。</w:t>
      </w:r>
      <w:r>
        <w:t xml:space="preserve"> </w:t>
      </w:r>
    </w:p>
    <w:p w14:paraId="257F9BCD" w14:textId="77777777" w:rsidR="007630D5" w:rsidRDefault="007630D5" w:rsidP="007630D5">
      <w:pPr>
        <w:ind w:firstLine="420"/>
      </w:pPr>
      <w:r>
        <w:rPr>
          <w:rFonts w:hint="eastAsia"/>
        </w:rPr>
        <w:t xml:space="preserve">　　</w:t>
      </w:r>
      <w:r>
        <w:t xml:space="preserve">3. </w:t>
      </w:r>
      <w:r>
        <w:t>行子查询：返回的结果集是一行</w:t>
      </w:r>
      <w:r>
        <w:t xml:space="preserve"> N </w:t>
      </w:r>
      <w:r>
        <w:t>列。</w:t>
      </w:r>
      <w:r>
        <w:t xml:space="preserve"> </w:t>
      </w:r>
    </w:p>
    <w:p w14:paraId="2B88C5BD" w14:textId="77777777" w:rsidR="007630D5" w:rsidRPr="006828B8" w:rsidRDefault="007630D5" w:rsidP="007630D5">
      <w:pPr>
        <w:ind w:firstLine="420"/>
      </w:pPr>
      <w:r>
        <w:rPr>
          <w:rFonts w:hint="eastAsia"/>
        </w:rPr>
        <w:t xml:space="preserve">　　</w:t>
      </w:r>
      <w:r>
        <w:t xml:space="preserve">4. </w:t>
      </w:r>
      <w:r>
        <w:t>表子查询：返回的结果集是</w:t>
      </w:r>
      <w:r>
        <w:t xml:space="preserve"> N </w:t>
      </w:r>
      <w:r>
        <w:t>行</w:t>
      </w:r>
      <w:r>
        <w:t xml:space="preserve"> N </w:t>
      </w:r>
      <w:r>
        <w:t>列。</w:t>
      </w:r>
    </w:p>
    <w:p w14:paraId="3916BB54" w14:textId="77777777" w:rsidR="007630D5" w:rsidRDefault="007630D5" w:rsidP="007630D5">
      <w:pPr>
        <w:ind w:firstLine="420"/>
      </w:pPr>
      <w:r w:rsidRPr="00761550">
        <w:t>1</w:t>
      </w:r>
      <w:r w:rsidRPr="00761550">
        <w:t>：单行子查询：子查询的结果只有一行记录可以使用（比较运算符）</w:t>
      </w:r>
      <w:r w:rsidRPr="00761550">
        <w:t xml:space="preserve"> =,&lt;,&gt;,&gt;=,&lt;=,&lt;&gt;</w:t>
      </w:r>
    </w:p>
    <w:p w14:paraId="381D4CEC" w14:textId="22C9D611" w:rsidR="007630D5" w:rsidRDefault="007630D5" w:rsidP="007630D5">
      <w:pPr>
        <w:ind w:firstLine="420"/>
      </w:pPr>
      <w:r w:rsidRPr="00A50CC2">
        <w:t xml:space="preserve">2: </w:t>
      </w:r>
      <w:r w:rsidRPr="00A50CC2">
        <w:t>多行子查询：子查询的结果有多行行记录</w:t>
      </w:r>
      <w:r w:rsidRPr="00A50CC2">
        <w:t xml:space="preserve">  </w:t>
      </w:r>
      <w:r w:rsidRPr="00A50CC2">
        <w:t>不可以使用</w:t>
      </w:r>
      <w:r w:rsidRPr="00A50CC2">
        <w:t>=,&lt;,&gt;,&gt;=,&lt;=,&lt;&gt;</w:t>
      </w:r>
    </w:p>
    <w:p w14:paraId="2CFA4432" w14:textId="5FB39128" w:rsidR="00D14030" w:rsidRDefault="00D14030" w:rsidP="00D14030">
      <w:pPr>
        <w:pStyle w:val="3"/>
        <w:ind w:firstLine="420"/>
      </w:pPr>
      <w:r>
        <w:rPr>
          <w:rFonts w:hint="eastAsia"/>
        </w:rPr>
        <w:t>子查询的位置</w:t>
      </w:r>
    </w:p>
    <w:p w14:paraId="1816FF0B" w14:textId="77777777" w:rsidR="00D14030" w:rsidRDefault="00D14030" w:rsidP="00D14030">
      <w:pPr>
        <w:ind w:firstLine="420"/>
      </w:pPr>
      <w:r>
        <w:tab/>
        <w:t>select</w:t>
      </w:r>
      <w:r>
        <w:t>后面：</w:t>
      </w:r>
    </w:p>
    <w:p w14:paraId="45430A69" w14:textId="77777777" w:rsidR="00D14030" w:rsidRDefault="00D14030" w:rsidP="00D14030">
      <w:pPr>
        <w:ind w:firstLine="420"/>
      </w:pPr>
      <w:r>
        <w:tab/>
      </w:r>
      <w:r>
        <w:tab/>
      </w:r>
      <w:r>
        <w:t>仅仅支持标量子查询</w:t>
      </w:r>
    </w:p>
    <w:p w14:paraId="37F32793" w14:textId="77777777" w:rsidR="00D14030" w:rsidRDefault="00D14030" w:rsidP="00D14030">
      <w:pPr>
        <w:ind w:firstLine="420"/>
      </w:pPr>
      <w:r>
        <w:tab/>
      </w:r>
    </w:p>
    <w:p w14:paraId="06420C8C" w14:textId="77777777" w:rsidR="00D14030" w:rsidRDefault="00D14030" w:rsidP="00D14030">
      <w:pPr>
        <w:ind w:firstLine="420"/>
      </w:pPr>
      <w:r>
        <w:tab/>
        <w:t>from</w:t>
      </w:r>
      <w:r>
        <w:t>后面：</w:t>
      </w:r>
    </w:p>
    <w:p w14:paraId="2EE7F7AE" w14:textId="77777777" w:rsidR="00D14030" w:rsidRDefault="00D14030" w:rsidP="00D14030">
      <w:pPr>
        <w:ind w:firstLine="420"/>
      </w:pPr>
      <w:r>
        <w:tab/>
      </w:r>
      <w:r>
        <w:tab/>
      </w:r>
      <w:r>
        <w:t>支持表子查询</w:t>
      </w:r>
    </w:p>
    <w:p w14:paraId="1415971F" w14:textId="79BE4CA4" w:rsidR="00D14030" w:rsidRDefault="00D14030" w:rsidP="00D14030">
      <w:pPr>
        <w:ind w:firstLine="420"/>
      </w:pPr>
      <w:r>
        <w:tab/>
        <w:t>where</w:t>
      </w:r>
      <w:r>
        <w:t>或</w:t>
      </w:r>
      <w:r>
        <w:t>having</w:t>
      </w:r>
      <w:r>
        <w:t>后面：</w:t>
      </w:r>
      <w:r>
        <w:t>★</w:t>
      </w:r>
      <w:r w:rsidR="00F94AD1">
        <w:rPr>
          <w:rFonts w:hint="eastAsia"/>
        </w:rPr>
        <w:t>(</w:t>
      </w:r>
      <w:r w:rsidR="00F94AD1">
        <w:rPr>
          <w:rFonts w:hint="eastAsia"/>
        </w:rPr>
        <w:t>重点</w:t>
      </w:r>
      <w:r w:rsidR="00F94AD1">
        <w:t>)</w:t>
      </w:r>
    </w:p>
    <w:p w14:paraId="1B5329A0" w14:textId="223FCABE" w:rsidR="00D14030" w:rsidRDefault="00D14030" w:rsidP="00D14030">
      <w:pPr>
        <w:ind w:firstLine="420"/>
      </w:pPr>
      <w:r>
        <w:tab/>
      </w:r>
      <w:r>
        <w:tab/>
      </w:r>
      <w:r>
        <w:t>标量子查询（单行</w:t>
      </w:r>
      <w:r w:rsidR="00D37DBD">
        <w:rPr>
          <w:rFonts w:hint="eastAsia"/>
        </w:rPr>
        <w:t>子查询</w:t>
      </w:r>
      <w:r>
        <w:t>）</w:t>
      </w:r>
      <w:r>
        <w:t xml:space="preserve"> √</w:t>
      </w:r>
    </w:p>
    <w:p w14:paraId="5B3BDE07" w14:textId="4EDA96FB" w:rsidR="00D14030" w:rsidRDefault="00D14030" w:rsidP="00D14030">
      <w:pPr>
        <w:ind w:firstLine="420"/>
      </w:pPr>
      <w:r>
        <w:tab/>
      </w:r>
      <w:r>
        <w:tab/>
      </w:r>
      <w:r>
        <w:t>列子查询</w:t>
      </w:r>
      <w:r>
        <w:t xml:space="preserve">  </w:t>
      </w:r>
      <w:r>
        <w:t>（多行</w:t>
      </w:r>
      <w:r w:rsidR="00D37DBD">
        <w:rPr>
          <w:rFonts w:hint="eastAsia"/>
        </w:rPr>
        <w:t>子查询</w:t>
      </w:r>
      <w:r w:rsidR="0022417E">
        <w:tab/>
      </w:r>
      <w:r>
        <w:t>）</w:t>
      </w:r>
      <w:r>
        <w:t xml:space="preserve"> √</w:t>
      </w:r>
    </w:p>
    <w:p w14:paraId="7861042E" w14:textId="3E700526" w:rsidR="00D14030" w:rsidRDefault="00D14030" w:rsidP="00D14030">
      <w:pPr>
        <w:ind w:firstLine="420"/>
      </w:pPr>
      <w:r>
        <w:tab/>
      </w:r>
      <w:r>
        <w:tab/>
      </w:r>
      <w:r>
        <w:t>行子查询</w:t>
      </w:r>
    </w:p>
    <w:p w14:paraId="6A825FDD" w14:textId="77777777" w:rsidR="00D14030" w:rsidRDefault="00D14030" w:rsidP="00D14030">
      <w:pPr>
        <w:ind w:firstLine="420"/>
      </w:pPr>
    </w:p>
    <w:p w14:paraId="3CEA5E9C" w14:textId="77777777" w:rsidR="00D14030" w:rsidRDefault="00D14030" w:rsidP="00D14030">
      <w:pPr>
        <w:ind w:firstLine="420"/>
      </w:pPr>
      <w:r>
        <w:tab/>
        <w:t>exists</w:t>
      </w:r>
      <w:r>
        <w:t>后面（相关子查询）</w:t>
      </w:r>
    </w:p>
    <w:p w14:paraId="017D13FB" w14:textId="063C50EE" w:rsidR="00D14030" w:rsidRPr="00D14030" w:rsidRDefault="00D14030" w:rsidP="00D14030">
      <w:pPr>
        <w:ind w:firstLine="420"/>
      </w:pPr>
      <w:r>
        <w:tab/>
      </w:r>
      <w:r>
        <w:tab/>
      </w:r>
      <w:r>
        <w:t>表子查询</w:t>
      </w:r>
    </w:p>
    <w:p w14:paraId="3577239C" w14:textId="77777777" w:rsidR="00B704FA" w:rsidRDefault="00B704FA" w:rsidP="00EA4565">
      <w:pPr>
        <w:pStyle w:val="2"/>
        <w:numPr>
          <w:ilvl w:val="1"/>
          <w:numId w:val="8"/>
        </w:numPr>
      </w:pPr>
      <w:r w:rsidRPr="00F51BCE">
        <w:t>where</w:t>
      </w:r>
      <w:r w:rsidRPr="00F51BCE">
        <w:t>或</w:t>
      </w:r>
      <w:r w:rsidRPr="00F51BCE">
        <w:t>having</w:t>
      </w:r>
      <w:r w:rsidRPr="00F51BCE">
        <w:t>后面</w:t>
      </w:r>
    </w:p>
    <w:p w14:paraId="369DE094" w14:textId="77777777" w:rsidR="00B704FA" w:rsidRDefault="00B704FA" w:rsidP="00B704FA">
      <w:pPr>
        <w:ind w:firstLine="420"/>
      </w:pPr>
      <w:r>
        <w:t>1</w:t>
      </w:r>
      <w:r>
        <w:t>、标量子查询（单行子查询）</w:t>
      </w:r>
    </w:p>
    <w:p w14:paraId="61BD5D7D" w14:textId="77777777" w:rsidR="00B704FA" w:rsidRDefault="00B704FA" w:rsidP="00B704FA">
      <w:pPr>
        <w:ind w:firstLine="420"/>
      </w:pPr>
      <w:r>
        <w:t>2</w:t>
      </w:r>
      <w:r>
        <w:t>、列子查询（多行子查询）</w:t>
      </w:r>
    </w:p>
    <w:p w14:paraId="38B86871" w14:textId="77777777" w:rsidR="00B704FA" w:rsidRDefault="00B704FA" w:rsidP="00B704FA">
      <w:pPr>
        <w:ind w:firstLine="420"/>
      </w:pPr>
      <w:r>
        <w:t>3</w:t>
      </w:r>
      <w:r>
        <w:t>、行子查询（多列多行）</w:t>
      </w:r>
    </w:p>
    <w:p w14:paraId="158B7D56" w14:textId="77777777" w:rsidR="00B704FA" w:rsidRDefault="00B704FA" w:rsidP="00B704FA">
      <w:pPr>
        <w:ind w:firstLine="420"/>
      </w:pPr>
      <w:r>
        <w:rPr>
          <w:rFonts w:hint="eastAsia"/>
        </w:rPr>
        <w:t>特点：</w:t>
      </w:r>
    </w:p>
    <w:p w14:paraId="23540E42" w14:textId="77777777" w:rsidR="00B704FA" w:rsidRDefault="00B704FA" w:rsidP="00B704FA">
      <w:pPr>
        <w:ind w:firstLine="420"/>
      </w:pPr>
      <w:r>
        <w:rPr>
          <w:rFonts w:hint="eastAsia"/>
        </w:rPr>
        <w:t>①子查询放在小括号内</w:t>
      </w:r>
    </w:p>
    <w:p w14:paraId="6AB3AE6D" w14:textId="77777777" w:rsidR="00B704FA" w:rsidRDefault="00B704FA" w:rsidP="00B704FA">
      <w:pPr>
        <w:ind w:firstLine="420"/>
      </w:pPr>
      <w:r>
        <w:rPr>
          <w:rFonts w:hint="eastAsia"/>
        </w:rPr>
        <w:t>②子查询一般放在条件的右侧</w:t>
      </w:r>
    </w:p>
    <w:p w14:paraId="0A376B23" w14:textId="77777777" w:rsidR="00B704FA" w:rsidRDefault="00B704FA" w:rsidP="00B704FA">
      <w:pPr>
        <w:ind w:firstLine="420"/>
      </w:pPr>
      <w:r>
        <w:rPr>
          <w:rFonts w:hint="eastAsia"/>
        </w:rPr>
        <w:t>③标量子查询，一般搭配着单行操作符使用</w:t>
      </w:r>
    </w:p>
    <w:p w14:paraId="0B15C189" w14:textId="2E1DBE0C" w:rsidR="00B704FA" w:rsidRDefault="00735A86" w:rsidP="00B704FA">
      <w:pPr>
        <w:ind w:firstLine="420"/>
      </w:pPr>
      <w:r>
        <w:tab/>
      </w:r>
      <w:r w:rsidR="00B704FA">
        <w:t>&gt; &lt; &gt;= &lt;= = &lt;&gt;</w:t>
      </w:r>
    </w:p>
    <w:p w14:paraId="5CAE5180" w14:textId="0EA3BE38" w:rsidR="00B704FA" w:rsidRDefault="00B704FA" w:rsidP="00B704FA">
      <w:pPr>
        <w:ind w:firstLine="420"/>
      </w:pPr>
      <w:r>
        <w:rPr>
          <w:rFonts w:hint="eastAsia"/>
        </w:rPr>
        <w:t>列子查询，一般搭配着多行操作符使用</w:t>
      </w:r>
      <w:r w:rsidR="00834C01">
        <w:t>in</w:t>
      </w:r>
      <w:r w:rsidR="00AA39FC">
        <w:rPr>
          <w:rFonts w:hint="eastAsia"/>
        </w:rPr>
        <w:t>/</w:t>
      </w:r>
      <w:r w:rsidR="00AA39FC">
        <w:t>not in</w:t>
      </w:r>
      <w:r w:rsidR="00834C01">
        <w:t>、</w:t>
      </w:r>
      <w:r w:rsidR="00834C01">
        <w:t>any/some</w:t>
      </w:r>
      <w:r w:rsidR="00834C01">
        <w:t>、</w:t>
      </w:r>
      <w:r w:rsidR="00834C01">
        <w:t>all</w:t>
      </w:r>
    </w:p>
    <w:p w14:paraId="3AC52CA8" w14:textId="03C8BDAE" w:rsidR="0086663A" w:rsidRDefault="0086663A" w:rsidP="00B704FA">
      <w:pPr>
        <w:ind w:firstLine="420"/>
      </w:pPr>
      <w:r>
        <w:rPr>
          <w:rFonts w:hint="eastAsia"/>
        </w:rPr>
        <w:lastRenderedPageBreak/>
        <w:t>in</w:t>
      </w:r>
      <w:r>
        <w:rPr>
          <w:rFonts w:hint="eastAsia"/>
        </w:rPr>
        <w:t>：等于列表准的任意一个</w:t>
      </w:r>
    </w:p>
    <w:p w14:paraId="47217049" w14:textId="70B170C3" w:rsidR="0086663A" w:rsidRDefault="0086663A" w:rsidP="00B704FA">
      <w:pPr>
        <w:ind w:firstLine="420"/>
      </w:pPr>
      <w:r>
        <w:rPr>
          <w:rFonts w:hint="eastAsia"/>
        </w:rPr>
        <w:t>any</w:t>
      </w:r>
      <w:r>
        <w:t>/</w:t>
      </w:r>
      <w:r>
        <w:rPr>
          <w:rFonts w:hint="eastAsia"/>
        </w:rPr>
        <w:t>some</w:t>
      </w:r>
      <w:r>
        <w:rPr>
          <w:rFonts w:hint="eastAsia"/>
        </w:rPr>
        <w:t>：和子查询返回的值作比较</w:t>
      </w:r>
      <w:r w:rsidR="0005283C">
        <w:rPr>
          <w:rFonts w:hint="eastAsia"/>
        </w:rPr>
        <w:t>。</w:t>
      </w:r>
    </w:p>
    <w:p w14:paraId="7894B86C" w14:textId="623FE72B" w:rsidR="00B653B6" w:rsidRDefault="00B653B6" w:rsidP="00B704FA">
      <w:pPr>
        <w:ind w:firstLine="420"/>
      </w:pPr>
      <w:r>
        <w:tab/>
      </w:r>
      <w:r>
        <w:rPr>
          <w:rFonts w:hint="eastAsia"/>
        </w:rPr>
        <w:t>=any</w:t>
      </w:r>
      <w:r>
        <w:rPr>
          <w:rFonts w:hint="eastAsia"/>
        </w:rPr>
        <w:t>：等于</w:t>
      </w:r>
      <w:r>
        <w:rPr>
          <w:rFonts w:hint="eastAsia"/>
        </w:rPr>
        <w:t>any</w:t>
      </w:r>
      <w:r>
        <w:rPr>
          <w:rFonts w:hint="eastAsia"/>
        </w:rPr>
        <w:t>中任何一个</w:t>
      </w:r>
      <w:r w:rsidR="005A131E">
        <w:rPr>
          <w:rFonts w:hint="eastAsia"/>
        </w:rPr>
        <w:t>。</w:t>
      </w:r>
    </w:p>
    <w:p w14:paraId="4894400D" w14:textId="416F1978" w:rsidR="004D7508" w:rsidRDefault="004D7508" w:rsidP="00B704FA">
      <w:pPr>
        <w:ind w:firstLine="420"/>
      </w:pPr>
      <w:r>
        <w:tab/>
      </w:r>
      <w:r>
        <w:rPr>
          <w:rFonts w:hint="eastAsia"/>
        </w:rPr>
        <w:t>&gt;</w:t>
      </w:r>
      <w:r>
        <w:t>any()</w:t>
      </w:r>
      <w:r>
        <w:rPr>
          <w:rFonts w:hint="eastAsia"/>
        </w:rPr>
        <w:t>大于</w:t>
      </w:r>
      <w:r>
        <w:rPr>
          <w:rFonts w:hint="eastAsia"/>
        </w:rPr>
        <w:t>any</w:t>
      </w:r>
      <w:r>
        <w:rPr>
          <w:rFonts w:hint="eastAsia"/>
        </w:rPr>
        <w:t>中的最小值就可以。</w:t>
      </w:r>
    </w:p>
    <w:p w14:paraId="5E30E7CF" w14:textId="69DCC4BB" w:rsidR="00E4324B" w:rsidRPr="00E4324B" w:rsidRDefault="00E4324B" w:rsidP="00B704FA">
      <w:pPr>
        <w:ind w:firstLine="420"/>
      </w:pPr>
      <w:r>
        <w:tab/>
        <w:t>&lt;any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小于</w:t>
      </w:r>
      <w:r>
        <w:rPr>
          <w:rFonts w:hint="eastAsia"/>
        </w:rPr>
        <w:t>any</w:t>
      </w:r>
      <w:r>
        <w:rPr>
          <w:rFonts w:hint="eastAsia"/>
        </w:rPr>
        <w:t>中的最大值就可以了</w:t>
      </w:r>
      <w:r w:rsidR="005F28F2">
        <w:rPr>
          <w:rFonts w:hint="eastAsia"/>
        </w:rPr>
        <w:t>。</w:t>
      </w:r>
    </w:p>
    <w:p w14:paraId="7E74662C" w14:textId="0568747A" w:rsidR="00735A86" w:rsidRDefault="007B5DE0" w:rsidP="00B704FA">
      <w:pPr>
        <w:ind w:firstLine="420"/>
      </w:pPr>
      <w:r>
        <w:rPr>
          <w:rFonts w:hint="eastAsia"/>
        </w:rPr>
        <w:t>all</w:t>
      </w:r>
      <w:r>
        <w:rPr>
          <w:rFonts w:hint="eastAsia"/>
        </w:rPr>
        <w:t>：和子查询的所有值作比较，例如：</w:t>
      </w:r>
      <w:r>
        <w:rPr>
          <w:rFonts w:hint="eastAsia"/>
        </w:rPr>
        <w:t>&gt;</w:t>
      </w:r>
      <w:r>
        <w:t>all</w:t>
      </w:r>
      <w:r w:rsidR="00961AE7">
        <w:t>()</w:t>
      </w:r>
      <w:r>
        <w:t>:</w:t>
      </w:r>
      <w:r>
        <w:rPr>
          <w:rFonts w:hint="eastAsia"/>
        </w:rPr>
        <w:t>大于</w:t>
      </w:r>
      <w:r>
        <w:rPr>
          <w:rFonts w:hint="eastAsia"/>
        </w:rPr>
        <w:t>all</w:t>
      </w:r>
      <w:r>
        <w:rPr>
          <w:rFonts w:hint="eastAsia"/>
        </w:rPr>
        <w:t>中的最大值。</w:t>
      </w:r>
    </w:p>
    <w:p w14:paraId="1F1E1F2E" w14:textId="77777777" w:rsidR="00B704FA" w:rsidRDefault="00B704FA" w:rsidP="00B704FA">
      <w:pPr>
        <w:ind w:firstLine="420"/>
      </w:pPr>
      <w:r>
        <w:rPr>
          <w:rFonts w:hint="eastAsia"/>
        </w:rPr>
        <w:t>④子查询的执行优先于主查询执行，主查询的条件用到了子查询的结果</w:t>
      </w:r>
    </w:p>
    <w:p w14:paraId="619EFA94" w14:textId="77777777" w:rsidR="00B704FA" w:rsidRDefault="00B704FA" w:rsidP="00EA4565">
      <w:pPr>
        <w:pStyle w:val="3"/>
        <w:numPr>
          <w:ilvl w:val="2"/>
          <w:numId w:val="8"/>
        </w:numPr>
        <w:ind w:firstLineChars="0" w:firstLine="420"/>
      </w:pPr>
      <w:r>
        <w:rPr>
          <w:rFonts w:hint="eastAsia"/>
        </w:rPr>
        <w:t>标量子查询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04FA" w14:paraId="397065C0" w14:textId="77777777" w:rsidTr="00D93564">
        <w:tc>
          <w:tcPr>
            <w:tcW w:w="8296" w:type="dxa"/>
          </w:tcPr>
          <w:p w14:paraId="2D3EB69C" w14:textId="77777777" w:rsidR="00B704FA" w:rsidRDefault="00B704FA" w:rsidP="00B704FA">
            <w:pPr>
              <w:ind w:firstLineChars="0" w:firstLine="0"/>
            </w:pPr>
            <w:r>
              <w:t>#1.</w:t>
            </w:r>
            <w:r>
              <w:t>标量子查询</w:t>
            </w:r>
            <w:r>
              <w:t>★</w:t>
            </w:r>
          </w:p>
          <w:p w14:paraId="59F03F69" w14:textId="77777777" w:rsidR="00B704FA" w:rsidRDefault="00B704FA" w:rsidP="00B704FA">
            <w:pPr>
              <w:ind w:firstLineChars="0" w:firstLine="0"/>
            </w:pPr>
          </w:p>
          <w:p w14:paraId="70BD7695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1</w:t>
            </w:r>
            <w:r>
              <w:t>：谁的工资比</w:t>
            </w:r>
            <w:r>
              <w:t xml:space="preserve"> Abel </w:t>
            </w:r>
            <w:r>
              <w:t>高</w:t>
            </w:r>
            <w:r>
              <w:t>?</w:t>
            </w:r>
          </w:p>
          <w:p w14:paraId="2F7B315C" w14:textId="77777777" w:rsidR="00B704FA" w:rsidRDefault="00B704FA" w:rsidP="00B704FA">
            <w:pPr>
              <w:ind w:firstLineChars="0" w:firstLine="0"/>
            </w:pPr>
          </w:p>
          <w:p w14:paraId="24215A62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r>
              <w:t>Abel</w:t>
            </w:r>
            <w:r>
              <w:t>的工资</w:t>
            </w:r>
          </w:p>
          <w:p w14:paraId="2E9531C7" w14:textId="77777777" w:rsidR="00B704FA" w:rsidRDefault="00B704FA" w:rsidP="00B704FA">
            <w:pPr>
              <w:ind w:firstLineChars="0" w:firstLine="0"/>
            </w:pPr>
            <w:r>
              <w:t>SELECT salary</w:t>
            </w:r>
          </w:p>
          <w:p w14:paraId="2CA36068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12B649B4" w14:textId="77777777" w:rsidR="00B704FA" w:rsidRDefault="00B704FA" w:rsidP="00B704FA">
            <w:pPr>
              <w:ind w:firstLineChars="0" w:firstLine="0"/>
            </w:pPr>
            <w:r>
              <w:t>WHERE last_name = 'Abel'</w:t>
            </w:r>
          </w:p>
          <w:p w14:paraId="763642A6" w14:textId="77777777" w:rsidR="00B704FA" w:rsidRDefault="00B704FA" w:rsidP="00B704FA">
            <w:pPr>
              <w:ind w:firstLineChars="0" w:firstLine="0"/>
            </w:pPr>
          </w:p>
          <w:p w14:paraId="1AA7C65B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查询员工的信息，满足</w:t>
            </w:r>
            <w:r>
              <w:t xml:space="preserve"> salary&gt;①</w:t>
            </w:r>
            <w:r>
              <w:t>结果</w:t>
            </w:r>
          </w:p>
          <w:p w14:paraId="317141D7" w14:textId="77777777" w:rsidR="00B704FA" w:rsidRDefault="00B704FA" w:rsidP="00B704FA">
            <w:pPr>
              <w:ind w:firstLineChars="0" w:firstLine="0"/>
            </w:pPr>
            <w:r>
              <w:t>SELECT *</w:t>
            </w:r>
          </w:p>
          <w:p w14:paraId="60F79218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14AC9D61" w14:textId="77777777" w:rsidR="00B704FA" w:rsidRDefault="00B704FA" w:rsidP="00B704FA">
            <w:pPr>
              <w:ind w:firstLineChars="0" w:firstLine="0"/>
            </w:pPr>
            <w:r>
              <w:t>WHERE salary&gt;(</w:t>
            </w:r>
          </w:p>
          <w:p w14:paraId="3D1E52FA" w14:textId="77777777" w:rsidR="00B704FA" w:rsidRDefault="00B704FA" w:rsidP="00B704FA">
            <w:pPr>
              <w:ind w:firstLineChars="0" w:firstLine="0"/>
            </w:pPr>
          </w:p>
          <w:p w14:paraId="4F621843" w14:textId="77777777" w:rsidR="00B704FA" w:rsidRDefault="00B704FA" w:rsidP="00B704FA">
            <w:pPr>
              <w:ind w:firstLineChars="0" w:firstLine="0"/>
            </w:pPr>
            <w:r>
              <w:tab/>
              <w:t>SELECT salary</w:t>
            </w:r>
          </w:p>
          <w:p w14:paraId="01499B35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7FD4040F" w14:textId="77777777" w:rsidR="00B704FA" w:rsidRDefault="00B704FA" w:rsidP="00B704FA">
            <w:pPr>
              <w:ind w:firstLineChars="0" w:firstLine="0"/>
            </w:pPr>
            <w:r>
              <w:tab/>
              <w:t>WHERE last_name = 'Abel'</w:t>
            </w:r>
          </w:p>
          <w:p w14:paraId="03ACC26B" w14:textId="77777777" w:rsidR="00B704FA" w:rsidRDefault="00B704FA" w:rsidP="00B704FA">
            <w:pPr>
              <w:ind w:firstLineChars="0" w:firstLine="0"/>
            </w:pPr>
          </w:p>
          <w:p w14:paraId="15AB3168" w14:textId="77777777" w:rsidR="00B704FA" w:rsidRDefault="00B704FA" w:rsidP="00B704FA">
            <w:pPr>
              <w:ind w:firstLineChars="0" w:firstLine="0"/>
            </w:pPr>
            <w:r>
              <w:t>);</w:t>
            </w:r>
          </w:p>
          <w:p w14:paraId="63930E8A" w14:textId="77777777" w:rsidR="00B704FA" w:rsidRDefault="00B704FA" w:rsidP="00B704FA">
            <w:pPr>
              <w:ind w:firstLineChars="0" w:firstLine="0"/>
            </w:pPr>
          </w:p>
          <w:p w14:paraId="1BA1A0F9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2</w:t>
            </w:r>
            <w:r>
              <w:t>：返回</w:t>
            </w:r>
            <w:r>
              <w:t>job_id</w:t>
            </w:r>
            <w:r>
              <w:t>与</w:t>
            </w:r>
            <w:r>
              <w:t>141</w:t>
            </w:r>
            <w:r>
              <w:t>号员工相同，</w:t>
            </w:r>
            <w:r>
              <w:t>salary</w:t>
            </w:r>
            <w:r>
              <w:t>比</w:t>
            </w:r>
            <w:r>
              <w:t>143</w:t>
            </w:r>
            <w:r>
              <w:t>号员工多的员工</w:t>
            </w:r>
            <w:r>
              <w:t xml:space="preserve"> </w:t>
            </w:r>
            <w:r>
              <w:t>姓名，</w:t>
            </w:r>
            <w:r>
              <w:t xml:space="preserve">job_id </w:t>
            </w:r>
            <w:r>
              <w:t>和工资</w:t>
            </w:r>
          </w:p>
          <w:p w14:paraId="22A925F5" w14:textId="77777777" w:rsidR="00B704FA" w:rsidRDefault="00B704FA" w:rsidP="00B704FA">
            <w:pPr>
              <w:ind w:firstLineChars="0" w:firstLine="0"/>
            </w:pPr>
          </w:p>
          <w:p w14:paraId="4E21F601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r>
              <w:t>141</w:t>
            </w:r>
            <w:r>
              <w:t>号员工的</w:t>
            </w:r>
            <w:r>
              <w:t>job_id</w:t>
            </w:r>
          </w:p>
          <w:p w14:paraId="07E76194" w14:textId="77777777" w:rsidR="00B704FA" w:rsidRDefault="00B704FA" w:rsidP="00B704FA">
            <w:pPr>
              <w:ind w:firstLineChars="0" w:firstLine="0"/>
            </w:pPr>
            <w:r>
              <w:t>SELECT job_id</w:t>
            </w:r>
          </w:p>
          <w:p w14:paraId="52971CBE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0A3684C9" w14:textId="77777777" w:rsidR="00B704FA" w:rsidRDefault="00B704FA" w:rsidP="00B704FA">
            <w:pPr>
              <w:ind w:firstLineChars="0" w:firstLine="0"/>
            </w:pPr>
            <w:r>
              <w:t>WHERE employee_id = 141</w:t>
            </w:r>
          </w:p>
          <w:p w14:paraId="6890CBBD" w14:textId="77777777" w:rsidR="00B704FA" w:rsidRDefault="00B704FA" w:rsidP="00B704FA">
            <w:pPr>
              <w:ind w:firstLineChars="0" w:firstLine="0"/>
            </w:pPr>
          </w:p>
          <w:p w14:paraId="15E4FEC2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</w:t>
            </w:r>
            <w:r>
              <w:t>143</w:t>
            </w:r>
            <w:r>
              <w:t>号员工的</w:t>
            </w:r>
            <w:r>
              <w:t>salary</w:t>
            </w:r>
          </w:p>
          <w:p w14:paraId="0D0E1DF0" w14:textId="77777777" w:rsidR="00B704FA" w:rsidRDefault="00B704FA" w:rsidP="00B704FA">
            <w:pPr>
              <w:ind w:firstLineChars="0" w:firstLine="0"/>
            </w:pPr>
            <w:r>
              <w:t>SELECT salary</w:t>
            </w:r>
          </w:p>
          <w:p w14:paraId="719F4246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05BE5937" w14:textId="77777777" w:rsidR="00B704FA" w:rsidRDefault="00B704FA" w:rsidP="00B704FA">
            <w:pPr>
              <w:ind w:firstLineChars="0" w:firstLine="0"/>
            </w:pPr>
            <w:r>
              <w:t>WHERE employee_id = 143</w:t>
            </w:r>
          </w:p>
          <w:p w14:paraId="7271481A" w14:textId="77777777" w:rsidR="00B704FA" w:rsidRDefault="00B704FA" w:rsidP="00B704FA">
            <w:pPr>
              <w:ind w:firstLineChars="0" w:firstLine="0"/>
            </w:pPr>
          </w:p>
          <w:p w14:paraId="7EE80554" w14:textId="699A9422" w:rsidR="00B704FA" w:rsidRDefault="00B704FA" w:rsidP="00B704FA">
            <w:pPr>
              <w:ind w:firstLineChars="0" w:firstLine="0"/>
            </w:pPr>
            <w:r>
              <w:t>#③</w:t>
            </w:r>
            <w:r>
              <w:t>查询员工的姓名，</w:t>
            </w:r>
            <w:r>
              <w:t xml:space="preserve">job_id </w:t>
            </w:r>
            <w:r>
              <w:t>和工资，要求</w:t>
            </w:r>
            <w:r>
              <w:t>job_id=①</w:t>
            </w:r>
            <w:r>
              <w:t>并且</w:t>
            </w:r>
            <w:r>
              <w:t>salary&gt;②</w:t>
            </w:r>
            <w:r w:rsidR="00D741B9">
              <w:rPr>
                <w:rFonts w:hint="eastAsia"/>
              </w:rPr>
              <w:t>（可以放两个子查询）</w:t>
            </w:r>
          </w:p>
          <w:p w14:paraId="26215955" w14:textId="77777777" w:rsidR="00B704FA" w:rsidRPr="007B1691" w:rsidRDefault="00B704FA" w:rsidP="00B704FA">
            <w:pPr>
              <w:ind w:firstLineChars="0" w:firstLine="0"/>
            </w:pPr>
          </w:p>
          <w:p w14:paraId="686CE86B" w14:textId="77777777" w:rsidR="00B704FA" w:rsidRDefault="00B704FA" w:rsidP="00B704FA">
            <w:pPr>
              <w:ind w:firstLineChars="0" w:firstLine="0"/>
            </w:pPr>
            <w:r>
              <w:lastRenderedPageBreak/>
              <w:t>SELECT last_name,job_id,salary</w:t>
            </w:r>
          </w:p>
          <w:p w14:paraId="351D4935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3F8E4527" w14:textId="77777777" w:rsidR="00B704FA" w:rsidRDefault="00B704FA" w:rsidP="00B704FA">
            <w:pPr>
              <w:ind w:firstLineChars="0" w:firstLine="0"/>
            </w:pPr>
            <w:r>
              <w:t>WHERE job_id = (</w:t>
            </w:r>
          </w:p>
          <w:p w14:paraId="4FFFCD46" w14:textId="77777777" w:rsidR="00B704FA" w:rsidRDefault="00B704FA" w:rsidP="00B704FA">
            <w:pPr>
              <w:ind w:firstLineChars="0" w:firstLine="0"/>
            </w:pPr>
            <w:r>
              <w:tab/>
              <w:t>SELECT job_id</w:t>
            </w:r>
          </w:p>
          <w:p w14:paraId="2372C3AF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4C9CE78" w14:textId="77777777" w:rsidR="00B704FA" w:rsidRDefault="00B704FA" w:rsidP="00B704FA">
            <w:pPr>
              <w:ind w:firstLineChars="0" w:firstLine="0"/>
            </w:pPr>
            <w:r>
              <w:tab/>
              <w:t>WHERE employee_id = 141</w:t>
            </w:r>
          </w:p>
          <w:p w14:paraId="4D02866B" w14:textId="77777777" w:rsidR="00B704FA" w:rsidRDefault="00B704FA" w:rsidP="00B704FA">
            <w:pPr>
              <w:ind w:firstLineChars="0" w:firstLine="0"/>
            </w:pPr>
            <w:r>
              <w:t>) AND salary&gt;(</w:t>
            </w:r>
          </w:p>
          <w:p w14:paraId="74EB92E1" w14:textId="77777777" w:rsidR="00B704FA" w:rsidRDefault="00B704FA" w:rsidP="00B704FA">
            <w:pPr>
              <w:ind w:firstLineChars="0" w:firstLine="0"/>
            </w:pPr>
            <w:r>
              <w:tab/>
              <w:t>SELECT salary</w:t>
            </w:r>
          </w:p>
          <w:p w14:paraId="0C6EC40B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557F34E8" w14:textId="0FD463F1" w:rsidR="00B704FA" w:rsidRDefault="00B704FA" w:rsidP="00B704FA">
            <w:pPr>
              <w:ind w:firstLineChars="0" w:firstLine="0"/>
            </w:pPr>
            <w:r>
              <w:tab/>
              <w:t>WHERE employee_id = 143</w:t>
            </w:r>
          </w:p>
          <w:p w14:paraId="2AF0A5DE" w14:textId="2A8EDB1F" w:rsidR="00B704FA" w:rsidRDefault="00B704FA" w:rsidP="00B704FA">
            <w:pPr>
              <w:ind w:firstLineChars="0" w:firstLine="0"/>
            </w:pPr>
            <w:r>
              <w:t>);</w:t>
            </w:r>
          </w:p>
          <w:p w14:paraId="4F2B1F2D" w14:textId="0D58F180" w:rsidR="00B704FA" w:rsidRPr="00AA39FC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3</w:t>
            </w:r>
            <w:r>
              <w:t>：返回公司工资最少的员工的</w:t>
            </w:r>
            <w:r>
              <w:t>last_name,job_id</w:t>
            </w:r>
            <w:r>
              <w:t>和</w:t>
            </w:r>
            <w:r>
              <w:t>salar</w:t>
            </w:r>
            <w:r w:rsidR="00ED699A">
              <w:rPr>
                <w:rFonts w:hint="eastAsia"/>
              </w:rPr>
              <w:t>y</w:t>
            </w:r>
            <w:r w:rsidR="007B1691">
              <w:t>(</w:t>
            </w:r>
            <w:r w:rsidR="007B1691">
              <w:rPr>
                <w:rFonts w:hint="eastAsia"/>
              </w:rPr>
              <w:t>查询中带有</w:t>
            </w:r>
            <w:r w:rsidR="00EE69B4">
              <w:rPr>
                <w:rFonts w:hint="eastAsia"/>
              </w:rPr>
              <w:t>分组函数</w:t>
            </w:r>
            <w:r w:rsidR="007B1691">
              <w:t>)</w:t>
            </w:r>
          </w:p>
          <w:p w14:paraId="4457E454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查询公司的</w:t>
            </w:r>
            <w:r>
              <w:t xml:space="preserve"> </w:t>
            </w:r>
            <w:r>
              <w:t>最低工资</w:t>
            </w:r>
          </w:p>
          <w:p w14:paraId="7ADF4254" w14:textId="77777777" w:rsidR="00B704FA" w:rsidRDefault="00B704FA" w:rsidP="00B704FA">
            <w:pPr>
              <w:ind w:firstLineChars="0" w:firstLine="0"/>
            </w:pPr>
            <w:r>
              <w:t>SELECT MIN(salary)</w:t>
            </w:r>
          </w:p>
          <w:p w14:paraId="62008C38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4A103C5A" w14:textId="77777777" w:rsidR="00B704FA" w:rsidRDefault="00B704FA" w:rsidP="00B704FA">
            <w:pPr>
              <w:ind w:firstLineChars="0" w:firstLine="0"/>
            </w:pPr>
          </w:p>
          <w:p w14:paraId="6BE813C5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</w:t>
            </w:r>
            <w:r>
              <w:t>last_name,job_id</w:t>
            </w:r>
            <w:r>
              <w:t>和</w:t>
            </w:r>
            <w:r>
              <w:t>salary</w:t>
            </w:r>
            <w:r>
              <w:t>，要求</w:t>
            </w:r>
            <w:r>
              <w:t>salary=①</w:t>
            </w:r>
          </w:p>
          <w:p w14:paraId="414B6CEB" w14:textId="77777777" w:rsidR="00B704FA" w:rsidRDefault="00B704FA" w:rsidP="00B704FA">
            <w:pPr>
              <w:ind w:firstLineChars="0" w:firstLine="0"/>
            </w:pPr>
            <w:r>
              <w:t>SELECT last_name,job_id,salary</w:t>
            </w:r>
          </w:p>
          <w:p w14:paraId="059E530F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25E51834" w14:textId="77777777" w:rsidR="00B704FA" w:rsidRDefault="00B704FA" w:rsidP="00B704FA">
            <w:pPr>
              <w:ind w:firstLineChars="0" w:firstLine="0"/>
            </w:pPr>
            <w:r>
              <w:t>WHERE salary=(</w:t>
            </w:r>
          </w:p>
          <w:p w14:paraId="60DE4DBE" w14:textId="77777777" w:rsidR="00B704FA" w:rsidRDefault="00B704FA" w:rsidP="00B704FA">
            <w:pPr>
              <w:ind w:firstLineChars="0" w:firstLine="0"/>
            </w:pPr>
            <w:r>
              <w:tab/>
              <w:t>SELECT MIN(salary)</w:t>
            </w:r>
          </w:p>
          <w:p w14:paraId="4B595D78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7C64FE90" w14:textId="788BE9A2" w:rsidR="00B704FA" w:rsidRDefault="00B704FA" w:rsidP="00B704FA">
            <w:pPr>
              <w:ind w:firstLineChars="0" w:firstLine="0"/>
            </w:pPr>
            <w:r>
              <w:t>);</w:t>
            </w:r>
          </w:p>
          <w:p w14:paraId="4986DCD6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4</w:t>
            </w:r>
            <w:r>
              <w:t>：查询最低工资大于</w:t>
            </w:r>
            <w:r>
              <w:t>50</w:t>
            </w:r>
            <w:r>
              <w:t>号部门最低工资的部门</w:t>
            </w:r>
            <w:r>
              <w:t>id</w:t>
            </w:r>
            <w:r>
              <w:t>和其最低工资</w:t>
            </w:r>
          </w:p>
          <w:p w14:paraId="55D2E7C4" w14:textId="77777777" w:rsidR="00B704FA" w:rsidRDefault="00B704FA" w:rsidP="00B704FA">
            <w:pPr>
              <w:ind w:firstLineChars="0" w:firstLine="0"/>
            </w:pPr>
          </w:p>
          <w:p w14:paraId="171224DF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r>
              <w:t>50</w:t>
            </w:r>
            <w:r>
              <w:t>号部门的最低工资</w:t>
            </w:r>
          </w:p>
          <w:p w14:paraId="2E1D2A3F" w14:textId="77777777" w:rsidR="00B704FA" w:rsidRDefault="00B704FA" w:rsidP="00B704FA">
            <w:pPr>
              <w:ind w:firstLineChars="0" w:firstLine="0"/>
            </w:pPr>
            <w:r>
              <w:t>SELECT  MIN(salary)</w:t>
            </w:r>
          </w:p>
          <w:p w14:paraId="2FEA854F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5308FA0B" w14:textId="77777777" w:rsidR="00B704FA" w:rsidRDefault="00B704FA" w:rsidP="00B704FA">
            <w:pPr>
              <w:ind w:firstLineChars="0" w:firstLine="0"/>
            </w:pPr>
            <w:r>
              <w:t>WHERE department_id = 50</w:t>
            </w:r>
          </w:p>
          <w:p w14:paraId="1A6D69BD" w14:textId="77777777" w:rsidR="00B704FA" w:rsidRDefault="00B704FA" w:rsidP="00B704FA">
            <w:pPr>
              <w:ind w:firstLineChars="0" w:firstLine="0"/>
            </w:pPr>
          </w:p>
          <w:p w14:paraId="727E4728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查询每个部门的最低工资</w:t>
            </w:r>
          </w:p>
          <w:p w14:paraId="717CBF04" w14:textId="77777777" w:rsidR="00B704FA" w:rsidRDefault="00B704FA" w:rsidP="00B704FA">
            <w:pPr>
              <w:ind w:firstLineChars="0" w:firstLine="0"/>
            </w:pPr>
          </w:p>
          <w:p w14:paraId="59B8F576" w14:textId="77777777" w:rsidR="00B704FA" w:rsidRDefault="00B704FA" w:rsidP="00B704FA">
            <w:pPr>
              <w:ind w:firstLineChars="0" w:firstLine="0"/>
            </w:pPr>
            <w:r>
              <w:t>SELECT MIN(salary),department_id</w:t>
            </w:r>
          </w:p>
          <w:p w14:paraId="27AD9732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498E1F26" w14:textId="77777777" w:rsidR="00B704FA" w:rsidRDefault="00B704FA" w:rsidP="00B704FA">
            <w:pPr>
              <w:ind w:firstLineChars="0" w:firstLine="0"/>
            </w:pPr>
            <w:r>
              <w:t>GROUP BY department_id</w:t>
            </w:r>
          </w:p>
          <w:p w14:paraId="6C4DC14E" w14:textId="77777777" w:rsidR="00B704FA" w:rsidRDefault="00B704FA" w:rsidP="00B704FA">
            <w:pPr>
              <w:ind w:firstLineChars="0" w:firstLine="0"/>
            </w:pPr>
          </w:p>
          <w:p w14:paraId="7DFDB8A1" w14:textId="77777777" w:rsidR="00B704FA" w:rsidRDefault="00B704FA" w:rsidP="00B704FA">
            <w:pPr>
              <w:ind w:firstLineChars="0" w:firstLine="0"/>
            </w:pPr>
            <w:r>
              <w:t xml:space="preserve">#③ </w:t>
            </w:r>
            <w:r>
              <w:t>在</w:t>
            </w:r>
            <w:r>
              <w:t>②</w:t>
            </w:r>
            <w:r>
              <w:t>基础上筛选，满足</w:t>
            </w:r>
            <w:r>
              <w:t>min(salary)&gt;①</w:t>
            </w:r>
          </w:p>
          <w:p w14:paraId="09A0FCE4" w14:textId="77777777" w:rsidR="00B704FA" w:rsidRDefault="00B704FA" w:rsidP="00B704FA">
            <w:pPr>
              <w:ind w:firstLineChars="0" w:firstLine="0"/>
            </w:pPr>
            <w:r>
              <w:t>SELECT MIN(salary),department_id</w:t>
            </w:r>
          </w:p>
          <w:p w14:paraId="001268CF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5D4B8698" w14:textId="77777777" w:rsidR="00B704FA" w:rsidRDefault="00B704FA" w:rsidP="00B704FA">
            <w:pPr>
              <w:ind w:firstLineChars="0" w:firstLine="0"/>
            </w:pPr>
            <w:r>
              <w:t>GROUP BY department_id</w:t>
            </w:r>
          </w:p>
          <w:p w14:paraId="3577544E" w14:textId="77777777" w:rsidR="00B704FA" w:rsidRDefault="00B704FA" w:rsidP="00B704FA">
            <w:pPr>
              <w:ind w:firstLineChars="0" w:firstLine="0"/>
            </w:pPr>
            <w:r>
              <w:t>HAVING MIN(salary)&gt;(</w:t>
            </w:r>
          </w:p>
          <w:p w14:paraId="3DEA08B5" w14:textId="77777777" w:rsidR="00B704FA" w:rsidRDefault="00B704FA" w:rsidP="00B704FA">
            <w:pPr>
              <w:ind w:firstLineChars="0" w:firstLine="0"/>
            </w:pPr>
            <w:r>
              <w:tab/>
              <w:t>SELECT  MIN(salary)</w:t>
            </w:r>
          </w:p>
          <w:p w14:paraId="565CCF76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8609281" w14:textId="2F606060" w:rsidR="00B704FA" w:rsidRDefault="00B704FA" w:rsidP="00B704FA">
            <w:pPr>
              <w:ind w:firstLineChars="0" w:firstLine="0"/>
            </w:pPr>
            <w:r>
              <w:tab/>
              <w:t>WHERE department_id = 50</w:t>
            </w:r>
          </w:p>
          <w:p w14:paraId="03A92F5E" w14:textId="1F5E1D04" w:rsidR="00B704FA" w:rsidRDefault="00B704FA" w:rsidP="00B704FA">
            <w:pPr>
              <w:ind w:firstLineChars="0" w:firstLine="0"/>
            </w:pPr>
            <w:r>
              <w:lastRenderedPageBreak/>
              <w:t>);</w:t>
            </w:r>
          </w:p>
          <w:p w14:paraId="0C8AEAB7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非法使用标量子查询</w:t>
            </w:r>
          </w:p>
          <w:p w14:paraId="485B1F7C" w14:textId="77777777" w:rsidR="00B704FA" w:rsidRDefault="00B704FA" w:rsidP="00B704FA">
            <w:pPr>
              <w:ind w:firstLineChars="0" w:firstLine="0"/>
            </w:pPr>
          </w:p>
          <w:p w14:paraId="6AD3A9F1" w14:textId="77777777" w:rsidR="00B704FA" w:rsidRDefault="00B704FA" w:rsidP="00B704FA">
            <w:pPr>
              <w:ind w:firstLineChars="0" w:firstLine="0"/>
            </w:pPr>
            <w:r>
              <w:t>SELECT MIN(salary),department_id</w:t>
            </w:r>
          </w:p>
          <w:p w14:paraId="552B70D8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7E94F6B1" w14:textId="77777777" w:rsidR="00B704FA" w:rsidRDefault="00B704FA" w:rsidP="00B704FA">
            <w:pPr>
              <w:ind w:firstLineChars="0" w:firstLine="0"/>
            </w:pPr>
            <w:r>
              <w:t>GROUP BY department_id</w:t>
            </w:r>
          </w:p>
          <w:p w14:paraId="33C8D78B" w14:textId="77777777" w:rsidR="00B704FA" w:rsidRDefault="00B704FA" w:rsidP="00B704FA">
            <w:pPr>
              <w:ind w:firstLineChars="0" w:firstLine="0"/>
            </w:pPr>
            <w:r>
              <w:t>HAVING MIN(salary)&gt;(</w:t>
            </w:r>
          </w:p>
          <w:p w14:paraId="3B01B10F" w14:textId="77777777" w:rsidR="00B704FA" w:rsidRDefault="00B704FA" w:rsidP="00B704FA">
            <w:pPr>
              <w:ind w:firstLineChars="0" w:firstLine="0"/>
            </w:pPr>
            <w:r>
              <w:tab/>
              <w:t>SELECT  salary</w:t>
            </w:r>
          </w:p>
          <w:p w14:paraId="4AF263D1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6FAB45C" w14:textId="3E005F9A" w:rsidR="00B704FA" w:rsidRDefault="00B704FA" w:rsidP="00B704FA">
            <w:pPr>
              <w:ind w:firstLineChars="0" w:firstLine="0"/>
            </w:pPr>
            <w:r>
              <w:tab/>
              <w:t>WHERE department_id = 250</w:t>
            </w:r>
          </w:p>
          <w:p w14:paraId="2AFFFBEC" w14:textId="5AE5D3EF" w:rsidR="00B704FA" w:rsidRDefault="00B704FA" w:rsidP="00B704FA">
            <w:pPr>
              <w:ind w:firstLineChars="0" w:firstLine="0"/>
            </w:pPr>
            <w:r>
              <w:t>);</w:t>
            </w:r>
          </w:p>
        </w:tc>
      </w:tr>
    </w:tbl>
    <w:p w14:paraId="75519856" w14:textId="564E051D" w:rsidR="00B704FA" w:rsidRDefault="00B704FA" w:rsidP="007630D5">
      <w:pPr>
        <w:ind w:firstLine="420"/>
      </w:pPr>
    </w:p>
    <w:p w14:paraId="0A271CB4" w14:textId="5EEE159C" w:rsidR="00B704FA" w:rsidRDefault="00B704FA" w:rsidP="00B704FA">
      <w:pPr>
        <w:pStyle w:val="3"/>
        <w:ind w:firstLine="420"/>
      </w:pPr>
      <w:r w:rsidRPr="00B704FA">
        <w:rPr>
          <w:rFonts w:hint="eastAsia"/>
        </w:rPr>
        <w:t>列子查询（多行子查询）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04FA" w14:paraId="1DCCB0BF" w14:textId="77777777" w:rsidTr="00B704FA">
        <w:tc>
          <w:tcPr>
            <w:tcW w:w="8296" w:type="dxa"/>
          </w:tcPr>
          <w:p w14:paraId="4B09AEEE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1</w:t>
            </w:r>
            <w:r>
              <w:t>：返回</w:t>
            </w:r>
            <w:r>
              <w:t>location_id</w:t>
            </w:r>
            <w:r>
              <w:t>是</w:t>
            </w:r>
            <w:r>
              <w:t>1400</w:t>
            </w:r>
            <w:r>
              <w:t>或</w:t>
            </w:r>
            <w:r>
              <w:t>1700</w:t>
            </w:r>
            <w:r>
              <w:t>的部门中的所有员工姓名</w:t>
            </w:r>
          </w:p>
          <w:p w14:paraId="4D88B701" w14:textId="77777777" w:rsidR="00B704FA" w:rsidRDefault="00B704FA" w:rsidP="00B704FA">
            <w:pPr>
              <w:ind w:firstLineChars="0" w:firstLine="0"/>
            </w:pPr>
          </w:p>
          <w:p w14:paraId="10E17357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r>
              <w:t>location_id</w:t>
            </w:r>
            <w:r>
              <w:t>是</w:t>
            </w:r>
            <w:r>
              <w:t>1400</w:t>
            </w:r>
            <w:r>
              <w:t>或</w:t>
            </w:r>
            <w:r>
              <w:t>1700</w:t>
            </w:r>
            <w:r>
              <w:t>的部门编号</w:t>
            </w:r>
          </w:p>
          <w:p w14:paraId="34127925" w14:textId="77777777" w:rsidR="00B704FA" w:rsidRDefault="00B704FA" w:rsidP="00B704FA">
            <w:pPr>
              <w:ind w:firstLineChars="0" w:firstLine="0"/>
            </w:pPr>
            <w:r>
              <w:t>SELECT DISTINCT department_id</w:t>
            </w:r>
          </w:p>
          <w:p w14:paraId="43BE3E2F" w14:textId="77777777" w:rsidR="00B704FA" w:rsidRDefault="00B704FA" w:rsidP="00B704FA">
            <w:pPr>
              <w:ind w:firstLineChars="0" w:firstLine="0"/>
            </w:pPr>
            <w:r>
              <w:t>FROM departments</w:t>
            </w:r>
          </w:p>
          <w:p w14:paraId="74645E53" w14:textId="77777777" w:rsidR="00B704FA" w:rsidRDefault="00B704FA" w:rsidP="00B704FA">
            <w:pPr>
              <w:ind w:firstLineChars="0" w:firstLine="0"/>
            </w:pPr>
            <w:r>
              <w:t>WHERE location_id IN(1400,1700)</w:t>
            </w:r>
          </w:p>
          <w:p w14:paraId="49837A68" w14:textId="77777777" w:rsidR="00B704FA" w:rsidRDefault="00B704FA" w:rsidP="00B704FA">
            <w:pPr>
              <w:ind w:firstLineChars="0" w:firstLine="0"/>
            </w:pPr>
          </w:p>
          <w:p w14:paraId="53FBC31E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查询员工姓名，要求部门号是</w:t>
            </w:r>
            <w:r>
              <w:t>①</w:t>
            </w:r>
            <w:r>
              <w:t>列表中的某一个</w:t>
            </w:r>
          </w:p>
          <w:p w14:paraId="7C793FD8" w14:textId="77777777" w:rsidR="00B704FA" w:rsidRDefault="00B704FA" w:rsidP="00B704FA">
            <w:pPr>
              <w:ind w:firstLineChars="0" w:firstLine="0"/>
            </w:pPr>
          </w:p>
          <w:p w14:paraId="52933B87" w14:textId="77777777" w:rsidR="00B704FA" w:rsidRDefault="00B704FA" w:rsidP="00B704FA">
            <w:pPr>
              <w:ind w:firstLineChars="0" w:firstLine="0"/>
            </w:pPr>
            <w:r>
              <w:t>SELECT last_name</w:t>
            </w:r>
          </w:p>
          <w:p w14:paraId="755F7FD5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6BB80DC1" w14:textId="56563A61" w:rsidR="00B704FA" w:rsidRDefault="00B704FA" w:rsidP="00B704FA">
            <w:pPr>
              <w:ind w:firstLineChars="0" w:firstLine="0"/>
            </w:pPr>
            <w:r>
              <w:t>WHERE department_id &lt;&gt;ALL(</w:t>
            </w:r>
          </w:p>
          <w:p w14:paraId="0EF49D3A" w14:textId="77777777" w:rsidR="00B704FA" w:rsidRDefault="00B704FA" w:rsidP="00B704FA">
            <w:pPr>
              <w:ind w:firstLineChars="0" w:firstLine="0"/>
            </w:pPr>
            <w:r>
              <w:tab/>
              <w:t>SELECT DISTINCT department_id</w:t>
            </w:r>
          </w:p>
          <w:p w14:paraId="59407423" w14:textId="77777777" w:rsidR="00B704FA" w:rsidRDefault="00B704FA" w:rsidP="00B704FA">
            <w:pPr>
              <w:ind w:firstLineChars="0" w:firstLine="0"/>
            </w:pPr>
            <w:r>
              <w:tab/>
              <w:t>FROM departments</w:t>
            </w:r>
          </w:p>
          <w:p w14:paraId="66A4512D" w14:textId="1B53F80C" w:rsidR="00B704FA" w:rsidRDefault="00B704FA" w:rsidP="00B704FA">
            <w:pPr>
              <w:ind w:firstLineChars="0" w:firstLine="0"/>
            </w:pPr>
            <w:r>
              <w:tab/>
              <w:t>WHERE location_id IN(1400,1700)</w:t>
            </w:r>
          </w:p>
          <w:p w14:paraId="48CB1A77" w14:textId="77777777" w:rsidR="00B704FA" w:rsidRDefault="00B704FA" w:rsidP="00B704FA">
            <w:pPr>
              <w:ind w:firstLineChars="0" w:firstLine="0"/>
            </w:pPr>
            <w:r>
              <w:t>);</w:t>
            </w:r>
          </w:p>
          <w:p w14:paraId="32C32F62" w14:textId="77777777" w:rsidR="00B704FA" w:rsidRDefault="00B704FA" w:rsidP="00B704FA">
            <w:pPr>
              <w:ind w:firstLineChars="0" w:firstLine="0"/>
            </w:pPr>
          </w:p>
          <w:p w14:paraId="04FD8883" w14:textId="77777777" w:rsidR="00B704FA" w:rsidRDefault="00B704FA" w:rsidP="00B704FA">
            <w:pPr>
              <w:ind w:firstLineChars="0" w:firstLine="0"/>
            </w:pPr>
          </w:p>
          <w:p w14:paraId="0D6ACF20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2</w:t>
            </w:r>
            <w:r>
              <w:t>：返回其它工种中比</w:t>
            </w:r>
            <w:r>
              <w:t>job_id</w:t>
            </w:r>
            <w:r>
              <w:t>为</w:t>
            </w:r>
            <w:r>
              <w:t>‘IT_PROG’</w:t>
            </w:r>
            <w:r>
              <w:t>工种任一工资低的员工的员工号、姓名、</w:t>
            </w:r>
            <w:r>
              <w:t xml:space="preserve">job_id </w:t>
            </w:r>
            <w:r>
              <w:t>以及</w:t>
            </w:r>
            <w:r>
              <w:t>salary</w:t>
            </w:r>
          </w:p>
          <w:p w14:paraId="5598C7AE" w14:textId="77777777" w:rsidR="00B704FA" w:rsidRDefault="00B704FA" w:rsidP="00B704FA">
            <w:pPr>
              <w:ind w:firstLineChars="0" w:firstLine="0"/>
            </w:pPr>
          </w:p>
          <w:p w14:paraId="61313BDF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r>
              <w:t>job_id</w:t>
            </w:r>
            <w:r>
              <w:t>为</w:t>
            </w:r>
            <w:r>
              <w:t>‘IT_PROG’</w:t>
            </w:r>
            <w:r>
              <w:t>部门任一工资</w:t>
            </w:r>
          </w:p>
          <w:p w14:paraId="38D2B5CD" w14:textId="77777777" w:rsidR="00B704FA" w:rsidRDefault="00B704FA" w:rsidP="00B704FA">
            <w:pPr>
              <w:ind w:firstLineChars="0" w:firstLine="0"/>
            </w:pPr>
          </w:p>
          <w:p w14:paraId="06954082" w14:textId="77777777" w:rsidR="00B704FA" w:rsidRDefault="00B704FA" w:rsidP="00B704FA">
            <w:pPr>
              <w:ind w:firstLineChars="0" w:firstLine="0"/>
            </w:pPr>
            <w:r>
              <w:t>SELECT DISTINCT salary</w:t>
            </w:r>
          </w:p>
          <w:p w14:paraId="26D87632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593B3421" w14:textId="77777777" w:rsidR="00B704FA" w:rsidRDefault="00B704FA" w:rsidP="00B704FA">
            <w:pPr>
              <w:ind w:firstLineChars="0" w:firstLine="0"/>
            </w:pPr>
            <w:r>
              <w:t>WHERE job_id = 'IT_PROG'</w:t>
            </w:r>
          </w:p>
          <w:p w14:paraId="4F4BB945" w14:textId="77777777" w:rsidR="00B704FA" w:rsidRDefault="00B704FA" w:rsidP="00B704FA">
            <w:pPr>
              <w:ind w:firstLineChars="0" w:firstLine="0"/>
            </w:pPr>
          </w:p>
          <w:p w14:paraId="270F5965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查询员工号、姓名、</w:t>
            </w:r>
            <w:r>
              <w:t xml:space="preserve">job_id </w:t>
            </w:r>
            <w:r>
              <w:t>以及</w:t>
            </w:r>
            <w:r>
              <w:t>salary</w:t>
            </w:r>
            <w:r>
              <w:t>，</w:t>
            </w:r>
            <w:r>
              <w:t>salary&lt;(①)</w:t>
            </w:r>
            <w:r>
              <w:t>的任意一个</w:t>
            </w:r>
          </w:p>
          <w:p w14:paraId="12E53C8E" w14:textId="77777777" w:rsidR="00B704FA" w:rsidRDefault="00B704FA" w:rsidP="00B704FA">
            <w:pPr>
              <w:ind w:firstLineChars="0" w:firstLine="0"/>
            </w:pPr>
            <w:r>
              <w:t>SELECT last_name,employee_id,job_id,salary</w:t>
            </w:r>
          </w:p>
          <w:p w14:paraId="7F50C449" w14:textId="77777777" w:rsidR="00B704FA" w:rsidRDefault="00B704FA" w:rsidP="00B704FA">
            <w:pPr>
              <w:ind w:firstLineChars="0" w:firstLine="0"/>
            </w:pPr>
            <w:r>
              <w:lastRenderedPageBreak/>
              <w:t>FROM employees</w:t>
            </w:r>
          </w:p>
          <w:p w14:paraId="58872745" w14:textId="77777777" w:rsidR="00B704FA" w:rsidRDefault="00B704FA" w:rsidP="00B704FA">
            <w:pPr>
              <w:ind w:firstLineChars="0" w:firstLine="0"/>
            </w:pPr>
            <w:r>
              <w:t>WHERE salary&lt;ANY(</w:t>
            </w:r>
          </w:p>
          <w:p w14:paraId="53FA5A8E" w14:textId="77777777" w:rsidR="00B704FA" w:rsidRDefault="00B704FA" w:rsidP="00B704FA">
            <w:pPr>
              <w:ind w:firstLineChars="0" w:firstLine="0"/>
            </w:pPr>
            <w:r>
              <w:tab/>
              <w:t>SELECT DISTINCT salary</w:t>
            </w:r>
          </w:p>
          <w:p w14:paraId="4670E748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74658BFF" w14:textId="77777777" w:rsidR="00B704FA" w:rsidRDefault="00B704FA" w:rsidP="00B704FA">
            <w:pPr>
              <w:ind w:firstLineChars="0" w:firstLine="0"/>
            </w:pPr>
            <w:r>
              <w:tab/>
              <w:t>WHERE job_id = 'IT_PROG'</w:t>
            </w:r>
          </w:p>
          <w:p w14:paraId="76B8A37B" w14:textId="77777777" w:rsidR="00B704FA" w:rsidRDefault="00B704FA" w:rsidP="00B704FA">
            <w:pPr>
              <w:ind w:firstLineChars="0" w:firstLine="0"/>
            </w:pPr>
          </w:p>
          <w:p w14:paraId="24648A9D" w14:textId="77777777" w:rsidR="00B704FA" w:rsidRDefault="00B704FA" w:rsidP="00B704FA">
            <w:pPr>
              <w:ind w:firstLineChars="0" w:firstLine="0"/>
            </w:pPr>
            <w:r>
              <w:t>) AND job_id&lt;&gt;'IT_PROG';</w:t>
            </w:r>
          </w:p>
          <w:p w14:paraId="40267649" w14:textId="77777777" w:rsidR="00B704FA" w:rsidRDefault="00B704FA" w:rsidP="00B704FA">
            <w:pPr>
              <w:ind w:firstLineChars="0" w:firstLine="0"/>
            </w:pPr>
          </w:p>
          <w:p w14:paraId="1E94B2C7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或</w:t>
            </w:r>
          </w:p>
          <w:p w14:paraId="499B311E" w14:textId="77777777" w:rsidR="00B704FA" w:rsidRDefault="00B704FA" w:rsidP="00B704FA">
            <w:pPr>
              <w:ind w:firstLineChars="0" w:firstLine="0"/>
            </w:pPr>
            <w:r>
              <w:t>SELECT last_name,employee_id,job_id,salary</w:t>
            </w:r>
          </w:p>
          <w:p w14:paraId="61B827E9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70DFF194" w14:textId="77777777" w:rsidR="00B704FA" w:rsidRDefault="00B704FA" w:rsidP="00B704FA">
            <w:pPr>
              <w:ind w:firstLineChars="0" w:firstLine="0"/>
            </w:pPr>
            <w:r>
              <w:t>WHERE salary&lt;(</w:t>
            </w:r>
          </w:p>
          <w:p w14:paraId="5A43B619" w14:textId="77777777" w:rsidR="00B704FA" w:rsidRDefault="00B704FA" w:rsidP="00B704FA">
            <w:pPr>
              <w:ind w:firstLineChars="0" w:firstLine="0"/>
            </w:pPr>
            <w:r>
              <w:tab/>
              <w:t>SELECT MAX(salary)</w:t>
            </w:r>
          </w:p>
          <w:p w14:paraId="72ADB652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D384E72" w14:textId="77777777" w:rsidR="00B704FA" w:rsidRDefault="00B704FA" w:rsidP="00B704FA">
            <w:pPr>
              <w:ind w:firstLineChars="0" w:firstLine="0"/>
            </w:pPr>
            <w:r>
              <w:tab/>
              <w:t>WHERE job_id = 'IT_PROG'</w:t>
            </w:r>
          </w:p>
          <w:p w14:paraId="44261932" w14:textId="77777777" w:rsidR="00B704FA" w:rsidRDefault="00B704FA" w:rsidP="00B704FA">
            <w:pPr>
              <w:ind w:firstLineChars="0" w:firstLine="0"/>
            </w:pPr>
          </w:p>
          <w:p w14:paraId="04A16C55" w14:textId="77777777" w:rsidR="00B704FA" w:rsidRDefault="00B704FA" w:rsidP="00B704FA">
            <w:pPr>
              <w:ind w:firstLineChars="0" w:firstLine="0"/>
            </w:pPr>
            <w:r>
              <w:t>) AND job_id&lt;&gt;'IT_PROG';</w:t>
            </w:r>
          </w:p>
          <w:p w14:paraId="3FC5B233" w14:textId="77777777" w:rsidR="00B704FA" w:rsidRDefault="00B704FA" w:rsidP="00B704FA">
            <w:pPr>
              <w:ind w:firstLineChars="0" w:firstLine="0"/>
            </w:pPr>
          </w:p>
          <w:p w14:paraId="1E5226A5" w14:textId="77777777" w:rsidR="00B704FA" w:rsidRDefault="00B704FA" w:rsidP="00B704FA">
            <w:pPr>
              <w:ind w:firstLineChars="0" w:firstLine="0"/>
            </w:pPr>
          </w:p>
          <w:p w14:paraId="50A152CB" w14:textId="750EBD8B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3</w:t>
            </w:r>
            <w:r>
              <w:t>：返回其它部门中比</w:t>
            </w:r>
            <w:r>
              <w:t>job_id</w:t>
            </w:r>
            <w:r>
              <w:t>为</w:t>
            </w:r>
            <w:r>
              <w:t>‘IT_PROG’</w:t>
            </w:r>
            <w:r>
              <w:t>部门所有工资都低的员工的员工号、姓名、</w:t>
            </w:r>
            <w:r>
              <w:t xml:space="preserve">job_id </w:t>
            </w:r>
            <w:r>
              <w:t>以及</w:t>
            </w:r>
            <w:r>
              <w:t>salary</w:t>
            </w:r>
          </w:p>
          <w:p w14:paraId="57F22131" w14:textId="77777777" w:rsidR="00B704FA" w:rsidRPr="00313DEF" w:rsidRDefault="00B704FA" w:rsidP="00B704FA">
            <w:pPr>
              <w:ind w:firstLineChars="0" w:firstLine="0"/>
            </w:pPr>
          </w:p>
          <w:p w14:paraId="7EF040C5" w14:textId="77777777" w:rsidR="00B704FA" w:rsidRDefault="00B704FA" w:rsidP="00B704FA">
            <w:pPr>
              <w:ind w:firstLineChars="0" w:firstLine="0"/>
            </w:pPr>
            <w:r>
              <w:t>SELECT last_name,employee_id,job_id,salary</w:t>
            </w:r>
          </w:p>
          <w:p w14:paraId="61F1BBF4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11C4592F" w14:textId="77777777" w:rsidR="00B704FA" w:rsidRDefault="00B704FA" w:rsidP="00B704FA">
            <w:pPr>
              <w:ind w:firstLineChars="0" w:firstLine="0"/>
            </w:pPr>
            <w:r>
              <w:t>WHERE salary&lt;ALL(</w:t>
            </w:r>
          </w:p>
          <w:p w14:paraId="349E15E0" w14:textId="77777777" w:rsidR="00B704FA" w:rsidRDefault="00B704FA" w:rsidP="00B704FA">
            <w:pPr>
              <w:ind w:firstLineChars="0" w:firstLine="0"/>
            </w:pPr>
            <w:r>
              <w:tab/>
              <w:t>SELECT DISTINCT salary</w:t>
            </w:r>
          </w:p>
          <w:p w14:paraId="2FB9F5E3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C1AD232" w14:textId="77777777" w:rsidR="00B704FA" w:rsidRDefault="00B704FA" w:rsidP="00B704FA">
            <w:pPr>
              <w:ind w:firstLineChars="0" w:firstLine="0"/>
            </w:pPr>
            <w:r>
              <w:tab/>
              <w:t>WHERE job_id = 'IT_PROG'</w:t>
            </w:r>
          </w:p>
          <w:p w14:paraId="7BFE7BA3" w14:textId="77777777" w:rsidR="00B704FA" w:rsidRDefault="00B704FA" w:rsidP="00B704FA">
            <w:pPr>
              <w:ind w:firstLineChars="0" w:firstLine="0"/>
            </w:pPr>
          </w:p>
          <w:p w14:paraId="6CDA143F" w14:textId="77777777" w:rsidR="00B704FA" w:rsidRDefault="00B704FA" w:rsidP="00B704FA">
            <w:pPr>
              <w:ind w:firstLineChars="0" w:firstLine="0"/>
            </w:pPr>
            <w:r>
              <w:t>) AND job_id&lt;&gt;'IT_PROG';</w:t>
            </w:r>
          </w:p>
          <w:p w14:paraId="0547B4CB" w14:textId="77777777" w:rsidR="00B704FA" w:rsidRDefault="00B704FA" w:rsidP="00B704FA">
            <w:pPr>
              <w:ind w:firstLineChars="0" w:firstLine="0"/>
            </w:pPr>
          </w:p>
          <w:p w14:paraId="2AEF859F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或</w:t>
            </w:r>
          </w:p>
          <w:p w14:paraId="41E5EF3E" w14:textId="77777777" w:rsidR="00B704FA" w:rsidRDefault="00B704FA" w:rsidP="00B704FA">
            <w:pPr>
              <w:ind w:firstLineChars="0" w:firstLine="0"/>
            </w:pPr>
          </w:p>
          <w:p w14:paraId="2D17E621" w14:textId="77777777" w:rsidR="00B704FA" w:rsidRDefault="00B704FA" w:rsidP="00B704FA">
            <w:pPr>
              <w:ind w:firstLineChars="0" w:firstLine="0"/>
            </w:pPr>
            <w:r>
              <w:t>SELECT last_name,employee_id,job_id,salary</w:t>
            </w:r>
          </w:p>
          <w:p w14:paraId="08E45A35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3B654B0B" w14:textId="77777777" w:rsidR="00B704FA" w:rsidRDefault="00B704FA" w:rsidP="00B704FA">
            <w:pPr>
              <w:ind w:firstLineChars="0" w:firstLine="0"/>
            </w:pPr>
            <w:r>
              <w:t>WHERE salary&lt;(</w:t>
            </w:r>
          </w:p>
          <w:p w14:paraId="37FCA9C8" w14:textId="77777777" w:rsidR="00B704FA" w:rsidRDefault="00B704FA" w:rsidP="00B704FA">
            <w:pPr>
              <w:ind w:firstLineChars="0" w:firstLine="0"/>
            </w:pPr>
            <w:r>
              <w:tab/>
              <w:t>SELECT MIN( salary)</w:t>
            </w:r>
          </w:p>
          <w:p w14:paraId="730A2DC0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688A259E" w14:textId="77777777" w:rsidR="00B704FA" w:rsidRDefault="00B704FA" w:rsidP="00B704FA">
            <w:pPr>
              <w:ind w:firstLineChars="0" w:firstLine="0"/>
            </w:pPr>
            <w:r>
              <w:tab/>
              <w:t>WHERE job_id = 'IT_PROG'</w:t>
            </w:r>
          </w:p>
          <w:p w14:paraId="16D21CCE" w14:textId="77777777" w:rsidR="00B704FA" w:rsidRDefault="00B704FA" w:rsidP="00B704FA">
            <w:pPr>
              <w:ind w:firstLineChars="0" w:firstLine="0"/>
            </w:pPr>
          </w:p>
          <w:p w14:paraId="0DD0C971" w14:textId="15A7CEB9" w:rsidR="00B704FA" w:rsidRDefault="00B704FA" w:rsidP="00B704FA">
            <w:pPr>
              <w:ind w:firstLineChars="0" w:firstLine="0"/>
            </w:pPr>
            <w:r>
              <w:t>) AND job_id&lt;&gt;'IT_PROG';</w:t>
            </w:r>
          </w:p>
        </w:tc>
      </w:tr>
    </w:tbl>
    <w:p w14:paraId="6EBFF416" w14:textId="4E81392F" w:rsidR="00B704FA" w:rsidRDefault="00B704FA" w:rsidP="00AA69A8">
      <w:pPr>
        <w:ind w:firstLine="420"/>
      </w:pPr>
    </w:p>
    <w:p w14:paraId="706ECD17" w14:textId="77777777" w:rsidR="00AA69A8" w:rsidRDefault="00AA69A8" w:rsidP="00EA4565">
      <w:pPr>
        <w:pStyle w:val="3"/>
        <w:numPr>
          <w:ilvl w:val="2"/>
          <w:numId w:val="8"/>
        </w:numPr>
        <w:ind w:firstLineChars="0" w:firstLine="420"/>
      </w:pPr>
      <w:r w:rsidRPr="008845E6">
        <w:lastRenderedPageBreak/>
        <w:t>行子查询（结果集一行多列或多行多列）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9A8" w14:paraId="311FA488" w14:textId="77777777" w:rsidTr="00D93564">
        <w:tc>
          <w:tcPr>
            <w:tcW w:w="8296" w:type="dxa"/>
          </w:tcPr>
          <w:p w14:paraId="65BED1B5" w14:textId="77777777" w:rsidR="00AA69A8" w:rsidRDefault="00AA69A8" w:rsidP="00D93564">
            <w:pPr>
              <w:ind w:firstLineChars="0" w:firstLine="0"/>
            </w:pPr>
            <w:r>
              <w:t>#</w:t>
            </w:r>
            <w:r>
              <w:t>案例：查询员工编号最小并且工资最高的员工信息</w:t>
            </w:r>
          </w:p>
          <w:p w14:paraId="647FEB63" w14:textId="77777777" w:rsidR="00AA69A8" w:rsidRDefault="00AA69A8" w:rsidP="00D93564">
            <w:pPr>
              <w:ind w:firstLineChars="0" w:firstLine="0"/>
            </w:pPr>
          </w:p>
          <w:p w14:paraId="1A761E9E" w14:textId="77777777" w:rsidR="00AA69A8" w:rsidRDefault="00AA69A8" w:rsidP="00D93564">
            <w:pPr>
              <w:ind w:firstLineChars="0" w:firstLine="0"/>
            </w:pPr>
            <w:r>
              <w:t xml:space="preserve">SELECT * </w:t>
            </w:r>
          </w:p>
          <w:p w14:paraId="40814B38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3B2F898C" w14:textId="4703B5E5" w:rsidR="00AA69A8" w:rsidRDefault="00AA69A8" w:rsidP="00D93564">
            <w:pPr>
              <w:ind w:firstLineChars="0" w:firstLine="0"/>
            </w:pPr>
            <w:r>
              <w:t>WHERE (employee_id,salary)=(</w:t>
            </w:r>
            <w:r w:rsidR="00572056">
              <w:rPr>
                <w:rFonts w:hint="eastAsia"/>
              </w:rPr>
              <w:t>/</w:t>
            </w:r>
            <w:r w:rsidR="00572056">
              <w:t>/</w:t>
            </w:r>
            <w:r w:rsidR="00573356">
              <w:rPr>
                <w:rFonts w:hint="eastAsia"/>
              </w:rPr>
              <w:t>前后正好对应。</w:t>
            </w:r>
          </w:p>
          <w:p w14:paraId="29BC9069" w14:textId="77777777" w:rsidR="00AA69A8" w:rsidRDefault="00AA69A8" w:rsidP="00D93564">
            <w:pPr>
              <w:ind w:firstLineChars="0" w:firstLine="0"/>
            </w:pPr>
            <w:r>
              <w:tab/>
              <w:t>SELECT MIN(employee_id),MAX(salary)</w:t>
            </w:r>
          </w:p>
          <w:p w14:paraId="41FCC9BC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19D416FA" w14:textId="77777777" w:rsidR="00AA69A8" w:rsidRDefault="00AA69A8" w:rsidP="00D93564">
            <w:pPr>
              <w:ind w:firstLineChars="0" w:firstLine="0"/>
            </w:pPr>
            <w:r>
              <w:t>);</w:t>
            </w:r>
          </w:p>
          <w:p w14:paraId="78823AF3" w14:textId="77777777" w:rsidR="00AA69A8" w:rsidRDefault="00AA69A8" w:rsidP="00D93564">
            <w:pPr>
              <w:ind w:firstLineChars="0" w:firstLine="0"/>
            </w:pPr>
          </w:p>
          <w:p w14:paraId="371C7D14" w14:textId="77777777" w:rsidR="00AA69A8" w:rsidRDefault="00AA69A8" w:rsidP="00D93564">
            <w:pPr>
              <w:ind w:firstLineChars="0" w:firstLine="0"/>
            </w:pPr>
            <w:r>
              <w:t>#①</w:t>
            </w:r>
            <w:r>
              <w:t>查询最小的员工编号</w:t>
            </w:r>
          </w:p>
          <w:p w14:paraId="5AF74B65" w14:textId="77777777" w:rsidR="00AA69A8" w:rsidRDefault="00AA69A8" w:rsidP="00D93564">
            <w:pPr>
              <w:ind w:firstLineChars="0" w:firstLine="0"/>
            </w:pPr>
            <w:r>
              <w:t>SELECT MIN(employee_id)</w:t>
            </w:r>
          </w:p>
          <w:p w14:paraId="5C144771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1105AD85" w14:textId="77777777" w:rsidR="00AA69A8" w:rsidRDefault="00AA69A8" w:rsidP="00D93564">
            <w:pPr>
              <w:ind w:firstLineChars="0" w:firstLine="0"/>
            </w:pPr>
          </w:p>
          <w:p w14:paraId="21DE7746" w14:textId="77777777" w:rsidR="00AA69A8" w:rsidRDefault="00AA69A8" w:rsidP="00D93564">
            <w:pPr>
              <w:ind w:firstLineChars="0" w:firstLine="0"/>
            </w:pPr>
          </w:p>
          <w:p w14:paraId="6E92757E" w14:textId="77777777" w:rsidR="00AA69A8" w:rsidRDefault="00AA69A8" w:rsidP="00D93564">
            <w:pPr>
              <w:ind w:firstLineChars="0" w:firstLine="0"/>
            </w:pPr>
            <w:r>
              <w:t>#②</w:t>
            </w:r>
            <w:r>
              <w:t>查询最高工资</w:t>
            </w:r>
          </w:p>
          <w:p w14:paraId="03B26467" w14:textId="77777777" w:rsidR="00AA69A8" w:rsidRDefault="00AA69A8" w:rsidP="00D93564">
            <w:pPr>
              <w:ind w:firstLineChars="0" w:firstLine="0"/>
            </w:pPr>
            <w:r>
              <w:t>SELECT MAX(salary)</w:t>
            </w:r>
          </w:p>
          <w:p w14:paraId="6DC2802F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59BC70D3" w14:textId="77777777" w:rsidR="00AA69A8" w:rsidRDefault="00AA69A8" w:rsidP="00D93564">
            <w:pPr>
              <w:ind w:firstLineChars="0" w:firstLine="0"/>
            </w:pPr>
          </w:p>
          <w:p w14:paraId="2D414245" w14:textId="77777777" w:rsidR="00AA69A8" w:rsidRDefault="00AA69A8" w:rsidP="00D93564">
            <w:pPr>
              <w:ind w:firstLineChars="0" w:firstLine="0"/>
            </w:pPr>
          </w:p>
          <w:p w14:paraId="3B980EF5" w14:textId="77777777" w:rsidR="00AA69A8" w:rsidRDefault="00AA69A8" w:rsidP="00D93564">
            <w:pPr>
              <w:ind w:firstLineChars="0" w:firstLine="0"/>
            </w:pPr>
            <w:r>
              <w:t>#③</w:t>
            </w:r>
            <w:r>
              <w:t>查询员工信息</w:t>
            </w:r>
          </w:p>
          <w:p w14:paraId="5382A831" w14:textId="77777777" w:rsidR="00AA69A8" w:rsidRDefault="00AA69A8" w:rsidP="00D93564">
            <w:pPr>
              <w:ind w:firstLineChars="0" w:firstLine="0"/>
            </w:pPr>
            <w:r>
              <w:t>SELECT *</w:t>
            </w:r>
          </w:p>
          <w:p w14:paraId="567B3BD0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50B27680" w14:textId="77777777" w:rsidR="00AA69A8" w:rsidRDefault="00AA69A8" w:rsidP="00D93564">
            <w:pPr>
              <w:ind w:firstLineChars="0" w:firstLine="0"/>
            </w:pPr>
            <w:r>
              <w:t>WHERE employee_id=(</w:t>
            </w:r>
          </w:p>
          <w:p w14:paraId="6978E177" w14:textId="77777777" w:rsidR="00AA69A8" w:rsidRDefault="00AA69A8" w:rsidP="00D93564">
            <w:pPr>
              <w:ind w:firstLineChars="0" w:firstLine="0"/>
            </w:pPr>
            <w:r>
              <w:tab/>
              <w:t>SELECT MIN(employee_id)</w:t>
            </w:r>
          </w:p>
          <w:p w14:paraId="5D6E91AF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75D7BF49" w14:textId="77777777" w:rsidR="00AA69A8" w:rsidRDefault="00AA69A8" w:rsidP="00D93564">
            <w:pPr>
              <w:ind w:firstLineChars="0" w:firstLine="0"/>
            </w:pPr>
          </w:p>
          <w:p w14:paraId="70D2561E" w14:textId="77777777" w:rsidR="00AA69A8" w:rsidRDefault="00AA69A8" w:rsidP="00D93564">
            <w:pPr>
              <w:ind w:firstLineChars="0" w:firstLine="0"/>
            </w:pPr>
          </w:p>
          <w:p w14:paraId="503EADD1" w14:textId="77777777" w:rsidR="00AA69A8" w:rsidRDefault="00AA69A8" w:rsidP="00D93564">
            <w:pPr>
              <w:ind w:firstLineChars="0" w:firstLine="0"/>
            </w:pPr>
            <w:r>
              <w:t>)AND salary=(</w:t>
            </w:r>
          </w:p>
          <w:p w14:paraId="0F9EFA94" w14:textId="77777777" w:rsidR="00AA69A8" w:rsidRDefault="00AA69A8" w:rsidP="00D93564">
            <w:pPr>
              <w:ind w:firstLineChars="0" w:firstLine="0"/>
            </w:pPr>
            <w:r>
              <w:tab/>
              <w:t>SELECT MAX(salary)</w:t>
            </w:r>
          </w:p>
          <w:p w14:paraId="60FFB676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4D07BDA2" w14:textId="77777777" w:rsidR="00AA69A8" w:rsidRDefault="00AA69A8" w:rsidP="00D93564">
            <w:pPr>
              <w:ind w:firstLineChars="0" w:firstLine="0"/>
            </w:pPr>
          </w:p>
          <w:p w14:paraId="3D02D7DA" w14:textId="77777777" w:rsidR="00AA69A8" w:rsidRDefault="00AA69A8" w:rsidP="00D93564">
            <w:pPr>
              <w:ind w:firstLineChars="0" w:firstLine="0"/>
            </w:pPr>
            <w:r>
              <w:t>);</w:t>
            </w:r>
          </w:p>
        </w:tc>
      </w:tr>
    </w:tbl>
    <w:p w14:paraId="25F7C32F" w14:textId="1024C0AC" w:rsidR="00AA69A8" w:rsidRDefault="00AA69A8" w:rsidP="00EA4565">
      <w:pPr>
        <w:pStyle w:val="2"/>
        <w:numPr>
          <w:ilvl w:val="1"/>
          <w:numId w:val="8"/>
        </w:numPr>
      </w:pPr>
      <w:r w:rsidRPr="00384ED1">
        <w:t>select</w:t>
      </w:r>
      <w:r w:rsidRPr="00384ED1">
        <w:t>后面</w:t>
      </w:r>
    </w:p>
    <w:p w14:paraId="2D07AA62" w14:textId="12E2AD6E" w:rsidR="00AA69A8" w:rsidRDefault="00AA69A8" w:rsidP="00AA69A8">
      <w:pPr>
        <w:ind w:firstLine="420"/>
      </w:pPr>
      <w:r w:rsidRPr="00384ED1">
        <w:rPr>
          <w:rFonts w:hint="eastAsia"/>
        </w:rPr>
        <w:t>仅仅支持标量子查询</w:t>
      </w:r>
      <w:r w:rsidR="00B0121C">
        <w:rPr>
          <w:rFonts w:hint="eastAsia"/>
        </w:rPr>
        <w:t>（只能是一行一列）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9A8" w14:paraId="3C47673F" w14:textId="77777777" w:rsidTr="00D93564">
        <w:tc>
          <w:tcPr>
            <w:tcW w:w="8296" w:type="dxa"/>
          </w:tcPr>
          <w:p w14:paraId="183F67BA" w14:textId="6A4F27F4" w:rsidR="00AA69A8" w:rsidRDefault="00AA69A8" w:rsidP="00D93564">
            <w:pPr>
              <w:ind w:firstLineChars="0" w:firstLine="0"/>
            </w:pPr>
            <w:r>
              <w:t>#</w:t>
            </w:r>
            <w:r>
              <w:t>案例：查询每个部门的员工个数</w:t>
            </w:r>
          </w:p>
          <w:p w14:paraId="31179C88" w14:textId="79BC9BFF" w:rsidR="00AA69A8" w:rsidRDefault="00AA69A8" w:rsidP="00D93564">
            <w:pPr>
              <w:ind w:firstLineChars="0" w:firstLine="0"/>
            </w:pPr>
            <w:r>
              <w:t>SELECT d.*,(</w:t>
            </w:r>
          </w:p>
          <w:p w14:paraId="71DCDDF4" w14:textId="77777777" w:rsidR="00AA69A8" w:rsidRDefault="00AA69A8" w:rsidP="00D93564">
            <w:pPr>
              <w:ind w:firstLineChars="0" w:firstLine="0"/>
            </w:pPr>
            <w:r>
              <w:tab/>
              <w:t>SELECT COUNT(*)</w:t>
            </w:r>
          </w:p>
          <w:p w14:paraId="413BBD98" w14:textId="77777777" w:rsidR="00AA69A8" w:rsidRDefault="00AA69A8" w:rsidP="00D93564">
            <w:pPr>
              <w:ind w:firstLineChars="0" w:firstLine="0"/>
            </w:pPr>
            <w:r>
              <w:tab/>
              <w:t>FROM employees e</w:t>
            </w:r>
          </w:p>
          <w:p w14:paraId="2BE5560C" w14:textId="77777777" w:rsidR="00AA69A8" w:rsidRDefault="00AA69A8" w:rsidP="00D93564">
            <w:pPr>
              <w:ind w:firstLineChars="0" w:firstLine="0"/>
            </w:pPr>
            <w:r>
              <w:tab/>
              <w:t>WHERE e.department_id = d.`department_id`</w:t>
            </w:r>
          </w:p>
          <w:p w14:paraId="1822DE6F" w14:textId="77777777" w:rsidR="00AA69A8" w:rsidRDefault="00AA69A8" w:rsidP="00D93564">
            <w:pPr>
              <w:ind w:firstLineChars="0" w:firstLine="0"/>
            </w:pPr>
            <w:r>
              <w:t xml:space="preserve"> ) </w:t>
            </w:r>
            <w:r>
              <w:t>个数</w:t>
            </w:r>
          </w:p>
          <w:p w14:paraId="0CBBF429" w14:textId="77777777" w:rsidR="00AA69A8" w:rsidRDefault="00AA69A8" w:rsidP="00D93564">
            <w:pPr>
              <w:ind w:firstLineChars="0" w:firstLine="0"/>
            </w:pPr>
            <w:r>
              <w:lastRenderedPageBreak/>
              <w:t xml:space="preserve"> FROM departments d;</w:t>
            </w:r>
          </w:p>
          <w:p w14:paraId="21928657" w14:textId="77777777" w:rsidR="00AA69A8" w:rsidRDefault="00AA69A8" w:rsidP="00D93564">
            <w:pPr>
              <w:ind w:firstLineChars="0" w:firstLine="0"/>
            </w:pPr>
            <w:r>
              <w:t xml:space="preserve"> </w:t>
            </w:r>
          </w:p>
          <w:p w14:paraId="0D3868FD" w14:textId="77777777" w:rsidR="00AA69A8" w:rsidRDefault="00AA69A8" w:rsidP="00D93564">
            <w:pPr>
              <w:ind w:firstLineChars="0" w:firstLine="0"/>
            </w:pPr>
            <w:r>
              <w:t xml:space="preserve"> </w:t>
            </w:r>
          </w:p>
          <w:p w14:paraId="482059EC" w14:textId="77777777" w:rsidR="00AA69A8" w:rsidRDefault="00AA69A8" w:rsidP="00D93564">
            <w:pPr>
              <w:ind w:firstLineChars="0" w:firstLine="0"/>
            </w:pPr>
            <w:r>
              <w:t xml:space="preserve"> #</w:t>
            </w:r>
            <w:r>
              <w:t>案例</w:t>
            </w:r>
            <w:r>
              <w:t>2</w:t>
            </w:r>
            <w:r>
              <w:t>：查询员工号</w:t>
            </w:r>
            <w:r>
              <w:t>=102</w:t>
            </w:r>
            <w:r>
              <w:t>的部门名</w:t>
            </w:r>
          </w:p>
          <w:p w14:paraId="1C268C6D" w14:textId="77777777" w:rsidR="00AA69A8" w:rsidRDefault="00AA69A8" w:rsidP="00D93564">
            <w:pPr>
              <w:ind w:firstLineChars="0" w:firstLine="0"/>
            </w:pPr>
            <w:r>
              <w:t xml:space="preserve"> </w:t>
            </w:r>
          </w:p>
          <w:p w14:paraId="0DE5F556" w14:textId="77777777" w:rsidR="00AA69A8" w:rsidRDefault="00AA69A8" w:rsidP="00D93564">
            <w:pPr>
              <w:ind w:firstLineChars="0" w:firstLine="0"/>
            </w:pPr>
            <w:r>
              <w:t>SELECT (</w:t>
            </w:r>
          </w:p>
          <w:p w14:paraId="4A019F83" w14:textId="77777777" w:rsidR="00AA69A8" w:rsidRDefault="00AA69A8" w:rsidP="00D93564">
            <w:pPr>
              <w:ind w:firstLineChars="0" w:firstLine="0"/>
            </w:pPr>
            <w:r>
              <w:tab/>
              <w:t>SELECT department_name,e.department_id</w:t>
            </w:r>
          </w:p>
          <w:p w14:paraId="3B513211" w14:textId="77777777" w:rsidR="00AA69A8" w:rsidRDefault="00AA69A8" w:rsidP="00D93564">
            <w:pPr>
              <w:ind w:firstLineChars="0" w:firstLine="0"/>
            </w:pPr>
            <w:r>
              <w:tab/>
              <w:t>FROM departments d</w:t>
            </w:r>
          </w:p>
          <w:p w14:paraId="34FA88F9" w14:textId="77777777" w:rsidR="00AA69A8" w:rsidRDefault="00AA69A8" w:rsidP="00D93564">
            <w:pPr>
              <w:ind w:firstLineChars="0" w:firstLine="0"/>
            </w:pPr>
            <w:r>
              <w:tab/>
              <w:t>INNER JOIN employees e</w:t>
            </w:r>
          </w:p>
          <w:p w14:paraId="0A658749" w14:textId="77777777" w:rsidR="00AA69A8" w:rsidRDefault="00AA69A8" w:rsidP="00D93564">
            <w:pPr>
              <w:ind w:firstLineChars="0" w:firstLine="0"/>
            </w:pPr>
            <w:r>
              <w:tab/>
              <w:t>ON d.department_id=e.department_id</w:t>
            </w:r>
          </w:p>
          <w:p w14:paraId="7403B24A" w14:textId="77777777" w:rsidR="00AA69A8" w:rsidRDefault="00AA69A8" w:rsidP="00D93564">
            <w:pPr>
              <w:ind w:firstLineChars="0" w:firstLine="0"/>
            </w:pPr>
            <w:r>
              <w:tab/>
              <w:t>WHERE e.employee_id=102</w:t>
            </w:r>
          </w:p>
          <w:p w14:paraId="4CDBB89E" w14:textId="77777777" w:rsidR="00AA69A8" w:rsidRDefault="00AA69A8" w:rsidP="00D93564">
            <w:pPr>
              <w:ind w:firstLineChars="0" w:firstLine="0"/>
            </w:pPr>
            <w:r>
              <w:tab/>
            </w:r>
          </w:p>
          <w:p w14:paraId="2446696E" w14:textId="77777777" w:rsidR="00AA69A8" w:rsidRDefault="00AA69A8" w:rsidP="00D93564">
            <w:pPr>
              <w:ind w:firstLineChars="0" w:firstLine="0"/>
            </w:pPr>
            <w:r>
              <w:t xml:space="preserve">) </w:t>
            </w:r>
            <w:r>
              <w:t>部门名</w:t>
            </w:r>
            <w:r>
              <w:t>;</w:t>
            </w:r>
          </w:p>
        </w:tc>
      </w:tr>
    </w:tbl>
    <w:p w14:paraId="1A509DE7" w14:textId="77777777" w:rsidR="00AA69A8" w:rsidRDefault="00AA69A8" w:rsidP="00AA69A8">
      <w:pPr>
        <w:ind w:firstLine="420"/>
      </w:pPr>
    </w:p>
    <w:p w14:paraId="21C65B5F" w14:textId="77777777" w:rsidR="00AA69A8" w:rsidRDefault="00AA69A8" w:rsidP="00EA4565">
      <w:pPr>
        <w:pStyle w:val="2"/>
        <w:numPr>
          <w:ilvl w:val="1"/>
          <w:numId w:val="8"/>
        </w:numPr>
      </w:pPr>
      <w:r w:rsidRPr="00384ED1">
        <w:t>from</w:t>
      </w:r>
      <w:r w:rsidRPr="00384ED1">
        <w:t>后面</w:t>
      </w:r>
    </w:p>
    <w:p w14:paraId="51AC04AE" w14:textId="77777777" w:rsidR="00AA69A8" w:rsidRDefault="00AA69A8" w:rsidP="00AA69A8">
      <w:pPr>
        <w:ind w:firstLine="420"/>
      </w:pPr>
      <w:r w:rsidRPr="00A12A72">
        <w:rPr>
          <w:rFonts w:hint="eastAsia"/>
        </w:rPr>
        <w:t>将子查询结果充当一张表，要求必须起别名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9A8" w14:paraId="1DDB68A7" w14:textId="77777777" w:rsidTr="00D93564">
        <w:tc>
          <w:tcPr>
            <w:tcW w:w="8296" w:type="dxa"/>
          </w:tcPr>
          <w:p w14:paraId="4F3C77C1" w14:textId="77777777" w:rsidR="00AA69A8" w:rsidRDefault="00AA69A8" w:rsidP="00D93564">
            <w:pPr>
              <w:ind w:firstLineChars="0" w:firstLine="0"/>
            </w:pPr>
            <w:r>
              <w:t>#</w:t>
            </w:r>
            <w:r>
              <w:t>案例：查询每个部门的平均工资的工资等级</w:t>
            </w:r>
          </w:p>
          <w:p w14:paraId="5DCAFA35" w14:textId="77777777" w:rsidR="00AA69A8" w:rsidRDefault="00AA69A8" w:rsidP="00D93564">
            <w:pPr>
              <w:ind w:firstLineChars="0" w:firstLine="0"/>
            </w:pPr>
            <w:r>
              <w:t>#①</w:t>
            </w:r>
            <w:r>
              <w:t>查询每个部门的平均工资</w:t>
            </w:r>
          </w:p>
          <w:p w14:paraId="4EEDADF4" w14:textId="77777777" w:rsidR="00AA69A8" w:rsidRDefault="00AA69A8" w:rsidP="00D93564">
            <w:pPr>
              <w:ind w:firstLineChars="0" w:firstLine="0"/>
            </w:pPr>
            <w:r>
              <w:t>SELECT AVG(salary),department_id</w:t>
            </w:r>
          </w:p>
          <w:p w14:paraId="0F37364C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6CE38150" w14:textId="755A4255" w:rsidR="00AA69A8" w:rsidRDefault="00AA69A8" w:rsidP="00D93564">
            <w:pPr>
              <w:ind w:firstLineChars="0" w:firstLine="0"/>
            </w:pPr>
            <w:r>
              <w:t>GROUP BY department_id</w:t>
            </w:r>
          </w:p>
          <w:p w14:paraId="6EE4D22C" w14:textId="77777777" w:rsidR="00AA69A8" w:rsidRDefault="00AA69A8" w:rsidP="00D93564">
            <w:pPr>
              <w:ind w:firstLineChars="0" w:firstLine="0"/>
            </w:pPr>
            <w:r>
              <w:t>SELECT * FROM job_grades;</w:t>
            </w:r>
          </w:p>
          <w:p w14:paraId="5B5FC26A" w14:textId="77777777" w:rsidR="00AA69A8" w:rsidRDefault="00AA69A8" w:rsidP="00D93564">
            <w:pPr>
              <w:ind w:firstLineChars="0" w:firstLine="0"/>
            </w:pPr>
          </w:p>
          <w:p w14:paraId="03B25406" w14:textId="77777777" w:rsidR="00AA69A8" w:rsidRDefault="00AA69A8" w:rsidP="00D93564">
            <w:pPr>
              <w:ind w:firstLineChars="0" w:firstLine="0"/>
            </w:pPr>
          </w:p>
          <w:p w14:paraId="6B4E12CA" w14:textId="77777777" w:rsidR="00AA69A8" w:rsidRDefault="00AA69A8" w:rsidP="00D93564">
            <w:pPr>
              <w:ind w:firstLineChars="0" w:firstLine="0"/>
            </w:pPr>
            <w:r>
              <w:t>#②</w:t>
            </w:r>
            <w:r>
              <w:t>连接</w:t>
            </w:r>
            <w:r>
              <w:t>①</w:t>
            </w:r>
            <w:r>
              <w:t>的结果集和</w:t>
            </w:r>
            <w:r>
              <w:t>job_grades</w:t>
            </w:r>
            <w:r>
              <w:t>表，筛选条件平均工资</w:t>
            </w:r>
            <w:r>
              <w:t xml:space="preserve"> between lowest_sal and highest_sal</w:t>
            </w:r>
          </w:p>
          <w:p w14:paraId="2D33BA75" w14:textId="6BDD1DE4" w:rsidR="00AA69A8" w:rsidRDefault="00D4226C" w:rsidP="00D93564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部门，工资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</w:t>
            </w:r>
            <w:r w:rsidR="00F562AC">
              <w:rPr>
                <w:rFonts w:hint="eastAsia"/>
              </w:rPr>
              <w:t>等级做笛卡尔积，然后判断条件为，工资在最高工资与最低工资之间。</w:t>
            </w:r>
          </w:p>
          <w:p w14:paraId="3484E3B6" w14:textId="77777777" w:rsidR="00AA69A8" w:rsidRDefault="00AA69A8" w:rsidP="00D93564">
            <w:pPr>
              <w:ind w:firstLineChars="0" w:firstLine="0"/>
            </w:pPr>
            <w:r>
              <w:t>SELECT  ag_dep.*,g.`grade_level`</w:t>
            </w:r>
          </w:p>
          <w:p w14:paraId="69208259" w14:textId="77777777" w:rsidR="00AA69A8" w:rsidRDefault="00AA69A8" w:rsidP="00D93564">
            <w:pPr>
              <w:ind w:firstLineChars="0" w:firstLine="0"/>
            </w:pPr>
            <w:r>
              <w:t>FROM (</w:t>
            </w:r>
          </w:p>
          <w:p w14:paraId="1F358A3E" w14:textId="77777777" w:rsidR="00AA69A8" w:rsidRDefault="00AA69A8" w:rsidP="00D93564">
            <w:pPr>
              <w:ind w:firstLineChars="0" w:firstLine="0"/>
            </w:pPr>
            <w:r>
              <w:tab/>
              <w:t>SELECT AVG(salary) ag,department_id</w:t>
            </w:r>
          </w:p>
          <w:p w14:paraId="6405344E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36B46EA0" w14:textId="77777777" w:rsidR="00AA69A8" w:rsidRDefault="00AA69A8" w:rsidP="00D93564">
            <w:pPr>
              <w:ind w:firstLineChars="0" w:firstLine="0"/>
            </w:pPr>
            <w:r>
              <w:tab/>
              <w:t>GROUP BY department_id</w:t>
            </w:r>
          </w:p>
          <w:p w14:paraId="4304C53E" w14:textId="77777777" w:rsidR="00AA69A8" w:rsidRDefault="00AA69A8" w:rsidP="00D93564">
            <w:pPr>
              <w:ind w:firstLineChars="0" w:firstLine="0"/>
            </w:pPr>
            <w:r>
              <w:t>) ag_dep</w:t>
            </w:r>
          </w:p>
          <w:p w14:paraId="290FC28D" w14:textId="77777777" w:rsidR="00AA69A8" w:rsidRDefault="00AA69A8" w:rsidP="00D93564">
            <w:pPr>
              <w:ind w:firstLineChars="0" w:firstLine="0"/>
            </w:pPr>
            <w:r>
              <w:t>INNER JOIN job_grades g</w:t>
            </w:r>
          </w:p>
          <w:p w14:paraId="5CA76BB2" w14:textId="77777777" w:rsidR="00AA69A8" w:rsidRDefault="00AA69A8" w:rsidP="00D93564">
            <w:pPr>
              <w:ind w:firstLineChars="0" w:firstLine="0"/>
            </w:pPr>
            <w:r>
              <w:t>ON ag_dep.ag BETWEEN lowest_sal AND highest_sal;</w:t>
            </w:r>
          </w:p>
        </w:tc>
      </w:tr>
    </w:tbl>
    <w:p w14:paraId="054A921B" w14:textId="77777777" w:rsidR="00AA69A8" w:rsidRPr="00A12A72" w:rsidRDefault="00AA69A8" w:rsidP="00AA69A8">
      <w:pPr>
        <w:ind w:firstLine="420"/>
      </w:pPr>
    </w:p>
    <w:p w14:paraId="18D3DB92" w14:textId="77777777" w:rsidR="00AA69A8" w:rsidRDefault="00AA69A8" w:rsidP="00EA4565">
      <w:pPr>
        <w:pStyle w:val="2"/>
        <w:numPr>
          <w:ilvl w:val="1"/>
          <w:numId w:val="8"/>
        </w:numPr>
      </w:pPr>
      <w:r w:rsidRPr="00A12A72">
        <w:t>exists</w:t>
      </w:r>
      <w:r w:rsidRPr="00A12A72">
        <w:t>后面（相关子查询）</w:t>
      </w:r>
    </w:p>
    <w:p w14:paraId="129B27A4" w14:textId="454145A6" w:rsidR="00AA69A8" w:rsidRDefault="00AA69A8" w:rsidP="00AA69A8">
      <w:pPr>
        <w:ind w:firstLine="420"/>
      </w:pPr>
      <w:r>
        <w:rPr>
          <w:rFonts w:hint="eastAsia"/>
        </w:rPr>
        <w:t>语法：</w:t>
      </w:r>
      <w:r w:rsidR="00333745">
        <w:rPr>
          <w:rFonts w:hint="eastAsia"/>
        </w:rPr>
        <w:t>判断</w:t>
      </w:r>
      <w:r w:rsidR="00333745">
        <w:rPr>
          <w:rFonts w:hint="eastAsia"/>
        </w:rPr>
        <w:t>exists(</w:t>
      </w:r>
      <w:r w:rsidR="00333745">
        <w:t>)</w:t>
      </w:r>
      <w:r w:rsidR="00333745">
        <w:rPr>
          <w:rFonts w:hint="eastAsia"/>
        </w:rPr>
        <w:t>中的子查询有没有值，有值返回</w:t>
      </w:r>
      <w:r w:rsidR="00333745">
        <w:rPr>
          <w:rFonts w:hint="eastAsia"/>
        </w:rPr>
        <w:t>1</w:t>
      </w:r>
      <w:r w:rsidR="00333745">
        <w:rPr>
          <w:rFonts w:hint="eastAsia"/>
        </w:rPr>
        <w:t>，没值返回</w:t>
      </w:r>
      <w:r w:rsidR="00333745">
        <w:rPr>
          <w:rFonts w:hint="eastAsia"/>
        </w:rPr>
        <w:t>0</w:t>
      </w:r>
      <w:r w:rsidR="00FF3869">
        <w:rPr>
          <w:rFonts w:hint="eastAsia"/>
        </w:rPr>
        <w:t>;</w:t>
      </w:r>
    </w:p>
    <w:p w14:paraId="654C6983" w14:textId="77777777" w:rsidR="00AA69A8" w:rsidRDefault="00AA69A8" w:rsidP="00AA69A8">
      <w:pPr>
        <w:ind w:firstLine="420"/>
      </w:pPr>
      <w:r>
        <w:t>exists(</w:t>
      </w:r>
      <w:r>
        <w:t>完整的查询语句</w:t>
      </w:r>
      <w:r>
        <w:t>)</w:t>
      </w:r>
    </w:p>
    <w:p w14:paraId="12254855" w14:textId="00950616" w:rsidR="00AA69A8" w:rsidRDefault="00AA69A8" w:rsidP="00AA69A8">
      <w:pPr>
        <w:ind w:firstLine="420"/>
      </w:pPr>
      <w:r>
        <w:rPr>
          <w:rFonts w:hint="eastAsia"/>
        </w:rPr>
        <w:lastRenderedPageBreak/>
        <w:t>结果：</w:t>
      </w:r>
      <w:r>
        <w:t>1</w:t>
      </w:r>
      <w:r>
        <w:t>或</w:t>
      </w:r>
      <w:r>
        <w:t>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9A8" w14:paraId="59EA9DC8" w14:textId="77777777" w:rsidTr="00D93564">
        <w:tc>
          <w:tcPr>
            <w:tcW w:w="8296" w:type="dxa"/>
          </w:tcPr>
          <w:p w14:paraId="3B54AEC2" w14:textId="77777777" w:rsidR="00AA69A8" w:rsidRDefault="00AA69A8" w:rsidP="00D93564">
            <w:pPr>
              <w:ind w:firstLineChars="0" w:firstLine="0"/>
            </w:pPr>
            <w:r>
              <w:t>SELECT EXISTS(SELECT employee_id FROM employees WHERE salary=300000);</w:t>
            </w:r>
          </w:p>
          <w:p w14:paraId="3AC12610" w14:textId="77777777" w:rsidR="00AA69A8" w:rsidRDefault="00AA69A8" w:rsidP="00D93564">
            <w:pPr>
              <w:ind w:firstLineChars="0" w:firstLine="0"/>
            </w:pPr>
          </w:p>
          <w:p w14:paraId="1EDE08A2" w14:textId="77777777" w:rsidR="00AA69A8" w:rsidRDefault="00AA69A8" w:rsidP="00D93564">
            <w:pPr>
              <w:ind w:firstLineChars="0" w:firstLine="0"/>
            </w:pPr>
            <w:r>
              <w:t>#</w:t>
            </w:r>
            <w:r>
              <w:t>案例</w:t>
            </w:r>
            <w:r>
              <w:t>1</w:t>
            </w:r>
            <w:r>
              <w:t>：查询有员工的部门名</w:t>
            </w:r>
          </w:p>
          <w:p w14:paraId="46FDFA01" w14:textId="77777777" w:rsidR="00AA69A8" w:rsidRDefault="00AA69A8" w:rsidP="00D93564">
            <w:pPr>
              <w:ind w:firstLineChars="0" w:firstLine="0"/>
            </w:pPr>
          </w:p>
          <w:p w14:paraId="186CD953" w14:textId="77777777" w:rsidR="00AA69A8" w:rsidRDefault="00AA69A8" w:rsidP="00D93564">
            <w:pPr>
              <w:ind w:firstLineChars="0" w:firstLine="0"/>
            </w:pPr>
            <w:r>
              <w:t>#in</w:t>
            </w:r>
          </w:p>
          <w:p w14:paraId="22D9FA47" w14:textId="77777777" w:rsidR="00AA69A8" w:rsidRDefault="00AA69A8" w:rsidP="00D93564">
            <w:pPr>
              <w:ind w:firstLineChars="0" w:firstLine="0"/>
            </w:pPr>
            <w:r>
              <w:t>SELECT department_name</w:t>
            </w:r>
          </w:p>
          <w:p w14:paraId="1F634751" w14:textId="77777777" w:rsidR="00AA69A8" w:rsidRDefault="00AA69A8" w:rsidP="00D93564">
            <w:pPr>
              <w:ind w:firstLineChars="0" w:firstLine="0"/>
            </w:pPr>
            <w:r>
              <w:t>FROM departments d</w:t>
            </w:r>
          </w:p>
          <w:p w14:paraId="3EB3B9E1" w14:textId="77777777" w:rsidR="00AA69A8" w:rsidRDefault="00AA69A8" w:rsidP="00D93564">
            <w:pPr>
              <w:ind w:firstLineChars="0" w:firstLine="0"/>
            </w:pPr>
            <w:r>
              <w:t>WHERE d.`department_id` IN(</w:t>
            </w:r>
          </w:p>
          <w:p w14:paraId="0FEEC335" w14:textId="77777777" w:rsidR="00AA69A8" w:rsidRDefault="00AA69A8" w:rsidP="00D93564">
            <w:pPr>
              <w:ind w:firstLineChars="0" w:firstLine="0"/>
            </w:pPr>
            <w:r>
              <w:tab/>
              <w:t>SELECT department_id</w:t>
            </w:r>
          </w:p>
          <w:p w14:paraId="55C39342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4AF51DFF" w14:textId="77777777" w:rsidR="00AA69A8" w:rsidRDefault="00AA69A8" w:rsidP="00D93564">
            <w:pPr>
              <w:ind w:firstLineChars="0" w:firstLine="0"/>
            </w:pPr>
          </w:p>
          <w:p w14:paraId="388CA35E" w14:textId="77777777" w:rsidR="00AA69A8" w:rsidRDefault="00AA69A8" w:rsidP="00D93564">
            <w:pPr>
              <w:ind w:firstLineChars="0" w:firstLine="0"/>
            </w:pPr>
            <w:r>
              <w:t>)</w:t>
            </w:r>
          </w:p>
          <w:p w14:paraId="06641DED" w14:textId="77777777" w:rsidR="00AA69A8" w:rsidRDefault="00AA69A8" w:rsidP="00D93564">
            <w:pPr>
              <w:ind w:firstLineChars="0" w:firstLine="0"/>
            </w:pPr>
          </w:p>
          <w:p w14:paraId="49DCB93B" w14:textId="77777777" w:rsidR="00AA69A8" w:rsidRDefault="00AA69A8" w:rsidP="00D93564">
            <w:pPr>
              <w:ind w:firstLineChars="0" w:firstLine="0"/>
            </w:pPr>
            <w:r>
              <w:t>#exists</w:t>
            </w:r>
          </w:p>
          <w:p w14:paraId="33BAE5C0" w14:textId="77777777" w:rsidR="00AA69A8" w:rsidRDefault="00AA69A8" w:rsidP="00D93564">
            <w:pPr>
              <w:ind w:firstLineChars="0" w:firstLine="0"/>
            </w:pPr>
          </w:p>
          <w:p w14:paraId="240CBE02" w14:textId="77777777" w:rsidR="00AA69A8" w:rsidRDefault="00AA69A8" w:rsidP="00D93564">
            <w:pPr>
              <w:ind w:firstLineChars="0" w:firstLine="0"/>
            </w:pPr>
            <w:r>
              <w:t>SELECT department_name</w:t>
            </w:r>
          </w:p>
          <w:p w14:paraId="17E2229A" w14:textId="77777777" w:rsidR="00AA69A8" w:rsidRDefault="00AA69A8" w:rsidP="00D93564">
            <w:pPr>
              <w:ind w:firstLineChars="0" w:firstLine="0"/>
            </w:pPr>
            <w:r>
              <w:t>FROM departments d</w:t>
            </w:r>
          </w:p>
          <w:p w14:paraId="5956398C" w14:textId="79D29D68" w:rsidR="00AA69A8" w:rsidRDefault="00AA69A8" w:rsidP="00D93564">
            <w:pPr>
              <w:ind w:firstLineChars="0" w:firstLine="0"/>
            </w:pPr>
            <w:r>
              <w:t>WHERE EXISTS(</w:t>
            </w:r>
          </w:p>
          <w:p w14:paraId="5BEA9443" w14:textId="77777777" w:rsidR="00AA69A8" w:rsidRDefault="00AA69A8" w:rsidP="00D93564">
            <w:pPr>
              <w:ind w:firstLineChars="0" w:firstLine="0"/>
            </w:pPr>
            <w:r>
              <w:tab/>
              <w:t>SELECT *</w:t>
            </w:r>
          </w:p>
          <w:p w14:paraId="5146B777" w14:textId="77777777" w:rsidR="00AA69A8" w:rsidRDefault="00AA69A8" w:rsidP="00D93564">
            <w:pPr>
              <w:ind w:firstLineChars="0" w:firstLine="0"/>
            </w:pPr>
            <w:r>
              <w:tab/>
              <w:t>FROM employees e</w:t>
            </w:r>
          </w:p>
          <w:p w14:paraId="06AC5DDE" w14:textId="365B8450" w:rsidR="00AA69A8" w:rsidRDefault="00AA69A8" w:rsidP="00D93564">
            <w:pPr>
              <w:ind w:firstLineChars="0" w:firstLine="0"/>
            </w:pPr>
            <w:r>
              <w:tab/>
              <w:t>WHERE d.`department_id`=e.`department_id`</w:t>
            </w:r>
            <w:r w:rsidR="00B20155">
              <w:rPr>
                <w:rFonts w:hint="eastAsia"/>
              </w:rPr>
              <w:t>/</w:t>
            </w:r>
            <w:r w:rsidR="00B20155">
              <w:t>/</w:t>
            </w:r>
            <w:r w:rsidR="00B20155">
              <w:rPr>
                <w:rFonts w:hint="eastAsia"/>
              </w:rPr>
              <w:t>这里使用到了外层查询</w:t>
            </w:r>
            <w:r w:rsidR="004E39BD">
              <w:rPr>
                <w:rFonts w:hint="eastAsia"/>
              </w:rPr>
              <w:t>d</w:t>
            </w:r>
            <w:r w:rsidR="00BD0C91">
              <w:rPr>
                <w:rFonts w:hint="eastAsia"/>
              </w:rPr>
              <w:t>。</w:t>
            </w:r>
          </w:p>
          <w:p w14:paraId="20CDF440" w14:textId="2736B63F" w:rsidR="00AA69A8" w:rsidRDefault="00AA69A8" w:rsidP="00D93564">
            <w:pPr>
              <w:ind w:firstLineChars="0" w:firstLine="0"/>
            </w:pPr>
            <w:r>
              <w:t>);</w:t>
            </w:r>
          </w:p>
          <w:p w14:paraId="181FF77F" w14:textId="77777777" w:rsidR="00AA69A8" w:rsidRDefault="00AA69A8" w:rsidP="00D93564">
            <w:pPr>
              <w:ind w:firstLineChars="0" w:firstLine="0"/>
            </w:pPr>
            <w:r>
              <w:t>#</w:t>
            </w:r>
            <w:r>
              <w:t>案例</w:t>
            </w:r>
            <w:r>
              <w:t>2</w:t>
            </w:r>
            <w:r>
              <w:t>：查询没有女朋友的男神信息</w:t>
            </w:r>
          </w:p>
          <w:p w14:paraId="1D66781D" w14:textId="77777777" w:rsidR="00AA69A8" w:rsidRDefault="00AA69A8" w:rsidP="00D93564">
            <w:pPr>
              <w:ind w:firstLineChars="0" w:firstLine="0"/>
            </w:pPr>
          </w:p>
          <w:p w14:paraId="7F1AB41E" w14:textId="77777777" w:rsidR="00AA69A8" w:rsidRDefault="00AA69A8" w:rsidP="00D93564">
            <w:pPr>
              <w:ind w:firstLineChars="0" w:firstLine="0"/>
            </w:pPr>
            <w:r>
              <w:t>#in</w:t>
            </w:r>
          </w:p>
          <w:p w14:paraId="3E7CDCF5" w14:textId="77777777" w:rsidR="00AA69A8" w:rsidRDefault="00AA69A8" w:rsidP="00D93564">
            <w:pPr>
              <w:ind w:firstLineChars="0" w:firstLine="0"/>
            </w:pPr>
          </w:p>
          <w:p w14:paraId="573578CC" w14:textId="77777777" w:rsidR="00AA69A8" w:rsidRDefault="00AA69A8" w:rsidP="00D93564">
            <w:pPr>
              <w:ind w:firstLineChars="0" w:firstLine="0"/>
            </w:pPr>
            <w:r>
              <w:t>SELECT bo.*</w:t>
            </w:r>
          </w:p>
          <w:p w14:paraId="39680320" w14:textId="77777777" w:rsidR="00AA69A8" w:rsidRDefault="00AA69A8" w:rsidP="00D93564">
            <w:pPr>
              <w:ind w:firstLineChars="0" w:firstLine="0"/>
            </w:pPr>
            <w:r>
              <w:t>FROM boys bo</w:t>
            </w:r>
          </w:p>
          <w:p w14:paraId="664CB45F" w14:textId="77777777" w:rsidR="00AA69A8" w:rsidRDefault="00AA69A8" w:rsidP="00D93564">
            <w:pPr>
              <w:ind w:firstLineChars="0" w:firstLine="0"/>
            </w:pPr>
            <w:r>
              <w:t>WHERE bo.id NOT IN(</w:t>
            </w:r>
          </w:p>
          <w:p w14:paraId="27B080DF" w14:textId="77777777" w:rsidR="00AA69A8" w:rsidRDefault="00AA69A8" w:rsidP="00D93564">
            <w:pPr>
              <w:ind w:firstLineChars="0" w:firstLine="0"/>
            </w:pPr>
            <w:r>
              <w:tab/>
              <w:t>SELECT boyfriend_id</w:t>
            </w:r>
          </w:p>
          <w:p w14:paraId="394CB51E" w14:textId="77777777" w:rsidR="00AA69A8" w:rsidRDefault="00AA69A8" w:rsidP="00D93564">
            <w:pPr>
              <w:ind w:firstLineChars="0" w:firstLine="0"/>
            </w:pPr>
            <w:r>
              <w:tab/>
              <w:t>FROM beauty</w:t>
            </w:r>
          </w:p>
          <w:p w14:paraId="4ECD0C06" w14:textId="77777777" w:rsidR="00AA69A8" w:rsidRDefault="00AA69A8" w:rsidP="00D93564">
            <w:pPr>
              <w:ind w:firstLineChars="0" w:firstLine="0"/>
            </w:pPr>
            <w:r>
              <w:t>)</w:t>
            </w:r>
          </w:p>
          <w:p w14:paraId="2B533100" w14:textId="77777777" w:rsidR="00AA69A8" w:rsidRDefault="00AA69A8" w:rsidP="00D93564">
            <w:pPr>
              <w:ind w:firstLineChars="0" w:firstLine="0"/>
            </w:pPr>
          </w:p>
          <w:p w14:paraId="318B9947" w14:textId="77777777" w:rsidR="00AA69A8" w:rsidRDefault="00AA69A8" w:rsidP="00D93564">
            <w:pPr>
              <w:ind w:firstLineChars="0" w:firstLine="0"/>
            </w:pPr>
            <w:r>
              <w:t>#exists</w:t>
            </w:r>
          </w:p>
          <w:p w14:paraId="53840F2F" w14:textId="77777777" w:rsidR="00AA69A8" w:rsidRDefault="00AA69A8" w:rsidP="00D93564">
            <w:pPr>
              <w:ind w:firstLineChars="0" w:firstLine="0"/>
            </w:pPr>
            <w:r>
              <w:t>SELECT bo.*</w:t>
            </w:r>
          </w:p>
          <w:p w14:paraId="0C47687A" w14:textId="77777777" w:rsidR="00AA69A8" w:rsidRDefault="00AA69A8" w:rsidP="00D93564">
            <w:pPr>
              <w:ind w:firstLineChars="0" w:firstLine="0"/>
            </w:pPr>
            <w:r>
              <w:t>FROM boys bo</w:t>
            </w:r>
          </w:p>
          <w:p w14:paraId="2A7FC11A" w14:textId="77777777" w:rsidR="00AA69A8" w:rsidRDefault="00AA69A8" w:rsidP="00D93564">
            <w:pPr>
              <w:ind w:firstLineChars="0" w:firstLine="0"/>
            </w:pPr>
            <w:r>
              <w:t>WHERE NOT EXISTS(</w:t>
            </w:r>
          </w:p>
          <w:p w14:paraId="021FBF71" w14:textId="77777777" w:rsidR="00AA69A8" w:rsidRDefault="00AA69A8" w:rsidP="00D93564">
            <w:pPr>
              <w:ind w:firstLineChars="0" w:firstLine="0"/>
            </w:pPr>
            <w:r>
              <w:tab/>
              <w:t>SELECT boyfriend_id</w:t>
            </w:r>
          </w:p>
          <w:p w14:paraId="16FFFFFC" w14:textId="77777777" w:rsidR="00AA69A8" w:rsidRDefault="00AA69A8" w:rsidP="00D93564">
            <w:pPr>
              <w:ind w:firstLineChars="0" w:firstLine="0"/>
            </w:pPr>
            <w:r>
              <w:tab/>
              <w:t>FROM beauty b</w:t>
            </w:r>
          </w:p>
          <w:p w14:paraId="760C2749" w14:textId="77777777" w:rsidR="00AA69A8" w:rsidRDefault="00AA69A8" w:rsidP="00D93564">
            <w:pPr>
              <w:ind w:firstLineChars="0" w:firstLine="0"/>
            </w:pPr>
            <w:r>
              <w:tab/>
              <w:t>WHERE bo.`id`=b.`boyfriend_id`</w:t>
            </w:r>
          </w:p>
          <w:p w14:paraId="4B4C09F7" w14:textId="77777777" w:rsidR="00AA69A8" w:rsidRDefault="00AA69A8" w:rsidP="00D93564">
            <w:pPr>
              <w:ind w:firstLineChars="0" w:firstLine="0"/>
            </w:pPr>
          </w:p>
          <w:p w14:paraId="3F2718AE" w14:textId="77777777" w:rsidR="00AA69A8" w:rsidRDefault="00AA69A8" w:rsidP="00D93564">
            <w:pPr>
              <w:ind w:firstLineChars="0" w:firstLine="0"/>
            </w:pPr>
            <w:r>
              <w:t>);</w:t>
            </w:r>
          </w:p>
        </w:tc>
      </w:tr>
    </w:tbl>
    <w:p w14:paraId="4849AEEB" w14:textId="77777777" w:rsidR="00AA69A8" w:rsidRPr="00AA69A8" w:rsidRDefault="00AA69A8" w:rsidP="00AA69A8">
      <w:pPr>
        <w:ind w:firstLine="420"/>
      </w:pPr>
    </w:p>
    <w:p w14:paraId="1073C47C" w14:textId="4445812B" w:rsidR="00AC12D7" w:rsidRDefault="00AC12D7" w:rsidP="00B704FA">
      <w:pPr>
        <w:ind w:firstLine="420"/>
      </w:pPr>
    </w:p>
    <w:p w14:paraId="4B009900" w14:textId="77777777" w:rsidR="00AC12D7" w:rsidRPr="00AC12D7" w:rsidRDefault="00AC12D7" w:rsidP="00AC12D7">
      <w:pPr>
        <w:ind w:firstLine="420"/>
      </w:pPr>
    </w:p>
    <w:p w14:paraId="04E5D9A3" w14:textId="77777777" w:rsidR="007630D5" w:rsidRPr="007630D5" w:rsidRDefault="007630D5" w:rsidP="007630D5">
      <w:pPr>
        <w:ind w:firstLine="420"/>
      </w:pPr>
    </w:p>
    <w:p w14:paraId="60FB518B" w14:textId="247419D7" w:rsidR="001D3942" w:rsidRDefault="001D3942" w:rsidP="001D3942">
      <w:pPr>
        <w:pStyle w:val="10"/>
      </w:pPr>
      <w:r>
        <w:rPr>
          <w:rFonts w:hint="eastAsia"/>
        </w:rPr>
        <w:t>练习</w:t>
      </w:r>
    </w:p>
    <w:p w14:paraId="124BBFC9" w14:textId="77777777" w:rsidR="00307BE7" w:rsidRDefault="00307BE7" w:rsidP="00307BE7">
      <w:pPr>
        <w:ind w:firstLine="420"/>
      </w:pPr>
      <w:r>
        <w:rPr>
          <w:rFonts w:hint="eastAsia"/>
        </w:rPr>
        <w:t>练习：</w:t>
      </w:r>
      <w:r>
        <w:t xml:space="preserve"> 1. </w:t>
      </w:r>
      <w:r>
        <w:t>查询出部门编号为</w:t>
      </w:r>
      <w:r>
        <w:t>30</w:t>
      </w:r>
      <w:r>
        <w:t>的所有员工</w:t>
      </w:r>
      <w:r>
        <w:t xml:space="preserve">  </w:t>
      </w:r>
    </w:p>
    <w:p w14:paraId="7F0939B0" w14:textId="77777777" w:rsidR="00307BE7" w:rsidRDefault="00307BE7" w:rsidP="00307BE7">
      <w:pPr>
        <w:ind w:firstLine="420"/>
      </w:pPr>
      <w:r>
        <w:t>SELECT *</w:t>
      </w:r>
    </w:p>
    <w:p w14:paraId="1FF71392" w14:textId="77777777" w:rsidR="00307BE7" w:rsidRDefault="00307BE7" w:rsidP="00307BE7">
      <w:pPr>
        <w:ind w:firstLine="420"/>
      </w:pPr>
      <w:r>
        <w:t>FROM emp</w:t>
      </w:r>
    </w:p>
    <w:p w14:paraId="64B67A9D" w14:textId="77777777" w:rsidR="00307BE7" w:rsidRDefault="00307BE7" w:rsidP="00307BE7">
      <w:pPr>
        <w:ind w:firstLine="420"/>
      </w:pPr>
      <w:r>
        <w:t>WHERE deptno=30;</w:t>
      </w:r>
    </w:p>
    <w:p w14:paraId="478ACA2D" w14:textId="77777777" w:rsidR="00307BE7" w:rsidRDefault="00307BE7" w:rsidP="00307BE7">
      <w:pPr>
        <w:ind w:firstLine="420"/>
      </w:pPr>
    </w:p>
    <w:p w14:paraId="327B04D4" w14:textId="77777777" w:rsidR="00307BE7" w:rsidRDefault="00307BE7" w:rsidP="00307BE7">
      <w:pPr>
        <w:ind w:firstLine="420"/>
      </w:pPr>
      <w:r>
        <w:t xml:space="preserve"> 2. </w:t>
      </w:r>
      <w:r>
        <w:t>查询所有销售员的姓名、编号和部门编号。</w:t>
      </w:r>
      <w:r>
        <w:t xml:space="preserve">  </w:t>
      </w:r>
    </w:p>
    <w:p w14:paraId="347502BF" w14:textId="77777777" w:rsidR="00307BE7" w:rsidRDefault="00307BE7" w:rsidP="00307BE7">
      <w:pPr>
        <w:ind w:firstLine="420"/>
      </w:pPr>
      <w:r>
        <w:t>SELECT ename, empno, deptno</w:t>
      </w:r>
    </w:p>
    <w:p w14:paraId="07F7290A" w14:textId="77777777" w:rsidR="00307BE7" w:rsidRDefault="00307BE7" w:rsidP="00307BE7">
      <w:pPr>
        <w:ind w:firstLine="420"/>
      </w:pPr>
      <w:r>
        <w:t>FROM emp</w:t>
      </w:r>
    </w:p>
    <w:p w14:paraId="2FEE1B55" w14:textId="77777777" w:rsidR="00307BE7" w:rsidRDefault="00307BE7" w:rsidP="00307BE7">
      <w:pPr>
        <w:ind w:firstLine="420"/>
      </w:pPr>
      <w:r>
        <w:t>WHERE job='</w:t>
      </w:r>
      <w:r>
        <w:t>销售员</w:t>
      </w:r>
      <w:r>
        <w:t>';</w:t>
      </w:r>
    </w:p>
    <w:p w14:paraId="5C9B5648" w14:textId="77777777" w:rsidR="00307BE7" w:rsidRDefault="00307BE7" w:rsidP="00307BE7">
      <w:pPr>
        <w:ind w:firstLine="420"/>
      </w:pPr>
    </w:p>
    <w:p w14:paraId="4E49F028" w14:textId="77777777" w:rsidR="00307BE7" w:rsidRDefault="00307BE7" w:rsidP="00307BE7">
      <w:pPr>
        <w:ind w:firstLine="420"/>
      </w:pPr>
      <w:r>
        <w:t xml:space="preserve"> 3. </w:t>
      </w:r>
      <w:r>
        <w:t>找出奖金高于工资的员工。</w:t>
      </w:r>
      <w:r>
        <w:t xml:space="preserve">  </w:t>
      </w:r>
    </w:p>
    <w:p w14:paraId="058F0CDF" w14:textId="77777777" w:rsidR="00307BE7" w:rsidRDefault="00307BE7" w:rsidP="00307BE7">
      <w:pPr>
        <w:ind w:firstLine="420"/>
      </w:pPr>
      <w:r>
        <w:t>SELECT *</w:t>
      </w:r>
    </w:p>
    <w:p w14:paraId="5BED6E6C" w14:textId="77777777" w:rsidR="00307BE7" w:rsidRDefault="00307BE7" w:rsidP="00307BE7">
      <w:pPr>
        <w:ind w:firstLine="420"/>
      </w:pPr>
      <w:r>
        <w:t>FROM emp</w:t>
      </w:r>
    </w:p>
    <w:p w14:paraId="3EB213E7" w14:textId="77777777" w:rsidR="00307BE7" w:rsidRDefault="00307BE7" w:rsidP="00307BE7">
      <w:pPr>
        <w:ind w:firstLine="420"/>
      </w:pPr>
      <w:r>
        <w:t>WHERE comm &gt; sal</w:t>
      </w:r>
    </w:p>
    <w:p w14:paraId="50B2699F" w14:textId="77777777" w:rsidR="00307BE7" w:rsidRDefault="00307BE7" w:rsidP="00307BE7">
      <w:pPr>
        <w:ind w:firstLine="420"/>
      </w:pPr>
    </w:p>
    <w:p w14:paraId="678AD765" w14:textId="77777777" w:rsidR="00307BE7" w:rsidRDefault="00307BE7" w:rsidP="00307BE7">
      <w:pPr>
        <w:ind w:firstLine="420"/>
      </w:pPr>
      <w:r>
        <w:t xml:space="preserve"> 4. </w:t>
      </w:r>
      <w:r>
        <w:t>找出奖金高于工资</w:t>
      </w:r>
      <w:r>
        <w:t>60%</w:t>
      </w:r>
      <w:r>
        <w:t>的员工。</w:t>
      </w:r>
      <w:r>
        <w:t xml:space="preserve">  </w:t>
      </w:r>
    </w:p>
    <w:p w14:paraId="54762757" w14:textId="77777777" w:rsidR="00307BE7" w:rsidRDefault="00307BE7" w:rsidP="00307BE7">
      <w:pPr>
        <w:ind w:firstLine="420"/>
      </w:pPr>
      <w:r>
        <w:t>SELECT *</w:t>
      </w:r>
    </w:p>
    <w:p w14:paraId="53D012CA" w14:textId="77777777" w:rsidR="00307BE7" w:rsidRDefault="00307BE7" w:rsidP="00307BE7">
      <w:pPr>
        <w:ind w:firstLine="420"/>
      </w:pPr>
      <w:r>
        <w:t>FROM emp</w:t>
      </w:r>
    </w:p>
    <w:p w14:paraId="706DB595" w14:textId="77777777" w:rsidR="00307BE7" w:rsidRDefault="00307BE7" w:rsidP="00307BE7">
      <w:pPr>
        <w:ind w:firstLine="420"/>
      </w:pPr>
      <w:r>
        <w:t>WHERE comm &gt; sal*0.6;</w:t>
      </w:r>
    </w:p>
    <w:p w14:paraId="3BDC0C0A" w14:textId="77777777" w:rsidR="00307BE7" w:rsidRDefault="00307BE7" w:rsidP="00307BE7">
      <w:pPr>
        <w:ind w:firstLine="420"/>
      </w:pPr>
    </w:p>
    <w:p w14:paraId="03C6BFAB" w14:textId="77777777" w:rsidR="00307BE7" w:rsidRDefault="00307BE7" w:rsidP="00307BE7">
      <w:pPr>
        <w:ind w:firstLine="420"/>
      </w:pPr>
      <w:r>
        <w:t xml:space="preserve"> 5. </w:t>
      </w:r>
      <w:r>
        <w:t>找出部门编号为</w:t>
      </w:r>
      <w:r>
        <w:t>10</w:t>
      </w:r>
      <w:r>
        <w:t>中所有经理，和部门编号为</w:t>
      </w:r>
      <w:r>
        <w:t>20</w:t>
      </w:r>
      <w:r>
        <w:t>中所有销售员的详细资料。</w:t>
      </w:r>
      <w:r>
        <w:t xml:space="preserve">  </w:t>
      </w:r>
    </w:p>
    <w:p w14:paraId="7AB3A30A" w14:textId="77777777" w:rsidR="00307BE7" w:rsidRDefault="00307BE7" w:rsidP="00307BE7">
      <w:pPr>
        <w:ind w:firstLine="420"/>
      </w:pPr>
      <w:r>
        <w:t>SELECT *</w:t>
      </w:r>
    </w:p>
    <w:p w14:paraId="58829F02" w14:textId="77777777" w:rsidR="00307BE7" w:rsidRDefault="00307BE7" w:rsidP="00307BE7">
      <w:pPr>
        <w:ind w:firstLine="420"/>
      </w:pPr>
      <w:r>
        <w:t>FROM emp</w:t>
      </w:r>
    </w:p>
    <w:p w14:paraId="261AEA9E" w14:textId="77777777" w:rsidR="00307BE7" w:rsidRDefault="00307BE7" w:rsidP="00307BE7">
      <w:pPr>
        <w:ind w:firstLine="420"/>
      </w:pPr>
      <w:r>
        <w:t>WHERE (deptno=10 AND job='</w:t>
      </w:r>
      <w:r>
        <w:t>经理</w:t>
      </w:r>
      <w:r>
        <w:t>') OR (deptno=20 AND job='</w:t>
      </w:r>
      <w:r>
        <w:t>销售员</w:t>
      </w:r>
      <w:r>
        <w:t>')</w:t>
      </w:r>
    </w:p>
    <w:p w14:paraId="71A76F89" w14:textId="77777777" w:rsidR="00307BE7" w:rsidRDefault="00307BE7" w:rsidP="00307BE7">
      <w:pPr>
        <w:ind w:firstLine="420"/>
      </w:pPr>
    </w:p>
    <w:p w14:paraId="3F6EC731" w14:textId="77777777" w:rsidR="00307BE7" w:rsidRDefault="00307BE7" w:rsidP="00307BE7">
      <w:pPr>
        <w:ind w:firstLine="420"/>
      </w:pPr>
      <w:r>
        <w:t xml:space="preserve"> 6. </w:t>
      </w:r>
      <w:r>
        <w:t>找出部门编号为</w:t>
      </w:r>
      <w:r>
        <w:t>10</w:t>
      </w:r>
      <w:r>
        <w:t>中所有经理，部门编号为</w:t>
      </w:r>
      <w:r>
        <w:t>20</w:t>
      </w:r>
      <w:r>
        <w:t>中所有销售员，还有即不是经理又不是销售员但其工资大或等于</w:t>
      </w:r>
      <w:r>
        <w:t>20000</w:t>
      </w:r>
      <w:r>
        <w:t>的所有员工详细资料。</w:t>
      </w:r>
      <w:r>
        <w:t xml:space="preserve">  </w:t>
      </w:r>
    </w:p>
    <w:p w14:paraId="17DC7659" w14:textId="77777777" w:rsidR="00307BE7" w:rsidRDefault="00307BE7" w:rsidP="00307BE7">
      <w:pPr>
        <w:ind w:firstLine="420"/>
      </w:pPr>
      <w:r>
        <w:t>SELECT *</w:t>
      </w:r>
    </w:p>
    <w:p w14:paraId="7FB4FC1C" w14:textId="77777777" w:rsidR="00307BE7" w:rsidRDefault="00307BE7" w:rsidP="00307BE7">
      <w:pPr>
        <w:ind w:firstLine="420"/>
      </w:pPr>
      <w:r>
        <w:t>FROM emp</w:t>
      </w:r>
    </w:p>
    <w:p w14:paraId="5D38BED3" w14:textId="77777777" w:rsidR="00307BE7" w:rsidRDefault="00307BE7" w:rsidP="00307BE7">
      <w:pPr>
        <w:ind w:firstLine="420"/>
      </w:pPr>
      <w:r>
        <w:t>WHERE (deptno=10 AND job='</w:t>
      </w:r>
      <w:r>
        <w:t>经理</w:t>
      </w:r>
      <w:r>
        <w:t>') OR (deptno=20 AND job='</w:t>
      </w:r>
      <w:r>
        <w:t>销售员</w:t>
      </w:r>
      <w:r>
        <w:t>') OR (job NOT IN ('</w:t>
      </w:r>
      <w:r>
        <w:t>经理</w:t>
      </w:r>
      <w:r>
        <w:t>', '</w:t>
      </w:r>
      <w:r>
        <w:t>销售员</w:t>
      </w:r>
      <w:r>
        <w:t>') AND sal &gt;= 20000)</w:t>
      </w:r>
    </w:p>
    <w:p w14:paraId="64FD79D8" w14:textId="77777777" w:rsidR="00307BE7" w:rsidRDefault="00307BE7" w:rsidP="00307BE7">
      <w:pPr>
        <w:ind w:firstLine="420"/>
      </w:pPr>
    </w:p>
    <w:p w14:paraId="6B384176" w14:textId="77777777" w:rsidR="00307BE7" w:rsidRDefault="00307BE7" w:rsidP="00307BE7">
      <w:pPr>
        <w:ind w:firstLine="420"/>
      </w:pPr>
      <w:r>
        <w:t xml:space="preserve"> 8. </w:t>
      </w:r>
      <w:r>
        <w:t>无奖金或奖金低于</w:t>
      </w:r>
      <w:r>
        <w:t>1000</w:t>
      </w:r>
      <w:r>
        <w:t>的员工。</w:t>
      </w:r>
      <w:r>
        <w:t xml:space="preserve">  </w:t>
      </w:r>
    </w:p>
    <w:p w14:paraId="68343E95" w14:textId="77777777" w:rsidR="00307BE7" w:rsidRDefault="00307BE7" w:rsidP="00307BE7">
      <w:pPr>
        <w:ind w:firstLine="420"/>
      </w:pPr>
      <w:r>
        <w:t>SELECT *</w:t>
      </w:r>
    </w:p>
    <w:p w14:paraId="3751B791" w14:textId="77777777" w:rsidR="00307BE7" w:rsidRDefault="00307BE7" w:rsidP="00307BE7">
      <w:pPr>
        <w:ind w:firstLine="420"/>
      </w:pPr>
      <w:r>
        <w:t>FROM emp</w:t>
      </w:r>
    </w:p>
    <w:p w14:paraId="54FBFC8F" w14:textId="77777777" w:rsidR="00307BE7" w:rsidRDefault="00307BE7" w:rsidP="00307BE7">
      <w:pPr>
        <w:ind w:firstLine="420"/>
      </w:pPr>
      <w:r>
        <w:t>WHERE comm IS NULL OR comm &lt; 1000</w:t>
      </w:r>
    </w:p>
    <w:p w14:paraId="6214CD58" w14:textId="77777777" w:rsidR="00307BE7" w:rsidRDefault="00307BE7" w:rsidP="00307BE7">
      <w:pPr>
        <w:ind w:firstLine="420"/>
      </w:pPr>
    </w:p>
    <w:p w14:paraId="5316892D" w14:textId="77777777" w:rsidR="00307BE7" w:rsidRDefault="00307BE7" w:rsidP="00307BE7">
      <w:pPr>
        <w:ind w:firstLine="420"/>
      </w:pPr>
      <w:r>
        <w:t xml:space="preserve"> 9. </w:t>
      </w:r>
      <w:r>
        <w:t>查询名字由三个字组成的员工。</w:t>
      </w:r>
      <w:r>
        <w:t xml:space="preserve">  </w:t>
      </w:r>
    </w:p>
    <w:p w14:paraId="229965E1" w14:textId="77777777" w:rsidR="00307BE7" w:rsidRDefault="00307BE7" w:rsidP="00307BE7">
      <w:pPr>
        <w:ind w:firstLine="420"/>
      </w:pPr>
      <w:r>
        <w:t>SELECT *</w:t>
      </w:r>
    </w:p>
    <w:p w14:paraId="71E63D1B" w14:textId="77777777" w:rsidR="00307BE7" w:rsidRDefault="00307BE7" w:rsidP="00307BE7">
      <w:pPr>
        <w:ind w:firstLine="420"/>
      </w:pPr>
      <w:r>
        <w:lastRenderedPageBreak/>
        <w:t>FROM emp</w:t>
      </w:r>
    </w:p>
    <w:p w14:paraId="28C322E1" w14:textId="77777777" w:rsidR="00307BE7" w:rsidRDefault="00307BE7" w:rsidP="00307BE7">
      <w:pPr>
        <w:ind w:firstLine="420"/>
      </w:pPr>
      <w:r>
        <w:t>WHERE ename LIKE '___'</w:t>
      </w:r>
    </w:p>
    <w:p w14:paraId="611DE522" w14:textId="77777777" w:rsidR="00307BE7" w:rsidRDefault="00307BE7" w:rsidP="00307BE7">
      <w:pPr>
        <w:ind w:firstLine="420"/>
      </w:pPr>
    </w:p>
    <w:p w14:paraId="52EC298F" w14:textId="77777777" w:rsidR="00307BE7" w:rsidRDefault="00307BE7" w:rsidP="00307BE7">
      <w:pPr>
        <w:ind w:firstLine="420"/>
      </w:pPr>
      <w:r>
        <w:t xml:space="preserve"> 10.</w:t>
      </w:r>
      <w:r>
        <w:t>查询</w:t>
      </w:r>
      <w:r>
        <w:t>2000</w:t>
      </w:r>
      <w:r>
        <w:t>年入职的员工。</w:t>
      </w:r>
      <w:r>
        <w:t xml:space="preserve">  </w:t>
      </w:r>
    </w:p>
    <w:p w14:paraId="4903357B" w14:textId="77777777" w:rsidR="00307BE7" w:rsidRDefault="00307BE7" w:rsidP="00307BE7">
      <w:pPr>
        <w:ind w:firstLine="420"/>
      </w:pPr>
      <w:r>
        <w:t>SELECT *</w:t>
      </w:r>
    </w:p>
    <w:p w14:paraId="1B27840E" w14:textId="77777777" w:rsidR="00307BE7" w:rsidRDefault="00307BE7" w:rsidP="00307BE7">
      <w:pPr>
        <w:ind w:firstLine="420"/>
      </w:pPr>
      <w:r>
        <w:t>FROM emp</w:t>
      </w:r>
    </w:p>
    <w:p w14:paraId="5601D4CB" w14:textId="77777777" w:rsidR="00307BE7" w:rsidRDefault="00307BE7" w:rsidP="00307BE7">
      <w:pPr>
        <w:ind w:firstLine="420"/>
      </w:pPr>
      <w:r>
        <w:t xml:space="preserve">WHERE hiredate LIKE '2000-%'  </w:t>
      </w:r>
      <w:r>
        <w:t>模糊查询</w:t>
      </w:r>
      <w:r>
        <w:t xml:space="preserve"> </w:t>
      </w:r>
    </w:p>
    <w:p w14:paraId="1F4D4312" w14:textId="77777777" w:rsidR="00307BE7" w:rsidRDefault="00307BE7" w:rsidP="00307BE7">
      <w:pPr>
        <w:ind w:firstLine="420"/>
      </w:pPr>
    </w:p>
    <w:p w14:paraId="7212BC6A" w14:textId="77777777" w:rsidR="00307BE7" w:rsidRDefault="00307BE7" w:rsidP="00307BE7">
      <w:pPr>
        <w:ind w:firstLine="420"/>
      </w:pPr>
      <w:r>
        <w:t xml:space="preserve"> 11. </w:t>
      </w:r>
      <w:r>
        <w:t>查询所有员工详细信息，用编号升序排序</w:t>
      </w:r>
      <w:r>
        <w:t xml:space="preserve">  </w:t>
      </w:r>
    </w:p>
    <w:p w14:paraId="53D31529" w14:textId="77777777" w:rsidR="00307BE7" w:rsidRDefault="00307BE7" w:rsidP="00307BE7">
      <w:pPr>
        <w:ind w:firstLine="420"/>
      </w:pPr>
      <w:r>
        <w:t xml:space="preserve">SELECT * </w:t>
      </w:r>
    </w:p>
    <w:p w14:paraId="63DF9A0A" w14:textId="77777777" w:rsidR="00307BE7" w:rsidRDefault="00307BE7" w:rsidP="00307BE7">
      <w:pPr>
        <w:ind w:firstLine="420"/>
      </w:pPr>
      <w:r>
        <w:t>FROM emp</w:t>
      </w:r>
    </w:p>
    <w:p w14:paraId="14254ACD" w14:textId="77777777" w:rsidR="00307BE7" w:rsidRDefault="00307BE7" w:rsidP="00307BE7">
      <w:pPr>
        <w:ind w:firstLine="420"/>
      </w:pPr>
      <w:r>
        <w:t>ORDER BY empno</w:t>
      </w:r>
    </w:p>
    <w:p w14:paraId="75B353CA" w14:textId="77777777" w:rsidR="00307BE7" w:rsidRDefault="00307BE7" w:rsidP="00307BE7">
      <w:pPr>
        <w:ind w:firstLine="420"/>
      </w:pPr>
    </w:p>
    <w:p w14:paraId="7BA26ADC" w14:textId="77777777" w:rsidR="00307BE7" w:rsidRDefault="00307BE7" w:rsidP="00307BE7">
      <w:pPr>
        <w:ind w:firstLine="420"/>
      </w:pPr>
      <w:r>
        <w:t xml:space="preserve"> 12. </w:t>
      </w:r>
      <w:r>
        <w:t>查询所有员工详细信息，用工资降序排序，如果工资相同使用入职日期升序排序</w:t>
      </w:r>
      <w:r>
        <w:t xml:space="preserve">  </w:t>
      </w:r>
    </w:p>
    <w:p w14:paraId="20EA6B24" w14:textId="77777777" w:rsidR="00307BE7" w:rsidRDefault="00307BE7" w:rsidP="00307BE7">
      <w:pPr>
        <w:ind w:firstLine="420"/>
      </w:pPr>
      <w:r>
        <w:t>SELECT *</w:t>
      </w:r>
    </w:p>
    <w:p w14:paraId="5C1D093C" w14:textId="77777777" w:rsidR="00307BE7" w:rsidRDefault="00307BE7" w:rsidP="00307BE7">
      <w:pPr>
        <w:ind w:firstLine="420"/>
      </w:pPr>
      <w:r>
        <w:t>FROM emp</w:t>
      </w:r>
    </w:p>
    <w:p w14:paraId="60F835BC" w14:textId="77777777" w:rsidR="00307BE7" w:rsidRDefault="00307BE7" w:rsidP="00307BE7">
      <w:pPr>
        <w:ind w:firstLine="420"/>
      </w:pPr>
      <w:r>
        <w:t>ORDER BY sal DESC, hiredate ASC</w:t>
      </w:r>
    </w:p>
    <w:p w14:paraId="2D325F90" w14:textId="77777777" w:rsidR="00307BE7" w:rsidRDefault="00307BE7" w:rsidP="00307BE7">
      <w:pPr>
        <w:ind w:firstLine="420"/>
      </w:pPr>
    </w:p>
    <w:p w14:paraId="0088F13B" w14:textId="77777777" w:rsidR="00307BE7" w:rsidRDefault="00307BE7" w:rsidP="00307BE7">
      <w:pPr>
        <w:ind w:firstLine="420"/>
      </w:pPr>
      <w:r>
        <w:t xml:space="preserve"> 13.</w:t>
      </w:r>
      <w:r>
        <w:t>查询每个部门的平均工资</w:t>
      </w:r>
      <w:r>
        <w:t xml:space="preserve">  </w:t>
      </w:r>
    </w:p>
    <w:p w14:paraId="209B16B6" w14:textId="77777777" w:rsidR="00307BE7" w:rsidRDefault="00307BE7" w:rsidP="00307BE7">
      <w:pPr>
        <w:ind w:firstLine="420"/>
      </w:pPr>
      <w:r>
        <w:t>SELECT deptno,AVG(3al)</w:t>
      </w:r>
    </w:p>
    <w:p w14:paraId="78C31962" w14:textId="77777777" w:rsidR="00307BE7" w:rsidRDefault="00307BE7" w:rsidP="00307BE7">
      <w:pPr>
        <w:ind w:firstLine="420"/>
      </w:pPr>
      <w:r>
        <w:t>FROM emp</w:t>
      </w:r>
    </w:p>
    <w:p w14:paraId="6FB1C510" w14:textId="77777777" w:rsidR="00307BE7" w:rsidRDefault="00307BE7" w:rsidP="00307BE7">
      <w:pPr>
        <w:ind w:firstLine="420"/>
      </w:pPr>
      <w:r>
        <w:t>GROUP BY deptno</w:t>
      </w:r>
    </w:p>
    <w:p w14:paraId="11E1F42C" w14:textId="77777777" w:rsidR="00307BE7" w:rsidRDefault="00307BE7" w:rsidP="00307BE7">
      <w:pPr>
        <w:ind w:firstLine="420"/>
      </w:pPr>
    </w:p>
    <w:p w14:paraId="2460EB1E" w14:textId="77777777" w:rsidR="00307BE7" w:rsidRDefault="00307BE7" w:rsidP="00307BE7">
      <w:pPr>
        <w:ind w:firstLine="420"/>
      </w:pPr>
      <w:r>
        <w:t xml:space="preserve"> 14.</w:t>
      </w:r>
      <w:r>
        <w:t>查询每个部门的底员数量。</w:t>
      </w:r>
      <w:r>
        <w:t xml:space="preserve">  </w:t>
      </w:r>
    </w:p>
    <w:p w14:paraId="35289B0A" w14:textId="77777777" w:rsidR="00307BE7" w:rsidRDefault="00307BE7" w:rsidP="00307BE7">
      <w:pPr>
        <w:ind w:firstLine="420"/>
      </w:pPr>
      <w:r>
        <w:t>SELECT deptno,COUNT(*)</w:t>
      </w:r>
    </w:p>
    <w:p w14:paraId="71D0B0DC" w14:textId="77777777" w:rsidR="00307BE7" w:rsidRDefault="00307BE7" w:rsidP="00307BE7">
      <w:pPr>
        <w:ind w:firstLine="420"/>
      </w:pPr>
      <w:r>
        <w:t>FROM emp</w:t>
      </w:r>
    </w:p>
    <w:p w14:paraId="6E1DED24" w14:textId="77777777" w:rsidR="00307BE7" w:rsidRDefault="00307BE7" w:rsidP="00307BE7">
      <w:pPr>
        <w:ind w:firstLine="420"/>
      </w:pPr>
      <w:r>
        <w:t>GROUP BY deptno</w:t>
      </w:r>
    </w:p>
    <w:p w14:paraId="0D1F7CC9" w14:textId="77777777" w:rsidR="00307BE7" w:rsidRDefault="00307BE7" w:rsidP="00307BE7">
      <w:pPr>
        <w:ind w:firstLine="420"/>
      </w:pPr>
    </w:p>
    <w:p w14:paraId="0C02E47E" w14:textId="77777777" w:rsidR="00307BE7" w:rsidRDefault="00307BE7" w:rsidP="00307BE7">
      <w:pPr>
        <w:ind w:firstLine="420"/>
      </w:pPr>
      <w:r>
        <w:t xml:space="preserve"> 15.</w:t>
      </w:r>
      <w:r>
        <w:t>查询每种工作的最高工资、最低工资、人数</w:t>
      </w:r>
      <w:r>
        <w:t xml:space="preserve">  </w:t>
      </w:r>
    </w:p>
    <w:p w14:paraId="66047576" w14:textId="77777777" w:rsidR="00307BE7" w:rsidRDefault="00307BE7" w:rsidP="00307BE7">
      <w:pPr>
        <w:ind w:firstLine="420"/>
      </w:pPr>
      <w:r>
        <w:t>SELECT job,MAX(3al),MIN(sal),COUNT(*)</w:t>
      </w:r>
    </w:p>
    <w:p w14:paraId="541B18D7" w14:textId="77777777" w:rsidR="00307BE7" w:rsidRDefault="00307BE7" w:rsidP="00307BE7">
      <w:pPr>
        <w:ind w:firstLine="420"/>
      </w:pPr>
      <w:r>
        <w:t>FROM emp</w:t>
      </w:r>
    </w:p>
    <w:p w14:paraId="2E94DC4E" w14:textId="77777777" w:rsidR="00307BE7" w:rsidRDefault="00307BE7" w:rsidP="00307BE7">
      <w:pPr>
        <w:ind w:firstLine="420"/>
      </w:pPr>
      <w:r>
        <w:t>GROUP BY job</w:t>
      </w:r>
    </w:p>
    <w:p w14:paraId="1FD45AE7" w14:textId="77777777" w:rsidR="00307BE7" w:rsidRDefault="00307BE7" w:rsidP="00307BE7">
      <w:pPr>
        <w:ind w:firstLine="420"/>
      </w:pPr>
    </w:p>
    <w:p w14:paraId="30B01D18" w14:textId="77777777" w:rsidR="00307BE7" w:rsidRDefault="00307BE7" w:rsidP="00307BE7">
      <w:pPr>
        <w:pStyle w:val="a8"/>
        <w:numPr>
          <w:ilvl w:val="0"/>
          <w:numId w:val="6"/>
        </w:numPr>
        <w:ind w:firstLine="420"/>
      </w:pPr>
      <w:r>
        <w:rPr>
          <w:rFonts w:hint="eastAsia"/>
        </w:rPr>
        <w:t>查看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数据库的编码</w:t>
      </w:r>
    </w:p>
    <w:p w14:paraId="6F58FF00" w14:textId="77777777" w:rsidR="00307BE7" w:rsidRDefault="00307BE7" w:rsidP="00307BE7">
      <w:pPr>
        <w:pStyle w:val="a8"/>
        <w:ind w:left="360"/>
      </w:pPr>
      <w:r>
        <w:t xml:space="preserve"> </w:t>
      </w:r>
      <w:r w:rsidRPr="00A67D02">
        <w:t xml:space="preserve"> </w:t>
      </w:r>
      <w:r>
        <w:t xml:space="preserve">   </w:t>
      </w:r>
      <w:r w:rsidRPr="00A67D02">
        <w:t>SHOW VARIABLES LIKE 'char%';</w:t>
      </w:r>
    </w:p>
    <w:p w14:paraId="443BA8AC" w14:textId="77777777" w:rsidR="00307BE7" w:rsidRDefault="00307BE7" w:rsidP="00307BE7">
      <w:pPr>
        <w:pStyle w:val="a8"/>
        <w:ind w:left="360"/>
      </w:pPr>
      <w:r>
        <w:rPr>
          <w:noProof/>
        </w:rPr>
        <w:drawing>
          <wp:inline distT="0" distB="0" distL="0" distR="0" wp14:anchorId="2E9EB67F" wp14:editId="19CBF424">
            <wp:extent cx="5274310" cy="1430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AA1F" w14:textId="77777777" w:rsidR="00307BE7" w:rsidRDefault="00307BE7" w:rsidP="00307BE7">
      <w:pPr>
        <w:pStyle w:val="a8"/>
        <w:ind w:left="360"/>
      </w:pPr>
      <w:r>
        <w:t>character_set_client=utf8,</w:t>
      </w:r>
      <w:r>
        <w:t>无论客户端发送的是什么编码的数据，</w:t>
      </w:r>
      <w:r>
        <w:t>mysq1</w:t>
      </w:r>
      <w:r>
        <w:t>都当成是</w:t>
      </w:r>
      <w:r>
        <w:lastRenderedPageBreak/>
        <w:t>utf8</w:t>
      </w:r>
      <w:r>
        <w:t>的数据！</w:t>
      </w:r>
    </w:p>
    <w:p w14:paraId="2A0546B9" w14:textId="77777777" w:rsidR="00307BE7" w:rsidRDefault="00307BE7" w:rsidP="00307BE7">
      <w:pPr>
        <w:pStyle w:val="a8"/>
        <w:ind w:left="360"/>
      </w:pPr>
      <w:r>
        <w:t>&gt;</w:t>
      </w:r>
      <w:r>
        <w:t>若客卢端发送的是</w:t>
      </w:r>
      <w:r>
        <w:t>GBK</w:t>
      </w:r>
    </w:p>
    <w:p w14:paraId="2776EA6B" w14:textId="77777777" w:rsidR="00307BE7" w:rsidRDefault="00307BE7" w:rsidP="00307BE7">
      <w:pPr>
        <w:pStyle w:val="a8"/>
        <w:ind w:left="360"/>
      </w:pPr>
      <w:r>
        <w:t>&gt;</w:t>
      </w:r>
      <w:r>
        <w:t>服务器会当成</w:t>
      </w:r>
      <w:r>
        <w:t>utf8</w:t>
      </w:r>
      <w:r>
        <w:t>对待</w:t>
      </w:r>
    </w:p>
    <w:p w14:paraId="180BE217" w14:textId="77777777" w:rsidR="00307BE7" w:rsidRDefault="00307BE7" w:rsidP="00307BE7">
      <w:pPr>
        <w:pStyle w:val="a8"/>
        <w:ind w:left="360"/>
      </w:pPr>
      <w:r>
        <w:t>&gt;</w:t>
      </w:r>
      <w:r>
        <w:t>总结：必然乱码！</w:t>
      </w:r>
    </w:p>
    <w:p w14:paraId="1AED5051" w14:textId="15730F24" w:rsidR="00307BE7" w:rsidRDefault="00307BE7" w:rsidP="00307BE7">
      <w:pPr>
        <w:pStyle w:val="a8"/>
        <w:ind w:left="360"/>
      </w:pPr>
      <w:r>
        <w:rPr>
          <w:rFonts w:hint="eastAsia"/>
        </w:rPr>
        <w:t>处理问题的手段有两种</w:t>
      </w:r>
      <w:r w:rsidR="005B57DA">
        <w:rPr>
          <w:rFonts w:hint="eastAsia"/>
        </w:rPr>
        <w:t>;</w:t>
      </w:r>
    </w:p>
    <w:p w14:paraId="1D2F039A" w14:textId="77777777" w:rsidR="00307BE7" w:rsidRDefault="00307BE7" w:rsidP="00307BE7">
      <w:pPr>
        <w:pStyle w:val="a8"/>
        <w:ind w:left="360"/>
      </w:pPr>
      <w:r>
        <w:t>&gt;</w:t>
      </w:r>
      <w:r>
        <w:t>让客户端发送</w:t>
      </w:r>
      <w:r>
        <w:t>ut8</w:t>
      </w:r>
      <w:r>
        <w:t>的数据（行不通）</w:t>
      </w:r>
    </w:p>
    <w:p w14:paraId="2FA9EC0F" w14:textId="77777777" w:rsidR="00307BE7" w:rsidRDefault="00307BE7" w:rsidP="00307BE7">
      <w:pPr>
        <w:pStyle w:val="a8"/>
        <w:ind w:left="360"/>
      </w:pPr>
      <w:r>
        <w:t>&gt;</w:t>
      </w:r>
      <w:r>
        <w:t>把</w:t>
      </w:r>
      <w:r>
        <w:t>character_set_client</w:t>
      </w:r>
      <w:r>
        <w:t>修改为</w:t>
      </w:r>
      <w:r>
        <w:t>gbk</w:t>
      </w:r>
    </w:p>
    <w:p w14:paraId="24D1CF5F" w14:textId="1A2A7536" w:rsidR="00307BE7" w:rsidRDefault="00307BE7" w:rsidP="00307BE7">
      <w:pPr>
        <w:pStyle w:val="a8"/>
        <w:ind w:left="360"/>
      </w:pPr>
      <w:r w:rsidRPr="00E2189B">
        <w:t>set character setclient=gbk</w:t>
      </w:r>
      <w:r w:rsidR="005B57DA">
        <w:t>;</w:t>
      </w:r>
      <w:r w:rsidRPr="00E2189B">
        <w:t>--&gt;</w:t>
      </w:r>
      <w:r w:rsidRPr="00E2189B">
        <w:t>只在当前窗口内有效，也就是说，关闭窗口后，再打开，又回到</w:t>
      </w:r>
      <w:r w:rsidRPr="00E2189B">
        <w:t>utf8</w:t>
      </w:r>
      <w:r w:rsidRPr="00E2189B">
        <w:t>了。</w:t>
      </w:r>
    </w:p>
    <w:p w14:paraId="200D33C6" w14:textId="77777777" w:rsidR="00307BE7" w:rsidRDefault="00307BE7" w:rsidP="00307BE7">
      <w:pPr>
        <w:pStyle w:val="a8"/>
        <w:ind w:left="360"/>
      </w:pPr>
    </w:p>
    <w:p w14:paraId="3587F89D" w14:textId="77777777" w:rsidR="00307BE7" w:rsidRDefault="00307BE7" w:rsidP="00307BE7">
      <w:pPr>
        <w:pStyle w:val="a8"/>
        <w:ind w:left="360"/>
      </w:pPr>
      <w:r>
        <w:t>character set results=utf8,</w:t>
      </w:r>
      <w:r>
        <w:t>把数据用什么编码发送给客户端！</w:t>
      </w:r>
    </w:p>
    <w:p w14:paraId="3C597607" w14:textId="77777777" w:rsidR="00307BE7" w:rsidRDefault="00307BE7" w:rsidP="00307BE7">
      <w:pPr>
        <w:pStyle w:val="a8"/>
        <w:ind w:left="360"/>
      </w:pPr>
      <w:r>
        <w:t>&gt;</w:t>
      </w:r>
      <w:r>
        <w:t>若服务器发送给客户端的是</w:t>
      </w:r>
      <w:r>
        <w:t>utf8</w:t>
      </w:r>
      <w:r>
        <w:t>的数据</w:t>
      </w:r>
    </w:p>
    <w:p w14:paraId="4F11BFF6" w14:textId="77777777" w:rsidR="00307BE7" w:rsidRDefault="00307BE7" w:rsidP="00307BE7">
      <w:pPr>
        <w:pStyle w:val="a8"/>
        <w:ind w:left="360"/>
      </w:pPr>
      <w:r>
        <w:t>&gt;</w:t>
      </w:r>
      <w:r>
        <w:t>客户端会把它当成</w:t>
      </w:r>
      <w:r>
        <w:t>gbk</w:t>
      </w:r>
      <w:r>
        <w:t>，因为我们的小黑屏，只能显示</w:t>
      </w:r>
      <w:r>
        <w:t>gbk</w:t>
      </w:r>
    </w:p>
    <w:p w14:paraId="76FE1CE7" w14:textId="77777777" w:rsidR="00307BE7" w:rsidRDefault="00307BE7" w:rsidP="00307BE7">
      <w:pPr>
        <w:pStyle w:val="a8"/>
        <w:ind w:left="360"/>
      </w:pPr>
      <w:r>
        <w:t>&gt;</w:t>
      </w:r>
      <w:r>
        <w:t>总结：必然乱码！</w:t>
      </w:r>
    </w:p>
    <w:p w14:paraId="0DA7B046" w14:textId="77777777" w:rsidR="00307BE7" w:rsidRDefault="00307BE7" w:rsidP="00307BE7">
      <w:pPr>
        <w:pStyle w:val="a8"/>
        <w:ind w:left="360"/>
      </w:pPr>
      <w:r>
        <w:rPr>
          <w:rFonts w:hint="eastAsia"/>
        </w:rPr>
        <w:t>处理问题的手段有两种：</w:t>
      </w:r>
    </w:p>
    <w:p w14:paraId="752225B3" w14:textId="77777777" w:rsidR="00307BE7" w:rsidRDefault="00307BE7" w:rsidP="00307BE7">
      <w:pPr>
        <w:pStyle w:val="a8"/>
        <w:ind w:left="360"/>
      </w:pPr>
      <w:r>
        <w:t>&gt;</w:t>
      </w:r>
      <w:r>
        <w:t>让服务器发送</w:t>
      </w:r>
      <w:r>
        <w:t>gbk</w:t>
      </w:r>
      <w:r>
        <w:t>的数据：</w:t>
      </w:r>
      <w:r>
        <w:t>set character_set_results=gbk</w:t>
      </w:r>
    </w:p>
    <w:p w14:paraId="3A0D2DAD" w14:textId="77777777" w:rsidR="00307BE7" w:rsidRDefault="00307BE7" w:rsidP="00307BE7">
      <w:pPr>
        <w:pStyle w:val="a8"/>
        <w:ind w:left="360"/>
      </w:pPr>
      <w:r>
        <w:t>&gt;</w:t>
      </w:r>
      <w:r>
        <w:t>让小黑屏使用</w:t>
      </w:r>
      <w:r>
        <w:t>utf8</w:t>
      </w:r>
      <w:r>
        <w:t>来解读（行不通）</w:t>
      </w:r>
    </w:p>
    <w:p w14:paraId="269E242F" w14:textId="77777777" w:rsidR="00307BE7" w:rsidRDefault="00307BE7" w:rsidP="00307BE7">
      <w:pPr>
        <w:pStyle w:val="a8"/>
        <w:ind w:left="360"/>
      </w:pPr>
    </w:p>
    <w:p w14:paraId="1BDEECDA" w14:textId="77777777" w:rsidR="00307BE7" w:rsidRDefault="00307BE7" w:rsidP="00307BE7">
      <w:pPr>
        <w:pStyle w:val="a8"/>
        <w:ind w:left="357"/>
        <w:jc w:val="left"/>
      </w:pPr>
      <w:r>
        <w:t>my.ini</w:t>
      </w:r>
    </w:p>
    <w:p w14:paraId="52312F80" w14:textId="77777777" w:rsidR="00307BE7" w:rsidRDefault="00307BE7" w:rsidP="00307BE7">
      <w:pPr>
        <w:pStyle w:val="a8"/>
        <w:ind w:left="357"/>
        <w:jc w:val="left"/>
      </w:pPr>
      <w:r>
        <w:rPr>
          <w:rFonts w:hint="eastAsia"/>
        </w:rPr>
        <w:t>在总配置文件中进行配置，可以一劳永逸</w:t>
      </w:r>
    </w:p>
    <w:p w14:paraId="43F82634" w14:textId="77777777" w:rsidR="00307BE7" w:rsidRDefault="00307BE7" w:rsidP="00307BE7">
      <w:pPr>
        <w:pStyle w:val="a8"/>
        <w:ind w:left="357"/>
        <w:jc w:val="left"/>
      </w:pPr>
      <w:r>
        <w:t>[client]</w:t>
      </w:r>
    </w:p>
    <w:p w14:paraId="21DE7787" w14:textId="77777777" w:rsidR="00307BE7" w:rsidRDefault="00307BE7" w:rsidP="00307BE7">
      <w:pPr>
        <w:pStyle w:val="a8"/>
        <w:ind w:left="357"/>
        <w:jc w:val="left"/>
      </w:pPr>
      <w:r>
        <w:t>port=3306</w:t>
      </w:r>
    </w:p>
    <w:p w14:paraId="6E9C3953" w14:textId="77777777" w:rsidR="00307BE7" w:rsidRDefault="00307BE7" w:rsidP="00307BE7">
      <w:pPr>
        <w:pStyle w:val="a8"/>
        <w:ind w:left="357"/>
        <w:jc w:val="left"/>
      </w:pPr>
      <w:r>
        <w:t>[mysq1]</w:t>
      </w:r>
    </w:p>
    <w:p w14:paraId="7A5029B2" w14:textId="77777777" w:rsidR="00307BE7" w:rsidRDefault="00307BE7" w:rsidP="00307BE7">
      <w:pPr>
        <w:pStyle w:val="a8"/>
        <w:ind w:left="357"/>
        <w:jc w:val="left"/>
      </w:pPr>
      <w:r>
        <w:t>default-character-set=gbk/*</w:t>
      </w:r>
      <w:r>
        <w:t>它可以一劳永逸！它可以修改三个变量：</w:t>
      </w:r>
      <w:r>
        <w:t>client</w:t>
      </w:r>
      <w:r>
        <w:t>、</w:t>
      </w:r>
      <w:r>
        <w:t>results</w:t>
      </w:r>
      <w:r>
        <w:t>、</w:t>
      </w:r>
      <w:r>
        <w:t>condection*/</w:t>
      </w:r>
    </w:p>
    <w:p w14:paraId="705C9E4D" w14:textId="77777777" w:rsidR="00307BE7" w:rsidRDefault="00307BE7" w:rsidP="00307BE7">
      <w:pPr>
        <w:ind w:firstLine="420"/>
        <w:jc w:val="left"/>
      </w:pPr>
    </w:p>
    <w:p w14:paraId="2C31EDEE" w14:textId="77777777" w:rsidR="00307BE7" w:rsidRDefault="00307BE7" w:rsidP="006664F9">
      <w:pPr>
        <w:pStyle w:val="10"/>
      </w:pPr>
      <w:r>
        <w:rPr>
          <w:rFonts w:hint="eastAsia"/>
        </w:rPr>
        <w:t>mysql</w:t>
      </w:r>
      <w:r>
        <w:rPr>
          <w:rFonts w:hint="eastAsia"/>
        </w:rPr>
        <w:t>数据的备份和恢复</w:t>
      </w:r>
    </w:p>
    <w:p w14:paraId="128183FA" w14:textId="77777777" w:rsidR="00307BE7" w:rsidRDefault="00307BE7" w:rsidP="00307BE7">
      <w:pPr>
        <w:ind w:firstLine="420"/>
        <w:jc w:val="left"/>
      </w:pPr>
      <w:r>
        <w:t>1.</w:t>
      </w:r>
      <w:r>
        <w:t>数据库导出</w:t>
      </w:r>
      <w:r>
        <w:t>SQL</w:t>
      </w:r>
      <w:r>
        <w:t>脚</w:t>
      </w:r>
      <w:r>
        <w:rPr>
          <w:rFonts w:hint="eastAsia"/>
        </w:rPr>
        <w:t>本</w:t>
      </w:r>
      <w:r>
        <w:rPr>
          <w:rFonts w:hint="eastAsia"/>
        </w:rPr>
        <w:t xml:space="preserve"> </w:t>
      </w:r>
      <w:r>
        <w:rPr>
          <w:rFonts w:hint="eastAsia"/>
        </w:rPr>
        <w:t>（不用登陆数据库）</w:t>
      </w:r>
    </w:p>
    <w:p w14:paraId="0DB0D05C" w14:textId="77777777" w:rsidR="00307BE7" w:rsidRDefault="00307BE7" w:rsidP="00307BE7">
      <w:pPr>
        <w:ind w:firstLine="420"/>
        <w:jc w:val="left"/>
      </w:pPr>
      <w:r>
        <w:t>&gt;myaqldump -u</w:t>
      </w:r>
      <w:r>
        <w:t>用户名</w:t>
      </w:r>
      <w:r>
        <w:t>-p</w:t>
      </w:r>
      <w:r>
        <w:t>密码数据库名生成的脚本文件路径</w:t>
      </w:r>
    </w:p>
    <w:p w14:paraId="53361849" w14:textId="77777777" w:rsidR="00307BE7" w:rsidRDefault="00307BE7" w:rsidP="00307BE7">
      <w:pPr>
        <w:ind w:firstLine="420"/>
        <w:jc w:val="left"/>
      </w:pPr>
      <w:r>
        <w:rPr>
          <w:rFonts w:hint="eastAsia"/>
        </w:rPr>
        <w:t>例如：</w:t>
      </w:r>
      <w:r>
        <w:t>mysqldump-uroot-p123mydb1&gt;c:</w:t>
      </w:r>
      <w:r>
        <w:rPr>
          <w:rFonts w:hint="eastAsia"/>
        </w:rPr>
        <w:t>/</w:t>
      </w:r>
      <w:r>
        <w:t>mydb1.sg1(</w:t>
      </w:r>
      <w:r>
        <w:t>与</w:t>
      </w:r>
      <w:r>
        <w:t>mysgl.exe</w:t>
      </w:r>
      <w:r>
        <w:t>和</w:t>
      </w:r>
      <w:r>
        <w:t>mysqld.exe</w:t>
      </w:r>
      <w:r>
        <w:t>一样，</w:t>
      </w:r>
      <w:r>
        <w:rPr>
          <w:rFonts w:hint="eastAsia"/>
        </w:rPr>
        <w:t>、</w:t>
      </w:r>
      <w:r>
        <w:t>都在</w:t>
      </w:r>
      <w:r>
        <w:t>bin</w:t>
      </w:r>
      <w:r>
        <w:t>目录下）</w:t>
      </w:r>
    </w:p>
    <w:p w14:paraId="5D4E9191" w14:textId="77777777" w:rsidR="00307BE7" w:rsidRDefault="00307BE7" w:rsidP="00307BE7">
      <w:pPr>
        <w:ind w:firstLine="420"/>
        <w:jc w:val="left"/>
      </w:pPr>
      <w:r>
        <w:t>&gt;</w:t>
      </w:r>
      <w:r>
        <w:t>注意，不要打分号，不要登录</w:t>
      </w:r>
      <w:r>
        <w:t>mysq1</w:t>
      </w:r>
      <w:r>
        <w:t>，直接在</w:t>
      </w:r>
      <w:r>
        <w:t>cmd</w:t>
      </w:r>
      <w:r>
        <w:t>下运行</w:t>
      </w:r>
    </w:p>
    <w:p w14:paraId="2A335AD8" w14:textId="77777777" w:rsidR="00307BE7" w:rsidRDefault="00307BE7" w:rsidP="00307BE7">
      <w:pPr>
        <w:ind w:firstLine="420"/>
        <w:jc w:val="left"/>
      </w:pPr>
      <w:r>
        <w:t>&gt;</w:t>
      </w:r>
      <w:r>
        <w:t>注意，生成的脚本文件中不包含</w:t>
      </w:r>
      <w:r>
        <w:t>create database</w:t>
      </w:r>
      <w:r>
        <w:t>语句</w:t>
      </w:r>
    </w:p>
    <w:p w14:paraId="0F30CAEB" w14:textId="77777777" w:rsidR="00307BE7" w:rsidRDefault="00307BE7" w:rsidP="00307BE7">
      <w:pPr>
        <w:ind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、恢复数据库内容，如果将数据库删掉，可以将数据库的内容恢复，无法恢复数据库</w:t>
      </w:r>
    </w:p>
    <w:p w14:paraId="5DE5408F" w14:textId="77777777" w:rsidR="00307BE7" w:rsidRDefault="00307BE7" w:rsidP="00307BE7">
      <w:pPr>
        <w:ind w:firstLine="420"/>
        <w:jc w:val="left"/>
      </w:pPr>
      <w:r>
        <w:rPr>
          <w:rFonts w:hint="eastAsia"/>
        </w:rPr>
        <w:t xml:space="preserve"> </w:t>
      </w:r>
      <w:r>
        <w:t xml:space="preserve">    2.</w:t>
      </w:r>
      <w:r>
        <w:t>执行</w:t>
      </w:r>
      <w:r>
        <w:t>sQ</w:t>
      </w:r>
      <w:r>
        <w:t>脚本</w:t>
      </w:r>
    </w:p>
    <w:p w14:paraId="3EEA87B7" w14:textId="77777777" w:rsidR="00307BE7" w:rsidRDefault="00307BE7" w:rsidP="00307BE7">
      <w:pPr>
        <w:ind w:firstLine="420"/>
        <w:jc w:val="left"/>
      </w:pPr>
      <w:r>
        <w:rPr>
          <w:rFonts w:hint="eastAsia"/>
        </w:rPr>
        <w:t>第一种方式</w:t>
      </w:r>
    </w:p>
    <w:p w14:paraId="4665422F" w14:textId="77777777" w:rsidR="00307BE7" w:rsidRDefault="00307BE7" w:rsidP="00307BE7">
      <w:pPr>
        <w:ind w:firstLine="420"/>
        <w:jc w:val="left"/>
      </w:pPr>
      <w:r>
        <w:t>&gt;myaq1-u</w:t>
      </w:r>
      <w:r>
        <w:t>用户名</w:t>
      </w:r>
      <w:r>
        <w:t>-p</w:t>
      </w:r>
      <w:r>
        <w:t>密码数据库</w:t>
      </w:r>
      <w:r>
        <w:t>&lt;</w:t>
      </w:r>
      <w:r>
        <w:t>脚本文件路径</w:t>
      </w:r>
    </w:p>
    <w:p w14:paraId="35A8E296" w14:textId="77777777" w:rsidR="00307BE7" w:rsidRDefault="00307BE7" w:rsidP="00307BE7">
      <w:pPr>
        <w:ind w:firstLine="420"/>
        <w:jc w:val="left"/>
      </w:pPr>
      <w:r>
        <w:t>&gt;</w:t>
      </w:r>
      <w:r>
        <w:t>例如：</w:t>
      </w:r>
    </w:p>
    <w:p w14:paraId="2B096258" w14:textId="77777777" w:rsidR="00307BE7" w:rsidRDefault="00307BE7" w:rsidP="00307BE7">
      <w:pPr>
        <w:ind w:firstLine="420"/>
        <w:jc w:val="left"/>
      </w:pPr>
      <w:r>
        <w:t>*</w:t>
      </w:r>
      <w:r>
        <w:t>先删除</w:t>
      </w:r>
      <w:r>
        <w:t>mydb1</w:t>
      </w:r>
      <w:r>
        <w:t>库，再重新创建</w:t>
      </w:r>
      <w:r>
        <w:t>mydb1</w:t>
      </w:r>
      <w:r>
        <w:t>库</w:t>
      </w:r>
    </w:p>
    <w:p w14:paraId="220E993F" w14:textId="77777777" w:rsidR="00307BE7" w:rsidRDefault="00307BE7" w:rsidP="00307BE7">
      <w:pPr>
        <w:ind w:firstLine="420"/>
        <w:jc w:val="left"/>
      </w:pPr>
      <w:r>
        <w:t>*mysq1-uroot-p123 mydb1&lt;C:\mydbl.sql</w:t>
      </w:r>
    </w:p>
    <w:p w14:paraId="2519C01C" w14:textId="77777777" w:rsidR="00307BE7" w:rsidRDefault="00307BE7" w:rsidP="00307BE7">
      <w:pPr>
        <w:ind w:firstLine="420"/>
        <w:jc w:val="left"/>
      </w:pPr>
      <w:r>
        <w:t>&gt;</w:t>
      </w:r>
      <w:r>
        <w:t>注意，不要打分号，不要登录</w:t>
      </w:r>
      <w:r>
        <w:t>mysq1</w:t>
      </w:r>
      <w:r>
        <w:t>，直接在</w:t>
      </w:r>
      <w:r>
        <w:t>cmd</w:t>
      </w:r>
      <w:r>
        <w:t>下运行</w:t>
      </w:r>
    </w:p>
    <w:p w14:paraId="67EBAAD1" w14:textId="77777777" w:rsidR="00307BE7" w:rsidRDefault="00307BE7" w:rsidP="00307BE7">
      <w:pPr>
        <w:ind w:firstLine="420"/>
        <w:jc w:val="left"/>
      </w:pPr>
      <w:r>
        <w:rPr>
          <w:rFonts w:hint="eastAsia"/>
        </w:rPr>
        <w:t>第二种方式</w:t>
      </w:r>
      <w:r>
        <w:t>I</w:t>
      </w:r>
    </w:p>
    <w:p w14:paraId="5704FA0D" w14:textId="77777777" w:rsidR="00307BE7" w:rsidRDefault="00307BE7" w:rsidP="00307BE7">
      <w:pPr>
        <w:ind w:firstLine="420"/>
        <w:jc w:val="left"/>
      </w:pPr>
      <w:r>
        <w:lastRenderedPageBreak/>
        <w:t>&gt;</w:t>
      </w:r>
      <w:r>
        <w:t>登录</w:t>
      </w:r>
      <w:r>
        <w:t>mysq1</w:t>
      </w:r>
    </w:p>
    <w:p w14:paraId="74F9B4AA" w14:textId="77777777" w:rsidR="00307BE7" w:rsidRDefault="00307BE7" w:rsidP="00307BE7">
      <w:pPr>
        <w:ind w:firstLine="420"/>
        <w:jc w:val="left"/>
      </w:pPr>
      <w:r>
        <w:t>&gt;source SQL</w:t>
      </w:r>
      <w:r>
        <w:t>脚本路径</w:t>
      </w:r>
    </w:p>
    <w:p w14:paraId="2A94C5D6" w14:textId="77777777" w:rsidR="00307BE7" w:rsidRDefault="00307BE7" w:rsidP="00307BE7">
      <w:pPr>
        <w:ind w:firstLine="420"/>
        <w:jc w:val="left"/>
      </w:pPr>
      <w:r>
        <w:t>&gt;</w:t>
      </w:r>
      <w:r>
        <w:t>例如：</w:t>
      </w:r>
    </w:p>
    <w:p w14:paraId="287661C2" w14:textId="77777777" w:rsidR="00307BE7" w:rsidRDefault="00307BE7" w:rsidP="00307BE7">
      <w:pPr>
        <w:ind w:firstLine="420"/>
        <w:jc w:val="left"/>
      </w:pPr>
      <w:r>
        <w:t>*</w:t>
      </w:r>
      <w:r>
        <w:t>先删除</w:t>
      </w:r>
      <w:r>
        <w:t>mydb1</w:t>
      </w:r>
      <w:r>
        <w:t>库，再重新创建</w:t>
      </w:r>
      <w:r>
        <w:t>mydb1</w:t>
      </w:r>
      <w:r>
        <w:t>库</w:t>
      </w:r>
    </w:p>
    <w:p w14:paraId="60912019" w14:textId="77777777" w:rsidR="00307BE7" w:rsidRDefault="00307BE7" w:rsidP="00307BE7">
      <w:pPr>
        <w:ind w:firstLine="420"/>
        <w:jc w:val="left"/>
      </w:pPr>
      <w:r>
        <w:t>*</w:t>
      </w:r>
      <w:r>
        <w:t>切换到</w:t>
      </w:r>
      <w:r>
        <w:t>mydb1</w:t>
      </w:r>
      <w:r>
        <w:t>库</w:t>
      </w:r>
    </w:p>
    <w:p w14:paraId="3A894A01" w14:textId="77777777" w:rsidR="00307BE7" w:rsidRDefault="00307BE7" w:rsidP="00307BE7">
      <w:pPr>
        <w:ind w:firstLine="420"/>
        <w:jc w:val="left"/>
      </w:pPr>
      <w:r>
        <w:t>*source c:\\mydb1.sq1</w:t>
      </w:r>
    </w:p>
    <w:p w14:paraId="3FE8E9EC" w14:textId="77777777" w:rsidR="00307BE7" w:rsidRDefault="00307BE7" w:rsidP="00307BE7">
      <w:pPr>
        <w:ind w:firstLine="420"/>
        <w:jc w:val="left"/>
      </w:pPr>
    </w:p>
    <w:p w14:paraId="6562C93D" w14:textId="77777777" w:rsidR="00307BE7" w:rsidRDefault="00307BE7" w:rsidP="00307BE7">
      <w:pPr>
        <w:ind w:firstLine="420"/>
        <w:jc w:val="left"/>
      </w:pPr>
      <w:r>
        <w:t>mysq1dump-uroot-p123 mydb3&gt;c:/a.sq1--&gt;</w:t>
      </w:r>
      <w:r>
        <w:t>备份</w:t>
      </w:r>
    </w:p>
    <w:p w14:paraId="19CF2671" w14:textId="77777777" w:rsidR="00307BE7" w:rsidRDefault="00307BE7" w:rsidP="00307BE7">
      <w:pPr>
        <w:ind w:firstLine="420"/>
        <w:jc w:val="left"/>
      </w:pPr>
      <w:r>
        <w:t>mysq1-uroot-p123 mydb3&lt;c:/a.sql--&gt;</w:t>
      </w:r>
      <w:r>
        <w:t>恢复</w:t>
      </w:r>
    </w:p>
    <w:p w14:paraId="3B028B80" w14:textId="77777777" w:rsidR="00307BE7" w:rsidRDefault="00307BE7" w:rsidP="00307BE7">
      <w:pPr>
        <w:ind w:firstLine="420"/>
        <w:jc w:val="left"/>
      </w:pPr>
      <w:r>
        <w:t>source c:/a.sql--&gt;</w:t>
      </w:r>
      <w:r>
        <w:t>恢复</w:t>
      </w:r>
    </w:p>
    <w:p w14:paraId="6BAE8E28" w14:textId="77777777" w:rsidR="00307BE7" w:rsidRDefault="00307BE7" w:rsidP="00307BE7">
      <w:pPr>
        <w:ind w:firstLine="420"/>
        <w:jc w:val="left"/>
      </w:pPr>
    </w:p>
    <w:p w14:paraId="22907A83" w14:textId="77777777" w:rsidR="00307BE7" w:rsidRDefault="00307BE7" w:rsidP="00307BE7">
      <w:pPr>
        <w:ind w:firstLine="420"/>
        <w:jc w:val="left"/>
      </w:pPr>
    </w:p>
    <w:p w14:paraId="79B29342" w14:textId="77777777" w:rsidR="00E57129" w:rsidRDefault="00E57129" w:rsidP="00E57129">
      <w:pPr>
        <w:pStyle w:val="10"/>
      </w:pPr>
      <w:r>
        <w:rPr>
          <w:rFonts w:hint="eastAsia"/>
        </w:rPr>
        <w:t>约束</w:t>
      </w:r>
      <w:r>
        <w:t xml:space="preserve"> </w:t>
      </w:r>
    </w:p>
    <w:p w14:paraId="52C84A21" w14:textId="77777777" w:rsidR="00E57129" w:rsidRDefault="00E57129" w:rsidP="00E57129">
      <w:pPr>
        <w:pStyle w:val="2"/>
      </w:pPr>
      <w:r>
        <w:rPr>
          <w:rFonts w:hint="eastAsia"/>
        </w:rPr>
        <w:t>问题引入</w:t>
      </w:r>
    </w:p>
    <w:p w14:paraId="68D0B744" w14:textId="77777777" w:rsidR="00E57129" w:rsidRDefault="00E57129" w:rsidP="00E57129">
      <w:pPr>
        <w:ind w:firstLine="420"/>
      </w:pPr>
      <w:r>
        <w:tab/>
        <w:t>1)</w:t>
      </w:r>
      <w:r>
        <w:rPr>
          <w:rFonts w:hint="eastAsia"/>
        </w:rPr>
        <w:t>创建学生表：</w:t>
      </w:r>
    </w:p>
    <w:p w14:paraId="2A139F65" w14:textId="77777777" w:rsidR="00E57129" w:rsidRDefault="00E57129" w:rsidP="00E57129">
      <w:pPr>
        <w:ind w:firstLine="420"/>
      </w:pPr>
      <w:r>
        <w:tab/>
      </w:r>
      <w:r>
        <w:tab/>
        <w:t>create table student(</w:t>
      </w:r>
    </w:p>
    <w:p w14:paraId="4DD6AA8D" w14:textId="77777777" w:rsidR="00E57129" w:rsidRDefault="00E57129" w:rsidP="00E57129">
      <w:pPr>
        <w:ind w:firstLine="420"/>
      </w:pPr>
      <w:r>
        <w:tab/>
      </w:r>
      <w:r>
        <w:tab/>
        <w:t xml:space="preserve"> sno number(5), --</w:t>
      </w:r>
      <w:r>
        <w:t>学号</w:t>
      </w:r>
    </w:p>
    <w:p w14:paraId="3F59BA4A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704C8544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42A1807B" w14:textId="77777777" w:rsidR="00E57129" w:rsidRDefault="00E57129" w:rsidP="00E57129">
      <w:pPr>
        <w:ind w:firstLine="420"/>
      </w:pPr>
      <w:r>
        <w:tab/>
      </w:r>
      <w:r>
        <w:tab/>
        <w:t xml:space="preserve"> age number(3), --</w:t>
      </w:r>
      <w:r>
        <w:t>年龄</w:t>
      </w:r>
    </w:p>
    <w:p w14:paraId="48CAD569" w14:textId="77777777" w:rsidR="00E57129" w:rsidRDefault="00E57129" w:rsidP="00E57129">
      <w:pPr>
        <w:ind w:firstLine="420"/>
      </w:pPr>
      <w:r>
        <w:tab/>
      </w:r>
      <w:r>
        <w:tab/>
        <w:t xml:space="preserve"> enterdate date,  --</w:t>
      </w:r>
      <w:r>
        <w:t>入学日期</w:t>
      </w:r>
    </w:p>
    <w:p w14:paraId="2869F81C" w14:textId="77777777" w:rsidR="00E57129" w:rsidRDefault="00E57129" w:rsidP="00E57129">
      <w:pPr>
        <w:ind w:firstLine="420"/>
      </w:pPr>
      <w:r>
        <w:tab/>
      </w:r>
      <w:r>
        <w:tab/>
        <w:t xml:space="preserve"> clazz number(5), --</w:t>
      </w:r>
      <w:r>
        <w:t>班级编号</w:t>
      </w:r>
    </w:p>
    <w:p w14:paraId="04601148" w14:textId="77777777" w:rsidR="00E57129" w:rsidRDefault="00E57129" w:rsidP="00E57129">
      <w:pPr>
        <w:ind w:firstLine="420"/>
      </w:pPr>
      <w:r>
        <w:tab/>
      </w:r>
      <w:r>
        <w:tab/>
        <w:t xml:space="preserve"> email varchar2(50)  --</w:t>
      </w:r>
      <w:r>
        <w:t>邮箱</w:t>
      </w:r>
    </w:p>
    <w:p w14:paraId="7483B917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7C60A18F" w14:textId="77777777" w:rsidR="00E57129" w:rsidRDefault="00E57129" w:rsidP="00E57129">
      <w:pPr>
        <w:ind w:firstLine="420"/>
      </w:pPr>
      <w:r>
        <w:tab/>
        <w:t>2</w:t>
      </w:r>
      <w:r>
        <w:rPr>
          <w:rFonts w:hint="eastAsia"/>
        </w:rPr>
        <w:t>.</w:t>
      </w:r>
      <w:r>
        <w:rPr>
          <w:rFonts w:hint="eastAsia"/>
        </w:rPr>
        <w:t>插入数据</w:t>
      </w:r>
    </w:p>
    <w:p w14:paraId="2222F50B" w14:textId="77777777" w:rsidR="00E57129" w:rsidRDefault="00E57129" w:rsidP="00E57129">
      <w:pPr>
        <w:ind w:firstLine="420"/>
      </w:pPr>
      <w:r>
        <w:tab/>
      </w:r>
      <w:r>
        <w:tab/>
        <w:t>insert into student values(1001,'</w:t>
      </w:r>
      <w:r>
        <w:t>张三</w:t>
      </w:r>
      <w:r>
        <w:t>','</w:t>
      </w:r>
      <w:r>
        <w:t>男</w:t>
      </w:r>
      <w:r>
        <w:t>',20,'02-5</w:t>
      </w:r>
      <w:r>
        <w:t>月</w:t>
      </w:r>
      <w:r>
        <w:t>-2016',1,'12345@qq.com');</w:t>
      </w:r>
    </w:p>
    <w:p w14:paraId="321F77D8" w14:textId="77777777" w:rsidR="00E57129" w:rsidRDefault="00E57129" w:rsidP="00E57129">
      <w:pPr>
        <w:ind w:firstLine="420"/>
      </w:pPr>
      <w:r>
        <w:t>I</w:t>
      </w:r>
      <w:r>
        <w:tab/>
      </w:r>
      <w:r>
        <w:tab/>
        <w:t>nsert into student values(1001,'','</w:t>
      </w:r>
      <w:r>
        <w:t>你</w:t>
      </w:r>
      <w:r>
        <w:t>',500,'02-5</w:t>
      </w:r>
      <w:r>
        <w:t>月</w:t>
      </w:r>
      <w:r>
        <w:t>-2016',1,'12345@qq.com');</w:t>
      </w:r>
    </w:p>
    <w:p w14:paraId="7C4572EE" w14:textId="77777777" w:rsidR="00E57129" w:rsidRDefault="00E57129" w:rsidP="00E57129">
      <w:pPr>
        <w:ind w:firstLine="420"/>
      </w:pPr>
      <w:r>
        <w:tab/>
        <w:t>3</w:t>
      </w:r>
      <w:r>
        <w:rPr>
          <w:rFonts w:hint="eastAsia"/>
        </w:rPr>
        <w:t>.</w:t>
      </w:r>
      <w:r>
        <w:rPr>
          <w:rFonts w:hint="eastAsia"/>
        </w:rPr>
        <w:t>产生的问题</w:t>
      </w:r>
      <w:r>
        <w:rPr>
          <w:rFonts w:hint="eastAsia"/>
        </w:rPr>
        <w:t>1</w:t>
      </w:r>
    </w:p>
    <w:p w14:paraId="0F571005" w14:textId="77777777" w:rsidR="00E57129" w:rsidRDefault="00E57129" w:rsidP="00E57129">
      <w:pPr>
        <w:ind w:firstLine="420"/>
      </w:pPr>
      <w:r>
        <w:tab/>
      </w:r>
      <w:r>
        <w:tab/>
        <w:t xml:space="preserve"> --</w:t>
      </w:r>
      <w:r>
        <w:t>问题</w:t>
      </w:r>
    </w:p>
    <w:p w14:paraId="1A0E5787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--1</w:t>
      </w:r>
      <w:r>
        <w:t>：学号相同</w:t>
      </w:r>
      <w:r>
        <w:t xml:space="preserve">    </w:t>
      </w:r>
      <w:r>
        <w:t>添加主键</w:t>
      </w:r>
      <w:r>
        <w:t xml:space="preserve">    </w:t>
      </w:r>
      <w:r>
        <w:t>主键约束</w:t>
      </w:r>
    </w:p>
    <w:p w14:paraId="33408300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--2</w:t>
      </w:r>
      <w:r>
        <w:t>：姓名为空</w:t>
      </w:r>
      <w:r>
        <w:t xml:space="preserve">    not null    </w:t>
      </w:r>
      <w:r>
        <w:t>非空约束</w:t>
      </w:r>
    </w:p>
    <w:p w14:paraId="4CEE703D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--3</w:t>
      </w:r>
      <w:r>
        <w:t>：性别错误</w:t>
      </w:r>
      <w:r>
        <w:t xml:space="preserve">    </w:t>
      </w:r>
      <w:r>
        <w:t>只能是男或女，默认是男</w:t>
      </w:r>
      <w:r>
        <w:t xml:space="preserve">   </w:t>
      </w:r>
      <w:r>
        <w:t>检查约束</w:t>
      </w:r>
    </w:p>
    <w:p w14:paraId="7254BACF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--4</w:t>
      </w:r>
      <w:r>
        <w:t>：年龄过大</w:t>
      </w:r>
      <w:r>
        <w:t xml:space="preserve">     </w:t>
      </w:r>
      <w:r>
        <w:t>年龄</w:t>
      </w:r>
      <w:r>
        <w:t xml:space="preserve">18-30    </w:t>
      </w:r>
      <w:r>
        <w:t>检查约束</w:t>
      </w:r>
    </w:p>
    <w:p w14:paraId="378F918F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--5</w:t>
      </w:r>
      <w:r>
        <w:t>：邮箱相同</w:t>
      </w:r>
      <w:r>
        <w:t xml:space="preserve">     </w:t>
      </w:r>
      <w:r>
        <w:t>唯一</w:t>
      </w:r>
      <w:r>
        <w:t xml:space="preserve">        </w:t>
      </w:r>
      <w:r>
        <w:t>唯一约束</w:t>
      </w:r>
    </w:p>
    <w:p w14:paraId="19CFE641" w14:textId="77777777" w:rsidR="00E57129" w:rsidRDefault="00E57129" w:rsidP="00E57129">
      <w:pPr>
        <w:ind w:firstLine="420"/>
      </w:pPr>
      <w:r>
        <w:tab/>
        <w:t>4</w:t>
      </w:r>
      <w:r>
        <w:rPr>
          <w:rFonts w:hint="eastAsia"/>
        </w:rPr>
        <w:t>、问题</w:t>
      </w:r>
      <w:r>
        <w:rPr>
          <w:rFonts w:hint="eastAsia"/>
        </w:rPr>
        <w:t>2</w:t>
      </w:r>
    </w:p>
    <w:p w14:paraId="57C11425" w14:textId="77777777" w:rsidR="00E57129" w:rsidRDefault="00E57129" w:rsidP="00E57129">
      <w:pPr>
        <w:ind w:firstLine="420"/>
      </w:pPr>
      <w:r>
        <w:tab/>
      </w:r>
      <w:r>
        <w:tab/>
      </w:r>
      <w:r w:rsidRPr="001A11F0">
        <w:rPr>
          <w:rFonts w:hint="eastAsia"/>
        </w:rPr>
        <w:t>班级编号随便写，没有实际意义，需要再建立一张班级表，班级表中规定好特定班级编号</w:t>
      </w:r>
      <w:r>
        <w:rPr>
          <w:rFonts w:hint="eastAsia"/>
        </w:rPr>
        <w:t>，</w:t>
      </w:r>
      <w:r w:rsidRPr="001A11F0">
        <w:rPr>
          <w:rFonts w:hint="eastAsia"/>
        </w:rPr>
        <w:t>学生表中按照班级表的班级编号插入数据</w:t>
      </w:r>
      <w:r>
        <w:rPr>
          <w:rFonts w:hint="eastAsia"/>
        </w:rPr>
        <w:t>。</w:t>
      </w:r>
    </w:p>
    <w:p w14:paraId="252EA2B0" w14:textId="77777777" w:rsidR="00E57129" w:rsidRDefault="00E57129" w:rsidP="00E57129">
      <w:pPr>
        <w:ind w:firstLine="420"/>
      </w:pPr>
      <w:r>
        <w:tab/>
      </w:r>
      <w:r>
        <w:tab/>
      </w:r>
    </w:p>
    <w:p w14:paraId="09240C36" w14:textId="77777777" w:rsidR="00E57129" w:rsidRDefault="00E57129" w:rsidP="00E57129">
      <w:pPr>
        <w:pStyle w:val="2"/>
      </w:pPr>
      <w:r>
        <w:rPr>
          <w:rFonts w:hint="eastAsia"/>
        </w:rPr>
        <w:lastRenderedPageBreak/>
        <w:t>数据库表的约束（</w:t>
      </w:r>
      <w:r>
        <w:rPr>
          <w:rFonts w:hint="eastAsia"/>
        </w:rPr>
        <w:t>constraints</w:t>
      </w:r>
      <w:r>
        <w:rPr>
          <w:rFonts w:hint="eastAsia"/>
        </w:rPr>
        <w:t>）</w:t>
      </w:r>
    </w:p>
    <w:p w14:paraId="46F53807" w14:textId="77777777" w:rsidR="00E57129" w:rsidRDefault="00E57129" w:rsidP="00E5712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、概念</w:t>
      </w:r>
      <w:r>
        <w:tab/>
      </w:r>
    </w:p>
    <w:p w14:paraId="4873382A" w14:textId="77777777" w:rsidR="00E57129" w:rsidRDefault="00E57129" w:rsidP="00E57129">
      <w:pPr>
        <w:ind w:firstLine="420"/>
      </w:pPr>
      <w:r>
        <w:tab/>
      </w:r>
      <w:r>
        <w:rPr>
          <w:rFonts w:hint="eastAsia"/>
        </w:rPr>
        <w:t>约束条件是一些规则，在对数据进行插入，删除和修改时要对规则进行验证，从而起到约束作用。</w:t>
      </w:r>
    </w:p>
    <w:p w14:paraId="073E7203" w14:textId="77777777" w:rsidR="00E57129" w:rsidRDefault="00E57129" w:rsidP="00E57129">
      <w:pPr>
        <w:ind w:firstLine="420"/>
      </w:pPr>
      <w:r>
        <w:tab/>
      </w:r>
      <w:r>
        <w:rPr>
          <w:rFonts w:hint="eastAsia"/>
        </w:rPr>
        <w:t>且一个表只能有一个主键，但是一个主键可以由多个字段构成，称为联合主键。</w:t>
      </w:r>
    </w:p>
    <w:p w14:paraId="01A88CE6" w14:textId="77777777" w:rsidR="00E57129" w:rsidRDefault="00E57129" w:rsidP="00E5712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、作用</w:t>
      </w:r>
    </w:p>
    <w:p w14:paraId="3A3202AF" w14:textId="77777777" w:rsidR="00E57129" w:rsidRDefault="00E57129" w:rsidP="00E57129">
      <w:pPr>
        <w:ind w:firstLine="420"/>
      </w:pPr>
      <w:r>
        <w:tab/>
      </w:r>
    </w:p>
    <w:p w14:paraId="2B9DD715" w14:textId="77777777" w:rsidR="00E57129" w:rsidRDefault="00E57129" w:rsidP="00E5712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、数据的完整性</w:t>
      </w:r>
    </w:p>
    <w:p w14:paraId="615107F5" w14:textId="77777777" w:rsidR="00E57129" w:rsidRDefault="00E57129" w:rsidP="00E57129">
      <w:pPr>
        <w:ind w:firstLine="420"/>
      </w:pPr>
      <w:r>
        <w:tab/>
        <w:t>1</w:t>
      </w:r>
      <w:r>
        <w:rPr>
          <w:rFonts w:hint="eastAsia"/>
        </w:rPr>
        <w:t>：域完整性约束（</w:t>
      </w:r>
      <w:r w:rsidRPr="00E15DB9">
        <w:rPr>
          <w:rFonts w:hint="eastAsia"/>
        </w:rPr>
        <w:t>非空</w:t>
      </w:r>
      <w:r w:rsidRPr="00E15DB9">
        <w:t>not null</w:t>
      </w:r>
      <w:r w:rsidRPr="00E15DB9">
        <w:t>，检查</w:t>
      </w:r>
      <w:r w:rsidRPr="00E15DB9">
        <w:t>check</w:t>
      </w:r>
      <w:r>
        <w:rPr>
          <w:rFonts w:hint="eastAsia"/>
        </w:rPr>
        <w:t>），字段约束。</w:t>
      </w:r>
    </w:p>
    <w:p w14:paraId="7CAB3F35" w14:textId="77777777" w:rsidR="00E57129" w:rsidRDefault="00E57129" w:rsidP="00E57129">
      <w:pPr>
        <w:ind w:firstLine="420"/>
      </w:pPr>
      <w:r>
        <w:tab/>
        <w:t>2</w:t>
      </w:r>
      <w:r>
        <w:rPr>
          <w:rFonts w:hint="eastAsia"/>
        </w:rPr>
        <w:t>：实体完整约束（</w:t>
      </w:r>
      <w:r w:rsidRPr="00E54038">
        <w:rPr>
          <w:rFonts w:hint="eastAsia"/>
        </w:rPr>
        <w:t>唯一</w:t>
      </w:r>
      <w:r w:rsidRPr="00E54038">
        <w:t>unique</w:t>
      </w:r>
      <w:r w:rsidRPr="00E54038">
        <w:t>，主键</w:t>
      </w:r>
      <w:r w:rsidRPr="00E54038">
        <w:t>primary key</w:t>
      </w:r>
      <w:r>
        <w:rPr>
          <w:rFonts w:hint="eastAsia"/>
        </w:rPr>
        <w:t>）。行与行之间的约束。唯一，</w:t>
      </w:r>
    </w:p>
    <w:p w14:paraId="50A4C219" w14:textId="77777777" w:rsidR="00E57129" w:rsidRDefault="00E57129" w:rsidP="00E57129">
      <w:pPr>
        <w:ind w:firstLine="420"/>
      </w:pPr>
      <w:r>
        <w:tab/>
        <w:t>3</w:t>
      </w:r>
      <w:r>
        <w:rPr>
          <w:rFonts w:hint="eastAsia"/>
        </w:rPr>
        <w:t>：参照完整性约束（</w:t>
      </w:r>
      <w:r w:rsidRPr="007A7FCC">
        <w:rPr>
          <w:rFonts w:hint="eastAsia"/>
        </w:rPr>
        <w:t>外键</w:t>
      </w:r>
      <w:r w:rsidRPr="007A7FCC">
        <w:t>foreign key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表与表的约束。</w:t>
      </w:r>
    </w:p>
    <w:p w14:paraId="5BB71E02" w14:textId="0613B3E5" w:rsidR="00E57129" w:rsidRDefault="00FD57CE" w:rsidP="00AA7A5D">
      <w:pPr>
        <w:pStyle w:val="2"/>
      </w:pPr>
      <w:r>
        <w:rPr>
          <w:rFonts w:hint="eastAsia"/>
        </w:rPr>
        <w:t>创建表时添加约束</w:t>
      </w:r>
    </w:p>
    <w:p w14:paraId="3CE91CE7" w14:textId="433FE3DA" w:rsidR="00AA7A5D" w:rsidRDefault="00AA7A5D" w:rsidP="00AA7A5D">
      <w:pPr>
        <w:pStyle w:val="3"/>
        <w:ind w:firstLine="420"/>
      </w:pPr>
      <w:r>
        <w:rPr>
          <w:rFonts w:hint="eastAsia"/>
        </w:rPr>
        <w:t>添加列级约束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2F06" w14:paraId="4F91ACD6" w14:textId="77777777" w:rsidTr="00F92F06">
        <w:tc>
          <w:tcPr>
            <w:tcW w:w="8296" w:type="dxa"/>
          </w:tcPr>
          <w:p w14:paraId="3D3A128B" w14:textId="77777777" w:rsidR="00F92F06" w:rsidRDefault="00F92F06" w:rsidP="00F92F06">
            <w:pPr>
              <w:ind w:firstLineChars="0" w:firstLine="0"/>
            </w:pPr>
            <w:r>
              <w:t>USE students;</w:t>
            </w:r>
          </w:p>
          <w:p w14:paraId="77E635EF" w14:textId="77777777" w:rsidR="00F92F06" w:rsidRDefault="00F92F06" w:rsidP="00F92F06">
            <w:pPr>
              <w:ind w:firstLineChars="0" w:firstLine="0"/>
            </w:pPr>
            <w:r>
              <w:t>DROP TABLE stuinfo;</w:t>
            </w:r>
          </w:p>
          <w:p w14:paraId="55B0110D" w14:textId="77777777" w:rsidR="00F92F06" w:rsidRDefault="00F92F06" w:rsidP="00F92F06">
            <w:pPr>
              <w:ind w:firstLineChars="0" w:firstLine="0"/>
            </w:pPr>
            <w:r>
              <w:t>CREATE TABLE stuinfo(</w:t>
            </w:r>
          </w:p>
          <w:p w14:paraId="5E8B0A0B" w14:textId="77777777" w:rsidR="00F92F06" w:rsidRDefault="00F92F06" w:rsidP="00F92F06">
            <w:pPr>
              <w:ind w:firstLineChars="0" w:firstLine="0"/>
            </w:pPr>
            <w:r>
              <w:tab/>
              <w:t>id INT PRIMARY KEY,#</w:t>
            </w:r>
            <w:r>
              <w:t>主键</w:t>
            </w:r>
          </w:p>
          <w:p w14:paraId="170D3E89" w14:textId="77777777" w:rsidR="00F92F06" w:rsidRDefault="00F92F06" w:rsidP="00F92F06">
            <w:pPr>
              <w:ind w:firstLineChars="0" w:firstLine="0"/>
            </w:pPr>
            <w:r>
              <w:tab/>
              <w:t>stuName VARCHAR(20) NOT NULL UNIQUE,#</w:t>
            </w:r>
            <w:r>
              <w:t>非空</w:t>
            </w:r>
          </w:p>
          <w:p w14:paraId="7224CEE1" w14:textId="77777777" w:rsidR="00F92F06" w:rsidRDefault="00F92F06" w:rsidP="00F92F06">
            <w:pPr>
              <w:ind w:firstLineChars="0" w:firstLine="0"/>
            </w:pPr>
            <w:r>
              <w:tab/>
              <w:t>gender CHAR(1) CHECK(gender='</w:t>
            </w:r>
            <w:r>
              <w:t>男</w:t>
            </w:r>
            <w:r>
              <w:t>' OR gender ='</w:t>
            </w:r>
            <w:r>
              <w:t>女</w:t>
            </w:r>
            <w:r>
              <w:t>'),#</w:t>
            </w:r>
            <w:r>
              <w:t>检查</w:t>
            </w:r>
          </w:p>
          <w:p w14:paraId="09218806" w14:textId="77777777" w:rsidR="00F92F06" w:rsidRDefault="00F92F06" w:rsidP="00F92F06">
            <w:pPr>
              <w:ind w:firstLineChars="0" w:firstLine="0"/>
            </w:pPr>
            <w:r>
              <w:tab/>
              <w:t>seat INT UNIQUE,#</w:t>
            </w:r>
            <w:r>
              <w:t>唯一</w:t>
            </w:r>
          </w:p>
          <w:p w14:paraId="666C1270" w14:textId="6DBEBAB5" w:rsidR="00F92F06" w:rsidRDefault="00F92F06" w:rsidP="00F92F06">
            <w:pPr>
              <w:ind w:firstLineChars="0" w:firstLine="0"/>
            </w:pPr>
            <w:r>
              <w:tab/>
              <w:t>age INT DEFAULT  18,#</w:t>
            </w:r>
            <w:r>
              <w:t>默认约束</w:t>
            </w:r>
            <w:r w:rsidR="008E7A75">
              <w:rPr>
                <w:rFonts w:hint="eastAsia"/>
              </w:rPr>
              <w:t>，添加默认值。</w:t>
            </w:r>
          </w:p>
          <w:p w14:paraId="5B0C3EBC" w14:textId="77777777" w:rsidR="00F92F06" w:rsidRDefault="00F92F06" w:rsidP="00F92F06">
            <w:pPr>
              <w:ind w:firstLineChars="0" w:firstLine="0"/>
            </w:pPr>
            <w:r>
              <w:tab/>
              <w:t>majorId INT REFERENCES major(id)#</w:t>
            </w:r>
            <w:r>
              <w:t>外键</w:t>
            </w:r>
          </w:p>
          <w:p w14:paraId="372A2A2B" w14:textId="1D7FFEF6" w:rsidR="0003363A" w:rsidRDefault="00F92F06" w:rsidP="00F92F06">
            <w:pPr>
              <w:ind w:firstLineChars="0" w:firstLine="0"/>
            </w:pPr>
            <w:r>
              <w:t>);</w:t>
            </w:r>
          </w:p>
          <w:p w14:paraId="0B711907" w14:textId="098B2BC3" w:rsidR="0003363A" w:rsidRDefault="0003363A" w:rsidP="0003363A">
            <w:pPr>
              <w:ind w:firstLineChars="0" w:firstLine="0"/>
            </w:pPr>
            <w:r>
              <w:t>#</w:t>
            </w:r>
            <w:r>
              <w:t>查看</w:t>
            </w:r>
            <w:r>
              <w:t>stuinfo</w:t>
            </w:r>
            <w:r>
              <w:t>中的</w:t>
            </w:r>
            <w:r w:rsidR="00AA62A7">
              <w:rPr>
                <w:rFonts w:hint="eastAsia"/>
              </w:rPr>
              <w:t>约束</w:t>
            </w:r>
          </w:p>
          <w:p w14:paraId="3B1A7E0E" w14:textId="6AAEBACF" w:rsidR="002F2502" w:rsidRDefault="002F2502" w:rsidP="0003363A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ESC stuinfo</w:t>
            </w:r>
          </w:p>
          <w:p w14:paraId="4C418E43" w14:textId="42FDB7B6" w:rsidR="00692E11" w:rsidRDefault="00692E11" w:rsidP="0003363A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A7D921E" wp14:editId="5E5B49EF">
                  <wp:extent cx="5274310" cy="1185545"/>
                  <wp:effectExtent l="0" t="0" r="254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E32AD" w14:textId="77777777" w:rsidR="00692E11" w:rsidRDefault="00692E11" w:rsidP="00692E11">
            <w:pPr>
              <w:ind w:firstLineChars="0" w:firstLine="0"/>
            </w:pPr>
            <w:r>
              <w:t>#</w:t>
            </w:r>
            <w:r>
              <w:t>查看</w:t>
            </w:r>
            <w:r>
              <w:t>stuinfo</w:t>
            </w:r>
            <w:r>
              <w:t>中的所有索引，包括主键、外键、唯一</w:t>
            </w:r>
          </w:p>
          <w:p w14:paraId="712BE316" w14:textId="21DB072B" w:rsidR="00692E11" w:rsidRDefault="00692E11" w:rsidP="00692E11">
            <w:pPr>
              <w:ind w:firstLineChars="0" w:firstLine="0"/>
            </w:pPr>
            <w:r>
              <w:t>SHOW INDEX FROM stuinfo;</w:t>
            </w:r>
          </w:p>
          <w:p w14:paraId="00D03BC5" w14:textId="763973C9" w:rsidR="0003363A" w:rsidRDefault="0003363A" w:rsidP="0003363A">
            <w:pPr>
              <w:ind w:firstLineChars="0" w:firstLine="0"/>
            </w:pPr>
          </w:p>
        </w:tc>
      </w:tr>
    </w:tbl>
    <w:p w14:paraId="0514FF43" w14:textId="2FDF1B83" w:rsidR="00F92F06" w:rsidRDefault="00692E11" w:rsidP="009871B3">
      <w:pPr>
        <w:pStyle w:val="3"/>
        <w:ind w:firstLine="420"/>
      </w:pPr>
      <w:r>
        <w:rPr>
          <w:rFonts w:hint="eastAsia"/>
        </w:rPr>
        <w:t>表级约束</w:t>
      </w:r>
    </w:p>
    <w:p w14:paraId="4AC1F949" w14:textId="77777777" w:rsidR="00692E11" w:rsidRDefault="00692E11" w:rsidP="00692E11">
      <w:pPr>
        <w:ind w:firstLine="420"/>
      </w:pPr>
      <w:r>
        <w:rPr>
          <w:rFonts w:hint="eastAsia"/>
        </w:rPr>
        <w:t>语法：在各个字段的最下面</w:t>
      </w:r>
    </w:p>
    <w:p w14:paraId="1D2F3E38" w14:textId="0E0E061C" w:rsidR="00692E11" w:rsidRDefault="00692E11" w:rsidP="00692E11">
      <w:pPr>
        <w:ind w:firstLine="420"/>
      </w:pPr>
      <w:r>
        <w:t>【</w:t>
      </w:r>
      <w:r>
        <w:t xml:space="preserve">constraint </w:t>
      </w:r>
      <w:r>
        <w:t>约束名】</w:t>
      </w:r>
      <w:r>
        <w:t xml:space="preserve"> </w:t>
      </w:r>
      <w:r>
        <w:t>约束类型</w:t>
      </w:r>
      <w:r>
        <w:t>(</w:t>
      </w:r>
      <w:r>
        <w:t>字段名</w:t>
      </w:r>
      <w:r>
        <w:t>)</w:t>
      </w:r>
    </w:p>
    <w:p w14:paraId="4B0D1F43" w14:textId="246FA2BB" w:rsidR="000B786C" w:rsidRPr="00692E11" w:rsidRDefault="000B786C" w:rsidP="00692E11">
      <w:pPr>
        <w:ind w:firstLine="420"/>
      </w:pPr>
      <w:r>
        <w:rPr>
          <w:rFonts w:hint="eastAsia"/>
        </w:rPr>
        <w:lastRenderedPageBreak/>
        <w:t>注：非空和默认不支持表级约束。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2E11" w14:paraId="013D8334" w14:textId="77777777" w:rsidTr="00692E11">
        <w:tc>
          <w:tcPr>
            <w:tcW w:w="8296" w:type="dxa"/>
          </w:tcPr>
          <w:p w14:paraId="300A2458" w14:textId="77777777" w:rsidR="00573781" w:rsidRDefault="00573781" w:rsidP="00573781">
            <w:pPr>
              <w:ind w:firstLineChars="0" w:firstLine="0"/>
            </w:pPr>
            <w:r>
              <w:t>CREATE TABLE stuinfo(</w:t>
            </w:r>
          </w:p>
          <w:p w14:paraId="1021013A" w14:textId="77777777" w:rsidR="00573781" w:rsidRDefault="00573781" w:rsidP="00573781">
            <w:pPr>
              <w:ind w:firstLineChars="0" w:firstLine="0"/>
            </w:pPr>
            <w:r>
              <w:tab/>
              <w:t>id INT,</w:t>
            </w:r>
          </w:p>
          <w:p w14:paraId="5D38C135" w14:textId="77777777" w:rsidR="00573781" w:rsidRDefault="00573781" w:rsidP="00573781">
            <w:pPr>
              <w:ind w:firstLineChars="0" w:firstLine="0"/>
            </w:pPr>
            <w:r>
              <w:tab/>
              <w:t>stuname VARCHAR(20),</w:t>
            </w:r>
          </w:p>
          <w:p w14:paraId="6558FA1C" w14:textId="77777777" w:rsidR="00573781" w:rsidRDefault="00573781" w:rsidP="00573781">
            <w:pPr>
              <w:ind w:firstLineChars="0" w:firstLine="0"/>
            </w:pPr>
            <w:r>
              <w:tab/>
              <w:t>gender CHAR(1),</w:t>
            </w:r>
          </w:p>
          <w:p w14:paraId="21800341" w14:textId="77777777" w:rsidR="00573781" w:rsidRDefault="00573781" w:rsidP="00573781">
            <w:pPr>
              <w:ind w:firstLineChars="0" w:firstLine="0"/>
            </w:pPr>
            <w:r>
              <w:tab/>
              <w:t>seat INT,</w:t>
            </w:r>
          </w:p>
          <w:p w14:paraId="47098A7D" w14:textId="77777777" w:rsidR="00573781" w:rsidRDefault="00573781" w:rsidP="00573781">
            <w:pPr>
              <w:ind w:firstLineChars="0" w:firstLine="0"/>
            </w:pPr>
            <w:r>
              <w:tab/>
              <w:t>age INT,</w:t>
            </w:r>
          </w:p>
          <w:p w14:paraId="5412A7E3" w14:textId="77777777" w:rsidR="00573781" w:rsidRDefault="00573781" w:rsidP="00573781">
            <w:pPr>
              <w:ind w:firstLineChars="0" w:firstLine="0"/>
            </w:pPr>
            <w:r>
              <w:tab/>
              <w:t>majorid INT,</w:t>
            </w:r>
          </w:p>
          <w:p w14:paraId="6ABF9E6E" w14:textId="77777777" w:rsidR="00573781" w:rsidRDefault="00573781" w:rsidP="00573781">
            <w:pPr>
              <w:ind w:firstLineChars="0" w:firstLine="0"/>
            </w:pPr>
            <w:r>
              <w:tab/>
            </w:r>
          </w:p>
          <w:p w14:paraId="542DE289" w14:textId="77777777" w:rsidR="00573781" w:rsidRDefault="00573781" w:rsidP="00573781">
            <w:pPr>
              <w:ind w:firstLineChars="0" w:firstLine="0"/>
            </w:pPr>
            <w:r>
              <w:tab/>
              <w:t>CONSTRAINT pk PRIMARY KEY(id),#</w:t>
            </w:r>
            <w:r>
              <w:t>主键</w:t>
            </w:r>
          </w:p>
          <w:p w14:paraId="7F589648" w14:textId="77777777" w:rsidR="00573781" w:rsidRDefault="00573781" w:rsidP="00573781">
            <w:pPr>
              <w:ind w:firstLineChars="0" w:firstLine="0"/>
            </w:pPr>
            <w:r>
              <w:tab/>
              <w:t>CONSTRAINT uq UNIQUE(seat),#</w:t>
            </w:r>
            <w:r>
              <w:t>唯一键</w:t>
            </w:r>
          </w:p>
          <w:p w14:paraId="048A334F" w14:textId="77777777" w:rsidR="00573781" w:rsidRDefault="00573781" w:rsidP="00573781">
            <w:pPr>
              <w:ind w:firstLineChars="0" w:firstLine="0"/>
            </w:pPr>
            <w:r>
              <w:tab/>
              <w:t>CONSTRAINT ck CHECK(gender ='</w:t>
            </w:r>
            <w:r>
              <w:t>男</w:t>
            </w:r>
            <w:r>
              <w:t>' OR gender  = '</w:t>
            </w:r>
            <w:r>
              <w:t>女</w:t>
            </w:r>
            <w:r>
              <w:t>'),#</w:t>
            </w:r>
            <w:r>
              <w:t>检查</w:t>
            </w:r>
          </w:p>
          <w:p w14:paraId="44DF0796" w14:textId="22BDD7CD" w:rsidR="00573781" w:rsidRDefault="00573781" w:rsidP="00573781">
            <w:pPr>
              <w:ind w:firstLineChars="0" w:firstLine="0"/>
            </w:pPr>
            <w:r>
              <w:tab/>
              <w:t>CONSTRAINT fk_stuinfo_major FOREIGN KEY(majorid) REFERENCES major(id)#</w:t>
            </w:r>
            <w:r>
              <w:t>外键</w:t>
            </w:r>
          </w:p>
          <w:p w14:paraId="680C8A78" w14:textId="343CDE65" w:rsidR="00C90A4D" w:rsidRPr="00C90A4D" w:rsidRDefault="00C90A4D" w:rsidP="00573781">
            <w:pPr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这里的名字也可以不起，系统默认为主键为</w:t>
            </w:r>
            <w:r>
              <w:rPr>
                <w:rFonts w:hint="eastAsia"/>
              </w:rPr>
              <w:t>primary</w:t>
            </w:r>
            <w:r>
              <w:rPr>
                <w:rFonts w:hint="eastAsia"/>
              </w:rPr>
              <w:t>，其他为各个字段名。</w:t>
            </w:r>
          </w:p>
          <w:p w14:paraId="200BC502" w14:textId="77777777" w:rsidR="00692E11" w:rsidRDefault="00573781" w:rsidP="00573781">
            <w:pPr>
              <w:ind w:firstLineChars="0" w:firstLine="0"/>
            </w:pPr>
            <w:r>
              <w:tab/>
            </w:r>
          </w:p>
          <w:p w14:paraId="7A501705" w14:textId="77777777" w:rsidR="00C90A4D" w:rsidRDefault="00C90A4D" w:rsidP="00C90A4D">
            <w:pPr>
              <w:ind w:firstLineChars="0" w:firstLine="0"/>
            </w:pPr>
          </w:p>
          <w:p w14:paraId="11B28959" w14:textId="690B4853" w:rsidR="005962C7" w:rsidRDefault="00C90A4D" w:rsidP="00C90A4D">
            <w:pPr>
              <w:ind w:firstLineChars="0" w:firstLine="0"/>
            </w:pPr>
            <w:r>
              <w:t>#</w:t>
            </w:r>
            <w:r>
              <w:t>通用的写法：</w:t>
            </w:r>
            <w:r w:rsidR="005962C7">
              <w:rPr>
                <w:rFonts w:hint="eastAsia"/>
              </w:rPr>
              <w:t>外键方法到表级，其他为列级。</w:t>
            </w:r>
          </w:p>
          <w:p w14:paraId="38BB1B44" w14:textId="77777777" w:rsidR="00C90A4D" w:rsidRDefault="00C90A4D" w:rsidP="00C90A4D">
            <w:pPr>
              <w:ind w:firstLineChars="0" w:firstLine="0"/>
            </w:pPr>
            <w:r>
              <w:t>CREATE TABLE IF NOT EXISTS stuinfo(</w:t>
            </w:r>
          </w:p>
          <w:p w14:paraId="7D11E142" w14:textId="77777777" w:rsidR="00C90A4D" w:rsidRDefault="00C90A4D" w:rsidP="00C90A4D">
            <w:pPr>
              <w:ind w:firstLineChars="0" w:firstLine="0"/>
            </w:pPr>
            <w:r>
              <w:tab/>
              <w:t>id INT PRIMARY KEY,</w:t>
            </w:r>
          </w:p>
          <w:p w14:paraId="31FB8DD9" w14:textId="77777777" w:rsidR="00C90A4D" w:rsidRDefault="00C90A4D" w:rsidP="00C90A4D">
            <w:pPr>
              <w:ind w:firstLineChars="0" w:firstLine="0"/>
            </w:pPr>
            <w:r>
              <w:tab/>
              <w:t>stuname VARCHAR(20),</w:t>
            </w:r>
          </w:p>
          <w:p w14:paraId="1A7D94D4" w14:textId="77777777" w:rsidR="00C90A4D" w:rsidRDefault="00C90A4D" w:rsidP="00C90A4D">
            <w:pPr>
              <w:ind w:firstLineChars="0" w:firstLine="0"/>
            </w:pPr>
            <w:r>
              <w:tab/>
              <w:t>sex CHAR(1),</w:t>
            </w:r>
          </w:p>
          <w:p w14:paraId="5EC33812" w14:textId="77777777" w:rsidR="00C90A4D" w:rsidRDefault="00C90A4D" w:rsidP="00C90A4D">
            <w:pPr>
              <w:ind w:firstLineChars="0" w:firstLine="0"/>
            </w:pPr>
            <w:r>
              <w:tab/>
              <w:t>age INT DEFAULT 18,</w:t>
            </w:r>
          </w:p>
          <w:p w14:paraId="024AE714" w14:textId="77777777" w:rsidR="00C90A4D" w:rsidRDefault="00C90A4D" w:rsidP="00C90A4D">
            <w:pPr>
              <w:ind w:firstLineChars="0" w:firstLine="0"/>
            </w:pPr>
            <w:r>
              <w:tab/>
              <w:t>seat INT UNIQUE,</w:t>
            </w:r>
          </w:p>
          <w:p w14:paraId="0E8FAA42" w14:textId="77777777" w:rsidR="00C90A4D" w:rsidRDefault="00C90A4D" w:rsidP="00C90A4D">
            <w:pPr>
              <w:ind w:firstLineChars="0" w:firstLine="0"/>
            </w:pPr>
            <w:r>
              <w:tab/>
              <w:t>majorid INT,</w:t>
            </w:r>
          </w:p>
          <w:p w14:paraId="38ED4359" w14:textId="38835E1A" w:rsidR="00C90A4D" w:rsidRDefault="00C90A4D" w:rsidP="00C90A4D">
            <w:pPr>
              <w:ind w:firstLineChars="0" w:firstLine="0"/>
            </w:pPr>
            <w:r>
              <w:tab/>
              <w:t>CONSTRAINT fk_stuinfo_major FOREIGN KEY(majorid) REFERENCES major(id)</w:t>
            </w:r>
          </w:p>
        </w:tc>
      </w:tr>
    </w:tbl>
    <w:p w14:paraId="5A3689BE" w14:textId="77777777" w:rsidR="00692E11" w:rsidRPr="00692E11" w:rsidRDefault="00692E11" w:rsidP="00692E11">
      <w:pPr>
        <w:ind w:firstLine="420"/>
      </w:pPr>
    </w:p>
    <w:p w14:paraId="6B11CD51" w14:textId="19BA9998" w:rsidR="002434FF" w:rsidRDefault="002434FF" w:rsidP="002434FF">
      <w:pPr>
        <w:pStyle w:val="2"/>
      </w:pPr>
      <w:r>
        <w:rPr>
          <w:rFonts w:hint="eastAsia"/>
        </w:rPr>
        <w:t>修改时添加约束</w:t>
      </w:r>
    </w:p>
    <w:p w14:paraId="7D2A003A" w14:textId="77777777" w:rsidR="002434FF" w:rsidRDefault="002434FF" w:rsidP="002434FF">
      <w:pPr>
        <w:ind w:firstLine="420"/>
      </w:pPr>
      <w:r>
        <w:t>1</w:t>
      </w:r>
      <w:r>
        <w:t>、添加列级约束</w:t>
      </w:r>
    </w:p>
    <w:p w14:paraId="4F579E3D" w14:textId="77777777" w:rsidR="002434FF" w:rsidRDefault="002434FF" w:rsidP="002434FF">
      <w:pPr>
        <w:ind w:firstLine="420"/>
      </w:pPr>
      <w:r>
        <w:t xml:space="preserve">alter table </w:t>
      </w:r>
      <w:r>
        <w:t>表名</w:t>
      </w:r>
      <w:r>
        <w:t xml:space="preserve"> modify column </w:t>
      </w:r>
      <w:r>
        <w:t>字段名</w:t>
      </w:r>
      <w:r>
        <w:t xml:space="preserve"> </w:t>
      </w:r>
      <w:r>
        <w:t>字段类型</w:t>
      </w:r>
      <w:r>
        <w:t xml:space="preserve"> </w:t>
      </w:r>
      <w:r>
        <w:t>新约束</w:t>
      </w:r>
      <w:r>
        <w:t>;</w:t>
      </w:r>
    </w:p>
    <w:p w14:paraId="6F5E7D06" w14:textId="77777777" w:rsidR="002434FF" w:rsidRDefault="002434FF" w:rsidP="002434FF">
      <w:pPr>
        <w:ind w:firstLine="420"/>
      </w:pPr>
    </w:p>
    <w:p w14:paraId="16EF3A7B" w14:textId="77777777" w:rsidR="002434FF" w:rsidRDefault="002434FF" w:rsidP="002434FF">
      <w:pPr>
        <w:ind w:firstLine="420"/>
      </w:pPr>
      <w:r>
        <w:t>2</w:t>
      </w:r>
      <w:r>
        <w:t>、添加表级约束</w:t>
      </w:r>
    </w:p>
    <w:p w14:paraId="26A31744" w14:textId="7AB5D352" w:rsidR="002434FF" w:rsidRDefault="002434FF" w:rsidP="002434FF">
      <w:pPr>
        <w:ind w:firstLine="420"/>
      </w:pPr>
      <w:r>
        <w:t xml:space="preserve">alter table </w:t>
      </w:r>
      <w:r>
        <w:t>表名</w:t>
      </w:r>
      <w:r>
        <w:t xml:space="preserve"> add </w:t>
      </w:r>
      <w:r>
        <w:t>【</w:t>
      </w:r>
      <w:r>
        <w:t xml:space="preserve">constraint </w:t>
      </w:r>
      <w:r>
        <w:t>约束名】</w:t>
      </w:r>
      <w:r>
        <w:t xml:space="preserve"> </w:t>
      </w:r>
      <w:r>
        <w:t>约束类型</w:t>
      </w:r>
      <w:r>
        <w:t>(</w:t>
      </w:r>
      <w:r>
        <w:t>字段名</w:t>
      </w:r>
      <w:r>
        <w:t xml:space="preserve">) </w:t>
      </w:r>
      <w:r>
        <w:t>【外键的引用】</w:t>
      </w:r>
      <w:r>
        <w:t>;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4FF" w14:paraId="00DD0806" w14:textId="77777777" w:rsidTr="002434FF">
        <w:tc>
          <w:tcPr>
            <w:tcW w:w="8296" w:type="dxa"/>
          </w:tcPr>
          <w:p w14:paraId="4180FEEA" w14:textId="77777777" w:rsidR="002434FF" w:rsidRDefault="002434FF" w:rsidP="002434FF">
            <w:pPr>
              <w:ind w:firstLineChars="0" w:firstLine="0"/>
            </w:pPr>
            <w:r>
              <w:t>DROP TABLE IF EXISTS stuinfo;</w:t>
            </w:r>
          </w:p>
          <w:p w14:paraId="0CC020F7" w14:textId="77777777" w:rsidR="002434FF" w:rsidRDefault="002434FF" w:rsidP="002434FF">
            <w:pPr>
              <w:ind w:firstLineChars="0" w:firstLine="0"/>
            </w:pPr>
            <w:r>
              <w:t>CREATE TABLE stuinfo(</w:t>
            </w:r>
          </w:p>
          <w:p w14:paraId="41BD61EC" w14:textId="77777777" w:rsidR="002434FF" w:rsidRDefault="002434FF" w:rsidP="002434FF">
            <w:pPr>
              <w:ind w:firstLineChars="0" w:firstLine="0"/>
            </w:pPr>
            <w:r>
              <w:tab/>
              <w:t>id INT,</w:t>
            </w:r>
          </w:p>
          <w:p w14:paraId="19626B6F" w14:textId="77777777" w:rsidR="002434FF" w:rsidRDefault="002434FF" w:rsidP="002434FF">
            <w:pPr>
              <w:ind w:firstLineChars="0" w:firstLine="0"/>
            </w:pPr>
            <w:r>
              <w:tab/>
              <w:t>stuname VARCHAR(20),</w:t>
            </w:r>
          </w:p>
          <w:p w14:paraId="6FC04CD9" w14:textId="77777777" w:rsidR="002434FF" w:rsidRDefault="002434FF" w:rsidP="002434FF">
            <w:pPr>
              <w:ind w:firstLineChars="0" w:firstLine="0"/>
            </w:pPr>
            <w:r>
              <w:tab/>
              <w:t>gender CHAR(1),</w:t>
            </w:r>
          </w:p>
          <w:p w14:paraId="3F5124A2" w14:textId="77777777" w:rsidR="002434FF" w:rsidRDefault="002434FF" w:rsidP="002434FF">
            <w:pPr>
              <w:ind w:firstLineChars="0" w:firstLine="0"/>
            </w:pPr>
            <w:r>
              <w:tab/>
              <w:t>seat INT,</w:t>
            </w:r>
          </w:p>
          <w:p w14:paraId="26F721CF" w14:textId="77777777" w:rsidR="002434FF" w:rsidRDefault="002434FF" w:rsidP="002434FF">
            <w:pPr>
              <w:ind w:firstLineChars="0" w:firstLine="0"/>
            </w:pPr>
            <w:r>
              <w:tab/>
              <w:t>age INT,</w:t>
            </w:r>
          </w:p>
          <w:p w14:paraId="71D8DC8F" w14:textId="77777777" w:rsidR="002434FF" w:rsidRDefault="002434FF" w:rsidP="002434FF">
            <w:pPr>
              <w:ind w:firstLineChars="0" w:firstLine="0"/>
            </w:pPr>
            <w:r>
              <w:tab/>
              <w:t>majorid INT</w:t>
            </w:r>
          </w:p>
          <w:p w14:paraId="66A86915" w14:textId="77777777" w:rsidR="002434FF" w:rsidRDefault="002434FF" w:rsidP="002434FF">
            <w:pPr>
              <w:ind w:firstLineChars="0" w:firstLine="0"/>
            </w:pPr>
            <w:r>
              <w:t>)</w:t>
            </w:r>
          </w:p>
          <w:p w14:paraId="56361419" w14:textId="77777777" w:rsidR="002434FF" w:rsidRDefault="002434FF" w:rsidP="002434FF">
            <w:pPr>
              <w:ind w:firstLineChars="0" w:firstLine="0"/>
            </w:pPr>
            <w:r>
              <w:lastRenderedPageBreak/>
              <w:t>DESC stuinfo;</w:t>
            </w:r>
          </w:p>
          <w:p w14:paraId="73ADF14C" w14:textId="77777777" w:rsidR="002434FF" w:rsidRDefault="002434FF" w:rsidP="002434FF">
            <w:pPr>
              <w:ind w:firstLineChars="0" w:firstLine="0"/>
            </w:pPr>
            <w:r>
              <w:t>#1.</w:t>
            </w:r>
            <w:r>
              <w:t>添加非空约束</w:t>
            </w:r>
          </w:p>
          <w:p w14:paraId="730EF83A" w14:textId="77777777" w:rsidR="002434FF" w:rsidRDefault="002434FF" w:rsidP="002434FF">
            <w:pPr>
              <w:ind w:firstLineChars="0" w:firstLine="0"/>
            </w:pPr>
            <w:r>
              <w:t>ALTER TABLE stuinfo MODIFY COLUMN stuname VARCHAR(20)  NOT NULL;</w:t>
            </w:r>
          </w:p>
          <w:p w14:paraId="2055C095" w14:textId="77777777" w:rsidR="002434FF" w:rsidRDefault="002434FF" w:rsidP="002434FF">
            <w:pPr>
              <w:ind w:firstLineChars="0" w:firstLine="0"/>
            </w:pPr>
            <w:r>
              <w:t>#2.</w:t>
            </w:r>
            <w:r>
              <w:t>添加默认约束</w:t>
            </w:r>
          </w:p>
          <w:p w14:paraId="14C9E32E" w14:textId="77777777" w:rsidR="002434FF" w:rsidRDefault="002434FF" w:rsidP="002434FF">
            <w:pPr>
              <w:ind w:firstLineChars="0" w:firstLine="0"/>
            </w:pPr>
            <w:r>
              <w:t>ALTER TABLE stuinfo MODIFY COLUMN age INT DEFAULT 18;</w:t>
            </w:r>
          </w:p>
          <w:p w14:paraId="201D2764" w14:textId="77777777" w:rsidR="002434FF" w:rsidRDefault="002434FF" w:rsidP="002434FF">
            <w:pPr>
              <w:ind w:firstLineChars="0" w:firstLine="0"/>
            </w:pPr>
            <w:r>
              <w:t>#3.</w:t>
            </w:r>
            <w:r>
              <w:t>添加主键</w:t>
            </w:r>
          </w:p>
          <w:p w14:paraId="197CEC57" w14:textId="77777777" w:rsidR="002434FF" w:rsidRDefault="002434FF" w:rsidP="002434FF">
            <w:pPr>
              <w:ind w:firstLineChars="0" w:firstLine="0"/>
            </w:pPr>
            <w:r>
              <w:t>#①</w:t>
            </w:r>
            <w:r>
              <w:t>列级约束</w:t>
            </w:r>
          </w:p>
          <w:p w14:paraId="6883843E" w14:textId="77777777" w:rsidR="002434FF" w:rsidRDefault="002434FF" w:rsidP="002434FF">
            <w:pPr>
              <w:ind w:firstLineChars="0" w:firstLine="0"/>
            </w:pPr>
            <w:r>
              <w:t>ALTER TABLE stuinfo MODIFY COLUMN id INT PRIMARY KEY;</w:t>
            </w:r>
          </w:p>
          <w:p w14:paraId="18753909" w14:textId="77777777" w:rsidR="002434FF" w:rsidRDefault="002434FF" w:rsidP="002434FF">
            <w:pPr>
              <w:ind w:firstLineChars="0" w:firstLine="0"/>
            </w:pPr>
            <w:r>
              <w:t>#②</w:t>
            </w:r>
            <w:r>
              <w:t>表级约束</w:t>
            </w:r>
          </w:p>
          <w:p w14:paraId="41F1C4C7" w14:textId="153133E1" w:rsidR="002434FF" w:rsidRDefault="002434FF" w:rsidP="002434FF">
            <w:pPr>
              <w:ind w:firstLineChars="0" w:firstLine="0"/>
            </w:pPr>
            <w:r>
              <w:t>ALTER TABLE stuinfo ADD PRIMARY KEY(id);</w:t>
            </w:r>
          </w:p>
          <w:p w14:paraId="1B9FE9C0" w14:textId="77777777" w:rsidR="001346C4" w:rsidRDefault="001346C4" w:rsidP="002434FF">
            <w:pPr>
              <w:ind w:firstLineChars="0" w:firstLine="0"/>
            </w:pPr>
          </w:p>
          <w:p w14:paraId="457AB765" w14:textId="60D72844" w:rsidR="009C0078" w:rsidRDefault="009C0078" w:rsidP="009C0078">
            <w:pPr>
              <w:ind w:firstLineChars="0" w:firstLine="0"/>
            </w:pPr>
            <w:r>
              <w:t>#4.</w:t>
            </w:r>
            <w:r>
              <w:t>添加唯一</w:t>
            </w:r>
          </w:p>
          <w:p w14:paraId="0FDA8133" w14:textId="77777777" w:rsidR="009C0078" w:rsidRDefault="009C0078" w:rsidP="009C0078">
            <w:pPr>
              <w:ind w:firstLineChars="0" w:firstLine="0"/>
            </w:pPr>
            <w:r>
              <w:t>#①</w:t>
            </w:r>
            <w:r>
              <w:t>列级约束</w:t>
            </w:r>
          </w:p>
          <w:p w14:paraId="4C9B3D65" w14:textId="77777777" w:rsidR="009C0078" w:rsidRDefault="009C0078" w:rsidP="009C0078">
            <w:pPr>
              <w:ind w:firstLineChars="0" w:firstLine="0"/>
            </w:pPr>
            <w:r>
              <w:t>ALTER TABLE stuinfo MODIFY COLUMN seat INT UNIQUE;</w:t>
            </w:r>
          </w:p>
          <w:p w14:paraId="7A8F2A8C" w14:textId="77777777" w:rsidR="009C0078" w:rsidRDefault="009C0078" w:rsidP="009C0078">
            <w:pPr>
              <w:ind w:firstLineChars="0" w:firstLine="0"/>
            </w:pPr>
            <w:r>
              <w:t>#②</w:t>
            </w:r>
            <w:r>
              <w:t>表级约束</w:t>
            </w:r>
          </w:p>
          <w:p w14:paraId="43D42368" w14:textId="3930976A" w:rsidR="009C0078" w:rsidRDefault="009C0078" w:rsidP="009C0078">
            <w:pPr>
              <w:ind w:firstLineChars="0" w:firstLine="0"/>
            </w:pPr>
            <w:r>
              <w:t>ALTER TABLE stuinfo ADD UNIQUE(seat);</w:t>
            </w:r>
          </w:p>
          <w:p w14:paraId="3C5F14B7" w14:textId="77777777" w:rsidR="009C0078" w:rsidRDefault="009C0078" w:rsidP="009C0078">
            <w:pPr>
              <w:ind w:firstLineChars="0" w:firstLine="0"/>
            </w:pPr>
          </w:p>
          <w:p w14:paraId="26AA7258" w14:textId="0CB78EB8" w:rsidR="009C0078" w:rsidRDefault="009C0078" w:rsidP="009C0078">
            <w:pPr>
              <w:ind w:firstLineChars="0" w:firstLine="0"/>
            </w:pPr>
            <w:r>
              <w:t>#5.</w:t>
            </w:r>
            <w:r>
              <w:t>添加外键</w:t>
            </w:r>
            <w:r w:rsidR="00832B3F">
              <w:rPr>
                <w:rFonts w:hint="eastAsia"/>
              </w:rPr>
              <w:t>/</w:t>
            </w:r>
            <w:r w:rsidR="00832B3F">
              <w:t>/</w:t>
            </w:r>
            <w:r w:rsidR="00832B3F">
              <w:rPr>
                <w:rFonts w:hint="eastAsia"/>
              </w:rPr>
              <w:t>也可以添加名字</w:t>
            </w:r>
          </w:p>
          <w:p w14:paraId="22ED337D" w14:textId="608A10BC" w:rsidR="009C0078" w:rsidRDefault="009C0078" w:rsidP="009C0078">
            <w:pPr>
              <w:ind w:firstLineChars="0" w:firstLine="0"/>
            </w:pPr>
            <w:r>
              <w:t>ALTER TABLE stuinfo ADD CONSTRAINT fk_stuinfo_major FOREIGN KEY(majorid) REFERENCES major(id);</w:t>
            </w:r>
          </w:p>
        </w:tc>
      </w:tr>
    </w:tbl>
    <w:p w14:paraId="2C78F018" w14:textId="77777777" w:rsidR="002434FF" w:rsidRPr="002434FF" w:rsidRDefault="002434FF" w:rsidP="002434FF">
      <w:pPr>
        <w:ind w:firstLine="420"/>
      </w:pPr>
    </w:p>
    <w:p w14:paraId="61ADF9DF" w14:textId="144BC525" w:rsidR="002434FF" w:rsidRDefault="0009547D" w:rsidP="0009547D">
      <w:pPr>
        <w:pStyle w:val="2"/>
      </w:pPr>
      <w:r w:rsidRPr="0009547D">
        <w:t>修改表时删除约束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47D" w14:paraId="53CD6A5A" w14:textId="77777777" w:rsidTr="0009547D">
        <w:tc>
          <w:tcPr>
            <w:tcW w:w="8296" w:type="dxa"/>
          </w:tcPr>
          <w:p w14:paraId="768BD64F" w14:textId="77777777" w:rsidR="0009547D" w:rsidRDefault="0009547D" w:rsidP="0009547D">
            <w:pPr>
              <w:ind w:firstLineChars="0" w:firstLine="0"/>
            </w:pPr>
            <w:r>
              <w:t>#</w:t>
            </w:r>
            <w:r>
              <w:t>三、修改表时删除约束</w:t>
            </w:r>
          </w:p>
          <w:p w14:paraId="6DA9864A" w14:textId="77777777" w:rsidR="0009547D" w:rsidRDefault="0009547D" w:rsidP="0009547D">
            <w:pPr>
              <w:ind w:firstLineChars="0" w:firstLine="0"/>
            </w:pPr>
          </w:p>
          <w:p w14:paraId="1B91C3E4" w14:textId="77777777" w:rsidR="0009547D" w:rsidRDefault="0009547D" w:rsidP="0009547D">
            <w:pPr>
              <w:ind w:firstLineChars="0" w:firstLine="0"/>
            </w:pPr>
            <w:r>
              <w:t>#1.</w:t>
            </w:r>
            <w:r>
              <w:t>删除非空约束</w:t>
            </w:r>
          </w:p>
          <w:p w14:paraId="4214B0CF" w14:textId="1A0A6D71" w:rsidR="0009547D" w:rsidRDefault="0009547D" w:rsidP="0009547D">
            <w:pPr>
              <w:ind w:firstLineChars="0" w:firstLine="0"/>
            </w:pPr>
            <w:r>
              <w:t>ALTER TABLE stuinfo MODIFY COLUMN stuname VARCHAR(20) NULL;</w:t>
            </w:r>
            <w:r w:rsidR="00C04CC9">
              <w:rPr>
                <w:rFonts w:hint="eastAsia"/>
              </w:rPr>
              <w:t>/</w:t>
            </w:r>
            <w:r w:rsidR="00C04CC9">
              <w:t>/</w:t>
            </w:r>
            <w:r w:rsidR="00C04CC9">
              <w:rPr>
                <w:rFonts w:hint="eastAsia"/>
              </w:rPr>
              <w:t>也可以不写</w:t>
            </w:r>
            <w:r w:rsidR="00CC76E5">
              <w:rPr>
                <w:rFonts w:hint="eastAsia"/>
              </w:rPr>
              <w:t>。</w:t>
            </w:r>
          </w:p>
          <w:p w14:paraId="2ECFCAC5" w14:textId="77777777" w:rsidR="0009547D" w:rsidRDefault="0009547D" w:rsidP="0009547D">
            <w:pPr>
              <w:ind w:firstLineChars="0" w:firstLine="0"/>
            </w:pPr>
          </w:p>
          <w:p w14:paraId="74A2ABAC" w14:textId="77777777" w:rsidR="0009547D" w:rsidRDefault="0009547D" w:rsidP="0009547D">
            <w:pPr>
              <w:ind w:firstLineChars="0" w:firstLine="0"/>
            </w:pPr>
            <w:r>
              <w:t>#2.</w:t>
            </w:r>
            <w:r>
              <w:t>删除默认约束</w:t>
            </w:r>
          </w:p>
          <w:p w14:paraId="1FA0E9F6" w14:textId="429E6396" w:rsidR="0009547D" w:rsidRDefault="0009547D" w:rsidP="0009547D">
            <w:pPr>
              <w:ind w:firstLineChars="0" w:firstLine="0"/>
            </w:pPr>
            <w:r>
              <w:t>ALTER TABLE stuinfo MODIFY COLUMN age INT ;</w:t>
            </w:r>
            <w:r w:rsidR="00DD43EC">
              <w:rPr>
                <w:rFonts w:hint="eastAsia"/>
              </w:rPr>
              <w:t>/</w:t>
            </w:r>
            <w:r w:rsidR="00DD43EC">
              <w:t>/</w:t>
            </w:r>
            <w:r w:rsidR="00DD43EC">
              <w:rPr>
                <w:rFonts w:hint="eastAsia"/>
              </w:rPr>
              <w:t>不写</w:t>
            </w:r>
          </w:p>
          <w:p w14:paraId="7B3C3B3C" w14:textId="77777777" w:rsidR="0009547D" w:rsidRDefault="0009547D" w:rsidP="0009547D">
            <w:pPr>
              <w:ind w:firstLineChars="0" w:firstLine="0"/>
            </w:pPr>
          </w:p>
          <w:p w14:paraId="50B967D4" w14:textId="77777777" w:rsidR="0009547D" w:rsidRDefault="0009547D" w:rsidP="0009547D">
            <w:pPr>
              <w:ind w:firstLineChars="0" w:firstLine="0"/>
            </w:pPr>
            <w:r>
              <w:t>#3.</w:t>
            </w:r>
            <w:r>
              <w:t>删除主键</w:t>
            </w:r>
          </w:p>
          <w:p w14:paraId="73D113BE" w14:textId="77777777" w:rsidR="0009547D" w:rsidRDefault="0009547D" w:rsidP="0009547D">
            <w:pPr>
              <w:ind w:firstLineChars="0" w:firstLine="0"/>
            </w:pPr>
            <w:r>
              <w:t>ALTER TABLE stuinfo DROP PRIMARY KEY;</w:t>
            </w:r>
          </w:p>
          <w:p w14:paraId="36EF5729" w14:textId="77777777" w:rsidR="0009547D" w:rsidRDefault="0009547D" w:rsidP="0009547D">
            <w:pPr>
              <w:ind w:firstLineChars="0" w:firstLine="0"/>
            </w:pPr>
          </w:p>
          <w:p w14:paraId="16EF928B" w14:textId="77777777" w:rsidR="0009547D" w:rsidRDefault="0009547D" w:rsidP="0009547D">
            <w:pPr>
              <w:ind w:firstLineChars="0" w:firstLine="0"/>
            </w:pPr>
            <w:r>
              <w:t>#4.</w:t>
            </w:r>
            <w:r>
              <w:t>删除唯一</w:t>
            </w:r>
          </w:p>
          <w:p w14:paraId="7FD59F61" w14:textId="77777777" w:rsidR="0009547D" w:rsidRDefault="0009547D" w:rsidP="0009547D">
            <w:pPr>
              <w:ind w:firstLineChars="0" w:firstLine="0"/>
            </w:pPr>
            <w:r>
              <w:t>ALTER TABLE stuinfo DROP INDEX seat;</w:t>
            </w:r>
          </w:p>
          <w:p w14:paraId="415057FB" w14:textId="77777777" w:rsidR="0009547D" w:rsidRDefault="0009547D" w:rsidP="0009547D">
            <w:pPr>
              <w:ind w:firstLineChars="0" w:firstLine="0"/>
            </w:pPr>
          </w:p>
          <w:p w14:paraId="424C08E2" w14:textId="77777777" w:rsidR="0009547D" w:rsidRDefault="0009547D" w:rsidP="0009547D">
            <w:pPr>
              <w:ind w:firstLineChars="0" w:firstLine="0"/>
            </w:pPr>
            <w:r>
              <w:t>#5.</w:t>
            </w:r>
            <w:r>
              <w:t>删除外键</w:t>
            </w:r>
          </w:p>
          <w:p w14:paraId="79FD91A0" w14:textId="77777777" w:rsidR="0009547D" w:rsidRDefault="0009547D" w:rsidP="0009547D">
            <w:pPr>
              <w:ind w:firstLineChars="0" w:firstLine="0"/>
            </w:pPr>
            <w:r>
              <w:t>ALTER TABLE stuinfo DROP FOREIGN KEY fk_stuinfo_major;</w:t>
            </w:r>
          </w:p>
          <w:p w14:paraId="0FC8AAED" w14:textId="77777777" w:rsidR="0009547D" w:rsidRDefault="0009547D" w:rsidP="0009547D">
            <w:pPr>
              <w:ind w:firstLineChars="0" w:firstLine="0"/>
            </w:pPr>
          </w:p>
          <w:p w14:paraId="65A7073C" w14:textId="20520D0F" w:rsidR="0009547D" w:rsidRDefault="0009547D" w:rsidP="0009547D">
            <w:pPr>
              <w:ind w:firstLineChars="0" w:firstLine="0"/>
            </w:pPr>
            <w:r>
              <w:t>SHOW INDEX FROM stuinfo;</w:t>
            </w:r>
          </w:p>
        </w:tc>
      </w:tr>
    </w:tbl>
    <w:p w14:paraId="188C7007" w14:textId="447750AF" w:rsidR="002434FF" w:rsidRPr="002434FF" w:rsidRDefault="00755A20" w:rsidP="002434FF">
      <w:pPr>
        <w:ind w:firstLine="420"/>
      </w:pPr>
      <w:r>
        <w:tab/>
      </w:r>
    </w:p>
    <w:p w14:paraId="22785891" w14:textId="77777777" w:rsidR="002434FF" w:rsidRPr="002434FF" w:rsidRDefault="002434FF" w:rsidP="002434FF">
      <w:pPr>
        <w:ind w:firstLine="420"/>
      </w:pPr>
    </w:p>
    <w:p w14:paraId="7C53DBFC" w14:textId="77777777" w:rsidR="00E57129" w:rsidRDefault="00E57129" w:rsidP="00E57129">
      <w:pPr>
        <w:pStyle w:val="2"/>
      </w:pPr>
      <w:r>
        <w:rPr>
          <w:rFonts w:hint="eastAsia"/>
        </w:rPr>
        <w:t>约束的分类</w:t>
      </w:r>
    </w:p>
    <w:p w14:paraId="382B5838" w14:textId="77777777" w:rsidR="00E57129" w:rsidRDefault="00E57129" w:rsidP="00E57129">
      <w:pPr>
        <w:pStyle w:val="3"/>
        <w:ind w:firstLine="420"/>
      </w:pPr>
      <w:r>
        <w:t xml:space="preserve"> </w:t>
      </w:r>
      <w:r>
        <w:t>主键约束</w:t>
      </w:r>
      <w:r>
        <w:t xml:space="preserve">primary key </w:t>
      </w:r>
      <w:r>
        <w:t>（非空</w:t>
      </w:r>
      <w:r>
        <w:t>+</w:t>
      </w:r>
      <w:r>
        <w:t>唯一）</w:t>
      </w:r>
    </w:p>
    <w:p w14:paraId="71E437FA" w14:textId="77777777" w:rsidR="00E57129" w:rsidRDefault="00E57129" w:rsidP="00E57129">
      <w:pPr>
        <w:ind w:firstLine="420"/>
      </w:pPr>
      <w:r>
        <w:t xml:space="preserve">      -- 1</w:t>
      </w:r>
      <w:r>
        <w:t>个表只能有一个主键，但是一个主键可以有多个字段构成（联合主键）</w:t>
      </w:r>
    </w:p>
    <w:p w14:paraId="5B4477A4" w14:textId="77777777" w:rsidR="00E57129" w:rsidRDefault="00E57129" w:rsidP="00E57129">
      <w:pPr>
        <w:ind w:firstLine="420"/>
      </w:pPr>
      <w:r>
        <w:t xml:space="preserve">      -- </w:t>
      </w:r>
      <w:r>
        <w:t>联合主键只能由表级约束来定义，列级不允许</w:t>
      </w:r>
    </w:p>
    <w:p w14:paraId="6CAEB84D" w14:textId="77777777" w:rsidR="00E57129" w:rsidRDefault="00E57129" w:rsidP="00E57129">
      <w:pPr>
        <w:ind w:firstLine="420"/>
      </w:pPr>
      <w:r>
        <w:t xml:space="preserve">     --</w:t>
      </w:r>
      <w:r>
        <w:t>列级约束：直接添加在列名称后面，不能起名</w:t>
      </w:r>
    </w:p>
    <w:p w14:paraId="05E14721" w14:textId="77777777" w:rsidR="00E57129" w:rsidRDefault="00E57129" w:rsidP="00E57129">
      <w:pPr>
        <w:ind w:firstLine="420"/>
      </w:pPr>
      <w:r>
        <w:t xml:space="preserve">     --</w:t>
      </w:r>
      <w:r>
        <w:t>表级约束：添加在所有的字段后面，可以起名，也可以在修改表的时候，添加约束</w:t>
      </w:r>
    </w:p>
    <w:p w14:paraId="2E7278DB" w14:textId="77777777" w:rsidR="00E57129" w:rsidRDefault="00E57129" w:rsidP="00E57129">
      <w:pPr>
        <w:ind w:firstLine="420"/>
      </w:pPr>
      <w:r>
        <w:t xml:space="preserve">     </w:t>
      </w:r>
    </w:p>
    <w:p w14:paraId="7893486A" w14:textId="77777777" w:rsidR="00E57129" w:rsidRDefault="00E57129" w:rsidP="00E57129">
      <w:pPr>
        <w:pStyle w:val="3"/>
        <w:ind w:firstLine="420"/>
      </w:pPr>
      <w:r>
        <w:t xml:space="preserve"> </w:t>
      </w:r>
      <w:r>
        <w:t>非空约束</w:t>
      </w:r>
      <w:r>
        <w:t xml:space="preserve">not null </w:t>
      </w:r>
      <w:r>
        <w:t>确保字段值不允许为空</w:t>
      </w:r>
    </w:p>
    <w:p w14:paraId="454E0910" w14:textId="77777777" w:rsidR="00E57129" w:rsidRDefault="00E57129" w:rsidP="00E57129">
      <w:pPr>
        <w:ind w:firstLine="420"/>
      </w:pPr>
      <w:r>
        <w:t xml:space="preserve">       --</w:t>
      </w:r>
      <w:r>
        <w:t>只允许出现在列级，不允许出现在表级</w:t>
      </w:r>
    </w:p>
    <w:p w14:paraId="5DBE7CB5" w14:textId="77777777" w:rsidR="00E57129" w:rsidRDefault="00E57129" w:rsidP="00E57129">
      <w:pPr>
        <w:pStyle w:val="3"/>
        <w:ind w:firstLine="420"/>
      </w:pPr>
      <w:r>
        <w:t xml:space="preserve"> </w:t>
      </w:r>
      <w:r>
        <w:t>唯一约束</w:t>
      </w:r>
      <w:r>
        <w:t xml:space="preserve">unique   </w:t>
      </w:r>
      <w:r>
        <w:t>确保字段唯一可以为空，而且多次为空</w:t>
      </w:r>
    </w:p>
    <w:p w14:paraId="6FC31A0C" w14:textId="77777777" w:rsidR="00E57129" w:rsidRDefault="00E57129" w:rsidP="00E57129">
      <w:pPr>
        <w:ind w:firstLine="420"/>
      </w:pPr>
      <w:r>
        <w:t xml:space="preserve">       --</w:t>
      </w:r>
      <w:r>
        <w:t>列级约束：直接添加在列名称后面，不能起名</w:t>
      </w:r>
    </w:p>
    <w:p w14:paraId="2ACB2696" w14:textId="77777777" w:rsidR="00E57129" w:rsidRDefault="00E57129" w:rsidP="00E57129">
      <w:pPr>
        <w:ind w:firstLine="420"/>
      </w:pPr>
      <w:r>
        <w:t xml:space="preserve">       --</w:t>
      </w:r>
      <w:r>
        <w:t>表级约束：添加在所有的字段后面，可以起名，也可以在修改表的时候，添加约束</w:t>
      </w:r>
    </w:p>
    <w:p w14:paraId="4E941571" w14:textId="0F7D0B8C" w:rsidR="00E57129" w:rsidRDefault="00E57129" w:rsidP="00E57129">
      <w:pPr>
        <w:pStyle w:val="3"/>
        <w:ind w:firstLine="420"/>
      </w:pPr>
      <w:r>
        <w:t xml:space="preserve"> </w:t>
      </w:r>
      <w:r>
        <w:t>检查约束</w:t>
      </w:r>
      <w:r>
        <w:t xml:space="preserve"> check</w:t>
      </w:r>
      <w:r w:rsidR="00350BF9">
        <w:rPr>
          <w:rFonts w:hint="eastAsia"/>
        </w:rPr>
        <w:t>(</w:t>
      </w:r>
      <w:r w:rsidR="00350BF9">
        <w:t>)</w:t>
      </w:r>
      <w:r w:rsidR="00350BF9">
        <w:rPr>
          <w:rFonts w:hint="eastAsia"/>
        </w:rPr>
        <w:t>check</w:t>
      </w:r>
      <w:r w:rsidR="00350BF9">
        <w:rPr>
          <w:rFonts w:hint="eastAsia"/>
        </w:rPr>
        <w:t>中所有筛选条件可以写的，都行。</w:t>
      </w:r>
    </w:p>
    <w:p w14:paraId="22077ECC" w14:textId="77777777" w:rsidR="00E57129" w:rsidRDefault="00E57129" w:rsidP="00E57129">
      <w:pPr>
        <w:ind w:firstLine="420"/>
      </w:pPr>
      <w:r>
        <w:t xml:space="preserve">       --</w:t>
      </w:r>
      <w:r>
        <w:t>列级约束：直接添加在列名称后面，不能起名</w:t>
      </w:r>
    </w:p>
    <w:p w14:paraId="14981D6C" w14:textId="77777777" w:rsidR="00E57129" w:rsidRDefault="00E57129" w:rsidP="00E57129">
      <w:pPr>
        <w:ind w:firstLine="420"/>
      </w:pPr>
      <w:r>
        <w:t xml:space="preserve">       --</w:t>
      </w:r>
      <w:r>
        <w:t>表级约束：添加在所有的字段后面，可以起名，也可以在修改表的时候，添加约束</w:t>
      </w:r>
    </w:p>
    <w:p w14:paraId="2AAD6C63" w14:textId="77777777" w:rsidR="00E57129" w:rsidRPr="00930E60" w:rsidRDefault="00E57129" w:rsidP="00E57129">
      <w:pPr>
        <w:pStyle w:val="3"/>
        <w:ind w:firstLine="420"/>
      </w:pPr>
      <w:r>
        <w:t>外键约束</w:t>
      </w:r>
      <w:r>
        <w:t xml:space="preserve">foreign key   </w:t>
      </w:r>
      <w:r>
        <w:t>对多表进行约束</w:t>
      </w:r>
    </w:p>
    <w:p w14:paraId="5A23D5A0" w14:textId="77777777" w:rsidR="00E57129" w:rsidRDefault="00E57129" w:rsidP="00E57129">
      <w:pPr>
        <w:pStyle w:val="2"/>
      </w:pPr>
      <w:r>
        <w:rPr>
          <w:rFonts w:hint="eastAsia"/>
        </w:rPr>
        <w:t>主键约束</w:t>
      </w:r>
    </w:p>
    <w:p w14:paraId="2BC735CA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列级约束（在）</w:t>
      </w:r>
    </w:p>
    <w:p w14:paraId="146757FC" w14:textId="77777777" w:rsidR="00E57129" w:rsidRDefault="00E57129" w:rsidP="00E57129">
      <w:pPr>
        <w:ind w:firstLine="420"/>
      </w:pPr>
      <w:r>
        <w:tab/>
        <w:t>create table student(</w:t>
      </w:r>
    </w:p>
    <w:p w14:paraId="5BA70A9A" w14:textId="77777777" w:rsidR="00E57129" w:rsidRDefault="00E57129" w:rsidP="00E57129">
      <w:pPr>
        <w:ind w:firstLine="420"/>
      </w:pPr>
      <w:r>
        <w:tab/>
      </w:r>
      <w:r>
        <w:tab/>
        <w:t xml:space="preserve"> sno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添加主键，列级约束，这里无法给约束命名。</w:t>
      </w:r>
    </w:p>
    <w:p w14:paraId="324EAEA8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0F8F2E6A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02F441A6" w14:textId="77777777" w:rsidR="00E57129" w:rsidRDefault="00E57129" w:rsidP="00E57129">
      <w:pPr>
        <w:ind w:firstLine="420"/>
      </w:pPr>
      <w:r>
        <w:tab/>
      </w:r>
      <w:r>
        <w:tab/>
      </w:r>
    </w:p>
    <w:p w14:paraId="6F872610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2ECC2CD3" w14:textId="77777777" w:rsidR="00E57129" w:rsidRDefault="00E57129" w:rsidP="00E57129">
      <w:pPr>
        <w:pStyle w:val="3"/>
        <w:ind w:firstLine="420"/>
      </w:pPr>
      <w:r>
        <w:rPr>
          <w:rFonts w:hint="eastAsia"/>
        </w:rPr>
        <w:lastRenderedPageBreak/>
        <w:t>表级约束</w:t>
      </w:r>
    </w:p>
    <w:p w14:paraId="69E0728A" w14:textId="77777777" w:rsidR="00E57129" w:rsidRDefault="00E57129" w:rsidP="00E57129">
      <w:pPr>
        <w:ind w:firstLine="420"/>
      </w:pPr>
      <w:r>
        <w:tab/>
      </w:r>
      <w:r>
        <w:tab/>
      </w:r>
      <w:r>
        <w:tab/>
        <w:t>create table student(</w:t>
      </w:r>
    </w:p>
    <w:p w14:paraId="62971ACE" w14:textId="77777777" w:rsidR="00E57129" w:rsidRDefault="00E57129" w:rsidP="00E57129">
      <w:pPr>
        <w:ind w:firstLine="420"/>
      </w:pPr>
      <w:r>
        <w:tab/>
      </w:r>
      <w:r>
        <w:tab/>
        <w:t xml:space="preserve"> sno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59EC48A5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58ABCCCA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51DC3BF8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pk_</w:t>
      </w:r>
      <w:r>
        <w:t xml:space="preserve">student_sno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(sno);</w:t>
      </w:r>
    </w:p>
    <w:p w14:paraId="08F58A17" w14:textId="77777777" w:rsidR="00E57129" w:rsidRPr="00B87D8D" w:rsidRDefault="00E57129" w:rsidP="00E57129">
      <w:pPr>
        <w:ind w:firstLine="420"/>
      </w:pPr>
      <w:r>
        <w:tab/>
      </w:r>
      <w:r>
        <w:tab/>
        <w:t>//</w:t>
      </w:r>
      <w:r>
        <w:rPr>
          <w:rFonts w:hint="eastAsia"/>
        </w:rPr>
        <w:t>如果添加相同的编号，会返回</w:t>
      </w:r>
      <w:r>
        <w:rPr>
          <w:rFonts w:hint="eastAsia"/>
        </w:rPr>
        <w:t>pk_</w:t>
      </w:r>
      <w:r>
        <w:t>student_sno</w:t>
      </w:r>
      <w:r>
        <w:rPr>
          <w:rFonts w:hint="eastAsia"/>
        </w:rPr>
        <w:t>信息，知道错的原因。</w:t>
      </w:r>
    </w:p>
    <w:p w14:paraId="4EBF4489" w14:textId="77777777" w:rsidR="00E57129" w:rsidRDefault="00E57129" w:rsidP="00E57129">
      <w:pPr>
        <w:ind w:firstLine="420"/>
      </w:pPr>
      <w:r>
        <w:tab/>
      </w:r>
      <w:r>
        <w:tab/>
      </w:r>
    </w:p>
    <w:p w14:paraId="1AB50DBE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2EDD00ED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联合主键</w:t>
      </w:r>
    </w:p>
    <w:p w14:paraId="6F7941D6" w14:textId="77777777" w:rsidR="00E57129" w:rsidRDefault="00E57129" w:rsidP="00E57129">
      <w:pPr>
        <w:ind w:firstLine="420"/>
      </w:pPr>
      <w:r>
        <w:tab/>
        <w:t>create table student(</w:t>
      </w:r>
    </w:p>
    <w:p w14:paraId="19DFA25C" w14:textId="77777777" w:rsidR="00E57129" w:rsidRDefault="00E57129" w:rsidP="00E57129">
      <w:pPr>
        <w:ind w:firstLine="420"/>
      </w:pPr>
      <w:r>
        <w:tab/>
      </w:r>
      <w:r>
        <w:tab/>
        <w:t xml:space="preserve"> sno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33646163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2CF8F51F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65E07E27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pk_</w:t>
      </w:r>
      <w:r>
        <w:t xml:space="preserve">student_sno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(sno</w:t>
      </w:r>
      <w:r>
        <w:rPr>
          <w:rFonts w:hint="eastAsia"/>
        </w:rPr>
        <w:t>,</w:t>
      </w:r>
      <w:r>
        <w:t>name);</w:t>
      </w:r>
      <w:r>
        <w:rPr>
          <w:rFonts w:hint="eastAsia"/>
        </w:rPr>
        <w:t>--</w:t>
      </w:r>
      <w:r>
        <w:rPr>
          <w:rFonts w:hint="eastAsia"/>
        </w:rPr>
        <w:t>联合主键，该主键由多个字段构成，且只能由表级元素构成，列级不容许。</w:t>
      </w:r>
      <w:r>
        <w:tab/>
      </w:r>
    </w:p>
    <w:p w14:paraId="70547A7A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73EB9221" w14:textId="77777777" w:rsidR="00E57129" w:rsidRPr="004F6D9A" w:rsidRDefault="00E57129" w:rsidP="00E57129">
      <w:pPr>
        <w:ind w:firstLine="420"/>
      </w:pPr>
    </w:p>
    <w:p w14:paraId="2F51E6EA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修改表时添加主键约束</w:t>
      </w:r>
    </w:p>
    <w:p w14:paraId="74145A46" w14:textId="77777777" w:rsidR="00E57129" w:rsidRPr="00633B24" w:rsidRDefault="00E57129" w:rsidP="00E57129">
      <w:pPr>
        <w:ind w:firstLine="420"/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constraints</w:t>
      </w:r>
      <w:r>
        <w:t xml:space="preserve"> </w:t>
      </w:r>
      <w:r>
        <w:rPr>
          <w:rFonts w:hint="eastAsia"/>
        </w:rPr>
        <w:t>pk_</w:t>
      </w:r>
      <w:r>
        <w:t>student_sno primary key(sno)</w:t>
      </w:r>
    </w:p>
    <w:p w14:paraId="4BD82345" w14:textId="77777777" w:rsidR="00E57129" w:rsidRDefault="00E57129" w:rsidP="00E57129">
      <w:pPr>
        <w:ind w:firstLine="420"/>
      </w:pPr>
      <w:r>
        <w:rPr>
          <w:rFonts w:hint="eastAsia"/>
        </w:rPr>
        <w:t>该方式相当于表级约束。</w:t>
      </w:r>
    </w:p>
    <w:p w14:paraId="3DCDE103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删除主键约束</w:t>
      </w:r>
    </w:p>
    <w:p w14:paraId="1E3E0CDA" w14:textId="77777777" w:rsidR="00E57129" w:rsidRDefault="00E57129" w:rsidP="00E57129">
      <w:pPr>
        <w:ind w:firstLine="420"/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drop</w:t>
      </w:r>
      <w:r>
        <w:t xml:space="preserve"> </w:t>
      </w:r>
      <w:r>
        <w:rPr>
          <w:rFonts w:hint="eastAsia"/>
        </w:rPr>
        <w:t>constraints</w:t>
      </w:r>
      <w:r>
        <w:t xml:space="preserve"> </w:t>
      </w:r>
      <w:r>
        <w:rPr>
          <w:rFonts w:hint="eastAsia"/>
        </w:rPr>
        <w:t>pk_</w:t>
      </w:r>
      <w:r>
        <w:t>student_sno</w:t>
      </w:r>
    </w:p>
    <w:p w14:paraId="4D7FDC17" w14:textId="77777777" w:rsidR="00E57129" w:rsidRDefault="00E57129" w:rsidP="00E57129">
      <w:pPr>
        <w:pStyle w:val="2"/>
      </w:pPr>
      <w:r>
        <w:rPr>
          <w:rFonts w:hint="eastAsia"/>
        </w:rPr>
        <w:t>非空约束</w:t>
      </w:r>
    </w:p>
    <w:p w14:paraId="3D2B307A" w14:textId="77777777" w:rsidR="00E57129" w:rsidRDefault="00E57129" w:rsidP="00E57129">
      <w:pPr>
        <w:ind w:firstLine="420"/>
      </w:pP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:</w:t>
      </w:r>
      <w:r>
        <w:rPr>
          <w:rFonts w:hint="eastAsia"/>
        </w:rPr>
        <w:t>指该字段的内容非空。</w:t>
      </w:r>
    </w:p>
    <w:p w14:paraId="3CEF9528" w14:textId="77777777" w:rsidR="00E57129" w:rsidRDefault="00E57129" w:rsidP="00E57129">
      <w:pPr>
        <w:ind w:firstLine="420"/>
      </w:pPr>
      <w:r>
        <w:tab/>
        <w:t>create table student(</w:t>
      </w:r>
    </w:p>
    <w:p w14:paraId="4E39FB65" w14:textId="77777777" w:rsidR="00E57129" w:rsidRDefault="00E57129" w:rsidP="00E57129">
      <w:pPr>
        <w:ind w:firstLine="420"/>
      </w:pPr>
      <w:r>
        <w:tab/>
      </w:r>
      <w:r>
        <w:tab/>
        <w:t xml:space="preserve"> sno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216E1FB2" w14:textId="77777777" w:rsidR="00E57129" w:rsidRDefault="00E57129" w:rsidP="00E57129">
      <w:pPr>
        <w:ind w:firstLine="420"/>
      </w:pPr>
      <w:r>
        <w:tab/>
      </w:r>
      <w:r>
        <w:tab/>
        <w:t xml:space="preserve"> sname varchar2(20) 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,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添加非空约束</w:t>
      </w:r>
      <w:r>
        <w:t xml:space="preserve"> </w:t>
      </w:r>
    </w:p>
    <w:p w14:paraId="18C2A684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7E7AC7ED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pk_</w:t>
      </w:r>
      <w:r>
        <w:t xml:space="preserve">student_sno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(sno);</w:t>
      </w:r>
    </w:p>
    <w:p w14:paraId="4754D538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1C84A495" w14:textId="77777777" w:rsidR="00E57129" w:rsidRDefault="00E57129" w:rsidP="00E57129">
      <w:pPr>
        <w:ind w:firstLine="420"/>
      </w:pPr>
      <w:r>
        <w:rPr>
          <w:rFonts w:hint="eastAsia"/>
        </w:rPr>
        <w:t>注：该约束只能出现在列级约束，不能为表级约束。</w:t>
      </w:r>
    </w:p>
    <w:p w14:paraId="27AA9670" w14:textId="77777777" w:rsidR="00E57129" w:rsidRDefault="00E57129" w:rsidP="00E57129">
      <w:pPr>
        <w:pStyle w:val="2"/>
      </w:pPr>
      <w:r>
        <w:rPr>
          <w:rFonts w:hint="eastAsia"/>
        </w:rPr>
        <w:lastRenderedPageBreak/>
        <w:t>唯一约束</w:t>
      </w:r>
    </w:p>
    <w:p w14:paraId="565A03E7" w14:textId="77777777" w:rsidR="00E57129" w:rsidRDefault="00E57129" w:rsidP="00E57129">
      <w:pPr>
        <w:ind w:firstLine="420"/>
      </w:pPr>
      <w:r>
        <w:rPr>
          <w:rFonts w:hint="eastAsia"/>
        </w:rPr>
        <w:t>作用：确保字段唯一，可以为空，而且多次为空。</w:t>
      </w:r>
    </w:p>
    <w:p w14:paraId="56549E1E" w14:textId="77777777" w:rsidR="00E57129" w:rsidRDefault="00E57129" w:rsidP="00E57129">
      <w:pPr>
        <w:ind w:firstLine="420"/>
      </w:pP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:</w:t>
      </w:r>
      <w:r>
        <w:rPr>
          <w:rFonts w:hint="eastAsia"/>
        </w:rPr>
        <w:t>指该字段的内容非空。</w:t>
      </w:r>
    </w:p>
    <w:p w14:paraId="0742BFA4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列级约束</w:t>
      </w:r>
    </w:p>
    <w:p w14:paraId="26BEA8C8" w14:textId="77777777" w:rsidR="00E57129" w:rsidRDefault="00E57129" w:rsidP="00E57129">
      <w:pPr>
        <w:ind w:firstLine="420"/>
      </w:pPr>
      <w:r>
        <w:tab/>
        <w:t>create table student(</w:t>
      </w:r>
    </w:p>
    <w:p w14:paraId="7B5DCEF4" w14:textId="77777777" w:rsidR="00E57129" w:rsidRDefault="00E57129" w:rsidP="00E57129">
      <w:pPr>
        <w:ind w:firstLine="420"/>
      </w:pPr>
      <w:r>
        <w:tab/>
      </w:r>
      <w:r>
        <w:tab/>
        <w:t xml:space="preserve"> sno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58D95FB9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 w:rsidRPr="0029347A">
        <w:rPr>
          <w:highlight w:val="yellow"/>
        </w:rPr>
        <w:t xml:space="preserve">sname varchar2(20)  </w:t>
      </w:r>
      <w:r w:rsidRPr="0029347A">
        <w:rPr>
          <w:rFonts w:hint="eastAsia"/>
          <w:highlight w:val="yellow"/>
        </w:rPr>
        <w:t>unique</w:t>
      </w:r>
      <w:r w:rsidRPr="0029347A">
        <w:rPr>
          <w:highlight w:val="yellow"/>
        </w:rPr>
        <w:t xml:space="preserve">, </w:t>
      </w:r>
      <w:r w:rsidRPr="0029347A">
        <w:rPr>
          <w:rFonts w:hint="eastAsia"/>
          <w:highlight w:val="yellow"/>
        </w:rPr>
        <w:t>/</w:t>
      </w:r>
      <w:r w:rsidRPr="0029347A">
        <w:rPr>
          <w:highlight w:val="yellow"/>
        </w:rPr>
        <w:t>/</w:t>
      </w:r>
      <w:r w:rsidRPr="0029347A">
        <w:rPr>
          <w:rFonts w:hint="eastAsia"/>
          <w:highlight w:val="yellow"/>
        </w:rPr>
        <w:t>添加唯一约束</w:t>
      </w:r>
      <w:r>
        <w:t xml:space="preserve"> </w:t>
      </w:r>
    </w:p>
    <w:p w14:paraId="263A2A6E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207A78DB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pk_</w:t>
      </w:r>
      <w:r>
        <w:t xml:space="preserve">student_sno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(sno)</w:t>
      </w:r>
      <w:r>
        <w:rPr>
          <w:rFonts w:hint="eastAsia"/>
        </w:rPr>
        <w:t>；</w:t>
      </w:r>
    </w:p>
    <w:p w14:paraId="157B3A8F" w14:textId="77777777" w:rsidR="00E57129" w:rsidRDefault="00E57129" w:rsidP="00E57129">
      <w:pPr>
        <w:ind w:firstLine="420"/>
      </w:pPr>
      <w:r>
        <w:tab/>
      </w:r>
      <w:r>
        <w:tab/>
      </w:r>
      <w:r>
        <w:rPr>
          <w:rFonts w:hint="eastAsia"/>
        </w:rPr>
        <w:t xml:space="preserve"> </w:t>
      </w:r>
    </w:p>
    <w:p w14:paraId="338240FD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2703F6DD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表级约束</w:t>
      </w:r>
    </w:p>
    <w:p w14:paraId="5E2244AA" w14:textId="77777777" w:rsidR="00E57129" w:rsidRDefault="00E57129" w:rsidP="00E57129">
      <w:pPr>
        <w:ind w:firstLine="420"/>
      </w:pPr>
      <w:r>
        <w:t>create table student(</w:t>
      </w:r>
    </w:p>
    <w:p w14:paraId="63B1196E" w14:textId="77777777" w:rsidR="00E57129" w:rsidRDefault="00E57129" w:rsidP="00E57129">
      <w:pPr>
        <w:ind w:firstLine="420"/>
      </w:pPr>
      <w:r>
        <w:tab/>
      </w:r>
      <w:r>
        <w:tab/>
        <w:t xml:space="preserve"> sno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1C296B7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 w:rsidRPr="0029347A">
        <w:rPr>
          <w:highlight w:val="yellow"/>
        </w:rPr>
        <w:t xml:space="preserve">sname varchar2(20)  </w:t>
      </w:r>
      <w:r w:rsidRPr="0029347A">
        <w:rPr>
          <w:rFonts w:hint="eastAsia"/>
          <w:highlight w:val="yellow"/>
        </w:rPr>
        <w:t>unique</w:t>
      </w:r>
      <w:r w:rsidRPr="0029347A">
        <w:rPr>
          <w:highlight w:val="yellow"/>
        </w:rPr>
        <w:t xml:space="preserve">, </w:t>
      </w:r>
      <w:r w:rsidRPr="0029347A">
        <w:rPr>
          <w:rFonts w:hint="eastAsia"/>
          <w:highlight w:val="yellow"/>
        </w:rPr>
        <w:t>/</w:t>
      </w:r>
      <w:r w:rsidRPr="0029347A">
        <w:rPr>
          <w:highlight w:val="yellow"/>
        </w:rPr>
        <w:t>/</w:t>
      </w:r>
      <w:r w:rsidRPr="0029347A">
        <w:rPr>
          <w:rFonts w:hint="eastAsia"/>
          <w:highlight w:val="yellow"/>
        </w:rPr>
        <w:t>添加唯一约束</w:t>
      </w:r>
      <w:r>
        <w:t xml:space="preserve"> </w:t>
      </w:r>
    </w:p>
    <w:p w14:paraId="7C0CEAFA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169F79D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pk_</w:t>
      </w:r>
      <w:r>
        <w:t xml:space="preserve">student_sno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(sno)</w:t>
      </w:r>
      <w:r>
        <w:rPr>
          <w:rFonts w:hint="eastAsia"/>
        </w:rPr>
        <w:t>，</w:t>
      </w:r>
    </w:p>
    <w:p w14:paraId="7F124B93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uk_</w:t>
      </w:r>
      <w:r>
        <w:t xml:space="preserve">student_emain unique(email) </w:t>
      </w:r>
      <w:r>
        <w:rPr>
          <w:rFonts w:hint="eastAsia"/>
        </w:rPr>
        <w:t>;</w:t>
      </w:r>
    </w:p>
    <w:p w14:paraId="7BEA4D1F" w14:textId="77777777" w:rsidR="00E57129" w:rsidRDefault="00E57129" w:rsidP="00E57129">
      <w:pPr>
        <w:ind w:firstLine="420"/>
      </w:pPr>
      <w:r>
        <w:tab/>
      </w:r>
      <w:r>
        <w:tab/>
        <w:t>//</w:t>
      </w:r>
      <w:r>
        <w:rPr>
          <w:rFonts w:hint="eastAsia"/>
        </w:rPr>
        <w:t>唯一约束。</w:t>
      </w:r>
      <w:r>
        <w:rPr>
          <w:rFonts w:hint="eastAsia"/>
        </w:rPr>
        <w:t xml:space="preserve"> </w:t>
      </w:r>
    </w:p>
    <w:p w14:paraId="669D8EE0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457F27E1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添加唯一约束</w:t>
      </w:r>
    </w:p>
    <w:p w14:paraId="3A29A9EC" w14:textId="77777777" w:rsidR="00E57129" w:rsidRDefault="00E57129" w:rsidP="00E57129">
      <w:pPr>
        <w:ind w:firstLine="420"/>
      </w:pPr>
      <w:r>
        <w:tab/>
      </w:r>
      <w:r>
        <w:rPr>
          <w:rFonts w:hint="eastAsia"/>
        </w:rPr>
        <w:t>alter table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uk_</w:t>
      </w:r>
      <w:r>
        <w:t xml:space="preserve">student_emain unique(email) </w:t>
      </w:r>
      <w:r>
        <w:rPr>
          <w:rFonts w:hint="eastAsia"/>
        </w:rPr>
        <w:t>;</w:t>
      </w:r>
    </w:p>
    <w:p w14:paraId="6B688BA3" w14:textId="77777777" w:rsidR="00E57129" w:rsidRPr="00497C5E" w:rsidRDefault="00E57129" w:rsidP="00E57129">
      <w:pPr>
        <w:ind w:firstLine="420"/>
      </w:pPr>
    </w:p>
    <w:p w14:paraId="24C1E24E" w14:textId="77777777" w:rsidR="00E57129" w:rsidRDefault="00E57129" w:rsidP="00E57129">
      <w:pPr>
        <w:pStyle w:val="2"/>
      </w:pPr>
      <w:r>
        <w:rPr>
          <w:rFonts w:hint="eastAsia"/>
        </w:rPr>
        <w:t>检查约束</w:t>
      </w:r>
    </w:p>
    <w:p w14:paraId="3D138801" w14:textId="77777777" w:rsidR="00E57129" w:rsidRPr="00D32B97" w:rsidRDefault="00E57129" w:rsidP="00E57129">
      <w:pPr>
        <w:pStyle w:val="3"/>
        <w:ind w:firstLine="420"/>
      </w:pPr>
      <w:r>
        <w:rPr>
          <w:rFonts w:hint="eastAsia"/>
        </w:rPr>
        <w:t>列级约束</w:t>
      </w:r>
    </w:p>
    <w:p w14:paraId="315554A6" w14:textId="77777777" w:rsidR="00E57129" w:rsidRDefault="00E57129" w:rsidP="00E57129">
      <w:pPr>
        <w:ind w:firstLine="420"/>
      </w:pPr>
      <w:r>
        <w:tab/>
        <w:t>create table student(</w:t>
      </w:r>
    </w:p>
    <w:p w14:paraId="319D2651" w14:textId="77777777" w:rsidR="00E57129" w:rsidRDefault="00E57129" w:rsidP="00E57129">
      <w:pPr>
        <w:ind w:firstLine="420"/>
      </w:pPr>
      <w:r>
        <w:tab/>
      </w:r>
      <w:r>
        <w:tab/>
        <w:t xml:space="preserve"> sno number(5), --</w:t>
      </w:r>
      <w:r>
        <w:t>学号</w:t>
      </w:r>
    </w:p>
    <w:p w14:paraId="74D3CC3C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7C4F1FB1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027FB9EC" w14:textId="77777777" w:rsidR="00E57129" w:rsidRDefault="00E57129" w:rsidP="00E57129">
      <w:pPr>
        <w:ind w:firstLine="420"/>
      </w:pPr>
      <w:r>
        <w:tab/>
      </w:r>
      <w:r>
        <w:tab/>
        <w:t xml:space="preserve"> age number(3)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 xml:space="preserve">30) , </w:t>
      </w:r>
      <w:r>
        <w:rPr>
          <w:rFonts w:hint="eastAsia"/>
        </w:rPr>
        <w:t>--</w:t>
      </w:r>
      <w:r>
        <w:rPr>
          <w:rFonts w:hint="eastAsia"/>
        </w:rPr>
        <w:t>列级约束</w:t>
      </w:r>
      <w:r>
        <w:t xml:space="preserve">   </w:t>
      </w:r>
    </w:p>
    <w:p w14:paraId="790C4682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66F9D6C6" w14:textId="77777777" w:rsidR="00E57129" w:rsidRDefault="00E57129" w:rsidP="00E57129">
      <w:pPr>
        <w:pStyle w:val="3"/>
        <w:ind w:firstLine="420"/>
      </w:pPr>
      <w:r>
        <w:rPr>
          <w:rFonts w:hint="eastAsia"/>
        </w:rPr>
        <w:lastRenderedPageBreak/>
        <w:t>表级约束</w:t>
      </w:r>
    </w:p>
    <w:p w14:paraId="19B149EA" w14:textId="77777777" w:rsidR="00E57129" w:rsidRDefault="00E57129" w:rsidP="00E57129">
      <w:pPr>
        <w:ind w:firstLine="420"/>
      </w:pPr>
      <w:r>
        <w:tab/>
      </w:r>
      <w:r>
        <w:tab/>
        <w:t>create table student(</w:t>
      </w:r>
    </w:p>
    <w:p w14:paraId="416D63A2" w14:textId="77777777" w:rsidR="00E57129" w:rsidRDefault="00E57129" w:rsidP="00E57129">
      <w:pPr>
        <w:ind w:firstLine="420"/>
      </w:pPr>
      <w:r>
        <w:tab/>
      </w:r>
      <w:r>
        <w:tab/>
        <w:t xml:space="preserve"> sno number(5), --</w:t>
      </w:r>
      <w:r>
        <w:t>学号</w:t>
      </w:r>
    </w:p>
    <w:p w14:paraId="1C941E96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79662712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5EF5E1C9" w14:textId="77777777" w:rsidR="00E57129" w:rsidRDefault="00E57129" w:rsidP="00E57129">
      <w:pPr>
        <w:ind w:firstLine="420"/>
      </w:pPr>
      <w:r>
        <w:tab/>
      </w:r>
      <w:r>
        <w:tab/>
        <w:t xml:space="preserve"> age number(3)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 xml:space="preserve">30) , </w:t>
      </w:r>
      <w:r>
        <w:rPr>
          <w:rFonts w:hint="eastAsia"/>
        </w:rPr>
        <w:t>--</w:t>
      </w:r>
      <w:r>
        <w:rPr>
          <w:rFonts w:hint="eastAsia"/>
        </w:rPr>
        <w:t>列级约束</w:t>
      </w:r>
      <w:r>
        <w:t xml:space="preserve">   </w:t>
      </w:r>
    </w:p>
    <w:p w14:paraId="19E3CCC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ck_</w:t>
      </w:r>
      <w:r>
        <w:t xml:space="preserve">student_age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>30)</w:t>
      </w:r>
    </w:p>
    <w:p w14:paraId="53342305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12305527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添加</w:t>
      </w:r>
      <w:r>
        <w:rPr>
          <w:rFonts w:hint="eastAsia"/>
        </w:rPr>
        <w:t>check</w:t>
      </w:r>
      <w:r>
        <w:rPr>
          <w:rFonts w:hint="eastAsia"/>
        </w:rPr>
        <w:t>约束</w:t>
      </w:r>
    </w:p>
    <w:p w14:paraId="633F86F1" w14:textId="77777777" w:rsidR="00E57129" w:rsidRDefault="00E57129" w:rsidP="00E57129">
      <w:pPr>
        <w:ind w:firstLine="420"/>
      </w:pPr>
      <w:r>
        <w:tab/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constraints</w:t>
      </w:r>
      <w:r>
        <w:t xml:space="preserve">  </w:t>
      </w:r>
      <w:r>
        <w:rPr>
          <w:rFonts w:hint="eastAsia"/>
        </w:rPr>
        <w:t>ck_</w:t>
      </w:r>
      <w:r>
        <w:t xml:space="preserve">student_age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>30)</w:t>
      </w:r>
    </w:p>
    <w:p w14:paraId="1728BA39" w14:textId="77777777" w:rsidR="00E57129" w:rsidRDefault="00E57129" w:rsidP="00E57129">
      <w:pPr>
        <w:pStyle w:val="2"/>
      </w:pPr>
      <w:r>
        <w:rPr>
          <w:rFonts w:hint="eastAsia"/>
        </w:rPr>
        <w:t>默认值</w:t>
      </w:r>
      <w:r>
        <w:rPr>
          <w:rFonts w:hint="eastAsia"/>
        </w:rPr>
        <w:t>default</w:t>
      </w:r>
    </w:p>
    <w:p w14:paraId="107CDB0D" w14:textId="77777777" w:rsidR="00E57129" w:rsidRPr="006366C5" w:rsidRDefault="00E57129" w:rsidP="00E57129">
      <w:pPr>
        <w:pStyle w:val="3"/>
        <w:ind w:firstLine="420"/>
      </w:pPr>
      <w:r>
        <w:rPr>
          <w:rFonts w:hint="eastAsia"/>
        </w:rPr>
        <w:t>列级约束</w:t>
      </w:r>
    </w:p>
    <w:p w14:paraId="20EC39FF" w14:textId="77777777" w:rsidR="00E57129" w:rsidRDefault="00E57129" w:rsidP="00E57129">
      <w:pPr>
        <w:ind w:firstLine="420"/>
      </w:pPr>
      <w:r>
        <w:t>create table student(</w:t>
      </w:r>
    </w:p>
    <w:p w14:paraId="2179AEED" w14:textId="77777777" w:rsidR="00E57129" w:rsidRDefault="00E57129" w:rsidP="00E57129">
      <w:pPr>
        <w:ind w:firstLine="420"/>
      </w:pPr>
      <w:r>
        <w:tab/>
      </w:r>
      <w:r>
        <w:tab/>
        <w:t xml:space="preserve"> sno number(5), --</w:t>
      </w:r>
      <w:r>
        <w:t>学号</w:t>
      </w:r>
    </w:p>
    <w:p w14:paraId="543871EB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14772A94" w14:textId="77777777" w:rsidR="00E57129" w:rsidRDefault="00E57129" w:rsidP="00E57129">
      <w:pPr>
        <w:ind w:firstLine="420"/>
      </w:pPr>
      <w:r>
        <w:tab/>
      </w:r>
      <w:r>
        <w:tab/>
        <w:t xml:space="preserve"> sex char(2)  default ‘</w:t>
      </w:r>
      <w:r>
        <w:rPr>
          <w:rFonts w:hint="eastAsia"/>
        </w:rPr>
        <w:t>男</w:t>
      </w:r>
      <w:r>
        <w:t xml:space="preserve">’  </w:t>
      </w:r>
      <w:r>
        <w:rPr>
          <w:rFonts w:hint="eastAsia"/>
        </w:rPr>
        <w:t>check(</w:t>
      </w:r>
      <w:r>
        <w:t>sex=’</w:t>
      </w:r>
      <w:r>
        <w:rPr>
          <w:rFonts w:hint="eastAsia"/>
        </w:rPr>
        <w:t>男</w:t>
      </w:r>
      <w:r>
        <w:t xml:space="preserve">’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sex</w:t>
      </w:r>
      <w:r>
        <w:t xml:space="preserve"> </w:t>
      </w:r>
      <w:r>
        <w:rPr>
          <w:rFonts w:hint="eastAsia"/>
        </w:rPr>
        <w:t>=</w:t>
      </w:r>
      <w:r>
        <w:t xml:space="preserve"> ‘</w:t>
      </w:r>
      <w:r>
        <w:rPr>
          <w:rFonts w:hint="eastAsia"/>
        </w:rPr>
        <w:t>女</w:t>
      </w:r>
      <w:r>
        <w:t>’),</w:t>
      </w:r>
    </w:p>
    <w:p w14:paraId="3AA919F3" w14:textId="77777777" w:rsidR="00E57129" w:rsidRDefault="00E57129" w:rsidP="00E57129">
      <w:pPr>
        <w:ind w:firstLine="420"/>
      </w:pP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同时添加检查和默认值。</w:t>
      </w:r>
      <w:r>
        <w:t xml:space="preserve">  </w:t>
      </w:r>
    </w:p>
    <w:p w14:paraId="0455633C" w14:textId="77777777" w:rsidR="00E57129" w:rsidRDefault="00E57129" w:rsidP="00E57129">
      <w:pPr>
        <w:ind w:firstLine="420"/>
      </w:pPr>
      <w:r>
        <w:tab/>
      </w:r>
      <w:r>
        <w:tab/>
        <w:t xml:space="preserve"> age number(3)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 xml:space="preserve">30) , </w:t>
      </w:r>
      <w:r>
        <w:rPr>
          <w:rFonts w:hint="eastAsia"/>
        </w:rPr>
        <w:t>--</w:t>
      </w:r>
      <w:r>
        <w:rPr>
          <w:rFonts w:hint="eastAsia"/>
        </w:rPr>
        <w:t>列级约束</w:t>
      </w:r>
      <w:r>
        <w:t xml:space="preserve">   </w:t>
      </w:r>
    </w:p>
    <w:p w14:paraId="5ACCB41C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7A2682AA" w14:textId="77777777" w:rsidR="00E57129" w:rsidRDefault="00E57129" w:rsidP="00E57129">
      <w:pPr>
        <w:ind w:firstLine="420"/>
      </w:pPr>
    </w:p>
    <w:p w14:paraId="326FB490" w14:textId="77777777" w:rsidR="00E57129" w:rsidRDefault="00E57129" w:rsidP="00E57129">
      <w:pPr>
        <w:ind w:firstLine="420"/>
      </w:pPr>
      <w:r>
        <w:rPr>
          <w:rFonts w:hint="eastAsia"/>
        </w:rPr>
        <w:t>添加该默认值</w:t>
      </w:r>
    </w:p>
    <w:p w14:paraId="026EB515" w14:textId="77777777" w:rsidR="00E57129" w:rsidRDefault="00E57129" w:rsidP="00E57129">
      <w:pPr>
        <w:ind w:firstLine="420"/>
      </w:pPr>
      <w:r>
        <w:rPr>
          <w:rFonts w:hint="eastAsia"/>
        </w:rPr>
        <w:t>insert</w:t>
      </w:r>
      <w:r>
        <w:t xml:space="preserve"> into student values(</w:t>
      </w:r>
      <w:r>
        <w:rPr>
          <w:rFonts w:hint="eastAsia"/>
        </w:rPr>
        <w:t>1</w:t>
      </w:r>
      <w:r>
        <w:t>001</w:t>
      </w:r>
      <w:r>
        <w:rPr>
          <w:rFonts w:hint="eastAsia"/>
        </w:rPr>
        <w:t>，‘张三’，</w:t>
      </w:r>
      <w:r>
        <w:t>default,13)</w:t>
      </w:r>
    </w:p>
    <w:p w14:paraId="6C25A604" w14:textId="77777777" w:rsidR="00E57129" w:rsidRDefault="00E57129" w:rsidP="00E57129">
      <w:pPr>
        <w:ind w:firstLine="420"/>
      </w:pPr>
    </w:p>
    <w:p w14:paraId="7B5EDAEB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表级约束</w:t>
      </w:r>
    </w:p>
    <w:p w14:paraId="010156B2" w14:textId="77777777" w:rsidR="00E57129" w:rsidRDefault="00E57129" w:rsidP="00E57129">
      <w:pPr>
        <w:ind w:firstLine="420"/>
      </w:pPr>
      <w:r>
        <w:t>create table student(</w:t>
      </w:r>
    </w:p>
    <w:p w14:paraId="2B679EBE" w14:textId="77777777" w:rsidR="00E57129" w:rsidRDefault="00E57129" w:rsidP="00E57129">
      <w:pPr>
        <w:ind w:firstLine="420"/>
      </w:pPr>
      <w:r>
        <w:tab/>
      </w:r>
      <w:r>
        <w:tab/>
        <w:t xml:space="preserve"> sno number(5), --</w:t>
      </w:r>
      <w:r>
        <w:t>学号</w:t>
      </w:r>
    </w:p>
    <w:p w14:paraId="41419BB7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0CFFA5C5" w14:textId="77777777" w:rsidR="00E57129" w:rsidRDefault="00E57129" w:rsidP="00E57129">
      <w:pPr>
        <w:ind w:firstLine="420"/>
      </w:pPr>
      <w:r>
        <w:tab/>
      </w:r>
      <w:r>
        <w:tab/>
        <w:t xml:space="preserve"> sex char(2)  default ‘</w:t>
      </w:r>
      <w:r>
        <w:rPr>
          <w:rFonts w:hint="eastAsia"/>
        </w:rPr>
        <w:t>男</w:t>
      </w:r>
      <w:r>
        <w:t xml:space="preserve">’  </w:t>
      </w:r>
      <w:r>
        <w:rPr>
          <w:rFonts w:hint="eastAsia"/>
        </w:rPr>
        <w:t>check(</w:t>
      </w:r>
      <w:r>
        <w:t>sex=’</w:t>
      </w:r>
      <w:r>
        <w:rPr>
          <w:rFonts w:hint="eastAsia"/>
        </w:rPr>
        <w:t>男</w:t>
      </w:r>
      <w:r>
        <w:t xml:space="preserve">’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sex</w:t>
      </w:r>
      <w:r>
        <w:t xml:space="preserve"> </w:t>
      </w:r>
      <w:r>
        <w:rPr>
          <w:rFonts w:hint="eastAsia"/>
        </w:rPr>
        <w:t>=</w:t>
      </w:r>
      <w:r>
        <w:t xml:space="preserve"> ‘</w:t>
      </w:r>
      <w:r>
        <w:rPr>
          <w:rFonts w:hint="eastAsia"/>
        </w:rPr>
        <w:t>女</w:t>
      </w:r>
      <w:r>
        <w:t>’),</w:t>
      </w:r>
    </w:p>
    <w:p w14:paraId="4687301C" w14:textId="77777777" w:rsidR="00E57129" w:rsidRDefault="00E57129" w:rsidP="00E57129">
      <w:pPr>
        <w:ind w:firstLine="420"/>
      </w:pP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同时添加检查和默认值。</w:t>
      </w:r>
      <w:r>
        <w:t xml:space="preserve">  </w:t>
      </w:r>
    </w:p>
    <w:p w14:paraId="4B4D8F31" w14:textId="77777777" w:rsidR="00E57129" w:rsidRDefault="00E57129" w:rsidP="00E57129">
      <w:pPr>
        <w:ind w:firstLine="420"/>
      </w:pPr>
      <w:r>
        <w:tab/>
      </w:r>
      <w:r>
        <w:tab/>
        <w:t xml:space="preserve"> age number(3)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 xml:space="preserve">30) , </w:t>
      </w:r>
      <w:r>
        <w:rPr>
          <w:rFonts w:hint="eastAsia"/>
        </w:rPr>
        <w:t>--</w:t>
      </w:r>
      <w:r>
        <w:rPr>
          <w:rFonts w:hint="eastAsia"/>
        </w:rPr>
        <w:t>列级约束</w:t>
      </w:r>
      <w:r>
        <w:t xml:space="preserve">   </w:t>
      </w:r>
    </w:p>
    <w:p w14:paraId="797B2FA7" w14:textId="77777777" w:rsidR="00E57129" w:rsidRPr="00487F90" w:rsidRDefault="00E57129" w:rsidP="00E57129">
      <w:pPr>
        <w:ind w:firstLine="420"/>
        <w:rPr>
          <w:color w:val="FF0000"/>
        </w:rPr>
      </w:pPr>
      <w:r w:rsidRPr="00487F90">
        <w:rPr>
          <w:color w:val="FF0000"/>
        </w:rPr>
        <w:tab/>
      </w:r>
      <w:r w:rsidRPr="00487F90">
        <w:rPr>
          <w:color w:val="FF0000"/>
        </w:rPr>
        <w:tab/>
      </w:r>
      <w:r w:rsidRPr="00487F90">
        <w:rPr>
          <w:rFonts w:hint="eastAsia"/>
          <w:color w:val="FF0000"/>
        </w:rPr>
        <w:t>constraints</w:t>
      </w:r>
      <w:r w:rsidRPr="00487F90">
        <w:rPr>
          <w:color w:val="FF0000"/>
        </w:rPr>
        <w:t xml:space="preserve">  </w:t>
      </w:r>
      <w:r w:rsidRPr="00487F90">
        <w:rPr>
          <w:rFonts w:hint="eastAsia"/>
          <w:color w:val="FF0000"/>
        </w:rPr>
        <w:t>ck_</w:t>
      </w:r>
      <w:r w:rsidRPr="00487F90">
        <w:rPr>
          <w:color w:val="FF0000"/>
        </w:rPr>
        <w:t xml:space="preserve">student_age </w:t>
      </w:r>
      <w:r w:rsidRPr="00487F90">
        <w:rPr>
          <w:rFonts w:hint="eastAsia"/>
          <w:color w:val="FF0000"/>
        </w:rPr>
        <w:t>check</w:t>
      </w:r>
      <w:r w:rsidRPr="00487F90">
        <w:rPr>
          <w:color w:val="FF0000"/>
        </w:rPr>
        <w:t xml:space="preserve"> (age&gt;=18 and age&lt;</w:t>
      </w:r>
      <w:r w:rsidRPr="00487F90">
        <w:rPr>
          <w:rFonts w:hint="eastAsia"/>
          <w:color w:val="FF0000"/>
        </w:rPr>
        <w:t>=</w:t>
      </w:r>
      <w:r w:rsidRPr="00487F90">
        <w:rPr>
          <w:color w:val="FF0000"/>
        </w:rPr>
        <w:t>30)</w:t>
      </w:r>
    </w:p>
    <w:p w14:paraId="05E0063E" w14:textId="77777777" w:rsidR="00E57129" w:rsidRDefault="00E57129" w:rsidP="00E57129">
      <w:pPr>
        <w:ind w:firstLine="420"/>
      </w:pPr>
      <w:r>
        <w:tab/>
      </w:r>
      <w:r>
        <w:tab/>
        <w:t>)</w:t>
      </w:r>
    </w:p>
    <w:p w14:paraId="7E5C33A3" w14:textId="77777777" w:rsidR="00E57129" w:rsidRDefault="00E57129" w:rsidP="00E57129">
      <w:pPr>
        <w:ind w:firstLine="420"/>
      </w:pPr>
      <w:r>
        <w:rPr>
          <w:rFonts w:hint="eastAsia"/>
        </w:rPr>
        <w:t>添加该默认值</w:t>
      </w:r>
    </w:p>
    <w:p w14:paraId="3236007B" w14:textId="77777777" w:rsidR="00E57129" w:rsidRDefault="00E57129" w:rsidP="00E57129">
      <w:pPr>
        <w:ind w:firstLine="420"/>
      </w:pPr>
      <w:r>
        <w:rPr>
          <w:rFonts w:hint="eastAsia"/>
        </w:rPr>
        <w:t>insert</w:t>
      </w:r>
      <w:r>
        <w:t xml:space="preserve"> into student values(</w:t>
      </w:r>
      <w:r>
        <w:rPr>
          <w:rFonts w:hint="eastAsia"/>
        </w:rPr>
        <w:t>1</w:t>
      </w:r>
      <w:r>
        <w:t>001</w:t>
      </w:r>
      <w:r>
        <w:rPr>
          <w:rFonts w:hint="eastAsia"/>
        </w:rPr>
        <w:t>，‘张三’，</w:t>
      </w:r>
      <w:r>
        <w:t>default,13)</w:t>
      </w:r>
    </w:p>
    <w:p w14:paraId="5CBD49B8" w14:textId="77777777" w:rsidR="00E57129" w:rsidRPr="009D5341" w:rsidRDefault="00E57129" w:rsidP="00E57129">
      <w:pPr>
        <w:ind w:firstLine="420"/>
      </w:pPr>
    </w:p>
    <w:p w14:paraId="64C20C48" w14:textId="77777777" w:rsidR="00E57129" w:rsidRPr="009D5341" w:rsidRDefault="00E57129" w:rsidP="00E57129">
      <w:pPr>
        <w:ind w:firstLine="420"/>
      </w:pPr>
    </w:p>
    <w:p w14:paraId="035E0A57" w14:textId="77777777" w:rsidR="00E57129" w:rsidRDefault="00E57129" w:rsidP="00E57129">
      <w:pPr>
        <w:ind w:firstLine="420"/>
      </w:pPr>
    </w:p>
    <w:p w14:paraId="49BF5976" w14:textId="77777777" w:rsidR="00E57129" w:rsidRDefault="00E57129" w:rsidP="00E57129">
      <w:pPr>
        <w:pStyle w:val="2"/>
      </w:pPr>
      <w:r>
        <w:rPr>
          <w:rFonts w:hint="eastAsia"/>
        </w:rPr>
        <w:lastRenderedPageBreak/>
        <w:t>外键约束</w:t>
      </w:r>
    </w:p>
    <w:p w14:paraId="4CD7E400" w14:textId="77777777" w:rsidR="00E57129" w:rsidRDefault="00E57129" w:rsidP="00E57129">
      <w:pPr>
        <w:ind w:firstLine="420"/>
      </w:pPr>
      <w:r>
        <w:rPr>
          <w:rFonts w:hint="eastAsia"/>
        </w:rPr>
        <w:t>定义：外键是关联其他表的一种约束，至少需要两张表。</w:t>
      </w:r>
    </w:p>
    <w:p w14:paraId="1152AF91" w14:textId="77777777" w:rsidR="00E57129" w:rsidRDefault="00E57129" w:rsidP="00E57129">
      <w:pPr>
        <w:ind w:firstLine="420"/>
      </w:pPr>
      <w:r>
        <w:rPr>
          <w:rFonts w:hint="eastAsia"/>
        </w:rPr>
        <w:t>注意点：</w:t>
      </w:r>
    </w:p>
    <w:p w14:paraId="2C25FFCE" w14:textId="77777777" w:rsidR="00E57129" w:rsidRDefault="00E57129" w:rsidP="00E57129">
      <w:pPr>
        <w:ind w:firstLine="420"/>
      </w:pPr>
      <w:r>
        <w:tab/>
        <w:t>1.</w:t>
      </w:r>
      <w:r>
        <w:rPr>
          <w:rFonts w:hint="eastAsia"/>
        </w:rPr>
        <w:t>外键可以为</w:t>
      </w:r>
      <w:r>
        <w:rPr>
          <w:rFonts w:hint="eastAsia"/>
        </w:rPr>
        <w:t>null</w:t>
      </w:r>
      <w:r>
        <w:rPr>
          <w:rFonts w:hint="eastAsia"/>
        </w:rPr>
        <w:t>，可多次为空。</w:t>
      </w:r>
    </w:p>
    <w:p w14:paraId="48D3492B" w14:textId="71C208DD" w:rsidR="00E57129" w:rsidRDefault="00E57129" w:rsidP="00E57129">
      <w:pPr>
        <w:ind w:firstLine="420"/>
      </w:pPr>
      <w:r>
        <w:tab/>
        <w:t>2.</w:t>
      </w:r>
      <w:r>
        <w:rPr>
          <w:rFonts w:hint="eastAsia"/>
        </w:rPr>
        <w:t>创建此表之前，要先创建主表。</w:t>
      </w:r>
    </w:p>
    <w:p w14:paraId="57AC641B" w14:textId="7B36C5C1" w:rsidR="008C5F24" w:rsidRDefault="008C5F24" w:rsidP="008C5F24">
      <w:pPr>
        <w:ind w:firstLine="420"/>
      </w:pPr>
      <w:r>
        <w:tab/>
        <w:t>3</w:t>
      </w:r>
      <w:r>
        <w:t>、要求在从表设置外键关系</w:t>
      </w:r>
      <w:r w:rsidR="002C125D">
        <w:rPr>
          <w:rFonts w:hint="eastAsia"/>
        </w:rPr>
        <w:t>。</w:t>
      </w:r>
    </w:p>
    <w:p w14:paraId="0B89353B" w14:textId="0A600F36" w:rsidR="008C5F24" w:rsidRDefault="008C5F24" w:rsidP="008C5F24">
      <w:pPr>
        <w:ind w:firstLine="420"/>
      </w:pPr>
      <w:r>
        <w:tab/>
        <w:t>4</w:t>
      </w:r>
      <w:r>
        <w:t>、从表的外键列的类型和主表的关联列的类型要求一致或兼容，名称无要求</w:t>
      </w:r>
      <w:r w:rsidR="002C125D">
        <w:rPr>
          <w:rFonts w:hint="eastAsia"/>
        </w:rPr>
        <w:t>。</w:t>
      </w:r>
    </w:p>
    <w:p w14:paraId="29CBCE9C" w14:textId="2C4B5793" w:rsidR="008C5F24" w:rsidRDefault="008C5F24" w:rsidP="008C5F24">
      <w:pPr>
        <w:ind w:firstLine="420"/>
      </w:pPr>
      <w:r>
        <w:tab/>
        <w:t>5</w:t>
      </w:r>
      <w:r>
        <w:t>、主表的关联列必须是一个</w:t>
      </w:r>
      <w:r>
        <w:t>key</w:t>
      </w:r>
      <w:r>
        <w:t>（一般是主键或唯</w:t>
      </w:r>
      <w:r w:rsidR="00BB1CB7">
        <w:rPr>
          <w:rFonts w:hint="eastAsia"/>
        </w:rPr>
        <w:t>一</w:t>
      </w:r>
      <w:r>
        <w:t>）</w:t>
      </w:r>
      <w:r w:rsidR="00611FD2">
        <w:rPr>
          <w:rFonts w:hint="eastAsia"/>
        </w:rPr>
        <w:t>。</w:t>
      </w:r>
    </w:p>
    <w:p w14:paraId="0AC1F6AA" w14:textId="38B4FD80" w:rsidR="008C5F24" w:rsidRDefault="008C5F24" w:rsidP="008C5F24">
      <w:pPr>
        <w:ind w:firstLine="420"/>
      </w:pPr>
      <w:r>
        <w:tab/>
        <w:t>6</w:t>
      </w:r>
      <w:r>
        <w:t>、插入数据时，先插入主表，再插入从表</w:t>
      </w:r>
      <w:r w:rsidR="002C125D">
        <w:rPr>
          <w:rFonts w:hint="eastAsia"/>
        </w:rPr>
        <w:t>。</w:t>
      </w:r>
    </w:p>
    <w:p w14:paraId="126DE86D" w14:textId="6C81F990" w:rsidR="008B1D42" w:rsidRDefault="008B1D42" w:rsidP="008C5F24">
      <w:pPr>
        <w:ind w:firstLine="420"/>
      </w:pPr>
      <w:r>
        <w:tab/>
        <w:t>7</w:t>
      </w:r>
      <w:r>
        <w:rPr>
          <w:rFonts w:hint="eastAsia"/>
        </w:rPr>
        <w:t>、删除主表的记录之前，必须先删除子表所对应的</w:t>
      </w:r>
    </w:p>
    <w:p w14:paraId="3ED605ED" w14:textId="77777777" w:rsidR="00E57129" w:rsidRPr="009C0FD3" w:rsidRDefault="00E57129" w:rsidP="00E57129">
      <w:pPr>
        <w:ind w:firstLine="420"/>
      </w:pPr>
      <w:r>
        <w:rPr>
          <w:rFonts w:hint="eastAsia"/>
        </w:rPr>
        <w:t>班级表</w:t>
      </w:r>
      <w:r>
        <w:rPr>
          <w:rFonts w:hint="eastAsia"/>
        </w:rPr>
        <w:t>(</w:t>
      </w:r>
      <w:r>
        <w:rPr>
          <w:rFonts w:hint="eastAsia"/>
        </w:rPr>
        <w:t>主表或者父表</w:t>
      </w:r>
      <w:r>
        <w:t xml:space="preserve">) </w:t>
      </w:r>
      <w:r>
        <w:rPr>
          <w:rFonts w:hint="eastAsia"/>
        </w:rPr>
        <w:t>一般现有主表后有字表。</w:t>
      </w:r>
    </w:p>
    <w:p w14:paraId="33AE3049" w14:textId="77777777" w:rsidR="00E57129" w:rsidRDefault="00E57129" w:rsidP="00E57129">
      <w:pPr>
        <w:ind w:firstLine="420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clazz</w:t>
      </w:r>
      <w:r>
        <w:t>(</w:t>
      </w:r>
    </w:p>
    <w:p w14:paraId="3C7F3C88" w14:textId="77777777" w:rsidR="00E57129" w:rsidRDefault="00E57129" w:rsidP="00E57129">
      <w:pPr>
        <w:ind w:firstLine="420"/>
      </w:pPr>
      <w:r>
        <w:tab/>
        <w:t>cno</w:t>
      </w:r>
      <w:r>
        <w:rPr>
          <w:rFonts w:hint="eastAsia"/>
        </w:rPr>
        <w:t xml:space="preserve"> </w:t>
      </w:r>
      <w:r>
        <w:t>number(5),</w:t>
      </w:r>
    </w:p>
    <w:p w14:paraId="78420957" w14:textId="77777777" w:rsidR="00E57129" w:rsidRDefault="00E57129" w:rsidP="00E57129">
      <w:pPr>
        <w:ind w:firstLine="420"/>
      </w:pPr>
      <w:r>
        <w:tab/>
        <w:t>cname varchar2(20) not null,</w:t>
      </w:r>
    </w:p>
    <w:p w14:paraId="186D49F1" w14:textId="77777777" w:rsidR="00E57129" w:rsidRDefault="00E57129" w:rsidP="00E57129">
      <w:pPr>
        <w:ind w:firstLine="420"/>
      </w:pPr>
      <w:r>
        <w:tab/>
        <w:t>constraint pk_clazz_cno primary key(cno)</w:t>
      </w:r>
    </w:p>
    <w:p w14:paraId="33BA556E" w14:textId="77777777" w:rsidR="00E57129" w:rsidRDefault="00E57129" w:rsidP="00E57129">
      <w:pPr>
        <w:ind w:firstLine="420"/>
      </w:pPr>
      <w:r>
        <w:t>)</w:t>
      </w:r>
    </w:p>
    <w:p w14:paraId="0E6C1D41" w14:textId="77777777" w:rsidR="00E57129" w:rsidRDefault="00E57129" w:rsidP="00E57129">
      <w:pPr>
        <w:ind w:firstLine="420"/>
      </w:pPr>
    </w:p>
    <w:p w14:paraId="64AAF43E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列级约束</w:t>
      </w:r>
    </w:p>
    <w:p w14:paraId="0D68E01E" w14:textId="77777777" w:rsidR="00E57129" w:rsidRDefault="00E57129" w:rsidP="00E57129">
      <w:pPr>
        <w:ind w:firstLine="420"/>
      </w:pPr>
      <w:r>
        <w:rPr>
          <w:rFonts w:hint="eastAsia"/>
        </w:rPr>
        <w:t>学生表</w:t>
      </w:r>
      <w:r>
        <w:rPr>
          <w:rFonts w:hint="eastAsia"/>
        </w:rPr>
        <w:t>(</w:t>
      </w:r>
      <w:r>
        <w:rPr>
          <w:rFonts w:hint="eastAsia"/>
        </w:rPr>
        <w:t>子表</w:t>
      </w:r>
      <w:r>
        <w:t>)</w:t>
      </w:r>
      <w:r>
        <w:rPr>
          <w:rFonts w:hint="eastAsia"/>
        </w:rPr>
        <w:t>：</w:t>
      </w:r>
    </w:p>
    <w:p w14:paraId="0B6AA077" w14:textId="77777777" w:rsidR="00E57129" w:rsidRDefault="00E57129" w:rsidP="00E57129">
      <w:pPr>
        <w:ind w:firstLine="420"/>
      </w:pPr>
      <w:r>
        <w:tab/>
        <w:t>create table student(</w:t>
      </w:r>
    </w:p>
    <w:p w14:paraId="149AA63D" w14:textId="77777777" w:rsidR="00E57129" w:rsidRDefault="00E57129" w:rsidP="00E57129">
      <w:pPr>
        <w:ind w:firstLine="420"/>
      </w:pPr>
      <w:r>
        <w:tab/>
      </w:r>
      <w:r>
        <w:tab/>
        <w:t xml:space="preserve"> sno number(5), --</w:t>
      </w:r>
      <w:r>
        <w:t>学号</w:t>
      </w:r>
    </w:p>
    <w:p w14:paraId="0BE81DB2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62C7FD98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2D589872" w14:textId="77777777" w:rsidR="00E57129" w:rsidRDefault="00E57129" w:rsidP="00E57129">
      <w:pPr>
        <w:ind w:firstLine="420"/>
      </w:pPr>
      <w:r>
        <w:tab/>
      </w:r>
      <w:r>
        <w:tab/>
        <w:t xml:space="preserve"> age number(3), --</w:t>
      </w:r>
      <w:r>
        <w:t>年龄</w:t>
      </w:r>
    </w:p>
    <w:p w14:paraId="3ADD1A4B" w14:textId="77777777" w:rsidR="00E57129" w:rsidRDefault="00E57129" w:rsidP="00E57129">
      <w:pPr>
        <w:ind w:firstLine="420"/>
      </w:pPr>
      <w:r>
        <w:tab/>
      </w:r>
      <w:r>
        <w:tab/>
        <w:t xml:space="preserve"> enterdate date,  --</w:t>
      </w:r>
      <w:r>
        <w:t>入学日期</w:t>
      </w:r>
    </w:p>
    <w:p w14:paraId="4F4670A8" w14:textId="77777777" w:rsidR="00E57129" w:rsidRDefault="00E57129" w:rsidP="00E57129">
      <w:pPr>
        <w:ind w:firstLine="420"/>
      </w:pPr>
      <w:r>
        <w:tab/>
      </w:r>
      <w:r>
        <w:tab/>
        <w:t xml:space="preserve"> email varchar2(50)  --</w:t>
      </w:r>
      <w:r>
        <w:t>邮箱</w:t>
      </w:r>
    </w:p>
    <w:p w14:paraId="5C5CCCD3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clazz</w:t>
      </w:r>
      <w:r>
        <w:t xml:space="preserve"> number(5)  references clazz(</w:t>
      </w:r>
      <w:r>
        <w:rPr>
          <w:rFonts w:hint="eastAsia"/>
        </w:rPr>
        <w:t>c</w:t>
      </w:r>
      <w:r>
        <w:t>no), --</w:t>
      </w:r>
      <w:r>
        <w:t>班级编号</w:t>
      </w:r>
      <w:r>
        <w:rPr>
          <w:rFonts w:hint="eastAsia"/>
        </w:rPr>
        <w:t>/</w:t>
      </w:r>
      <w:r>
        <w:t>/</w:t>
      </w:r>
    </w:p>
    <w:p w14:paraId="6F2A94C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直接指向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references</w:t>
      </w:r>
      <w:r>
        <w:t xml:space="preserve"> </w:t>
      </w:r>
      <w:r>
        <w:rPr>
          <w:rFonts w:hint="eastAsia"/>
        </w:rPr>
        <w:t>clazz(</w:t>
      </w:r>
      <w:r>
        <w:t>cno)</w:t>
      </w:r>
    </w:p>
    <w:p w14:paraId="4F9AF6ED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06FFD185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表级约束</w:t>
      </w:r>
    </w:p>
    <w:p w14:paraId="1F15929E" w14:textId="77777777" w:rsidR="00E57129" w:rsidRDefault="00E57129" w:rsidP="00E57129">
      <w:pPr>
        <w:ind w:firstLine="420"/>
      </w:pPr>
      <w:r>
        <w:t>create table student(</w:t>
      </w:r>
    </w:p>
    <w:p w14:paraId="19A66CD3" w14:textId="77777777" w:rsidR="00E57129" w:rsidRDefault="00E57129" w:rsidP="00E57129">
      <w:pPr>
        <w:ind w:firstLine="420"/>
      </w:pPr>
      <w:r>
        <w:tab/>
      </w:r>
      <w:r>
        <w:tab/>
        <w:t xml:space="preserve"> sno number(5), --</w:t>
      </w:r>
      <w:r>
        <w:t>学号</w:t>
      </w:r>
    </w:p>
    <w:p w14:paraId="20A9A1B0" w14:textId="77777777" w:rsidR="00E57129" w:rsidRDefault="00E57129" w:rsidP="00E57129">
      <w:pPr>
        <w:ind w:firstLine="420"/>
      </w:pPr>
      <w:r>
        <w:tab/>
      </w:r>
      <w:r>
        <w:tab/>
        <w:t xml:space="preserve"> sname varchar2(20), --</w:t>
      </w:r>
      <w:r>
        <w:t>姓名</w:t>
      </w:r>
    </w:p>
    <w:p w14:paraId="26AC97E8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464C773F" w14:textId="77777777" w:rsidR="00E57129" w:rsidRDefault="00E57129" w:rsidP="00E57129">
      <w:pPr>
        <w:ind w:firstLine="420"/>
      </w:pPr>
      <w:r>
        <w:tab/>
      </w:r>
      <w:r>
        <w:tab/>
        <w:t xml:space="preserve"> age number(3), --</w:t>
      </w:r>
      <w:r>
        <w:t>年龄</w:t>
      </w:r>
    </w:p>
    <w:p w14:paraId="7E878F2A" w14:textId="77777777" w:rsidR="00E57129" w:rsidRDefault="00E57129" w:rsidP="00E57129">
      <w:pPr>
        <w:ind w:firstLine="420"/>
      </w:pPr>
      <w:r>
        <w:tab/>
      </w:r>
      <w:r>
        <w:tab/>
        <w:t xml:space="preserve"> enterdate date,  --</w:t>
      </w:r>
      <w:r>
        <w:t>入学日期</w:t>
      </w:r>
    </w:p>
    <w:p w14:paraId="318C31F3" w14:textId="77777777" w:rsidR="00E57129" w:rsidRDefault="00E57129" w:rsidP="00E57129">
      <w:pPr>
        <w:ind w:firstLine="420"/>
      </w:pPr>
      <w:r>
        <w:tab/>
      </w:r>
      <w:r>
        <w:tab/>
        <w:t xml:space="preserve"> email varchar2(50)  --</w:t>
      </w:r>
      <w:r>
        <w:t>邮箱</w:t>
      </w:r>
    </w:p>
    <w:p w14:paraId="6A64FC22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clazz</w:t>
      </w:r>
      <w:r>
        <w:t xml:space="preserve"> number(5)  references clazz(</w:t>
      </w:r>
      <w:r>
        <w:rPr>
          <w:rFonts w:hint="eastAsia"/>
        </w:rPr>
        <w:t>c</w:t>
      </w:r>
      <w:r>
        <w:t>no), --</w:t>
      </w:r>
      <w:r>
        <w:t>班级编号</w:t>
      </w:r>
      <w:r>
        <w:rPr>
          <w:rFonts w:hint="eastAsia"/>
        </w:rPr>
        <w:t>/</w:t>
      </w:r>
      <w:r>
        <w:t>/</w:t>
      </w:r>
    </w:p>
    <w:p w14:paraId="3F29A1C8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</w:t>
      </w:r>
      <w:r>
        <w:rPr>
          <w:rFonts w:hint="eastAsia"/>
        </w:rPr>
        <w:t>fk_</w:t>
      </w:r>
      <w:r>
        <w:t>student_cno foreign key(cno)  references clazz(cno)</w:t>
      </w:r>
    </w:p>
    <w:p w14:paraId="3B30520B" w14:textId="6E07C6FB" w:rsidR="00E57129" w:rsidRDefault="00E57129" w:rsidP="00E57129">
      <w:pPr>
        <w:ind w:firstLine="420"/>
      </w:pPr>
      <w:r>
        <w:lastRenderedPageBreak/>
        <w:tab/>
      </w:r>
      <w:r>
        <w:tab/>
      </w:r>
      <w:r>
        <w:rPr>
          <w:rFonts w:hint="eastAsia"/>
        </w:rPr>
        <w:t>表级约束。</w:t>
      </w:r>
    </w:p>
    <w:p w14:paraId="3B698AA3" w14:textId="5F87AEB1" w:rsidR="009F6B70" w:rsidRDefault="009F6B70" w:rsidP="00C61E8E">
      <w:pPr>
        <w:pStyle w:val="2"/>
      </w:pPr>
      <w:r>
        <w:rPr>
          <w:rFonts w:hint="eastAsia"/>
        </w:rPr>
        <w:t>主键和唯一的对比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4"/>
        <w:gridCol w:w="1276"/>
        <w:gridCol w:w="1559"/>
        <w:gridCol w:w="1991"/>
        <w:gridCol w:w="1383"/>
      </w:tblGrid>
      <w:tr w:rsidR="003769CE" w14:paraId="450BF339" w14:textId="77777777" w:rsidTr="004B3A70">
        <w:tc>
          <w:tcPr>
            <w:tcW w:w="704" w:type="dxa"/>
          </w:tcPr>
          <w:p w14:paraId="0DF135F6" w14:textId="77777777" w:rsidR="003769CE" w:rsidRDefault="003769CE" w:rsidP="00C61E8E">
            <w:pPr>
              <w:ind w:firstLineChars="0" w:firstLine="0"/>
            </w:pPr>
          </w:p>
        </w:tc>
        <w:tc>
          <w:tcPr>
            <w:tcW w:w="1276" w:type="dxa"/>
          </w:tcPr>
          <w:p w14:paraId="79AFE9BE" w14:textId="22BC97AB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保证唯一性</w:t>
            </w:r>
          </w:p>
        </w:tc>
        <w:tc>
          <w:tcPr>
            <w:tcW w:w="1559" w:type="dxa"/>
          </w:tcPr>
          <w:p w14:paraId="6CA713E2" w14:textId="4B4AD5E2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是否允许为空</w:t>
            </w:r>
          </w:p>
        </w:tc>
        <w:tc>
          <w:tcPr>
            <w:tcW w:w="1991" w:type="dxa"/>
          </w:tcPr>
          <w:p w14:paraId="60B2BAAA" w14:textId="58039BE5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一个表中可以有多少个</w:t>
            </w:r>
          </w:p>
        </w:tc>
        <w:tc>
          <w:tcPr>
            <w:tcW w:w="1383" w:type="dxa"/>
          </w:tcPr>
          <w:p w14:paraId="43AFE572" w14:textId="0F426E6A" w:rsidR="003769CE" w:rsidRDefault="003769CE" w:rsidP="00C61E8E">
            <w:pPr>
              <w:ind w:firstLineChars="0" w:firstLine="0"/>
            </w:pPr>
            <w:r w:rsidRPr="003769CE">
              <w:t>是否允许组合</w:t>
            </w:r>
          </w:p>
        </w:tc>
      </w:tr>
      <w:tr w:rsidR="003769CE" w14:paraId="0EDCD702" w14:textId="77777777" w:rsidTr="004B3A70">
        <w:tc>
          <w:tcPr>
            <w:tcW w:w="704" w:type="dxa"/>
          </w:tcPr>
          <w:p w14:paraId="767E9F2E" w14:textId="2F1BDCAA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主键</w:t>
            </w:r>
          </w:p>
        </w:tc>
        <w:tc>
          <w:tcPr>
            <w:tcW w:w="1276" w:type="dxa"/>
          </w:tcPr>
          <w:p w14:paraId="72ADA0DE" w14:textId="3928F2B4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√</w:t>
            </w:r>
          </w:p>
        </w:tc>
        <w:tc>
          <w:tcPr>
            <w:tcW w:w="1559" w:type="dxa"/>
          </w:tcPr>
          <w:p w14:paraId="0A0159EA" w14:textId="63373BA5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×</w:t>
            </w:r>
          </w:p>
        </w:tc>
        <w:tc>
          <w:tcPr>
            <w:tcW w:w="1991" w:type="dxa"/>
          </w:tcPr>
          <w:p w14:paraId="70E323D2" w14:textId="73CE897A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至多有</w:t>
            </w:r>
            <w:r w:rsidRPr="003769CE">
              <w:t>1</w:t>
            </w:r>
            <w:r w:rsidRPr="003769CE">
              <w:t>个</w:t>
            </w:r>
          </w:p>
        </w:tc>
        <w:tc>
          <w:tcPr>
            <w:tcW w:w="1383" w:type="dxa"/>
          </w:tcPr>
          <w:p w14:paraId="54E229DF" w14:textId="3DF48B0C" w:rsidR="003769CE" w:rsidRDefault="003769CE" w:rsidP="00C61E8E">
            <w:pPr>
              <w:ind w:firstLineChars="0" w:firstLine="0"/>
            </w:pPr>
            <w:r w:rsidRPr="003769CE">
              <w:t>√</w:t>
            </w:r>
            <w:r w:rsidRPr="003769CE">
              <w:t>，但不推荐</w:t>
            </w:r>
          </w:p>
        </w:tc>
      </w:tr>
      <w:tr w:rsidR="003769CE" w14:paraId="2593BDC0" w14:textId="77777777" w:rsidTr="004B3A70">
        <w:tc>
          <w:tcPr>
            <w:tcW w:w="704" w:type="dxa"/>
          </w:tcPr>
          <w:p w14:paraId="493119DA" w14:textId="03956B35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唯一</w:t>
            </w:r>
          </w:p>
        </w:tc>
        <w:tc>
          <w:tcPr>
            <w:tcW w:w="1276" w:type="dxa"/>
          </w:tcPr>
          <w:p w14:paraId="7BB9ADE3" w14:textId="2D627FA7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√</w:t>
            </w:r>
          </w:p>
        </w:tc>
        <w:tc>
          <w:tcPr>
            <w:tcW w:w="1559" w:type="dxa"/>
          </w:tcPr>
          <w:p w14:paraId="1D50DAAC" w14:textId="202A0CAC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√</w:t>
            </w:r>
          </w:p>
        </w:tc>
        <w:tc>
          <w:tcPr>
            <w:tcW w:w="1991" w:type="dxa"/>
          </w:tcPr>
          <w:p w14:paraId="41E1C00B" w14:textId="534985A4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可以有多个</w:t>
            </w:r>
          </w:p>
        </w:tc>
        <w:tc>
          <w:tcPr>
            <w:tcW w:w="1383" w:type="dxa"/>
          </w:tcPr>
          <w:p w14:paraId="0C912B62" w14:textId="58C276DB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√，但不推荐</w:t>
            </w:r>
          </w:p>
        </w:tc>
      </w:tr>
    </w:tbl>
    <w:p w14:paraId="73459649" w14:textId="77777777" w:rsidR="00C61E8E" w:rsidRPr="00C61E8E" w:rsidRDefault="00C61E8E" w:rsidP="00C61E8E">
      <w:pPr>
        <w:ind w:firstLine="420"/>
      </w:pPr>
    </w:p>
    <w:p w14:paraId="14175E41" w14:textId="68652C10" w:rsidR="00C61E8E" w:rsidRDefault="00642BA3" w:rsidP="00C61E8E">
      <w:pPr>
        <w:ind w:firstLine="420"/>
      </w:pPr>
      <w:r>
        <w:rPr>
          <w:rFonts w:hint="eastAsia"/>
        </w:rPr>
        <w:t>注：</w:t>
      </w:r>
      <w:r w:rsidR="00C80D17">
        <w:rPr>
          <w:rFonts w:hint="eastAsia"/>
        </w:rPr>
        <w:t>1</w:t>
      </w:r>
      <w:r w:rsidR="00C80D17">
        <w:rPr>
          <w:rFonts w:hint="eastAsia"/>
        </w:rPr>
        <w:t>、</w:t>
      </w:r>
      <w:r>
        <w:rPr>
          <w:rFonts w:hint="eastAsia"/>
        </w:rPr>
        <w:t>虽然唯一键可以</w:t>
      </w:r>
      <w:r>
        <w:rPr>
          <w:rFonts w:hint="eastAsia"/>
        </w:rPr>
        <w:t>null</w:t>
      </w:r>
      <w:r>
        <w:rPr>
          <w:rFonts w:hint="eastAsia"/>
        </w:rPr>
        <w:t>值，但是不能同时又两个的值为</w:t>
      </w:r>
      <w:r>
        <w:rPr>
          <w:rFonts w:hint="eastAsia"/>
        </w:rPr>
        <w:t>null</w:t>
      </w:r>
      <w:r w:rsidR="0051666A">
        <w:rPr>
          <w:rFonts w:hint="eastAsia"/>
        </w:rPr>
        <w:t>。</w:t>
      </w:r>
    </w:p>
    <w:p w14:paraId="0C585116" w14:textId="0F9A9273" w:rsidR="00C80D17" w:rsidRDefault="00C80D17" w:rsidP="00C61E8E">
      <w:pPr>
        <w:ind w:firstLine="420"/>
      </w:pPr>
      <w:r>
        <w:tab/>
        <w:t>2</w:t>
      </w:r>
      <w:r>
        <w:rPr>
          <w:rFonts w:hint="eastAsia"/>
        </w:rPr>
        <w:t>、</w:t>
      </w:r>
      <w:r w:rsidR="00C61BDE">
        <w:rPr>
          <w:rFonts w:hint="eastAsia"/>
        </w:rPr>
        <w:t>两个列是否组合成一个主键，组合唯一键。</w:t>
      </w:r>
    </w:p>
    <w:p w14:paraId="2D44763D" w14:textId="156BD130" w:rsidR="00C61BDE" w:rsidRDefault="00C61BDE" w:rsidP="00643CFE">
      <w:pPr>
        <w:pStyle w:val="2"/>
      </w:pPr>
      <w:r>
        <w:tab/>
      </w:r>
      <w:r w:rsidR="00643CFE">
        <w:rPr>
          <w:rFonts w:hint="eastAsia"/>
        </w:rPr>
        <w:t>标识列</w:t>
      </w:r>
    </w:p>
    <w:p w14:paraId="0495E827" w14:textId="77777777" w:rsidR="00643CFE" w:rsidRDefault="00643CFE" w:rsidP="00643CFE">
      <w:pPr>
        <w:ind w:firstLine="420"/>
      </w:pPr>
      <w:r>
        <w:rPr>
          <w:rFonts w:hint="eastAsia"/>
        </w:rPr>
        <w:t>标识列：又称为自增长列</w:t>
      </w:r>
    </w:p>
    <w:p w14:paraId="19A2CBA9" w14:textId="3FFB99DB" w:rsidR="00643CFE" w:rsidRDefault="00643CFE" w:rsidP="00643CFE">
      <w:pPr>
        <w:ind w:firstLine="420"/>
      </w:pPr>
      <w:r>
        <w:rPr>
          <w:rFonts w:hint="eastAsia"/>
        </w:rPr>
        <w:t>含义：可以不用手动的插入值，系统提供默认的序列值</w:t>
      </w:r>
      <w:r w:rsidR="00D75093">
        <w:rPr>
          <w:rFonts w:hint="eastAsia"/>
        </w:rPr>
        <w:t>。</w:t>
      </w:r>
    </w:p>
    <w:p w14:paraId="0A5BCB67" w14:textId="77777777" w:rsidR="00D75093" w:rsidRDefault="00D75093" w:rsidP="00D75093">
      <w:pPr>
        <w:ind w:firstLine="420"/>
      </w:pPr>
      <w:r>
        <w:rPr>
          <w:rFonts w:hint="eastAsia"/>
        </w:rPr>
        <w:t>特点：</w:t>
      </w:r>
    </w:p>
    <w:p w14:paraId="7E96F11A" w14:textId="77777777" w:rsidR="00D75093" w:rsidRDefault="00D75093" w:rsidP="00D75093">
      <w:pPr>
        <w:ind w:firstLine="420"/>
      </w:pPr>
      <w:r>
        <w:t>1</w:t>
      </w:r>
      <w:r>
        <w:t>、标识列必须和主键搭配吗？不一定，但要求是一个</w:t>
      </w:r>
      <w:r>
        <w:t>key</w:t>
      </w:r>
    </w:p>
    <w:p w14:paraId="7FAC659B" w14:textId="77777777" w:rsidR="00D75093" w:rsidRDefault="00D75093" w:rsidP="00D75093">
      <w:pPr>
        <w:ind w:firstLine="420"/>
      </w:pPr>
      <w:r>
        <w:t>2</w:t>
      </w:r>
      <w:r>
        <w:t>、一个表可以有几个标识列？至多一个！</w:t>
      </w:r>
    </w:p>
    <w:p w14:paraId="13C2F28F" w14:textId="3D09B33F" w:rsidR="00D75093" w:rsidRDefault="00D75093" w:rsidP="00D75093">
      <w:pPr>
        <w:ind w:firstLine="420"/>
      </w:pPr>
      <w:r>
        <w:t>3</w:t>
      </w:r>
      <w:r>
        <w:t>、标识列的类型只能是数值型</w:t>
      </w:r>
      <w:r w:rsidR="00193D60">
        <w:rPr>
          <w:rFonts w:hint="eastAsia"/>
        </w:rPr>
        <w:t>。</w:t>
      </w:r>
      <w:r w:rsidR="00D17343">
        <w:rPr>
          <w:rFonts w:hint="eastAsia"/>
        </w:rPr>
        <w:t>int</w:t>
      </w:r>
      <w:r w:rsidR="00D17343">
        <w:t xml:space="preserve"> </w:t>
      </w:r>
      <w:r w:rsidR="00D17343">
        <w:rPr>
          <w:rFonts w:hint="eastAsia"/>
        </w:rPr>
        <w:t>foloat</w:t>
      </w:r>
      <w:r w:rsidR="00D17343">
        <w:t xml:space="preserve"> </w:t>
      </w:r>
      <w:r w:rsidR="00D17343">
        <w:rPr>
          <w:rFonts w:hint="eastAsia"/>
        </w:rPr>
        <w:t>或者是</w:t>
      </w:r>
      <w:r w:rsidR="00D17343">
        <w:rPr>
          <w:rFonts w:hint="eastAsia"/>
        </w:rPr>
        <w:t>do</w:t>
      </w:r>
      <w:r w:rsidR="008B4BB5">
        <w:rPr>
          <w:rFonts w:hint="eastAsia"/>
        </w:rPr>
        <w:t>uble</w:t>
      </w:r>
    </w:p>
    <w:p w14:paraId="7F726989" w14:textId="5A1ACF4A" w:rsidR="00D75093" w:rsidRDefault="00D75093" w:rsidP="00193D60">
      <w:pPr>
        <w:ind w:firstLine="420"/>
      </w:pPr>
      <w:r>
        <w:t>4</w:t>
      </w:r>
      <w:r>
        <w:t>、标识列可以通过</w:t>
      </w:r>
      <w:r>
        <w:t xml:space="preserve"> SET auto_increment_increment=3;</w:t>
      </w:r>
      <w:r>
        <w:t>设置步长</w:t>
      </w:r>
      <w:r>
        <w:rPr>
          <w:rFonts w:hint="eastAsia"/>
        </w:rPr>
        <w:t>可以通过</w:t>
      </w:r>
      <w:r>
        <w:t>手动插入值，设置起始值</w:t>
      </w:r>
      <w:r w:rsidR="00193D60"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0678" w14:paraId="1620E5C1" w14:textId="77777777" w:rsidTr="00930678">
        <w:tc>
          <w:tcPr>
            <w:tcW w:w="8296" w:type="dxa"/>
          </w:tcPr>
          <w:p w14:paraId="642D3AD3" w14:textId="77777777" w:rsidR="00930678" w:rsidRDefault="00930678" w:rsidP="00930678">
            <w:pPr>
              <w:ind w:firstLineChars="0" w:firstLine="0"/>
            </w:pPr>
            <w:r>
              <w:t>CREATE TABLE tab_identity(</w:t>
            </w:r>
          </w:p>
          <w:p w14:paraId="363698F4" w14:textId="77777777" w:rsidR="00930678" w:rsidRDefault="00930678" w:rsidP="00930678">
            <w:pPr>
              <w:ind w:firstLineChars="0" w:firstLine="0"/>
            </w:pPr>
            <w:r>
              <w:tab/>
              <w:t>id INT  ,</w:t>
            </w:r>
          </w:p>
          <w:p w14:paraId="67969C7C" w14:textId="72B3AE19" w:rsidR="00930678" w:rsidRDefault="00930678" w:rsidP="00930678">
            <w:pPr>
              <w:ind w:firstLineChars="0" w:firstLine="0"/>
            </w:pPr>
            <w:r>
              <w:tab/>
              <w:t>NAME FLOAT UNIQUE AUTO_INCREMENT,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添加表示列，添加值时自动增长</w:t>
            </w:r>
            <w:r w:rsidR="00615F30">
              <w:rPr>
                <w:rFonts w:hint="eastAsia"/>
              </w:rPr>
              <w:t>。</w:t>
            </w:r>
          </w:p>
          <w:p w14:paraId="17FE24B4" w14:textId="77777777" w:rsidR="00930678" w:rsidRDefault="00930678" w:rsidP="00930678">
            <w:pPr>
              <w:ind w:firstLineChars="0" w:firstLine="0"/>
            </w:pPr>
            <w:r>
              <w:tab/>
              <w:t xml:space="preserve">seat INT </w:t>
            </w:r>
          </w:p>
          <w:p w14:paraId="3A3F446B" w14:textId="2880E023" w:rsidR="00930678" w:rsidRDefault="00930678" w:rsidP="00930678">
            <w:pPr>
              <w:ind w:firstLineChars="0" w:firstLine="0"/>
            </w:pPr>
            <w:r>
              <w:t>);</w:t>
            </w:r>
          </w:p>
          <w:p w14:paraId="73235B7B" w14:textId="4BDA282D" w:rsidR="00E173C6" w:rsidRDefault="00E173C6" w:rsidP="00930678">
            <w:pPr>
              <w:ind w:firstLineChars="0" w:firstLine="0"/>
            </w:pPr>
            <w:r>
              <w:rPr>
                <w:rFonts w:hint="eastAsia"/>
              </w:rPr>
              <w:t>插入值：</w:t>
            </w:r>
          </w:p>
          <w:p w14:paraId="1701D9E0" w14:textId="7E37B8DB" w:rsidR="00CB7DD0" w:rsidRDefault="00CB7DD0" w:rsidP="00CB7DD0">
            <w:pPr>
              <w:ind w:firstLineChars="0" w:firstLine="0"/>
            </w:pPr>
            <w:r>
              <w:t>INSERT INTO tab_identity(id,NAME) VALUES(NULL,'john');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有自增长的列，插入</w:t>
            </w:r>
            <w:r>
              <w:rPr>
                <w:rFonts w:hint="eastAsia"/>
              </w:rPr>
              <w:t>null</w:t>
            </w:r>
          </w:p>
          <w:p w14:paraId="17B2F4D5" w14:textId="77777777" w:rsidR="00CB7DD0" w:rsidRDefault="00CB7DD0" w:rsidP="00CB7DD0">
            <w:pPr>
              <w:ind w:firstLineChars="0" w:firstLine="0"/>
            </w:pPr>
            <w:r>
              <w:t>INSERT INTO tab_identity(NAME) VALUES('lucy');</w:t>
            </w:r>
          </w:p>
          <w:p w14:paraId="63900E49" w14:textId="4A8E2F0A" w:rsidR="00E173C6" w:rsidRDefault="00E173C6" w:rsidP="00CB7DD0">
            <w:pPr>
              <w:ind w:firstLineChars="0" w:firstLine="0"/>
            </w:pPr>
            <w:r>
              <w:rPr>
                <w:rFonts w:hint="eastAsia"/>
              </w:rPr>
              <w:t>设置开始的增长值，但是在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中不能设置初始值，但是可以设置步长。</w:t>
            </w:r>
          </w:p>
          <w:p w14:paraId="5C7E39AE" w14:textId="77777777" w:rsidR="00E173C6" w:rsidRDefault="00E173C6" w:rsidP="00E173C6">
            <w:pPr>
              <w:ind w:firstLineChars="0" w:firstLine="0"/>
            </w:pPr>
            <w:r>
              <w:t>SHOW VARIABLES LIKE '%auto_increment%';</w:t>
            </w:r>
          </w:p>
          <w:p w14:paraId="75208676" w14:textId="77777777" w:rsidR="00E173C6" w:rsidRDefault="00E173C6" w:rsidP="00E173C6">
            <w:pPr>
              <w:ind w:firstLineChars="0" w:firstLine="0"/>
            </w:pPr>
            <w:r>
              <w:t>SET auto_increment_increment=3;</w:t>
            </w:r>
          </w:p>
          <w:p w14:paraId="721E7950" w14:textId="7BD36023" w:rsidR="002D3268" w:rsidRPr="002D3268" w:rsidRDefault="002D3268" w:rsidP="00D17343">
            <w:pPr>
              <w:ind w:firstLineChars="0" w:firstLine="0"/>
            </w:pPr>
          </w:p>
        </w:tc>
      </w:tr>
    </w:tbl>
    <w:p w14:paraId="603A963D" w14:textId="77777777" w:rsidR="00D17343" w:rsidRDefault="00D17343" w:rsidP="00D17343">
      <w:pPr>
        <w:pStyle w:val="3"/>
        <w:ind w:firstLine="420"/>
      </w:pPr>
      <w:r>
        <w:rPr>
          <w:rFonts w:hint="eastAsia"/>
        </w:rPr>
        <w:t>解决不能设置初始值的方法。</w:t>
      </w:r>
    </w:p>
    <w:p w14:paraId="42A278ED" w14:textId="5368CAD5" w:rsidR="00D17343" w:rsidRDefault="00D17343" w:rsidP="00D17343">
      <w:pPr>
        <w:ind w:firstLineChars="0" w:firstLine="0"/>
      </w:pPr>
      <w:r>
        <w:t>INSERT INTO tab_identity(id,NAME) VALUES(10,'john');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有自增长的列，插入</w:t>
      </w:r>
      <w:r>
        <w:rPr>
          <w:rFonts w:hint="eastAsia"/>
        </w:rPr>
        <w:t>null</w:t>
      </w:r>
    </w:p>
    <w:p w14:paraId="67921D3E" w14:textId="21EE1551" w:rsidR="004D3F43" w:rsidRDefault="004D3F43" w:rsidP="004D3F43">
      <w:pPr>
        <w:pStyle w:val="3"/>
        <w:ind w:firstLine="420"/>
      </w:pPr>
      <w:r>
        <w:rPr>
          <w:rFonts w:hint="eastAsia"/>
        </w:rPr>
        <w:t>修改表示删除表示</w:t>
      </w:r>
    </w:p>
    <w:p w14:paraId="45B484CA" w14:textId="5C68C2B4" w:rsidR="004D3F43" w:rsidRPr="004D3F43" w:rsidRDefault="004D3F43" w:rsidP="004D3F43">
      <w:pPr>
        <w:ind w:firstLine="420"/>
      </w:pP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 xml:space="preserve">MODIFY COLUMN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int</w:t>
      </w:r>
      <w:r>
        <w:rPr>
          <w:rFonts w:hint="eastAsia"/>
        </w:rPr>
        <w:t>；</w:t>
      </w:r>
    </w:p>
    <w:p w14:paraId="7495FC7C" w14:textId="54E645AB" w:rsidR="004D3F43" w:rsidRDefault="004D3F43" w:rsidP="004D3F43">
      <w:pPr>
        <w:pStyle w:val="10"/>
      </w:pPr>
      <w:r>
        <w:rPr>
          <w:rFonts w:hint="eastAsia"/>
        </w:rPr>
        <w:lastRenderedPageBreak/>
        <w:t>事务</w:t>
      </w:r>
    </w:p>
    <w:p w14:paraId="210B8E8F" w14:textId="324C6000" w:rsidR="004D3F43" w:rsidRDefault="005670F8" w:rsidP="005670F8">
      <w:pPr>
        <w:pStyle w:val="2"/>
      </w:pPr>
      <w:r>
        <w:rPr>
          <w:rFonts w:hint="eastAsia"/>
        </w:rPr>
        <w:t>事务</w:t>
      </w:r>
    </w:p>
    <w:p w14:paraId="518F22B6" w14:textId="77777777" w:rsidR="00930678" w:rsidRDefault="00930678" w:rsidP="00193D60">
      <w:pPr>
        <w:ind w:firstLine="420"/>
      </w:pPr>
    </w:p>
    <w:p w14:paraId="45348E9A" w14:textId="77777777" w:rsidR="00EC156F" w:rsidRDefault="00EC156F" w:rsidP="00EC156F">
      <w:pPr>
        <w:pStyle w:val="10"/>
      </w:pPr>
      <w:r>
        <w:rPr>
          <w:rFonts w:hint="eastAsia"/>
        </w:rPr>
        <w:t>事务</w:t>
      </w:r>
      <w:r>
        <w:rPr>
          <w:rFonts w:hint="eastAsia"/>
        </w:rPr>
        <w:t>(transaction</w:t>
      </w:r>
      <w:r>
        <w:t>)</w:t>
      </w:r>
    </w:p>
    <w:p w14:paraId="0C4F8AD5" w14:textId="77777777" w:rsidR="00EC156F" w:rsidRDefault="00EC156F" w:rsidP="00EC156F">
      <w:pPr>
        <w:pStyle w:val="2"/>
      </w:pPr>
      <w:r>
        <w:rPr>
          <w:rFonts w:hint="eastAsia"/>
        </w:rPr>
        <w:t>事务</w:t>
      </w:r>
    </w:p>
    <w:p w14:paraId="628DBB88" w14:textId="6F4666CE" w:rsidR="00EC156F" w:rsidRDefault="00EC156F" w:rsidP="007A3F53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(</w:t>
      </w:r>
      <w:r>
        <w:t>T</w:t>
      </w:r>
      <w:r>
        <w:rPr>
          <w:rFonts w:hint="eastAsia"/>
        </w:rPr>
        <w:t>ransaction</w:t>
      </w:r>
      <w:r>
        <w:t>)</w:t>
      </w:r>
      <w:r w:rsidR="0040496C" w:rsidRPr="0040496C">
        <w:rPr>
          <w:rFonts w:hint="eastAsia"/>
        </w:rPr>
        <w:t xml:space="preserve"> </w:t>
      </w:r>
      <w:r w:rsidR="0040496C" w:rsidRPr="00CA4EE4">
        <w:rPr>
          <w:rFonts w:hint="eastAsia"/>
        </w:rPr>
        <w:t>一个或一组</w:t>
      </w:r>
      <w:r w:rsidR="0040496C" w:rsidRPr="00CA4EE4">
        <w:t>sql</w:t>
      </w:r>
      <w:r w:rsidR="0040496C" w:rsidRPr="00CA4EE4">
        <w:t>语句组成一个执行单元，这个执行单元要么全部执行，要么全部不执行。</w:t>
      </w:r>
      <w:r>
        <w:rPr>
          <w:rFonts w:hint="eastAsia"/>
        </w:rPr>
        <w:t>这列操作要么多做，要么多不做，是一个不可分割的工作单位，是数据库环境中的逻辑工作单位。</w:t>
      </w:r>
    </w:p>
    <w:p w14:paraId="369219A6" w14:textId="18A72700" w:rsidR="0058078D" w:rsidRDefault="00A92BA1" w:rsidP="00264B21">
      <w:pPr>
        <w:ind w:firstLine="420"/>
      </w:pPr>
      <w:r>
        <w:rPr>
          <w:rFonts w:hint="eastAsia"/>
        </w:rPr>
        <w:t>事务：事务由单独单元的一个或多个</w:t>
      </w:r>
      <w:r>
        <w:t>sQL</w:t>
      </w:r>
      <w:r>
        <w:t>语句组成，在这</w:t>
      </w:r>
      <w:r>
        <w:rPr>
          <w:rFonts w:hint="eastAsia"/>
        </w:rPr>
        <w:t>个单元中，每个</w:t>
      </w:r>
      <w:r>
        <w:t>MySQL</w:t>
      </w:r>
      <w:r>
        <w:t>语句是相互依赖的。而整个单独单</w:t>
      </w:r>
      <w:r>
        <w:rPr>
          <w:rFonts w:hint="eastAsia"/>
        </w:rPr>
        <w:t>元作为一个不可分割的整体，如果单元中某条</w:t>
      </w:r>
      <w:r>
        <w:t>SQL</w:t>
      </w:r>
      <w:r>
        <w:t>语句一</w:t>
      </w:r>
      <w:r>
        <w:rPr>
          <w:rFonts w:hint="eastAsia"/>
        </w:rPr>
        <w:t>且执行失败或产生错误，整个单元将会回滚。所有受到影响的数据捋返回到事物开始以前的状态；如果单元中的所有</w:t>
      </w:r>
      <w:r>
        <w:t>SQL</w:t>
      </w:r>
      <w:r>
        <w:t>语句均执行成功，则事物被顺利执行。</w:t>
      </w:r>
      <w:r w:rsidR="0058078D" w:rsidRPr="005670F8">
        <w:t>事务控制语言</w:t>
      </w:r>
      <w:r w:rsidR="0058078D">
        <w:rPr>
          <w:rFonts w:hint="eastAsia"/>
        </w:rPr>
        <w:t>(</w:t>
      </w:r>
      <w:r w:rsidR="0058078D" w:rsidRPr="005670F8">
        <w:t xml:space="preserve">Transaction Control Language </w:t>
      </w:r>
      <w:r w:rsidR="0058078D">
        <w:t>)</w:t>
      </w:r>
      <w:r w:rsidR="0058078D" w:rsidRPr="00CA4EE4">
        <w:rPr>
          <w:rFonts w:hint="eastAsia"/>
        </w:rPr>
        <w:t xml:space="preserve"> </w:t>
      </w:r>
    </w:p>
    <w:p w14:paraId="72604C69" w14:textId="77777777" w:rsidR="00EC156F" w:rsidRDefault="00EC156F" w:rsidP="00EC156F">
      <w:pPr>
        <w:ind w:firstLine="420"/>
      </w:pPr>
      <w:r>
        <w:rPr>
          <w:rFonts w:hint="eastAsia"/>
        </w:rPr>
        <w:t>作用：保证数据库的完整性。</w:t>
      </w:r>
    </w:p>
    <w:p w14:paraId="54C7A443" w14:textId="1A579950" w:rsidR="0053747F" w:rsidRDefault="0053747F" w:rsidP="0053747F">
      <w:pPr>
        <w:ind w:firstLine="420"/>
      </w:pPr>
      <w:r>
        <w:rPr>
          <w:rFonts w:hint="eastAsia"/>
        </w:rPr>
        <w:t>例如：案例：转账</w:t>
      </w:r>
    </w:p>
    <w:p w14:paraId="09F572A3" w14:textId="77777777" w:rsidR="0053747F" w:rsidRDefault="0053747F" w:rsidP="0053747F">
      <w:pPr>
        <w:ind w:firstLine="420"/>
      </w:pPr>
      <w:r>
        <w:rPr>
          <w:rFonts w:hint="eastAsia"/>
        </w:rPr>
        <w:t>张三丰</w:t>
      </w:r>
      <w:r>
        <w:t xml:space="preserve">  1000</w:t>
      </w:r>
    </w:p>
    <w:p w14:paraId="11414316" w14:textId="2DA13EDF" w:rsidR="0053747F" w:rsidRDefault="0053747F" w:rsidP="0053747F">
      <w:pPr>
        <w:ind w:firstLine="420"/>
      </w:pPr>
      <w:r>
        <w:rPr>
          <w:rFonts w:hint="eastAsia"/>
        </w:rPr>
        <w:t>郭襄</w:t>
      </w:r>
      <w:r>
        <w:tab/>
        <w:t>1000</w:t>
      </w:r>
    </w:p>
    <w:p w14:paraId="0FB7557F" w14:textId="77777777" w:rsidR="0053747F" w:rsidRDefault="0053747F" w:rsidP="0053747F">
      <w:pPr>
        <w:ind w:firstLine="420"/>
      </w:pPr>
      <w:r>
        <w:t xml:space="preserve">update </w:t>
      </w:r>
      <w:r>
        <w:t>表</w:t>
      </w:r>
      <w:r>
        <w:t xml:space="preserve"> set </w:t>
      </w:r>
      <w:r>
        <w:t>张三丰的余额</w:t>
      </w:r>
      <w:r>
        <w:t>=500 where name='</w:t>
      </w:r>
      <w:r>
        <w:t>张三丰</w:t>
      </w:r>
      <w:r>
        <w:t>'</w:t>
      </w:r>
    </w:p>
    <w:p w14:paraId="0757ACF3" w14:textId="0D459462" w:rsidR="0053747F" w:rsidRDefault="0053747F" w:rsidP="0053747F">
      <w:pPr>
        <w:ind w:firstLine="420"/>
      </w:pPr>
      <w:r>
        <w:rPr>
          <w:rFonts w:hint="eastAsia"/>
        </w:rPr>
        <w:t>意外，导致郭襄的钱没有执行</w:t>
      </w:r>
      <w:r w:rsidR="00BD76C5">
        <w:rPr>
          <w:rFonts w:hint="eastAsia"/>
        </w:rPr>
        <w:t>增加操作</w:t>
      </w:r>
      <w:r w:rsidR="00C15521">
        <w:rPr>
          <w:rFonts w:hint="eastAsia"/>
        </w:rPr>
        <w:t>。</w:t>
      </w:r>
    </w:p>
    <w:p w14:paraId="73604995" w14:textId="4992A884" w:rsidR="00EC156F" w:rsidRDefault="0053747F" w:rsidP="0053747F">
      <w:pPr>
        <w:ind w:firstLine="420"/>
      </w:pPr>
      <w:r>
        <w:t xml:space="preserve">update </w:t>
      </w:r>
      <w:r>
        <w:t>表</w:t>
      </w:r>
      <w:r>
        <w:t xml:space="preserve"> set </w:t>
      </w:r>
      <w:r>
        <w:t>郭襄的余额</w:t>
      </w:r>
      <w:r>
        <w:t>=1500 where name='</w:t>
      </w:r>
      <w:r>
        <w:t>郭襄</w:t>
      </w:r>
      <w:r>
        <w:t>'</w:t>
      </w:r>
    </w:p>
    <w:p w14:paraId="4FF3D9A1" w14:textId="77777777" w:rsidR="00EC156F" w:rsidRDefault="00EC156F" w:rsidP="00EC156F">
      <w:pPr>
        <w:pStyle w:val="2"/>
      </w:pPr>
      <w:r>
        <w:rPr>
          <w:rFonts w:hint="eastAsia"/>
        </w:rPr>
        <w:t>事务过程</w:t>
      </w:r>
    </w:p>
    <w:p w14:paraId="58F0E31B" w14:textId="77777777" w:rsidR="00EC156F" w:rsidRPr="00A438EE" w:rsidRDefault="00EC156F" w:rsidP="00EC156F">
      <w:pPr>
        <w:ind w:firstLine="420"/>
      </w:pPr>
      <w:r>
        <w:rPr>
          <w:rFonts w:hint="eastAsia"/>
        </w:rPr>
        <w:t>事务开启：起始于一条</w:t>
      </w:r>
      <w:r>
        <w:rPr>
          <w:rFonts w:hint="eastAsia"/>
        </w:rPr>
        <w:t>dml</w:t>
      </w:r>
      <w:r>
        <w:rPr>
          <w:rFonts w:hint="eastAsia"/>
        </w:rPr>
        <w:t>语句（</w:t>
      </w:r>
      <w:r>
        <w:rPr>
          <w:rFonts w:hint="eastAsia"/>
        </w:rPr>
        <w:t>insert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）</w:t>
      </w:r>
    </w:p>
    <w:p w14:paraId="2C45790C" w14:textId="77777777" w:rsidR="00EC156F" w:rsidRDefault="00EC156F" w:rsidP="00EC156F">
      <w:pPr>
        <w:ind w:firstLine="420"/>
      </w:pPr>
      <w:r>
        <w:rPr>
          <w:rFonts w:hint="eastAsia"/>
        </w:rPr>
        <w:t>例如：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emp</w:t>
      </w:r>
      <w:r>
        <w:t xml:space="preserve">1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sal</w:t>
      </w:r>
      <w:r>
        <w:t xml:space="preserve"> </w:t>
      </w:r>
      <w:r>
        <w:rPr>
          <w:rFonts w:hint="eastAsia"/>
        </w:rPr>
        <w:t>=</w:t>
      </w:r>
      <w:r>
        <w:t xml:space="preserve"> 300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emp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ename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‘</w:t>
      </w:r>
      <w:r>
        <w:rPr>
          <w:rFonts w:hint="eastAsia"/>
        </w:rPr>
        <w:t>scott</w:t>
      </w:r>
      <w:r>
        <w:rPr>
          <w:rFonts w:hint="eastAsia"/>
        </w:rPr>
        <w:t>’</w:t>
      </w:r>
    </w:p>
    <w:p w14:paraId="00418CF7" w14:textId="77777777" w:rsidR="00EC156F" w:rsidRDefault="00EC156F" w:rsidP="00EC156F">
      <w:pPr>
        <w:ind w:firstLine="420"/>
      </w:pPr>
      <w:r>
        <w:tab/>
        <w:t xml:space="preserve">  </w:t>
      </w:r>
      <w:r>
        <w:rPr>
          <w:rFonts w:hint="eastAsia"/>
        </w:rPr>
        <w:t>上述操作只是编译器中对数据进行操作，而在数据库中没有修改他的值。</w:t>
      </w:r>
    </w:p>
    <w:p w14:paraId="6DC99DC5" w14:textId="77777777" w:rsidR="00EC156F" w:rsidRPr="00FA68F1" w:rsidRDefault="00EC156F" w:rsidP="00EC156F">
      <w:pPr>
        <w:ind w:firstLine="420"/>
      </w:pPr>
      <w:r>
        <w:rPr>
          <w:rFonts w:hint="eastAsia"/>
        </w:rPr>
        <w:t>事务回滚：</w:t>
      </w:r>
      <w:r>
        <w:rPr>
          <w:rFonts w:hint="eastAsia"/>
        </w:rPr>
        <w:t>rollback;</w:t>
      </w:r>
      <w:r>
        <w:rPr>
          <w:rFonts w:hint="eastAsia"/>
        </w:rPr>
        <w:t>取消</w:t>
      </w:r>
      <w:r>
        <w:rPr>
          <w:rFonts w:hint="eastAsia"/>
        </w:rPr>
        <w:t>dml</w:t>
      </w:r>
      <w:r>
        <w:rPr>
          <w:rFonts w:hint="eastAsia"/>
        </w:rPr>
        <w:t>语句产生的结果</w:t>
      </w:r>
      <w:r>
        <w:rPr>
          <w:rFonts w:hint="eastAsia"/>
        </w:rPr>
        <w:t>,</w:t>
      </w:r>
      <w:r>
        <w:rPr>
          <w:rFonts w:hint="eastAsia"/>
        </w:rPr>
        <w:t>回滚到</w:t>
      </w:r>
      <w:r>
        <w:rPr>
          <w:rFonts w:hint="eastAsia"/>
        </w:rPr>
        <w:t>dml</w:t>
      </w:r>
      <w:r>
        <w:rPr>
          <w:rFonts w:hint="eastAsia"/>
        </w:rPr>
        <w:t>语句之前。</w:t>
      </w:r>
      <w:r>
        <w:rPr>
          <w:rFonts w:hint="eastAsia"/>
        </w:rPr>
        <w:t xml:space="preserve"> </w:t>
      </w:r>
    </w:p>
    <w:p w14:paraId="6AB677B1" w14:textId="77777777" w:rsidR="00EC156F" w:rsidRDefault="00EC156F" w:rsidP="00EC156F">
      <w:pPr>
        <w:ind w:firstLine="420"/>
      </w:pPr>
      <w:r>
        <w:rPr>
          <w:rFonts w:hint="eastAsia"/>
        </w:rPr>
        <w:t>事务提交：</w:t>
      </w:r>
      <w:r>
        <w:rPr>
          <w:rFonts w:hint="eastAsia"/>
        </w:rPr>
        <w:t>commit</w:t>
      </w:r>
      <w:r>
        <w:t>;</w:t>
      </w:r>
      <w:r>
        <w:rPr>
          <w:rFonts w:hint="eastAsia"/>
        </w:rPr>
        <w:t>将数据写到数据库中</w:t>
      </w:r>
    </w:p>
    <w:p w14:paraId="751AA387" w14:textId="77777777" w:rsidR="00EC156F" w:rsidRDefault="00EC156F" w:rsidP="00EC156F">
      <w:pPr>
        <w:ind w:firstLine="420"/>
      </w:pPr>
      <w:r>
        <w:rPr>
          <w:rFonts w:hint="eastAsia"/>
        </w:rPr>
        <w:t>结束事务</w:t>
      </w:r>
    </w:p>
    <w:p w14:paraId="1A007745" w14:textId="77777777" w:rsidR="00EC156F" w:rsidRDefault="00EC156F" w:rsidP="00EC156F">
      <w:pPr>
        <w:ind w:firstLine="420"/>
      </w:pPr>
      <w:r>
        <w:tab/>
        <w:t>1</w:t>
      </w:r>
      <w:r>
        <w:rPr>
          <w:rFonts w:hint="eastAsia"/>
        </w:rPr>
        <w:t>、当用户显式执行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ommit</w:t>
      </w:r>
      <w:r>
        <w:rPr>
          <w:rFonts w:hint="eastAsia"/>
        </w:rPr>
        <w:t>语句提交操作或</w:t>
      </w:r>
      <w:r>
        <w:rPr>
          <w:rFonts w:hint="eastAsia"/>
        </w:rPr>
        <w:t>rollback</w:t>
      </w:r>
      <w:r>
        <w:rPr>
          <w:rFonts w:hint="eastAsia"/>
        </w:rPr>
        <w:t>语句回退。</w:t>
      </w:r>
    </w:p>
    <w:p w14:paraId="1EEC440C" w14:textId="77777777" w:rsidR="00EC156F" w:rsidRDefault="00EC156F" w:rsidP="00EC156F">
      <w:pPr>
        <w:ind w:firstLine="420"/>
      </w:pPr>
      <w:r>
        <w:tab/>
      </w:r>
      <w:r>
        <w:tab/>
      </w:r>
      <w:r>
        <w:rPr>
          <w:rFonts w:hint="eastAsia"/>
        </w:rPr>
        <w:t>commit</w:t>
      </w:r>
      <w:r>
        <w:rPr>
          <w:rFonts w:hint="eastAsia"/>
        </w:rPr>
        <w:t>：</w:t>
      </w:r>
      <w:r w:rsidRPr="00E330EA">
        <w:rPr>
          <w:rFonts w:hint="eastAsia"/>
        </w:rPr>
        <w:t>表示事务成功地结束，此时告诉系统，数据库要进入一个新的正确状态，该事务对数据库的所有更新都以交付实施。每个</w:t>
      </w:r>
      <w:r w:rsidRPr="00E330EA">
        <w:t>Commit</w:t>
      </w:r>
      <w:r w:rsidRPr="00E330EA">
        <w:t>语句都可以看成是一个事务成功的结束，同时也是另一个事务的开始。</w:t>
      </w:r>
    </w:p>
    <w:p w14:paraId="68FB39C1" w14:textId="77777777" w:rsidR="00EC156F" w:rsidRDefault="00EC156F" w:rsidP="00EC156F">
      <w:pPr>
        <w:ind w:firstLine="420"/>
      </w:pPr>
      <w:r>
        <w:tab/>
      </w:r>
      <w:r>
        <w:tab/>
      </w:r>
      <w:r w:rsidRPr="00E330EA">
        <w:t>Rollback</w:t>
      </w:r>
      <w:r w:rsidRPr="00E330EA">
        <w:t>表示事务不成功的结束，此时告诉系统，已发生错误，数据库可能处在不正确的状态，该事务对数据库的更新必须被撤销，数据库应恢复该事务到初始状态。每个</w:t>
      </w:r>
      <w:r w:rsidRPr="00E330EA">
        <w:t>Rollback</w:t>
      </w:r>
      <w:r w:rsidRPr="00E330EA">
        <w:t>语句同时也是另一个事务的开始。</w:t>
      </w:r>
    </w:p>
    <w:p w14:paraId="08E38033" w14:textId="77777777" w:rsidR="00EC156F" w:rsidRPr="00E330EA" w:rsidRDefault="00EC156F" w:rsidP="00EC156F">
      <w:pPr>
        <w:ind w:firstLine="420"/>
      </w:pPr>
      <w:r>
        <w:lastRenderedPageBreak/>
        <w:tab/>
      </w:r>
      <w:r>
        <w:tab/>
      </w:r>
      <w:r w:rsidRPr="005E440B">
        <w:rPr>
          <w:rFonts w:hint="eastAsia"/>
        </w:rPr>
        <w:t>一旦执行了</w:t>
      </w:r>
      <w:r w:rsidRPr="005E440B">
        <w:t>commit</w:t>
      </w:r>
      <w:r w:rsidRPr="005E440B">
        <w:t>语句，将目前对数据库的操作提交给数据库（实际写入</w:t>
      </w:r>
      <w:r w:rsidRPr="005E440B">
        <w:t>DB</w:t>
      </w:r>
      <w:r w:rsidRPr="005E440B">
        <w:t>），以后就不能用</w:t>
      </w:r>
      <w:r w:rsidRPr="005E440B">
        <w:t>rollback</w:t>
      </w:r>
      <w:r w:rsidRPr="005E440B">
        <w:t>进行撤销。</w:t>
      </w:r>
    </w:p>
    <w:p w14:paraId="1AB9EB43" w14:textId="77777777" w:rsidR="00EC156F" w:rsidRDefault="00EC156F" w:rsidP="00EC156F">
      <w:pPr>
        <w:ind w:firstLine="420"/>
      </w:pPr>
      <w:r>
        <w:tab/>
        <w:t>2</w:t>
      </w:r>
      <w:r>
        <w:rPr>
          <w:rFonts w:hint="eastAsia"/>
        </w:rPr>
        <w:t>、当执行</w:t>
      </w:r>
      <w:r>
        <w:rPr>
          <w:rFonts w:hint="eastAsia"/>
        </w:rPr>
        <w:t>D</w:t>
      </w:r>
      <w:r>
        <w:t>D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(</w:t>
      </w:r>
      <w:r>
        <w:t>create,alter</w:t>
      </w:r>
      <w:r>
        <w:rPr>
          <w:rFonts w:hint="eastAsia"/>
        </w:rPr>
        <w:t>、</w:t>
      </w:r>
      <w:r>
        <w:rPr>
          <w:rFonts w:hint="eastAsia"/>
        </w:rPr>
        <w:t>drop</w:t>
      </w:r>
      <w:r>
        <w:t>)</w:t>
      </w:r>
      <w:r>
        <w:rPr>
          <w:rFonts w:hint="eastAsia"/>
        </w:rPr>
        <w:t>语句事务自动提交</w:t>
      </w:r>
      <w:r>
        <w:rPr>
          <w:rFonts w:hint="eastAsia"/>
        </w:rPr>
        <w:t>(commit</w:t>
      </w:r>
      <w:r>
        <w:t>)</w:t>
      </w:r>
    </w:p>
    <w:p w14:paraId="69832ECC" w14:textId="77777777" w:rsidR="00EC156F" w:rsidRDefault="00EC156F" w:rsidP="00EC156F">
      <w:pPr>
        <w:ind w:firstLine="420"/>
      </w:pPr>
      <w:r>
        <w:tab/>
        <w:t>3.</w:t>
      </w:r>
      <w:r>
        <w:rPr>
          <w:rFonts w:hint="eastAsia"/>
        </w:rPr>
        <w:t>、用户正常断开连接时，</w:t>
      </w:r>
      <w:r>
        <w:rPr>
          <w:rFonts w:hint="eastAsia"/>
        </w:rPr>
        <w:t>Transaction</w:t>
      </w:r>
      <w:r>
        <w:rPr>
          <w:rFonts w:hint="eastAsia"/>
        </w:rPr>
        <w:t>自动提交。例如：关闭软件，切换用户</w:t>
      </w:r>
    </w:p>
    <w:p w14:paraId="68A7308F" w14:textId="77777777" w:rsidR="00EC156F" w:rsidRDefault="00EC156F" w:rsidP="00EC156F">
      <w:pPr>
        <w:ind w:firstLine="420"/>
      </w:pPr>
      <w:r>
        <w:rPr>
          <w:rFonts w:hint="eastAsia"/>
        </w:rPr>
        <w:t>例如：</w:t>
      </w:r>
      <w:r>
        <w:t>ATM</w:t>
      </w:r>
      <w:r>
        <w:rPr>
          <w:rFonts w:hint="eastAsia"/>
        </w:rPr>
        <w:t>取钱操作</w:t>
      </w:r>
    </w:p>
    <w:p w14:paraId="70FEBFBA" w14:textId="77777777" w:rsidR="00EC156F" w:rsidRDefault="00EC156F" w:rsidP="00EC156F">
      <w:pPr>
        <w:ind w:firstLine="420"/>
      </w:pPr>
      <w:r>
        <w:tab/>
        <w:t xml:space="preserve">  1</w:t>
      </w:r>
      <w:r>
        <w:rPr>
          <w:rFonts w:hint="eastAsia"/>
        </w:rPr>
        <w:t>、输入金钱</w:t>
      </w:r>
      <w:r>
        <w:rPr>
          <w:rFonts w:hint="eastAsia"/>
        </w:rPr>
        <w:t xml:space="preserve"> </w:t>
      </w:r>
      <w:r>
        <w:t xml:space="preserve">    </w:t>
      </w:r>
    </w:p>
    <w:p w14:paraId="780E4458" w14:textId="77777777" w:rsidR="00EC156F" w:rsidRDefault="00EC156F" w:rsidP="00EC156F">
      <w:pPr>
        <w:ind w:firstLine="420"/>
      </w:pPr>
      <w:r>
        <w:tab/>
        <w:t xml:space="preserve">  2</w:t>
      </w:r>
      <w:r>
        <w:rPr>
          <w:rFonts w:hint="eastAsia"/>
        </w:rPr>
        <w:t>、确认金钱</w:t>
      </w:r>
    </w:p>
    <w:p w14:paraId="5660D4E2" w14:textId="77777777" w:rsidR="00EC156F" w:rsidRDefault="00EC156F" w:rsidP="00EC156F">
      <w:pPr>
        <w:ind w:firstLine="420"/>
      </w:pPr>
      <w:r>
        <w:t xml:space="preserve">      3</w:t>
      </w:r>
      <w:r>
        <w:rPr>
          <w:rFonts w:hint="eastAsia"/>
        </w:rPr>
        <w:t>、取钱</w:t>
      </w:r>
      <w:r>
        <w:rPr>
          <w:rFonts w:hint="eastAsia"/>
        </w:rPr>
        <w:t xml:space="preserve"> </w:t>
      </w:r>
      <w:r>
        <w:t xml:space="preserve">     </w:t>
      </w:r>
    </w:p>
    <w:p w14:paraId="5BD3D81D" w14:textId="3C6BB2EC" w:rsidR="00EC156F" w:rsidRDefault="00EC156F" w:rsidP="00EC156F">
      <w:pPr>
        <w:ind w:firstLine="420"/>
      </w:pPr>
      <w:r>
        <w:rPr>
          <w:rFonts w:hint="eastAsia"/>
        </w:rPr>
        <w:t>异常情况，中途断电，前面的操作</w:t>
      </w:r>
    </w:p>
    <w:p w14:paraId="0ABBDFDB" w14:textId="3D4A0486" w:rsidR="00E63BB8" w:rsidRDefault="00E63BB8" w:rsidP="00E63BB8">
      <w:pPr>
        <w:pStyle w:val="2"/>
      </w:pPr>
      <w:r w:rsidRPr="00E63BB8">
        <w:rPr>
          <w:rFonts w:hint="eastAsia"/>
        </w:rPr>
        <w:t>事务的</w:t>
      </w:r>
      <w:r w:rsidRPr="00E63BB8">
        <w:t>ACID(acid)</w:t>
      </w:r>
      <w:r w:rsidRPr="00E63BB8">
        <w:t>属性</w:t>
      </w:r>
    </w:p>
    <w:p w14:paraId="5B9C6284" w14:textId="0D5B558B" w:rsidR="00E63BB8" w:rsidRDefault="00E63BB8" w:rsidP="00E63BB8">
      <w:pPr>
        <w:pStyle w:val="3"/>
        <w:ind w:firstLine="420"/>
      </w:pPr>
      <w:r>
        <w:rPr>
          <w:rFonts w:hint="eastAsia"/>
        </w:rPr>
        <w:t>原子性</w:t>
      </w:r>
      <w:r w:rsidR="00DD2A6C">
        <w:rPr>
          <w:rFonts w:hint="eastAsia"/>
        </w:rPr>
        <w:t>(</w:t>
      </w:r>
      <w:r w:rsidR="00DD2A6C">
        <w:t>Atomicty)</w:t>
      </w:r>
      <w:r>
        <w:tab/>
      </w:r>
    </w:p>
    <w:p w14:paraId="7343F262" w14:textId="2D83BB57" w:rsidR="00E63BB8" w:rsidRDefault="00E63BB8" w:rsidP="00E63BB8">
      <w:pPr>
        <w:ind w:firstLine="420"/>
      </w:pPr>
      <w:r>
        <w:rPr>
          <w:rFonts w:hint="eastAsia"/>
        </w:rPr>
        <w:t>原子性是指事务是一个不可分割的工作单位，事务中的操作要么都发生，要么都不发生。</w:t>
      </w:r>
    </w:p>
    <w:p w14:paraId="05A3A288" w14:textId="2EA09A48" w:rsidR="008C7559" w:rsidRDefault="008C7559" w:rsidP="008C7559">
      <w:pPr>
        <w:pStyle w:val="3"/>
        <w:ind w:firstLine="420"/>
      </w:pPr>
      <w:r>
        <w:t>一致性（</w:t>
      </w:r>
      <w:r>
        <w:t>Consistency)</w:t>
      </w:r>
    </w:p>
    <w:p w14:paraId="12A1B8F1" w14:textId="29600469" w:rsidR="00A90C0B" w:rsidRDefault="008C7559" w:rsidP="008C7559">
      <w:pPr>
        <w:ind w:firstLine="420"/>
      </w:pPr>
      <w:r>
        <w:rPr>
          <w:rFonts w:hint="eastAsia"/>
        </w:rPr>
        <w:t>事务必须使数据库从一个一致性状态变换到另外一个一致性状态。例如，</w:t>
      </w:r>
      <w:r w:rsidR="0078169A">
        <w:rPr>
          <w:rFonts w:hint="eastAsia"/>
        </w:rPr>
        <w:t>操作前的钱数总和为</w:t>
      </w:r>
      <w:r w:rsidR="0078169A">
        <w:rPr>
          <w:rFonts w:hint="eastAsia"/>
        </w:rPr>
        <w:t>2</w:t>
      </w:r>
      <w:r w:rsidR="0078169A">
        <w:t>000</w:t>
      </w:r>
      <w:r w:rsidR="0078169A">
        <w:rPr>
          <w:rFonts w:hint="eastAsia"/>
        </w:rPr>
        <w:t>，操作后的钱的总和也为</w:t>
      </w:r>
      <w:r w:rsidR="0078169A">
        <w:rPr>
          <w:rFonts w:hint="eastAsia"/>
        </w:rPr>
        <w:t>2</w:t>
      </w:r>
      <w:r w:rsidR="0078169A">
        <w:t>000</w:t>
      </w:r>
      <w:r w:rsidR="00452248">
        <w:rPr>
          <w:rFonts w:hint="eastAsia"/>
        </w:rPr>
        <w:t>。</w:t>
      </w:r>
    </w:p>
    <w:p w14:paraId="2EEE51AF" w14:textId="0E1559B4" w:rsidR="00A90C0B" w:rsidRDefault="00A90C0B" w:rsidP="00A90C0B">
      <w:pPr>
        <w:pStyle w:val="3"/>
        <w:ind w:firstLine="420"/>
      </w:pPr>
      <w:r>
        <w:t>隔离性（</w:t>
      </w:r>
      <w:r>
        <w:t>lsolation)</w:t>
      </w:r>
    </w:p>
    <w:p w14:paraId="15B8118B" w14:textId="641F174B" w:rsidR="00A90C0B" w:rsidRDefault="00A90C0B" w:rsidP="00A90C0B">
      <w:pPr>
        <w:ind w:firstLine="420"/>
      </w:pPr>
      <w:r>
        <w:rPr>
          <w:rFonts w:hint="eastAsia"/>
        </w:rPr>
        <w:t>事务的隔离性是指一个事务的执行不能被其他事务干扰，即一个事务内部的操作及使用的数据对并发的其他事务是隔离的，并发执行的各个事务之间不能互相干扰。</w:t>
      </w:r>
    </w:p>
    <w:p w14:paraId="3CD02341" w14:textId="23A1022E" w:rsidR="00BD5490" w:rsidRDefault="00BD5490" w:rsidP="00BD5490">
      <w:pPr>
        <w:pStyle w:val="3"/>
        <w:ind w:firstLine="420"/>
      </w:pPr>
      <w:r>
        <w:t>持久性（</w:t>
      </w:r>
      <w:r>
        <w:t>Durability)</w:t>
      </w:r>
    </w:p>
    <w:p w14:paraId="17CD8E56" w14:textId="05818853" w:rsidR="00BD5490" w:rsidRDefault="00BD5490" w:rsidP="006E0439">
      <w:pPr>
        <w:ind w:firstLine="420"/>
      </w:pPr>
      <w:r>
        <w:rPr>
          <w:rFonts w:hint="eastAsia"/>
        </w:rPr>
        <w:t>持久性是指一个事务一旦被提交，它对数据库中数据的改变就是永久性的，接下来的其他操作和数据库故障不应该对其有任何影响</w:t>
      </w:r>
      <w:r w:rsidR="006E0439">
        <w:rPr>
          <w:rFonts w:hint="eastAsia"/>
        </w:rPr>
        <w:t>。事务提交之后，就是永久性的</w:t>
      </w:r>
      <w:r w:rsidR="00451533">
        <w:rPr>
          <w:rFonts w:hint="eastAsia"/>
        </w:rPr>
        <w:t>。</w:t>
      </w:r>
    </w:p>
    <w:p w14:paraId="472D2137" w14:textId="77777777" w:rsidR="00BD5490" w:rsidRPr="00E63BB8" w:rsidRDefault="00BD5490" w:rsidP="00A90C0B">
      <w:pPr>
        <w:ind w:firstLine="420"/>
      </w:pPr>
    </w:p>
    <w:p w14:paraId="45BEC879" w14:textId="41FF6C15" w:rsidR="00060792" w:rsidRDefault="007007E7" w:rsidP="00060792">
      <w:pPr>
        <w:pStyle w:val="2"/>
      </w:pPr>
      <w:r>
        <w:rPr>
          <w:rFonts w:hint="eastAsia"/>
        </w:rPr>
        <w:t>事务的创建</w:t>
      </w:r>
      <w:r w:rsidR="00060792">
        <w:rPr>
          <w:rFonts w:hint="eastAsia"/>
        </w:rPr>
        <w:t>’</w:t>
      </w:r>
    </w:p>
    <w:p w14:paraId="61025339" w14:textId="77777777" w:rsidR="00060792" w:rsidRDefault="00060792" w:rsidP="00060792">
      <w:pPr>
        <w:ind w:firstLine="420"/>
      </w:pPr>
      <w:r>
        <w:rPr>
          <w:rFonts w:hint="eastAsia"/>
        </w:rPr>
        <w:t>隐式事务：事务没有明显的开启和结束的标记</w:t>
      </w:r>
    </w:p>
    <w:p w14:paraId="6F859842" w14:textId="46DF89F9" w:rsidR="00060792" w:rsidRDefault="00060792" w:rsidP="00060792">
      <w:pPr>
        <w:ind w:firstLine="420"/>
      </w:pPr>
      <w:r>
        <w:tab/>
      </w:r>
      <w:r>
        <w:rPr>
          <w:rFonts w:hint="eastAsia"/>
        </w:rPr>
        <w:t>比如</w:t>
      </w:r>
      <w:r>
        <w:t>insert</w:t>
      </w:r>
      <w:r>
        <w:t>、</w:t>
      </w:r>
      <w:r>
        <w:t>update</w:t>
      </w:r>
      <w:r>
        <w:t>、</w:t>
      </w:r>
      <w:r>
        <w:t>delete</w:t>
      </w:r>
      <w:r>
        <w:t>语句</w:t>
      </w:r>
    </w:p>
    <w:p w14:paraId="713F03B2" w14:textId="07201323" w:rsidR="00060792" w:rsidRDefault="00060792" w:rsidP="00060792">
      <w:pPr>
        <w:ind w:firstLine="420"/>
      </w:pPr>
      <w:r>
        <w:tab/>
        <w:t xml:space="preserve">delete from </w:t>
      </w:r>
      <w:r>
        <w:t>表</w:t>
      </w:r>
      <w:r>
        <w:t xml:space="preserve"> where id =1;</w:t>
      </w:r>
      <w:r w:rsidR="00441FD9">
        <w:rPr>
          <w:rFonts w:hint="eastAsia"/>
        </w:rPr>
        <w:t>/</w:t>
      </w:r>
      <w:r w:rsidR="00441FD9">
        <w:t>/</w:t>
      </w:r>
      <w:r w:rsidR="00441FD9">
        <w:rPr>
          <w:rFonts w:hint="eastAsia"/>
        </w:rPr>
        <w:t>只要执行该语句，会默认开启事务</w:t>
      </w:r>
      <w:r w:rsidR="003D60B0">
        <w:rPr>
          <w:rFonts w:hint="eastAsia"/>
        </w:rPr>
        <w:t>。</w:t>
      </w:r>
      <w:r w:rsidR="00C76F8C">
        <w:rPr>
          <w:rFonts w:hint="eastAsia"/>
        </w:rPr>
        <w:t>当有多条语句时要在同一事务语句时，要使用显式事务</w:t>
      </w:r>
    </w:p>
    <w:p w14:paraId="197DA9CB" w14:textId="0E6DF7CD" w:rsidR="00060792" w:rsidRDefault="00060792" w:rsidP="00060792">
      <w:pPr>
        <w:ind w:firstLine="420"/>
      </w:pPr>
      <w:r>
        <w:rPr>
          <w:rFonts w:hint="eastAsia"/>
        </w:rPr>
        <w:t>显式事务：事务具有明显的开启和结束的标记</w:t>
      </w:r>
    </w:p>
    <w:p w14:paraId="6BA73ACF" w14:textId="5B5638EC" w:rsidR="00060792" w:rsidRDefault="00060792" w:rsidP="00060792">
      <w:pPr>
        <w:ind w:firstLine="420"/>
      </w:pPr>
      <w:r>
        <w:rPr>
          <w:rFonts w:hint="eastAsia"/>
        </w:rPr>
        <w:t>前提：必须先设置自动提交功能为禁用</w:t>
      </w:r>
      <w:r w:rsidR="00FE3E00">
        <w:rPr>
          <w:rFonts w:hint="eastAsia"/>
        </w:rPr>
        <w:t xml:space="preserve"> </w:t>
      </w:r>
      <w:r w:rsidR="00331C2B">
        <w:rPr>
          <w:rFonts w:hint="eastAsia"/>
        </w:rPr>
        <w:t>语句：</w:t>
      </w:r>
      <w:r w:rsidR="00FE3E00">
        <w:t xml:space="preserve"> set autocommit=0;</w:t>
      </w:r>
    </w:p>
    <w:p w14:paraId="05F44752" w14:textId="77777777" w:rsidR="00B313E1" w:rsidRDefault="00C7215E" w:rsidP="00060792">
      <w:pPr>
        <w:ind w:firstLine="420"/>
      </w:pPr>
      <w:r>
        <w:rPr>
          <w:rFonts w:hint="eastAsia"/>
        </w:rPr>
        <w:t>注：</w:t>
      </w:r>
    </w:p>
    <w:p w14:paraId="15D29A71" w14:textId="13B8B014" w:rsidR="00C7215E" w:rsidRDefault="00B313E1" w:rsidP="00060792">
      <w:pPr>
        <w:ind w:firstLine="420"/>
      </w:pPr>
      <w:r>
        <w:tab/>
        <w:t>1</w:t>
      </w:r>
      <w:r>
        <w:rPr>
          <w:rFonts w:hint="eastAsia"/>
        </w:rPr>
        <w:t>、</w:t>
      </w:r>
      <w:r w:rsidR="00C7215E">
        <w:rPr>
          <w:rFonts w:hint="eastAsia"/>
        </w:rPr>
        <w:t>关闭之后支队当前事务有效。</w:t>
      </w:r>
    </w:p>
    <w:p w14:paraId="524ACA49" w14:textId="5E60403A" w:rsidR="00B313E1" w:rsidRPr="00773D6C" w:rsidRDefault="00773D6C" w:rsidP="00060792">
      <w:pPr>
        <w:ind w:firstLine="420"/>
      </w:pPr>
      <w:r>
        <w:tab/>
        <w:t>2</w:t>
      </w:r>
      <w:r>
        <w:rPr>
          <w:rFonts w:hint="eastAsia"/>
        </w:rPr>
        <w:t>、</w:t>
      </w:r>
      <w:r w:rsidRPr="00773D6C">
        <w:t>SHOW VARIABLES LIKE 'autocommit';</w:t>
      </w:r>
      <w:r>
        <w:t xml:space="preserve"> </w:t>
      </w:r>
      <w:r>
        <w:rPr>
          <w:rFonts w:hint="eastAsia"/>
        </w:rPr>
        <w:t>查看</w:t>
      </w:r>
      <w:r w:rsidR="00390E6E">
        <w:rPr>
          <w:rFonts w:hint="eastAsia"/>
        </w:rPr>
        <w:t>事务是否开启</w:t>
      </w:r>
      <w:r w:rsidR="00620217">
        <w:rPr>
          <w:rFonts w:hint="eastAsia"/>
        </w:rPr>
        <w:t>、</w:t>
      </w:r>
    </w:p>
    <w:p w14:paraId="676F2BAE" w14:textId="77777777" w:rsidR="008E3BDF" w:rsidRDefault="008E3BDF" w:rsidP="008E3BDF">
      <w:pPr>
        <w:ind w:firstLine="420"/>
      </w:pPr>
      <w:r>
        <w:rPr>
          <w:rFonts w:hint="eastAsia"/>
        </w:rPr>
        <w:t>例如：</w:t>
      </w:r>
    </w:p>
    <w:p w14:paraId="4293E9F5" w14:textId="2EEBB350" w:rsidR="008E3BDF" w:rsidRDefault="008E3BDF" w:rsidP="008E3BDF">
      <w:pPr>
        <w:ind w:firstLine="420"/>
      </w:pPr>
      <w:r>
        <w:lastRenderedPageBreak/>
        <w:tab/>
      </w:r>
      <w:r>
        <w:rPr>
          <w:rFonts w:hint="eastAsia"/>
        </w:rPr>
        <w:t>开启事务的语句</w:t>
      </w:r>
      <w:r>
        <w:t>;</w:t>
      </w:r>
    </w:p>
    <w:p w14:paraId="3F832DC0" w14:textId="60425030" w:rsidR="008E3BDF" w:rsidRDefault="008E3BDF" w:rsidP="008E3BDF">
      <w:pPr>
        <w:ind w:firstLine="420"/>
      </w:pPr>
      <w:r>
        <w:tab/>
        <w:t xml:space="preserve">update </w:t>
      </w:r>
      <w:r>
        <w:t>表</w:t>
      </w:r>
      <w:r>
        <w:t xml:space="preserve"> set </w:t>
      </w:r>
      <w:r>
        <w:t>张三丰的余额</w:t>
      </w:r>
      <w:r>
        <w:t>=500 where name='</w:t>
      </w:r>
      <w:r>
        <w:t>张三丰</w:t>
      </w:r>
      <w:r>
        <w:t>'</w:t>
      </w:r>
    </w:p>
    <w:p w14:paraId="267EFF1C" w14:textId="77777777" w:rsidR="008E3BDF" w:rsidRDefault="008E3BDF" w:rsidP="008E3BDF">
      <w:pPr>
        <w:ind w:firstLine="420"/>
      </w:pPr>
    </w:p>
    <w:p w14:paraId="710D9F46" w14:textId="6B0B3413" w:rsidR="008E3BDF" w:rsidRDefault="008E3BDF" w:rsidP="008E3BDF">
      <w:pPr>
        <w:ind w:firstLine="420"/>
      </w:pPr>
      <w:r>
        <w:tab/>
        <w:t xml:space="preserve">update </w:t>
      </w:r>
      <w:r>
        <w:t>表</w:t>
      </w:r>
      <w:r>
        <w:t xml:space="preserve"> set </w:t>
      </w:r>
      <w:r>
        <w:t>郭襄的余额</w:t>
      </w:r>
      <w:r>
        <w:t>=1500 where name='</w:t>
      </w:r>
      <w:r>
        <w:t>郭襄</w:t>
      </w:r>
      <w:r>
        <w:t xml:space="preserve">' </w:t>
      </w:r>
    </w:p>
    <w:p w14:paraId="58B663EC" w14:textId="0A03CDC5" w:rsidR="008E3BDF" w:rsidRDefault="008E3BDF" w:rsidP="008E3BDF">
      <w:pPr>
        <w:ind w:firstLine="420"/>
      </w:pPr>
      <w:r>
        <w:tab/>
      </w:r>
      <w:r>
        <w:rPr>
          <w:rFonts w:hint="eastAsia"/>
        </w:rPr>
        <w:t>结束事务的语句</w:t>
      </w:r>
      <w:r>
        <w:t>;</w:t>
      </w:r>
    </w:p>
    <w:p w14:paraId="0A872CA3" w14:textId="77777777" w:rsidR="00CE6967" w:rsidRDefault="00CE6967" w:rsidP="00CE6967">
      <w:pPr>
        <w:pStyle w:val="3"/>
        <w:ind w:firstLine="420"/>
      </w:pPr>
      <w:r>
        <w:t>演示事务的使用步骤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F05" w14:paraId="5C10D696" w14:textId="77777777" w:rsidTr="006A5F05">
        <w:tc>
          <w:tcPr>
            <w:tcW w:w="8296" w:type="dxa"/>
          </w:tcPr>
          <w:p w14:paraId="46DE2CC9" w14:textId="465E8754" w:rsidR="00F30742" w:rsidRDefault="00F30742" w:rsidP="00F30742">
            <w:pPr>
              <w:ind w:firstLineChars="0" w:firstLine="0"/>
            </w:pPr>
            <w:r>
              <w:t>set autocommit=0;</w:t>
            </w:r>
          </w:p>
          <w:p w14:paraId="5468E499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步骤</w:t>
            </w:r>
            <w:r>
              <w:t>1</w:t>
            </w:r>
            <w:r>
              <w:t>：开启事务</w:t>
            </w:r>
          </w:p>
          <w:p w14:paraId="5716A9A8" w14:textId="77777777" w:rsidR="00F30742" w:rsidRDefault="00F30742" w:rsidP="00F30742">
            <w:pPr>
              <w:ind w:firstLineChars="0" w:firstLine="0"/>
            </w:pPr>
            <w:r>
              <w:t>set autocommit=0;</w:t>
            </w:r>
          </w:p>
          <w:p w14:paraId="1B777756" w14:textId="77777777" w:rsidR="00F30742" w:rsidRDefault="00F30742" w:rsidP="00F30742">
            <w:pPr>
              <w:ind w:firstLineChars="0" w:firstLine="0"/>
            </w:pPr>
            <w:r>
              <w:t>start transaction;</w:t>
            </w:r>
            <w:r>
              <w:t>可选的</w:t>
            </w:r>
          </w:p>
          <w:p w14:paraId="5129E7E5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步骤</w:t>
            </w:r>
            <w:r>
              <w:t>2</w:t>
            </w:r>
            <w:r>
              <w:t>：编写事务中的</w:t>
            </w:r>
            <w:r>
              <w:t>sql</w:t>
            </w:r>
            <w:r>
              <w:t>语句</w:t>
            </w:r>
            <w:r>
              <w:t>(select insert update delete)</w:t>
            </w:r>
          </w:p>
          <w:p w14:paraId="4FB22B3C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语句</w:t>
            </w:r>
            <w:r>
              <w:t>1;</w:t>
            </w:r>
          </w:p>
          <w:p w14:paraId="01317DFC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语句</w:t>
            </w:r>
            <w:r>
              <w:t>2;</w:t>
            </w:r>
          </w:p>
          <w:p w14:paraId="33D29324" w14:textId="337A7F67" w:rsidR="00F30742" w:rsidRDefault="00F30742" w:rsidP="00F30742">
            <w:pPr>
              <w:ind w:firstLineChars="0" w:firstLine="0"/>
            </w:pPr>
            <w:r>
              <w:t>...</w:t>
            </w:r>
          </w:p>
          <w:p w14:paraId="3063A41F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步骤</w:t>
            </w:r>
            <w:r>
              <w:t>3</w:t>
            </w:r>
            <w:r>
              <w:t>：结束事务</w:t>
            </w:r>
          </w:p>
          <w:p w14:paraId="799BFD25" w14:textId="77777777" w:rsidR="00F30742" w:rsidRDefault="00F30742" w:rsidP="00F30742">
            <w:pPr>
              <w:ind w:firstLineChars="0" w:firstLine="0"/>
            </w:pPr>
            <w:r>
              <w:t>commit;</w:t>
            </w:r>
            <w:r>
              <w:t>提交事务</w:t>
            </w:r>
          </w:p>
          <w:p w14:paraId="17488C67" w14:textId="00B1F47F" w:rsidR="00F30742" w:rsidRDefault="00F30742" w:rsidP="00F30742">
            <w:pPr>
              <w:ind w:firstLineChars="0" w:firstLine="0"/>
            </w:pPr>
            <w:r>
              <w:t>rollback;</w:t>
            </w:r>
            <w:r>
              <w:t>回滚事务</w:t>
            </w:r>
            <w:r w:rsidR="00941974">
              <w:rPr>
                <w:rFonts w:hint="eastAsia"/>
              </w:rPr>
              <w:t>/</w:t>
            </w:r>
            <w:r w:rsidR="00941974">
              <w:t>/</w:t>
            </w:r>
            <w:r w:rsidR="00941974">
              <w:rPr>
                <w:rFonts w:hint="eastAsia"/>
              </w:rPr>
              <w:t>回滚值能配合</w:t>
            </w:r>
            <w:r w:rsidR="00941974">
              <w:rPr>
                <w:rFonts w:hint="eastAsia"/>
              </w:rPr>
              <w:t>jdbc</w:t>
            </w:r>
            <w:r w:rsidR="00941974">
              <w:rPr>
                <w:rFonts w:hint="eastAsia"/>
              </w:rPr>
              <w:t>使用</w:t>
            </w:r>
            <w:r w:rsidR="006A4F62">
              <w:rPr>
                <w:rFonts w:hint="eastAsia"/>
              </w:rPr>
              <w:t>。</w:t>
            </w:r>
          </w:p>
          <w:p w14:paraId="2432DCBF" w14:textId="77777777" w:rsidR="006A5F05" w:rsidRDefault="00F30742" w:rsidP="00F30742">
            <w:pPr>
              <w:ind w:firstLineChars="0" w:firstLine="0"/>
            </w:pPr>
            <w:r>
              <w:t xml:space="preserve">savepoint </w:t>
            </w:r>
            <w:r>
              <w:t>节点名</w:t>
            </w:r>
            <w:r>
              <w:t>;</w:t>
            </w:r>
            <w:r>
              <w:t>设置保存点</w:t>
            </w:r>
          </w:p>
          <w:p w14:paraId="388F0C42" w14:textId="77777777" w:rsidR="00614057" w:rsidRDefault="00614057" w:rsidP="00F30742">
            <w:pPr>
              <w:ind w:firstLineChars="0" w:firstLine="0"/>
            </w:pPr>
          </w:p>
          <w:p w14:paraId="4A449D20" w14:textId="77777777" w:rsidR="00614057" w:rsidRDefault="00614057" w:rsidP="00F30742">
            <w:pPr>
              <w:ind w:firstLineChars="0" w:firstLine="0"/>
            </w:pPr>
          </w:p>
          <w:p w14:paraId="3686FA27" w14:textId="3FF45771" w:rsidR="00C20EEE" w:rsidRDefault="00C20EEE" w:rsidP="00C20EEE">
            <w:pPr>
              <w:ind w:firstLineChars="0" w:firstLine="0"/>
            </w:pPr>
            <w:r>
              <w:t>#1.</w:t>
            </w:r>
            <w:r>
              <w:t>演示事务的使用步骤</w:t>
            </w:r>
          </w:p>
          <w:p w14:paraId="73378607" w14:textId="77777777" w:rsidR="00C20EEE" w:rsidRDefault="00C20EEE" w:rsidP="00C20EEE">
            <w:pPr>
              <w:ind w:firstLineChars="0" w:firstLine="0"/>
            </w:pPr>
            <w:r>
              <w:t>#</w:t>
            </w:r>
            <w:r>
              <w:t>开启事务</w:t>
            </w:r>
          </w:p>
          <w:p w14:paraId="341DAEE8" w14:textId="77777777" w:rsidR="00C20EEE" w:rsidRDefault="00C20EEE" w:rsidP="00C20EEE">
            <w:pPr>
              <w:ind w:firstLineChars="0" w:firstLine="0"/>
            </w:pPr>
            <w:r>
              <w:t>SET autocommit=0;</w:t>
            </w:r>
          </w:p>
          <w:p w14:paraId="71CBD790" w14:textId="77777777" w:rsidR="00C20EEE" w:rsidRDefault="00C20EEE" w:rsidP="00C20EEE">
            <w:pPr>
              <w:ind w:firstLineChars="0" w:firstLine="0"/>
            </w:pPr>
            <w:r>
              <w:t>START TRANSACTION;</w:t>
            </w:r>
          </w:p>
          <w:p w14:paraId="3419B4FC" w14:textId="77777777" w:rsidR="00C20EEE" w:rsidRDefault="00C20EEE" w:rsidP="00C20EEE">
            <w:pPr>
              <w:ind w:firstLineChars="0" w:firstLine="0"/>
            </w:pPr>
            <w:r>
              <w:t>#</w:t>
            </w:r>
            <w:r>
              <w:t>编写一组事务的语句</w:t>
            </w:r>
          </w:p>
          <w:p w14:paraId="5941032F" w14:textId="77777777" w:rsidR="00C20EEE" w:rsidRDefault="00C20EEE" w:rsidP="00C20EEE">
            <w:pPr>
              <w:ind w:firstLineChars="0" w:firstLine="0"/>
            </w:pPr>
            <w:r>
              <w:t>UPDATE account SET balance = 1000 WHERE username='</w:t>
            </w:r>
            <w:r>
              <w:t>张无忌</w:t>
            </w:r>
            <w:r>
              <w:t>';</w:t>
            </w:r>
          </w:p>
          <w:p w14:paraId="365BA7FB" w14:textId="5AB07E91" w:rsidR="00C20EEE" w:rsidRDefault="00C20EEE" w:rsidP="00C20EEE">
            <w:pPr>
              <w:ind w:firstLineChars="0" w:firstLine="0"/>
            </w:pPr>
            <w:r>
              <w:t>UPDATE account SET balance = 1000 WHERE username='</w:t>
            </w:r>
            <w:r>
              <w:t>赵敏</w:t>
            </w:r>
            <w:r>
              <w:t>';</w:t>
            </w:r>
          </w:p>
          <w:p w14:paraId="75481F66" w14:textId="77777777" w:rsidR="00C20EEE" w:rsidRDefault="00C20EEE" w:rsidP="00C20EEE">
            <w:pPr>
              <w:ind w:firstLineChars="0" w:firstLine="0"/>
            </w:pPr>
            <w:r>
              <w:t>#</w:t>
            </w:r>
            <w:r>
              <w:t>结束事务</w:t>
            </w:r>
          </w:p>
          <w:p w14:paraId="6AE97660" w14:textId="3121AAA4" w:rsidR="00C20EEE" w:rsidRDefault="00C20EEE" w:rsidP="00C20EEE">
            <w:pPr>
              <w:ind w:firstLineChars="0" w:firstLine="0"/>
            </w:pPr>
            <w:r>
              <w:t>ROLLBACK;//</w:t>
            </w:r>
            <w:r>
              <w:t>数据回滚，数据不发生变化，</w:t>
            </w:r>
            <w:r>
              <w:rPr>
                <w:rFonts w:hint="eastAsia"/>
              </w:rPr>
              <w:t>相当于存到内存中，到那时还没有写到磁盘中。</w:t>
            </w:r>
          </w:p>
          <w:p w14:paraId="2F4C63F6" w14:textId="77777777" w:rsidR="00614057" w:rsidRDefault="00C20EEE" w:rsidP="00C20EEE">
            <w:pPr>
              <w:ind w:firstLineChars="0" w:firstLine="0"/>
            </w:pPr>
            <w:r>
              <w:t>#commit;//</w:t>
            </w:r>
            <w:r>
              <w:t>提交事务，数据会变</w:t>
            </w:r>
          </w:p>
          <w:p w14:paraId="3F70BAAE" w14:textId="77777777" w:rsidR="00D96589" w:rsidRDefault="00D96589" w:rsidP="00C20EEE">
            <w:pPr>
              <w:ind w:firstLineChars="0" w:firstLine="0"/>
            </w:pPr>
          </w:p>
          <w:p w14:paraId="79404EF8" w14:textId="7685A097" w:rsidR="00D96589" w:rsidRDefault="00D96589" w:rsidP="00D96589">
            <w:pPr>
              <w:ind w:firstLineChars="0" w:firstLine="0"/>
            </w:pPr>
            <w:r>
              <w:t>#2</w:t>
            </w:r>
            <w:r>
              <w:t>演示</w:t>
            </w:r>
            <w:r>
              <w:t xml:space="preserve">savepoint </w:t>
            </w:r>
            <w:r>
              <w:t>的使用</w:t>
            </w:r>
          </w:p>
          <w:p w14:paraId="33227834" w14:textId="77777777" w:rsidR="00D96589" w:rsidRDefault="00D96589" w:rsidP="00D96589">
            <w:pPr>
              <w:ind w:firstLineChars="0" w:firstLine="0"/>
            </w:pPr>
            <w:r>
              <w:t>SET autocommit=0;</w:t>
            </w:r>
          </w:p>
          <w:p w14:paraId="4C6A4353" w14:textId="77777777" w:rsidR="00D96589" w:rsidRDefault="00D96589" w:rsidP="00D96589">
            <w:pPr>
              <w:ind w:firstLineChars="0" w:firstLine="0"/>
            </w:pPr>
            <w:r>
              <w:t>START TRANSACTION;</w:t>
            </w:r>
          </w:p>
          <w:p w14:paraId="23A5983A" w14:textId="77777777" w:rsidR="00D96589" w:rsidRDefault="00D96589" w:rsidP="00D96589">
            <w:pPr>
              <w:ind w:firstLineChars="0" w:firstLine="0"/>
            </w:pPr>
            <w:r>
              <w:t>DELETE FROM account WHERE id=25;</w:t>
            </w:r>
          </w:p>
          <w:p w14:paraId="22CDB114" w14:textId="010ED06B" w:rsidR="00D96589" w:rsidRDefault="00D96589" w:rsidP="00D96589">
            <w:pPr>
              <w:ind w:firstLineChars="0" w:firstLine="0"/>
            </w:pPr>
            <w:r>
              <w:t>SAVEPOINT a;#</w:t>
            </w:r>
            <w:r>
              <w:t>设置保存点</w:t>
            </w:r>
            <w:r w:rsidR="00FF6AE5">
              <w:rPr>
                <w:rFonts w:hint="eastAsia"/>
              </w:rPr>
              <w:t>名字为</w:t>
            </w:r>
            <w:r w:rsidR="00FF6AE5">
              <w:rPr>
                <w:rFonts w:hint="eastAsia"/>
              </w:rPr>
              <w:t>a</w:t>
            </w:r>
            <w:r w:rsidR="00FF6AE5">
              <w:rPr>
                <w:rFonts w:hint="eastAsia"/>
              </w:rPr>
              <w:t>，只搭配</w:t>
            </w:r>
            <w:r w:rsidR="00FF6AE5">
              <w:t>ROLLBACK TO</w:t>
            </w:r>
            <w:r w:rsidR="00FF6AE5">
              <w:rPr>
                <w:rFonts w:hint="eastAsia"/>
              </w:rPr>
              <w:t>使用，如果回滚的话回滚这个点。</w:t>
            </w:r>
          </w:p>
          <w:p w14:paraId="480F1519" w14:textId="77777777" w:rsidR="00D96589" w:rsidRDefault="00D96589" w:rsidP="00D96589">
            <w:pPr>
              <w:ind w:firstLineChars="0" w:firstLine="0"/>
            </w:pPr>
            <w:r>
              <w:t>DELETE FROM account WHERE id=28;</w:t>
            </w:r>
          </w:p>
          <w:p w14:paraId="3F091FAC" w14:textId="05A928D7" w:rsidR="00D96589" w:rsidRDefault="00D96589" w:rsidP="00D96589">
            <w:pPr>
              <w:ind w:firstLineChars="0" w:firstLine="0"/>
            </w:pPr>
            <w:r>
              <w:t>ROLLBACK TO a;#</w:t>
            </w:r>
            <w:r>
              <w:t>回滚到保存点</w:t>
            </w:r>
          </w:p>
        </w:tc>
      </w:tr>
    </w:tbl>
    <w:p w14:paraId="7532DCF4" w14:textId="097F6389" w:rsidR="006A5F05" w:rsidRPr="006A5F05" w:rsidRDefault="006A5F05" w:rsidP="006A5F05">
      <w:pPr>
        <w:ind w:firstLine="420"/>
      </w:pPr>
    </w:p>
    <w:p w14:paraId="6916AD98" w14:textId="77777777" w:rsidR="00EC156F" w:rsidRDefault="00EC156F" w:rsidP="00EC156F">
      <w:pPr>
        <w:pStyle w:val="2"/>
      </w:pPr>
      <w:r>
        <w:rPr>
          <w:rFonts w:hint="eastAsia"/>
        </w:rPr>
        <w:lastRenderedPageBreak/>
        <w:t>事务的状态</w:t>
      </w:r>
    </w:p>
    <w:p w14:paraId="260E90FD" w14:textId="77777777" w:rsidR="00EC156F" w:rsidRPr="005E440B" w:rsidRDefault="00EC156F" w:rsidP="00EC156F">
      <w:pPr>
        <w:pStyle w:val="3"/>
        <w:ind w:firstLine="420"/>
      </w:pPr>
      <w:r w:rsidRPr="005E440B">
        <w:rPr>
          <w:rFonts w:hint="eastAsia"/>
        </w:rPr>
        <w:t>提交或回滚前数据的状态</w:t>
      </w:r>
    </w:p>
    <w:p w14:paraId="17DCFB8D" w14:textId="77777777" w:rsidR="00EC156F" w:rsidRPr="005E440B" w:rsidRDefault="00EC156F" w:rsidP="00EC156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E440B">
        <w:rPr>
          <w:rFonts w:hint="eastAsia"/>
        </w:rPr>
        <w:t>以前的数据可恢复</w:t>
      </w:r>
    </w:p>
    <w:p w14:paraId="13AB0832" w14:textId="77777777" w:rsidR="00EC156F" w:rsidRPr="005E440B" w:rsidRDefault="00EC156F" w:rsidP="00EC156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5E440B">
        <w:rPr>
          <w:rFonts w:hint="eastAsia"/>
        </w:rPr>
        <w:t>当前的用户可以看到</w:t>
      </w:r>
      <w:r w:rsidRPr="005E440B">
        <w:t>DML</w:t>
      </w:r>
      <w:r w:rsidRPr="005E440B">
        <w:t>操作的结果</w:t>
      </w:r>
      <w:r>
        <w:rPr>
          <w:rFonts w:hint="eastAsia"/>
        </w:rPr>
        <w:t>，只有自己能看到当前的信息。</w:t>
      </w:r>
    </w:p>
    <w:p w14:paraId="236633F1" w14:textId="77777777" w:rsidR="00EC156F" w:rsidRPr="005E440B" w:rsidRDefault="00EC156F" w:rsidP="00EC156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E440B">
        <w:rPr>
          <w:rFonts w:hint="eastAsia"/>
        </w:rPr>
        <w:t>其他用户不能看到</w:t>
      </w:r>
      <w:r w:rsidRPr="005E440B">
        <w:t>DML</w:t>
      </w:r>
      <w:r w:rsidRPr="005E440B">
        <w:t>操作的结果</w:t>
      </w:r>
    </w:p>
    <w:p w14:paraId="22E36CDC" w14:textId="77777777" w:rsidR="00EC156F" w:rsidRDefault="00EC156F" w:rsidP="00EC156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E440B">
        <w:rPr>
          <w:rFonts w:hint="eastAsia"/>
        </w:rPr>
        <w:t>被操作的数据被锁住</w:t>
      </w:r>
      <w:r w:rsidRPr="005E440B">
        <w:t>,</w:t>
      </w:r>
      <w:r w:rsidRPr="005E440B">
        <w:t>其他用户不能修改这些数据</w:t>
      </w:r>
      <w:r>
        <w:rPr>
          <w:rFonts w:hint="eastAsia"/>
        </w:rPr>
        <w:t>。当前用户对数据库使用</w:t>
      </w:r>
      <w:r>
        <w:rPr>
          <w:rFonts w:hint="eastAsia"/>
        </w:rPr>
        <w:t>dml</w:t>
      </w:r>
      <w:r>
        <w:rPr>
          <w:rFonts w:hint="eastAsia"/>
        </w:rPr>
        <w:t>语言对数据进行操作，其他用户无法对该表进行操作。即使对该数据进行</w:t>
      </w:r>
      <w:r>
        <w:rPr>
          <w:rFonts w:hint="eastAsia"/>
        </w:rPr>
        <w:t>dml</w:t>
      </w:r>
      <w:r>
        <w:rPr>
          <w:rFonts w:hint="eastAsia"/>
        </w:rPr>
        <w:t>操作者，也是子啊当前用户执行完事务之后的才会对该表进行其他操作。</w:t>
      </w:r>
    </w:p>
    <w:p w14:paraId="09D3F244" w14:textId="77777777" w:rsidR="00EC156F" w:rsidRPr="005E440B" w:rsidRDefault="00EC156F" w:rsidP="00EC156F">
      <w:pPr>
        <w:pStyle w:val="3"/>
        <w:ind w:firstLine="420"/>
      </w:pPr>
      <w:r w:rsidRPr="005E440B">
        <w:rPr>
          <w:rFonts w:hint="eastAsia"/>
        </w:rPr>
        <w:t>提交后数据的状态</w:t>
      </w:r>
    </w:p>
    <w:p w14:paraId="2301D2FA" w14:textId="77777777" w:rsidR="00EC156F" w:rsidRPr="005E440B" w:rsidRDefault="00EC156F" w:rsidP="00EC156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E440B">
        <w:rPr>
          <w:rFonts w:hint="eastAsia"/>
        </w:rPr>
        <w:t>数据的修改被永久写在数据库中</w:t>
      </w:r>
      <w:r w:rsidRPr="005E440B">
        <w:t>.</w:t>
      </w:r>
    </w:p>
    <w:p w14:paraId="1807841C" w14:textId="77777777" w:rsidR="00EC156F" w:rsidRPr="005E440B" w:rsidRDefault="00EC156F" w:rsidP="00EC156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5E440B">
        <w:rPr>
          <w:rFonts w:hint="eastAsia"/>
        </w:rPr>
        <w:t>数据以前的状态永久性丢失</w:t>
      </w:r>
      <w:r w:rsidRPr="005E440B">
        <w:t>.</w:t>
      </w:r>
    </w:p>
    <w:p w14:paraId="7363DDFE" w14:textId="77777777" w:rsidR="00EC156F" w:rsidRPr="005E440B" w:rsidRDefault="00EC156F" w:rsidP="00EC156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E440B">
        <w:rPr>
          <w:rFonts w:hint="eastAsia"/>
        </w:rPr>
        <w:t>所有的用户都能看到操作后的结果</w:t>
      </w:r>
      <w:r w:rsidRPr="005E440B">
        <w:t>.</w:t>
      </w:r>
    </w:p>
    <w:p w14:paraId="59483F79" w14:textId="77777777" w:rsidR="00EC156F" w:rsidRDefault="00EC156F" w:rsidP="00EC156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E440B">
        <w:rPr>
          <w:rFonts w:hint="eastAsia"/>
        </w:rPr>
        <w:t>记录锁被释放</w:t>
      </w:r>
      <w:r w:rsidRPr="005E440B">
        <w:t>,</w:t>
      </w:r>
      <w:r w:rsidRPr="005E440B">
        <w:t>其他用户可操作这些记录</w:t>
      </w:r>
      <w:r w:rsidRPr="005E440B">
        <w:t>.</w:t>
      </w:r>
    </w:p>
    <w:p w14:paraId="43B7FBDE" w14:textId="77777777" w:rsidR="00EC156F" w:rsidRPr="005E440B" w:rsidRDefault="00EC156F" w:rsidP="00EC156F">
      <w:pPr>
        <w:pStyle w:val="3"/>
        <w:ind w:firstLine="420"/>
      </w:pPr>
      <w:r w:rsidRPr="005E440B">
        <w:rPr>
          <w:rFonts w:hint="eastAsia"/>
        </w:rPr>
        <w:t>回滚后数据的状态</w:t>
      </w:r>
    </w:p>
    <w:p w14:paraId="0446579B" w14:textId="77777777" w:rsidR="00EC156F" w:rsidRPr="005E440B" w:rsidRDefault="00EC156F" w:rsidP="00EC156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E440B">
        <w:rPr>
          <w:rFonts w:hint="eastAsia"/>
        </w:rPr>
        <w:t>语句将放弃所有的数据修改</w:t>
      </w:r>
    </w:p>
    <w:p w14:paraId="199B94A0" w14:textId="77777777" w:rsidR="00EC156F" w:rsidRPr="005E440B" w:rsidRDefault="00EC156F" w:rsidP="00EC156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5E440B">
        <w:rPr>
          <w:rFonts w:hint="eastAsia"/>
        </w:rPr>
        <w:t>修改的数据被回退</w:t>
      </w:r>
      <w:r w:rsidRPr="005E440B">
        <w:t>.</w:t>
      </w:r>
    </w:p>
    <w:p w14:paraId="00A18443" w14:textId="77777777" w:rsidR="00EC156F" w:rsidRPr="005E440B" w:rsidRDefault="00EC156F" w:rsidP="00EC156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E440B">
        <w:rPr>
          <w:rFonts w:hint="eastAsia"/>
        </w:rPr>
        <w:t>恢复数据以前的状态</w:t>
      </w:r>
      <w:r w:rsidRPr="005E440B">
        <w:t>.</w:t>
      </w:r>
    </w:p>
    <w:p w14:paraId="4F5BB26A" w14:textId="77777777" w:rsidR="00EC156F" w:rsidRDefault="00EC156F" w:rsidP="00EC156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E440B">
        <w:rPr>
          <w:rFonts w:hint="eastAsia"/>
        </w:rPr>
        <w:t>行级锁被释放</w:t>
      </w:r>
      <w:r w:rsidRPr="005E440B">
        <w:t>.</w:t>
      </w:r>
    </w:p>
    <w:p w14:paraId="0BD86F91" w14:textId="3B7EB05F" w:rsidR="00EC156F" w:rsidRDefault="00EC156F" w:rsidP="00EC156F">
      <w:pPr>
        <w:pStyle w:val="2"/>
      </w:pPr>
      <w:r>
        <w:rPr>
          <w:rFonts w:hint="eastAsia"/>
        </w:rPr>
        <w:t>事务的隔离级别</w:t>
      </w:r>
    </w:p>
    <w:p w14:paraId="064100E3" w14:textId="699EB4AD" w:rsidR="00ED6A92" w:rsidRPr="00ED6A92" w:rsidRDefault="00ED6A92" w:rsidP="00CD0A25">
      <w:pPr>
        <w:ind w:firstLine="420"/>
      </w:pPr>
      <w:r>
        <w:rPr>
          <w:rFonts w:hint="eastAsia"/>
        </w:rPr>
        <w:t>对于同时运行的多个事务，当这些事务访问数据库中相同的数据时，如果没有采取必要的隔离机制，就会导致各种并发问题</w:t>
      </w:r>
      <w:r w:rsidR="00741FC3">
        <w:rPr>
          <w:rFonts w:hint="eastAsia"/>
        </w:rPr>
        <w:t>。例如线程的安全问题，多个线程</w:t>
      </w:r>
      <w:r w:rsidR="00200491">
        <w:rPr>
          <w:rFonts w:hint="eastAsia"/>
        </w:rPr>
        <w:t>去访问统一个资源。</w:t>
      </w:r>
    </w:p>
    <w:p w14:paraId="093CD191" w14:textId="49E38039" w:rsidR="00EC156F" w:rsidRDefault="00134175" w:rsidP="0013417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C156F">
        <w:rPr>
          <w:rFonts w:hint="eastAsia"/>
        </w:rPr>
        <w:t>幻读</w:t>
      </w:r>
    </w:p>
    <w:p w14:paraId="7A5BB90D" w14:textId="6DC9B8A0" w:rsidR="00F0314A" w:rsidRPr="00F0314A" w:rsidRDefault="00F0314A" w:rsidP="00F970AE">
      <w:pPr>
        <w:ind w:firstLine="420"/>
      </w:pPr>
      <w:r>
        <w:rPr>
          <w:rFonts w:hint="eastAsia"/>
        </w:rPr>
        <w:t>幻读：对于两个事务</w:t>
      </w:r>
      <w:r>
        <w:t>T1</w:t>
      </w:r>
      <w:r>
        <w:t>，</w:t>
      </w:r>
      <w:r>
        <w:t>T2</w:t>
      </w:r>
      <w:r>
        <w:t>，</w:t>
      </w:r>
      <w:r>
        <w:t>T1</w:t>
      </w:r>
      <w:r>
        <w:t>从一个表中读取了一个字段，然后</w:t>
      </w:r>
      <w:r>
        <w:t>T2</w:t>
      </w:r>
      <w:r>
        <w:t>在该表中插</w:t>
      </w:r>
      <w:r>
        <w:rPr>
          <w:rFonts w:hint="eastAsia"/>
        </w:rPr>
        <w:t>入了一些新的行</w:t>
      </w:r>
      <w:r>
        <w:t>.</w:t>
      </w:r>
      <w:r>
        <w:t>之后，如果</w:t>
      </w:r>
      <w:r>
        <w:t>T1</w:t>
      </w:r>
      <w:r>
        <w:t>再次读取同一个表，就会多出几行</w:t>
      </w:r>
      <w:r w:rsidR="00FC254C">
        <w:rPr>
          <w:rFonts w:hint="eastAsia"/>
        </w:rPr>
        <w:t>受影响</w:t>
      </w:r>
      <w:r w:rsidR="00A47979">
        <w:rPr>
          <w:rFonts w:hint="eastAsia"/>
        </w:rPr>
        <w:t>。</w:t>
      </w:r>
    </w:p>
    <w:p w14:paraId="7D404A84" w14:textId="342CCAD8" w:rsidR="00EC156F" w:rsidRDefault="00602683" w:rsidP="0013417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C156F">
        <w:rPr>
          <w:rFonts w:hint="eastAsia"/>
        </w:rPr>
        <w:t>不可重复读取</w:t>
      </w:r>
    </w:p>
    <w:p w14:paraId="07653BFC" w14:textId="48BAF44D" w:rsidR="00E90F71" w:rsidRPr="00E90F71" w:rsidRDefault="00E90F71" w:rsidP="00E90F71">
      <w:pPr>
        <w:ind w:firstLine="420"/>
      </w:pPr>
      <w:r>
        <w:rPr>
          <w:rFonts w:hint="eastAsia"/>
        </w:rPr>
        <w:t>不可重复读：对于两个事务</w:t>
      </w:r>
      <w:r>
        <w:t>T1</w:t>
      </w:r>
      <w:r>
        <w:t>，</w:t>
      </w:r>
      <w:r>
        <w:t>T2</w:t>
      </w:r>
      <w:r>
        <w:t>，</w:t>
      </w:r>
      <w:r>
        <w:t>T1</w:t>
      </w:r>
      <w:r>
        <w:t>读取了一个字段，然后</w:t>
      </w:r>
      <w:r>
        <w:t>T2</w:t>
      </w:r>
      <w:r>
        <w:t>更新了该字段</w:t>
      </w:r>
      <w:r w:rsidR="00E26BB0">
        <w:rPr>
          <w:rFonts w:hint="eastAsia"/>
        </w:rPr>
        <w:t>，</w:t>
      </w:r>
      <w:r>
        <w:rPr>
          <w:rFonts w:hint="eastAsia"/>
        </w:rPr>
        <w:t>之后，</w:t>
      </w:r>
      <w:r>
        <w:t>T1</w:t>
      </w:r>
      <w:r>
        <w:t>再次读取同一个字段，值就不同了</w:t>
      </w:r>
      <w:r>
        <w:t>.</w:t>
      </w:r>
    </w:p>
    <w:p w14:paraId="2677958D" w14:textId="7AF72259" w:rsidR="00EC156F" w:rsidRDefault="00287BCB" w:rsidP="0013417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EC156F">
        <w:rPr>
          <w:rFonts w:hint="eastAsia"/>
        </w:rPr>
        <w:t>脏读</w:t>
      </w:r>
    </w:p>
    <w:p w14:paraId="4BBEA3C4" w14:textId="3186E7D3" w:rsidR="0062019B" w:rsidRDefault="0063492D" w:rsidP="0062019B">
      <w:pPr>
        <w:ind w:firstLine="420"/>
      </w:pPr>
      <w:r>
        <w:rPr>
          <w:rFonts w:hint="eastAsia"/>
        </w:rPr>
        <w:t>脏读：对于两个事务</w:t>
      </w:r>
      <w:r>
        <w:t>T1</w:t>
      </w:r>
      <w:r>
        <w:t>，</w:t>
      </w:r>
      <w:r>
        <w:t>T2</w:t>
      </w:r>
      <w:r>
        <w:t>，</w:t>
      </w:r>
      <w:r>
        <w:t>T1</w:t>
      </w:r>
      <w:r>
        <w:t>读取了已经被</w:t>
      </w:r>
      <w:r>
        <w:t>T2</w:t>
      </w:r>
      <w:r>
        <w:t>更新但还没有被提交的字段</w:t>
      </w:r>
      <w:r>
        <w:t>.</w:t>
      </w:r>
      <w:r>
        <w:rPr>
          <w:rFonts w:hint="eastAsia"/>
        </w:rPr>
        <w:t>之后，若</w:t>
      </w:r>
      <w:r>
        <w:t>T2</w:t>
      </w:r>
      <w:r>
        <w:t>回滚，</w:t>
      </w:r>
      <w:r>
        <w:t>T1</w:t>
      </w:r>
      <w:r>
        <w:t>读取的内容就是临时且无效的</w:t>
      </w:r>
      <w:r w:rsidR="00CC09A2">
        <w:rPr>
          <w:rFonts w:hint="eastAsia"/>
        </w:rPr>
        <w:t>。</w:t>
      </w:r>
      <w:r w:rsidR="0062019B">
        <w:rPr>
          <w:rFonts w:hint="eastAsia"/>
        </w:rPr>
        <w:t>、</w:t>
      </w:r>
    </w:p>
    <w:p w14:paraId="0F64FE7E" w14:textId="1F784599" w:rsidR="0062019B" w:rsidRDefault="0062019B" w:rsidP="0062019B">
      <w:pPr>
        <w:ind w:firstLine="420"/>
      </w:pPr>
      <w:r>
        <w:rPr>
          <w:rFonts w:hint="eastAsia"/>
        </w:rPr>
        <w:t>数据库事务的隔离性：数据库系统必须具有隔离并发运行各个事务的能力，使它们不会相互影响，避免各种并发问题</w:t>
      </w:r>
      <w:r>
        <w:t>.</w:t>
      </w:r>
    </w:p>
    <w:p w14:paraId="7E54FC45" w14:textId="43504104" w:rsidR="000F2FB8" w:rsidRDefault="0062019B" w:rsidP="0062019B">
      <w:pPr>
        <w:ind w:firstLine="420"/>
      </w:pPr>
      <w:r>
        <w:rPr>
          <w:rFonts w:hint="eastAsia"/>
        </w:rPr>
        <w:t>一个事务与其他事务隔离的程度称为隔离级别</w:t>
      </w:r>
      <w:r>
        <w:t>.</w:t>
      </w:r>
      <w:r>
        <w:t>数据库规定了多种事务隔</w:t>
      </w:r>
      <w:r>
        <w:rPr>
          <w:rFonts w:hint="eastAsia"/>
        </w:rPr>
        <w:t>离级别，不同隔离级别对应不同的干扰程度，隔离级别越高，数据一致性就越好，但并发性越弱</w:t>
      </w:r>
      <w:r>
        <w:t>.</w:t>
      </w:r>
    </w:p>
    <w:p w14:paraId="0C6F2ECF" w14:textId="77777777" w:rsidR="002B6877" w:rsidRDefault="002B6877" w:rsidP="002B6877">
      <w:pPr>
        <w:pStyle w:val="3"/>
        <w:ind w:firstLine="420"/>
      </w:pPr>
      <w:r>
        <w:rPr>
          <w:rFonts w:hint="eastAsia"/>
        </w:rPr>
        <w:lastRenderedPageBreak/>
        <w:t>隔离级别</w:t>
      </w:r>
    </w:p>
    <w:p w14:paraId="206374BF" w14:textId="77777777" w:rsidR="002B6877" w:rsidRPr="0062019B" w:rsidRDefault="002B6877" w:rsidP="002B6877">
      <w:pPr>
        <w:ind w:firstLine="420"/>
      </w:pPr>
      <w:r>
        <w:rPr>
          <w:noProof/>
        </w:rPr>
        <w:drawing>
          <wp:inline distT="0" distB="0" distL="0" distR="0" wp14:anchorId="61A2A4D1" wp14:editId="3799CD41">
            <wp:extent cx="5274310" cy="1530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8A0C" w14:textId="77777777" w:rsidR="002B6877" w:rsidRDefault="002B6877" w:rsidP="002B6877">
      <w:pPr>
        <w:ind w:firstLine="420"/>
      </w:pPr>
      <w:r>
        <w:t>Oracle</w:t>
      </w:r>
      <w:r>
        <w:t>支持的</w:t>
      </w:r>
      <w:r>
        <w:t>2</w:t>
      </w:r>
      <w:r>
        <w:t>种事务隔离级别：</w:t>
      </w:r>
      <w:r>
        <w:t>READ COMMITED</w:t>
      </w:r>
      <w:r>
        <w:t>，</w:t>
      </w:r>
      <w:r>
        <w:t>SERIALIZABLE</w:t>
      </w:r>
      <w:r>
        <w:t>。</w:t>
      </w:r>
      <w:r>
        <w:t>Oracle</w:t>
      </w:r>
      <w:r>
        <w:t>默认的事务隔离级别为：</w:t>
      </w:r>
      <w:r>
        <w:t>READCOMMITED</w:t>
      </w:r>
    </w:p>
    <w:p w14:paraId="04F6ACDA" w14:textId="77777777" w:rsidR="002B6877" w:rsidRDefault="002B6877" w:rsidP="002B6877">
      <w:pPr>
        <w:ind w:firstLine="420"/>
      </w:pPr>
      <w:r>
        <w:t>Mysql</w:t>
      </w:r>
      <w:r>
        <w:t>支持</w:t>
      </w:r>
      <w:r>
        <w:t>4</w:t>
      </w:r>
      <w:r>
        <w:t>种事务隔离级别</w:t>
      </w:r>
      <w:r>
        <w:t>.Mysql</w:t>
      </w:r>
      <w:r>
        <w:t>默认的事务隔离级别</w:t>
      </w:r>
      <w:r>
        <w:rPr>
          <w:rFonts w:hint="eastAsia"/>
        </w:rPr>
        <w:t>为：</w:t>
      </w:r>
      <w:r>
        <w:t>REPEATABLE READ</w:t>
      </w:r>
    </w:p>
    <w:p w14:paraId="0651ED68" w14:textId="77777777" w:rsidR="002B6877" w:rsidRDefault="002B6877" w:rsidP="002B6877">
      <w:pPr>
        <w:ind w:firstLine="420"/>
      </w:pPr>
      <w:r>
        <w:rPr>
          <w:rFonts w:hint="eastAsia"/>
        </w:rPr>
        <w:t>查看隔离级别：</w:t>
      </w:r>
      <w:r w:rsidRPr="007A0DE9">
        <w:t>SELECT @@tx_isolation</w:t>
      </w:r>
    </w:p>
    <w:p w14:paraId="100D69D4" w14:textId="77777777" w:rsidR="002B6877" w:rsidRDefault="002B6877" w:rsidP="002B6877">
      <w:pPr>
        <w:ind w:firstLine="420"/>
      </w:pPr>
      <w:r>
        <w:rPr>
          <w:rFonts w:hint="eastAsia"/>
        </w:rPr>
        <w:t>所有隔离级别：</w:t>
      </w:r>
    </w:p>
    <w:p w14:paraId="6DA1A296" w14:textId="77777777" w:rsidR="002B6877" w:rsidRDefault="002B6877" w:rsidP="002B6877">
      <w:pPr>
        <w:ind w:firstLine="420"/>
      </w:pPr>
      <w:r>
        <w:tab/>
        <w:t>1</w:t>
      </w:r>
      <w:r>
        <w:t>）</w:t>
      </w:r>
      <w:r>
        <w:t xml:space="preserve">read uncommitted : </w:t>
      </w:r>
      <w:r>
        <w:t>读取尚未提交的数据</w:t>
      </w:r>
      <w:r>
        <w:t xml:space="preserve"> </w:t>
      </w:r>
      <w:r>
        <w:t>：哪个问题都不能解决</w:t>
      </w:r>
    </w:p>
    <w:p w14:paraId="6CE733A6" w14:textId="77777777" w:rsidR="002B6877" w:rsidRDefault="002B6877" w:rsidP="002B6877">
      <w:pPr>
        <w:ind w:firstLine="420"/>
      </w:pPr>
      <w:r>
        <w:tab/>
        <w:t>2</w:t>
      </w:r>
      <w:r>
        <w:t>）</w:t>
      </w:r>
      <w:r>
        <w:t>read committed</w:t>
      </w:r>
      <w:r>
        <w:t>：读取已经提交的数据</w:t>
      </w:r>
      <w:r>
        <w:t xml:space="preserve"> </w:t>
      </w:r>
      <w:r>
        <w:t>：可以解决脏读</w:t>
      </w:r>
      <w:r>
        <w:t xml:space="preserve"> ---- oracle</w:t>
      </w:r>
      <w:r>
        <w:t>默认的</w:t>
      </w:r>
    </w:p>
    <w:p w14:paraId="7CB55B84" w14:textId="77777777" w:rsidR="002B6877" w:rsidRDefault="002B6877" w:rsidP="002B6877">
      <w:pPr>
        <w:ind w:firstLine="420"/>
      </w:pPr>
      <w:r>
        <w:tab/>
        <w:t>3</w:t>
      </w:r>
      <w:r>
        <w:t>）</w:t>
      </w:r>
      <w:r>
        <w:t>repeatable read</w:t>
      </w:r>
      <w:r>
        <w:t>：重读读取：可以解决脏读</w:t>
      </w:r>
      <w:r>
        <w:t xml:space="preserve"> </w:t>
      </w:r>
      <w:r>
        <w:t>和</w:t>
      </w:r>
      <w:r>
        <w:t xml:space="preserve"> </w:t>
      </w:r>
      <w:r>
        <w:t>不可重复读</w:t>
      </w:r>
      <w:r>
        <w:t xml:space="preserve"> ---mysql</w:t>
      </w:r>
      <w:r>
        <w:t>默认的</w:t>
      </w:r>
    </w:p>
    <w:p w14:paraId="5484CCAA" w14:textId="77777777" w:rsidR="002B6877" w:rsidRPr="00643CFE" w:rsidRDefault="002B6877" w:rsidP="002B6877">
      <w:pPr>
        <w:ind w:firstLine="420"/>
      </w:pPr>
      <w:r>
        <w:tab/>
        <w:t>4</w:t>
      </w:r>
      <w:r>
        <w:t>）</w:t>
      </w:r>
      <w:r>
        <w:t>serializable</w:t>
      </w:r>
      <w:r>
        <w:t>：串行化：可以解决</w:t>
      </w:r>
      <w:r>
        <w:t xml:space="preserve"> </w:t>
      </w:r>
      <w:r>
        <w:t>脏读</w:t>
      </w:r>
      <w:r>
        <w:t xml:space="preserve"> </w:t>
      </w:r>
      <w:r>
        <w:t>不可重复读</w:t>
      </w:r>
      <w:r>
        <w:t xml:space="preserve"> </w:t>
      </w:r>
      <w:r>
        <w:t>和</w:t>
      </w:r>
      <w:r>
        <w:t xml:space="preserve"> </w:t>
      </w:r>
      <w:r>
        <w:t>虚读</w:t>
      </w:r>
      <w:r>
        <w:t>---</w:t>
      </w:r>
      <w:r>
        <w:t>相当于锁表</w:t>
      </w:r>
      <w:r>
        <w:rPr>
          <w:rFonts w:hint="eastAsia"/>
        </w:rPr>
        <w:t>，只有当前事务的结束之后，另一个事务才能执行添加完的操做。即使做了添加操作，也不会执行插入操作。</w:t>
      </w:r>
    </w:p>
    <w:p w14:paraId="05AC7D63" w14:textId="77777777" w:rsidR="002B6877" w:rsidRDefault="002B6877" w:rsidP="002B6877">
      <w:pPr>
        <w:ind w:firstLine="420"/>
      </w:pPr>
      <w:r>
        <w:rPr>
          <w:rFonts w:hint="eastAsia"/>
        </w:rPr>
        <w:t>设置：</w:t>
      </w:r>
      <w:r w:rsidRPr="008D4C45">
        <w:t xml:space="preserve"> set session transaction isolation level</w:t>
      </w:r>
      <w:r w:rsidRPr="008D4C45">
        <w:t>事务隔离级别</w:t>
      </w:r>
      <w:r>
        <w:rPr>
          <w:rFonts w:hint="eastAsia"/>
        </w:rPr>
        <w:t>;</w:t>
      </w:r>
    </w:p>
    <w:p w14:paraId="4552FA75" w14:textId="77777777" w:rsidR="002B6877" w:rsidRDefault="002B6877" w:rsidP="002B6877">
      <w:pPr>
        <w:ind w:firstLine="420"/>
      </w:pPr>
      <w:r>
        <w:rPr>
          <w:rFonts w:hint="eastAsia"/>
        </w:rPr>
        <w:t>设置数据库系统的全局的隔离级别：</w:t>
      </w:r>
    </w:p>
    <w:p w14:paraId="1B5F3CE3" w14:textId="77777777" w:rsidR="002B6877" w:rsidRDefault="002B6877" w:rsidP="002B6877">
      <w:pPr>
        <w:ind w:firstLine="420"/>
      </w:pPr>
      <w:r>
        <w:tab/>
        <w:t>set global transaction isolation level read committed;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B6877" w:rsidRPr="00341F5F" w14:paraId="484F95A0" w14:textId="77777777" w:rsidTr="00CF30FA">
        <w:tc>
          <w:tcPr>
            <w:tcW w:w="2074" w:type="dxa"/>
          </w:tcPr>
          <w:p w14:paraId="2FAF96E6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事务的隔离级别：</w:t>
            </w:r>
          </w:p>
        </w:tc>
        <w:tc>
          <w:tcPr>
            <w:tcW w:w="2074" w:type="dxa"/>
          </w:tcPr>
          <w:p w14:paraId="7E3CC580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脏读</w:t>
            </w:r>
          </w:p>
        </w:tc>
        <w:tc>
          <w:tcPr>
            <w:tcW w:w="2074" w:type="dxa"/>
          </w:tcPr>
          <w:p w14:paraId="7C71B86E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不可重复读</w:t>
            </w:r>
          </w:p>
        </w:tc>
        <w:tc>
          <w:tcPr>
            <w:tcW w:w="2074" w:type="dxa"/>
          </w:tcPr>
          <w:p w14:paraId="31BD5AC2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幻读</w:t>
            </w:r>
          </w:p>
        </w:tc>
      </w:tr>
      <w:tr w:rsidR="002B6877" w:rsidRPr="00341F5F" w14:paraId="250CB0D9" w14:textId="77777777" w:rsidTr="00CF30FA">
        <w:tc>
          <w:tcPr>
            <w:tcW w:w="2074" w:type="dxa"/>
          </w:tcPr>
          <w:p w14:paraId="302BEA1A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/>
                <w:szCs w:val="21"/>
              </w:rPr>
              <w:t>read uncommitted</w:t>
            </w:r>
          </w:p>
        </w:tc>
        <w:tc>
          <w:tcPr>
            <w:tcW w:w="2074" w:type="dxa"/>
          </w:tcPr>
          <w:p w14:paraId="1FC0AC28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  <w:tc>
          <w:tcPr>
            <w:tcW w:w="2074" w:type="dxa"/>
          </w:tcPr>
          <w:p w14:paraId="3D9943A9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  <w:tc>
          <w:tcPr>
            <w:tcW w:w="2074" w:type="dxa"/>
          </w:tcPr>
          <w:p w14:paraId="3BC58F06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</w:tr>
      <w:tr w:rsidR="002B6877" w:rsidRPr="00341F5F" w14:paraId="3C68A838" w14:textId="77777777" w:rsidTr="00CF30FA">
        <w:tc>
          <w:tcPr>
            <w:tcW w:w="2074" w:type="dxa"/>
          </w:tcPr>
          <w:p w14:paraId="72E93C3C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/>
                <w:szCs w:val="21"/>
              </w:rPr>
              <w:t>read committed</w:t>
            </w:r>
          </w:p>
        </w:tc>
        <w:tc>
          <w:tcPr>
            <w:tcW w:w="2074" w:type="dxa"/>
          </w:tcPr>
          <w:p w14:paraId="78B8CDF8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×√</w:t>
            </w:r>
          </w:p>
        </w:tc>
        <w:tc>
          <w:tcPr>
            <w:tcW w:w="2074" w:type="dxa"/>
          </w:tcPr>
          <w:p w14:paraId="64C28CD1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  <w:tc>
          <w:tcPr>
            <w:tcW w:w="2074" w:type="dxa"/>
          </w:tcPr>
          <w:p w14:paraId="16A11328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</w:tr>
      <w:tr w:rsidR="002B6877" w:rsidRPr="00341F5F" w14:paraId="050221DE" w14:textId="77777777" w:rsidTr="00CF30FA">
        <w:tc>
          <w:tcPr>
            <w:tcW w:w="2074" w:type="dxa"/>
          </w:tcPr>
          <w:p w14:paraId="160A3926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/>
                <w:szCs w:val="21"/>
              </w:rPr>
              <w:t>repeatable read</w:t>
            </w:r>
          </w:p>
        </w:tc>
        <w:tc>
          <w:tcPr>
            <w:tcW w:w="2074" w:type="dxa"/>
          </w:tcPr>
          <w:p w14:paraId="213F2140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  <w:tc>
          <w:tcPr>
            <w:tcW w:w="2074" w:type="dxa"/>
          </w:tcPr>
          <w:p w14:paraId="0DEB61CE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  <w:tc>
          <w:tcPr>
            <w:tcW w:w="2074" w:type="dxa"/>
          </w:tcPr>
          <w:p w14:paraId="1A13CF3D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</w:tr>
      <w:tr w:rsidR="002B6877" w:rsidRPr="00341F5F" w14:paraId="49B446B8" w14:textId="77777777" w:rsidTr="00CF30FA">
        <w:tc>
          <w:tcPr>
            <w:tcW w:w="2074" w:type="dxa"/>
          </w:tcPr>
          <w:p w14:paraId="3DD9F8CC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/>
                <w:szCs w:val="21"/>
              </w:rPr>
              <w:t>serializable</w:t>
            </w:r>
          </w:p>
        </w:tc>
        <w:tc>
          <w:tcPr>
            <w:tcW w:w="2074" w:type="dxa"/>
          </w:tcPr>
          <w:p w14:paraId="6E2A77F5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  <w:tc>
          <w:tcPr>
            <w:tcW w:w="2074" w:type="dxa"/>
          </w:tcPr>
          <w:p w14:paraId="6E48E7A4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  <w:tc>
          <w:tcPr>
            <w:tcW w:w="2074" w:type="dxa"/>
          </w:tcPr>
          <w:p w14:paraId="7DEB5F4F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</w:tr>
    </w:tbl>
    <w:p w14:paraId="2409E5C6" w14:textId="77777777" w:rsidR="002B6877" w:rsidRDefault="002B6877" w:rsidP="002B6877">
      <w:pPr>
        <w:ind w:firstLine="420"/>
      </w:pPr>
      <w:r>
        <w:t>mysql</w:t>
      </w:r>
      <w:r>
        <w:t>中默认</w:t>
      </w:r>
      <w:r>
        <w:t xml:space="preserve"> </w:t>
      </w:r>
      <w:r>
        <w:t>第三个隔离级别</w:t>
      </w:r>
      <w:r>
        <w:t xml:space="preserve"> repeatable read</w:t>
      </w:r>
    </w:p>
    <w:p w14:paraId="2AC0AA1C" w14:textId="77777777" w:rsidR="002B6877" w:rsidRDefault="002B6877" w:rsidP="002B6877">
      <w:pPr>
        <w:ind w:firstLine="420"/>
      </w:pPr>
      <w:r>
        <w:t>oracle</w:t>
      </w:r>
      <w:r>
        <w:t>中默认第二个隔离级别</w:t>
      </w:r>
      <w:r>
        <w:t xml:space="preserve"> read committed</w:t>
      </w:r>
    </w:p>
    <w:p w14:paraId="3C4AAB18" w14:textId="77777777" w:rsidR="002B6877" w:rsidRDefault="002B6877" w:rsidP="002B6877">
      <w:pPr>
        <w:ind w:firstLine="420"/>
      </w:pPr>
      <w:r>
        <w:rPr>
          <w:rFonts w:hint="eastAsia"/>
        </w:rPr>
        <w:t>查看隔离级别</w:t>
      </w:r>
    </w:p>
    <w:p w14:paraId="17929708" w14:textId="77777777" w:rsidR="002B6877" w:rsidRDefault="002B6877" w:rsidP="002B6877">
      <w:pPr>
        <w:ind w:firstLine="420"/>
      </w:pPr>
      <w:r>
        <w:t>select @@tx_isolation;</w:t>
      </w:r>
    </w:p>
    <w:p w14:paraId="6DB8C32E" w14:textId="77777777" w:rsidR="002B6877" w:rsidRDefault="002B6877" w:rsidP="002B6877">
      <w:pPr>
        <w:ind w:firstLine="420"/>
      </w:pPr>
      <w:r>
        <w:rPr>
          <w:rFonts w:hint="eastAsia"/>
        </w:rPr>
        <w:t>设置隔离级别</w:t>
      </w:r>
    </w:p>
    <w:p w14:paraId="64249B2B" w14:textId="77777777" w:rsidR="002B6877" w:rsidRDefault="002B6877" w:rsidP="002B6877">
      <w:pPr>
        <w:ind w:firstLine="420"/>
      </w:pPr>
      <w:r>
        <w:t xml:space="preserve">set session|global transaction isolation level </w:t>
      </w:r>
      <w:r>
        <w:t>隔离级别</w:t>
      </w:r>
      <w:r>
        <w:t>;</w:t>
      </w:r>
    </w:p>
    <w:p w14:paraId="6B61AA58" w14:textId="77777777" w:rsidR="002B6877" w:rsidRDefault="002B6877" w:rsidP="002B6877">
      <w:pPr>
        <w:ind w:firstLine="420"/>
      </w:pPr>
    </w:p>
    <w:p w14:paraId="1CD0D720" w14:textId="2263FC99" w:rsidR="002B6877" w:rsidRDefault="002B6877" w:rsidP="002B6877">
      <w:pPr>
        <w:ind w:firstLine="420"/>
      </w:pPr>
      <w:r>
        <w:rPr>
          <w:rFonts w:hint="eastAsia"/>
        </w:rPr>
        <w:t>savepoint</w:t>
      </w:r>
      <w:r>
        <w:t>;</w:t>
      </w:r>
    </w:p>
    <w:p w14:paraId="70DE4615" w14:textId="1A337EEE" w:rsidR="002B6877" w:rsidRDefault="002B6877" w:rsidP="002B6877">
      <w:pPr>
        <w:ind w:firstLine="420"/>
      </w:pPr>
    </w:p>
    <w:p w14:paraId="3489D349" w14:textId="77777777" w:rsidR="002A79B4" w:rsidRDefault="002A79B4" w:rsidP="002A79B4">
      <w:pPr>
        <w:pStyle w:val="10"/>
      </w:pPr>
      <w:r>
        <w:rPr>
          <w:rFonts w:hint="eastAsia"/>
        </w:rPr>
        <w:t>视图</w:t>
      </w:r>
    </w:p>
    <w:p w14:paraId="267B6AB1" w14:textId="77777777" w:rsidR="002A79B4" w:rsidRDefault="002A79B4" w:rsidP="002A79B4">
      <w:pPr>
        <w:ind w:firstLine="420"/>
      </w:pPr>
      <w:r>
        <w:rPr>
          <w:rFonts w:hint="eastAsia"/>
        </w:rPr>
        <w:t>视图</w:t>
      </w:r>
      <w:r>
        <w:rPr>
          <w:rFonts w:hint="eastAsia"/>
        </w:rPr>
        <w:t>View</w:t>
      </w:r>
      <w:r>
        <w:rPr>
          <w:rFonts w:hint="eastAsia"/>
        </w:rPr>
        <w:t>：视图是从若干基本表和其他视图构造出来的表。（虚拟的表）</w:t>
      </w:r>
    </w:p>
    <w:p w14:paraId="2072705A" w14:textId="6CD050D0" w:rsidR="002A79B4" w:rsidRDefault="002A79B4" w:rsidP="008C6AF1">
      <w:pPr>
        <w:ind w:firstLine="420"/>
      </w:pPr>
      <w:r>
        <w:rPr>
          <w:rFonts w:hint="eastAsia"/>
        </w:rPr>
        <w:t>在创建一个视图时，只是存放的视图的定义，也即是动态检索数据的查询语句，而并不存放视图对应的数据。视图其实就是一个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的查询结果集，真正的数据还是保存在基表中。</w:t>
      </w:r>
    </w:p>
    <w:p w14:paraId="614CFEF7" w14:textId="77777777" w:rsidR="002A79B4" w:rsidRDefault="002A79B4" w:rsidP="002A79B4">
      <w:pPr>
        <w:ind w:firstLine="420"/>
      </w:pPr>
      <w:r>
        <w:rPr>
          <w:rFonts w:hint="eastAsia"/>
        </w:rPr>
        <w:lastRenderedPageBreak/>
        <w:t>视图的作用</w:t>
      </w:r>
    </w:p>
    <w:p w14:paraId="61DE3480" w14:textId="77777777" w:rsidR="002A79B4" w:rsidRDefault="002A79B4" w:rsidP="002A79B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、可以限制对数据的访问，可以给用户授予表的特定部分的访问权限而不是整个表的访问权限。</w:t>
      </w:r>
    </w:p>
    <w:p w14:paraId="24910C7C" w14:textId="77777777" w:rsidR="002A79B4" w:rsidRDefault="002A79B4" w:rsidP="002A79B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、提供了对相同数据的不同显示。</w:t>
      </w:r>
    </w:p>
    <w:p w14:paraId="6B98BFCB" w14:textId="4149DC5A" w:rsidR="002A79B4" w:rsidRDefault="002A79B4" w:rsidP="002A79B4">
      <w:pPr>
        <w:ind w:firstLine="420"/>
      </w:pPr>
      <w:r>
        <w:t>3</w:t>
      </w:r>
      <w:r>
        <w:rPr>
          <w:rFonts w:hint="eastAsia"/>
        </w:rPr>
        <w:t>、</w:t>
      </w:r>
      <w:r w:rsidR="006775CD">
        <w:rPr>
          <w:rFonts w:hint="eastAsia"/>
        </w:rPr>
        <w:t>一般复杂的查询使用视图。</w:t>
      </w:r>
    </w:p>
    <w:p w14:paraId="5E02CB47" w14:textId="0ECA5ED6" w:rsidR="002A79B4" w:rsidRDefault="002A79B4" w:rsidP="002A79B4">
      <w:pPr>
        <w:ind w:firstLine="420"/>
      </w:pPr>
      <w:r>
        <w:t>4</w:t>
      </w:r>
      <w:r>
        <w:rPr>
          <w:rFonts w:hint="eastAsia"/>
        </w:rPr>
        <w:t>、修改原表会对视图产生影响。默认创建的视图，修改视图同时也会修改原表。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D55" w14:paraId="6CF39862" w14:textId="77777777" w:rsidTr="00E61D55">
        <w:tc>
          <w:tcPr>
            <w:tcW w:w="8296" w:type="dxa"/>
          </w:tcPr>
          <w:p w14:paraId="7062B528" w14:textId="77777777" w:rsidR="00E61D55" w:rsidRDefault="00E61D55" w:rsidP="00E61D55">
            <w:pPr>
              <w:ind w:firstLineChars="0" w:firstLine="0"/>
            </w:pPr>
            <w:r>
              <w:t>#</w:t>
            </w:r>
            <w:r>
              <w:t>案例：查询姓张的学生名和专业名</w:t>
            </w:r>
          </w:p>
          <w:p w14:paraId="15CCA091" w14:textId="77777777" w:rsidR="00E61D55" w:rsidRDefault="00E61D55" w:rsidP="00E61D55">
            <w:pPr>
              <w:ind w:firstLineChars="0" w:firstLine="0"/>
            </w:pPr>
            <w:r>
              <w:t>SELECT stuname,majorname</w:t>
            </w:r>
          </w:p>
          <w:p w14:paraId="663896D7" w14:textId="77777777" w:rsidR="00E61D55" w:rsidRDefault="00E61D55" w:rsidP="00E61D55">
            <w:pPr>
              <w:ind w:firstLineChars="0" w:firstLine="0"/>
            </w:pPr>
            <w:r>
              <w:t>FROM stuinfo s</w:t>
            </w:r>
          </w:p>
          <w:p w14:paraId="23FFB0D7" w14:textId="77777777" w:rsidR="00E61D55" w:rsidRDefault="00E61D55" w:rsidP="00E61D55">
            <w:pPr>
              <w:ind w:firstLineChars="0" w:firstLine="0"/>
            </w:pPr>
            <w:r>
              <w:t>INNER JOIN major m ON s.`majorid`= m.`id`</w:t>
            </w:r>
          </w:p>
          <w:p w14:paraId="232FEFD0" w14:textId="77777777" w:rsidR="00E61D55" w:rsidRDefault="00E61D55" w:rsidP="00E61D55">
            <w:pPr>
              <w:ind w:firstLineChars="0" w:firstLine="0"/>
            </w:pPr>
            <w:r>
              <w:t>WHERE s.`stuname` LIKE '</w:t>
            </w:r>
            <w:r>
              <w:t>张</w:t>
            </w:r>
            <w:r>
              <w:t>%';</w:t>
            </w:r>
          </w:p>
          <w:p w14:paraId="010FD1E3" w14:textId="77777777" w:rsidR="00E61D55" w:rsidRDefault="00E61D55" w:rsidP="00E61D55">
            <w:pPr>
              <w:ind w:firstLineChars="0" w:firstLine="0"/>
            </w:pPr>
          </w:p>
          <w:p w14:paraId="56F3A457" w14:textId="77777777" w:rsidR="00E61D55" w:rsidRDefault="00E61D55" w:rsidP="00E61D55">
            <w:pPr>
              <w:ind w:firstLineChars="0" w:firstLine="0"/>
            </w:pPr>
            <w:r>
              <w:t>CREATE VIEW v1</w:t>
            </w:r>
          </w:p>
          <w:p w14:paraId="5BF48442" w14:textId="77777777" w:rsidR="00E61D55" w:rsidRDefault="00E61D55" w:rsidP="00E61D55">
            <w:pPr>
              <w:ind w:firstLineChars="0" w:firstLine="0"/>
            </w:pPr>
            <w:r>
              <w:t>AS</w:t>
            </w:r>
          </w:p>
          <w:p w14:paraId="4E82B76F" w14:textId="77777777" w:rsidR="00E61D55" w:rsidRDefault="00E61D55" w:rsidP="00E61D55">
            <w:pPr>
              <w:ind w:firstLineChars="0" w:firstLine="0"/>
            </w:pPr>
            <w:r>
              <w:t>SELECT stuname,majorname</w:t>
            </w:r>
          </w:p>
          <w:p w14:paraId="07C406E7" w14:textId="77777777" w:rsidR="00E61D55" w:rsidRDefault="00E61D55" w:rsidP="00E61D55">
            <w:pPr>
              <w:ind w:firstLineChars="0" w:firstLine="0"/>
            </w:pPr>
            <w:r>
              <w:t>FROM stuinfo s</w:t>
            </w:r>
          </w:p>
          <w:p w14:paraId="06497CC6" w14:textId="77777777" w:rsidR="00E61D55" w:rsidRDefault="00E61D55" w:rsidP="00E61D55">
            <w:pPr>
              <w:ind w:firstLineChars="0" w:firstLine="0"/>
            </w:pPr>
            <w:r>
              <w:t>INNER JOIN major m ON s.`majorid`= m.`id`;</w:t>
            </w:r>
          </w:p>
          <w:p w14:paraId="4C447BE4" w14:textId="628DE41E" w:rsidR="00E61D55" w:rsidRDefault="00F07E34" w:rsidP="00E61D55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查询时之需要查询</w:t>
            </w: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</w:rPr>
              <w:t>视图。</w:t>
            </w:r>
          </w:p>
          <w:p w14:paraId="4BADFDEF" w14:textId="7A51AA00" w:rsidR="00E61D55" w:rsidRDefault="00E61D55" w:rsidP="00E61D55">
            <w:pPr>
              <w:ind w:firstLineChars="0" w:firstLine="0"/>
            </w:pPr>
            <w:r>
              <w:t>SELECT * FROM v1 WHERE stuname LIKE '</w:t>
            </w:r>
            <w:r>
              <w:t>张</w:t>
            </w:r>
            <w:r>
              <w:t>%';</w:t>
            </w:r>
          </w:p>
        </w:tc>
      </w:tr>
    </w:tbl>
    <w:p w14:paraId="04A4E9E0" w14:textId="77777777" w:rsidR="00E61D55" w:rsidRDefault="00E61D55" w:rsidP="002A79B4">
      <w:pPr>
        <w:ind w:firstLine="420"/>
      </w:pPr>
    </w:p>
    <w:p w14:paraId="2C3D3870" w14:textId="77777777" w:rsidR="002A79B4" w:rsidRDefault="002A79B4" w:rsidP="002A79B4">
      <w:pPr>
        <w:pStyle w:val="2"/>
      </w:pPr>
      <w:r>
        <w:rPr>
          <w:rFonts w:hint="eastAsia"/>
        </w:rPr>
        <w:t>创建视图</w:t>
      </w:r>
    </w:p>
    <w:p w14:paraId="43AAEBC4" w14:textId="77777777" w:rsidR="002A79B4" w:rsidRDefault="002A79B4" w:rsidP="002A79B4">
      <w:pPr>
        <w:ind w:firstLine="420"/>
      </w:pPr>
      <w:r>
        <w:rPr>
          <w:rFonts w:hint="eastAsia"/>
        </w:rPr>
        <w:t>注：创建视图之前要添加权限</w:t>
      </w:r>
    </w:p>
    <w:p w14:paraId="5D4376F0" w14:textId="40148989" w:rsidR="002A79B4" w:rsidRDefault="002A79B4" w:rsidP="006775CD">
      <w:pPr>
        <w:pStyle w:val="3"/>
        <w:ind w:firstLine="420"/>
      </w:pPr>
      <w:r>
        <w:rPr>
          <w:rFonts w:hint="eastAsia"/>
        </w:rPr>
        <w:t>创建默认视图</w:t>
      </w:r>
    </w:p>
    <w:p w14:paraId="748CEC61" w14:textId="77777777" w:rsidR="006775CD" w:rsidRDefault="006775CD" w:rsidP="006775CD">
      <w:pPr>
        <w:ind w:firstLine="420"/>
      </w:pPr>
      <w:r>
        <w:rPr>
          <w:rFonts w:hint="eastAsia"/>
        </w:rPr>
        <w:t>语法：</w:t>
      </w:r>
    </w:p>
    <w:p w14:paraId="5D552B84" w14:textId="77777777" w:rsidR="006775CD" w:rsidRDefault="006775CD" w:rsidP="006775CD">
      <w:pPr>
        <w:ind w:firstLine="420"/>
      </w:pPr>
      <w:r>
        <w:t xml:space="preserve">create view </w:t>
      </w:r>
      <w:r>
        <w:t>视图名</w:t>
      </w:r>
    </w:p>
    <w:p w14:paraId="27733E8C" w14:textId="77777777" w:rsidR="006775CD" w:rsidRDefault="006775CD" w:rsidP="006775CD">
      <w:pPr>
        <w:ind w:firstLine="420"/>
      </w:pPr>
      <w:r>
        <w:t>as</w:t>
      </w:r>
    </w:p>
    <w:p w14:paraId="0CDEB886" w14:textId="39434975" w:rsidR="006775CD" w:rsidRDefault="006775CD" w:rsidP="006775CD">
      <w:pPr>
        <w:ind w:firstLine="420"/>
      </w:pPr>
      <w:r>
        <w:rPr>
          <w:rFonts w:hint="eastAsia"/>
        </w:rPr>
        <w:t>查询语句</w:t>
      </w:r>
      <w:r>
        <w:t>;</w:t>
      </w:r>
    </w:p>
    <w:p w14:paraId="6565E757" w14:textId="1168ECA5" w:rsidR="00D16ED9" w:rsidRDefault="00D16ED9" w:rsidP="006775CD">
      <w:pPr>
        <w:ind w:firstLine="42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6ED9" w14:paraId="3325421A" w14:textId="77777777" w:rsidTr="00D16ED9">
        <w:tc>
          <w:tcPr>
            <w:tcW w:w="8296" w:type="dxa"/>
          </w:tcPr>
          <w:p w14:paraId="3DF424E4" w14:textId="77777777" w:rsidR="00D16ED9" w:rsidRDefault="00D16ED9" w:rsidP="00D16ED9">
            <w:pPr>
              <w:ind w:firstLineChars="0" w:firstLine="0"/>
            </w:pPr>
            <w:r>
              <w:t>#1.</w:t>
            </w:r>
            <w:r>
              <w:t>查询姓名中包含</w:t>
            </w:r>
            <w:r>
              <w:t>a</w:t>
            </w:r>
            <w:r>
              <w:t>字符的员工名、部门名和工种信息</w:t>
            </w:r>
          </w:p>
          <w:p w14:paraId="141E3525" w14:textId="5A3821BB" w:rsidR="00D16ED9" w:rsidRDefault="00D16ED9" w:rsidP="00D16ED9">
            <w:pPr>
              <w:ind w:firstLineChars="0" w:firstLine="0"/>
            </w:pPr>
            <w:r>
              <w:t>#①</w:t>
            </w:r>
            <w:r>
              <w:t>创建</w:t>
            </w:r>
          </w:p>
          <w:p w14:paraId="32C2ED97" w14:textId="22899B79" w:rsidR="00D16ED9" w:rsidRDefault="00D16ED9" w:rsidP="00D16ED9">
            <w:pPr>
              <w:ind w:firstLineChars="0" w:firstLine="0"/>
            </w:pPr>
            <w:r>
              <w:t>CREATE VIEW myv1</w:t>
            </w:r>
          </w:p>
          <w:p w14:paraId="7B218BAD" w14:textId="77777777" w:rsidR="00D16ED9" w:rsidRDefault="00D16ED9" w:rsidP="00D16ED9">
            <w:pPr>
              <w:ind w:firstLineChars="0" w:firstLine="0"/>
            </w:pPr>
            <w:r>
              <w:t>AS</w:t>
            </w:r>
          </w:p>
          <w:p w14:paraId="50F8532C" w14:textId="77777777" w:rsidR="00D16ED9" w:rsidRDefault="00D16ED9" w:rsidP="00D16ED9">
            <w:pPr>
              <w:ind w:firstLineChars="0" w:firstLine="0"/>
            </w:pPr>
          </w:p>
          <w:p w14:paraId="619BAB67" w14:textId="77777777" w:rsidR="00D16ED9" w:rsidRDefault="00D16ED9" w:rsidP="00D16ED9">
            <w:pPr>
              <w:ind w:firstLineChars="0" w:firstLine="0"/>
            </w:pPr>
            <w:r>
              <w:t>SELECT last_name,department_name,job_title</w:t>
            </w:r>
          </w:p>
          <w:p w14:paraId="2C0B8841" w14:textId="77777777" w:rsidR="00D16ED9" w:rsidRDefault="00D16ED9" w:rsidP="00D16ED9">
            <w:pPr>
              <w:ind w:firstLineChars="0" w:firstLine="0"/>
            </w:pPr>
            <w:r>
              <w:t>FROM employees e</w:t>
            </w:r>
          </w:p>
          <w:p w14:paraId="5176E66D" w14:textId="77777777" w:rsidR="00D16ED9" w:rsidRDefault="00D16ED9" w:rsidP="00D16ED9">
            <w:pPr>
              <w:ind w:firstLineChars="0" w:firstLine="0"/>
            </w:pPr>
            <w:r>
              <w:t>JOIN departments d ON e.department_id  = d.department_id</w:t>
            </w:r>
          </w:p>
          <w:p w14:paraId="64C9BC50" w14:textId="77777777" w:rsidR="00D16ED9" w:rsidRDefault="00D16ED9" w:rsidP="00D16ED9">
            <w:pPr>
              <w:ind w:firstLineChars="0" w:firstLine="0"/>
            </w:pPr>
            <w:r>
              <w:t>JOIN jobs j ON j.job_id  = e.job_id;</w:t>
            </w:r>
          </w:p>
          <w:p w14:paraId="7BE16A4A" w14:textId="77777777" w:rsidR="00E44D60" w:rsidRDefault="00E44D60" w:rsidP="00D16ED9">
            <w:pPr>
              <w:ind w:firstLineChars="0" w:firstLine="0"/>
            </w:pPr>
          </w:p>
          <w:p w14:paraId="3493921C" w14:textId="77777777" w:rsidR="00E44D60" w:rsidRDefault="00E44D60" w:rsidP="00E44D60">
            <w:pPr>
              <w:ind w:firstLineChars="0" w:firstLine="0"/>
            </w:pPr>
            <w:r>
              <w:t>#②</w:t>
            </w:r>
            <w:r>
              <w:t>使用</w:t>
            </w:r>
          </w:p>
          <w:p w14:paraId="4221EA13" w14:textId="77777777" w:rsidR="00E44D60" w:rsidRDefault="00E44D60" w:rsidP="00E44D60">
            <w:pPr>
              <w:ind w:firstLineChars="0" w:firstLine="0"/>
            </w:pPr>
            <w:r>
              <w:t>SELECT * FROM myv1 WHERE last_name LIKE '%a%';</w:t>
            </w:r>
          </w:p>
          <w:p w14:paraId="51C28226" w14:textId="77777777" w:rsidR="00F47D7E" w:rsidRDefault="00F47D7E" w:rsidP="00E44D60">
            <w:pPr>
              <w:ind w:firstLineChars="0" w:firstLine="0"/>
            </w:pPr>
          </w:p>
          <w:p w14:paraId="1BF8367C" w14:textId="77777777" w:rsidR="00F47D7E" w:rsidRDefault="00F47D7E" w:rsidP="00F47D7E">
            <w:pPr>
              <w:ind w:firstLineChars="0" w:firstLine="0"/>
            </w:pPr>
          </w:p>
          <w:p w14:paraId="1D135025" w14:textId="12EC95E3" w:rsidR="00F47D7E" w:rsidRDefault="00F47D7E" w:rsidP="00F47D7E">
            <w:pPr>
              <w:ind w:firstLineChars="0" w:firstLine="0"/>
            </w:pPr>
            <w:r>
              <w:t>#2.</w:t>
            </w:r>
            <w:r>
              <w:t>查询各部门的平均工资级别</w:t>
            </w:r>
          </w:p>
          <w:p w14:paraId="08F64B79" w14:textId="77777777" w:rsidR="00F47D7E" w:rsidRDefault="00F47D7E" w:rsidP="00F47D7E">
            <w:pPr>
              <w:ind w:firstLineChars="0" w:firstLine="0"/>
            </w:pPr>
            <w:r>
              <w:t>#①</w:t>
            </w:r>
            <w:r>
              <w:t>创建视图查看每个部门的平均工资</w:t>
            </w:r>
          </w:p>
          <w:p w14:paraId="6BBA24FD" w14:textId="77777777" w:rsidR="00F47D7E" w:rsidRDefault="00F47D7E" w:rsidP="00F47D7E">
            <w:pPr>
              <w:ind w:firstLineChars="0" w:firstLine="0"/>
            </w:pPr>
            <w:r>
              <w:t>CREATE VIEW myv2</w:t>
            </w:r>
          </w:p>
          <w:p w14:paraId="5F29FB6A" w14:textId="77777777" w:rsidR="00F47D7E" w:rsidRDefault="00F47D7E" w:rsidP="00F47D7E">
            <w:pPr>
              <w:ind w:firstLineChars="0" w:firstLine="0"/>
            </w:pPr>
            <w:r>
              <w:t>AS</w:t>
            </w:r>
          </w:p>
          <w:p w14:paraId="689EF4EF" w14:textId="77777777" w:rsidR="00F47D7E" w:rsidRDefault="00F47D7E" w:rsidP="00F47D7E">
            <w:pPr>
              <w:ind w:firstLineChars="0" w:firstLine="0"/>
            </w:pPr>
            <w:r>
              <w:t>SELECT AVG(salary) ag,department_id</w:t>
            </w:r>
          </w:p>
          <w:p w14:paraId="35277673" w14:textId="77777777" w:rsidR="00F47D7E" w:rsidRDefault="00F47D7E" w:rsidP="00F47D7E">
            <w:pPr>
              <w:ind w:firstLineChars="0" w:firstLine="0"/>
            </w:pPr>
            <w:r>
              <w:t>FROM employees</w:t>
            </w:r>
          </w:p>
          <w:p w14:paraId="55A8764B" w14:textId="193EDF50" w:rsidR="00F47D7E" w:rsidRDefault="00F47D7E" w:rsidP="00F47D7E">
            <w:pPr>
              <w:ind w:firstLineChars="0" w:firstLine="0"/>
            </w:pPr>
            <w:r>
              <w:t>GROUP BY department_id;</w:t>
            </w:r>
          </w:p>
          <w:p w14:paraId="3ACEF097" w14:textId="77777777" w:rsidR="00F47D7E" w:rsidRDefault="00F47D7E" w:rsidP="00F47D7E">
            <w:pPr>
              <w:ind w:firstLineChars="0" w:firstLine="0"/>
            </w:pPr>
            <w:r>
              <w:t>#②</w:t>
            </w:r>
            <w:r>
              <w:t>使用</w:t>
            </w:r>
          </w:p>
          <w:p w14:paraId="2FF0A66D" w14:textId="77777777" w:rsidR="00F47D7E" w:rsidRDefault="00F47D7E" w:rsidP="00F47D7E">
            <w:pPr>
              <w:ind w:firstLineChars="0" w:firstLine="0"/>
            </w:pPr>
            <w:r>
              <w:t>SELECT myv2.`ag`,g.grade_level</w:t>
            </w:r>
          </w:p>
          <w:p w14:paraId="3E2D67B5" w14:textId="77777777" w:rsidR="00F47D7E" w:rsidRDefault="00F47D7E" w:rsidP="00F47D7E">
            <w:pPr>
              <w:ind w:firstLineChars="0" w:firstLine="0"/>
            </w:pPr>
            <w:r>
              <w:t>FROM myv2</w:t>
            </w:r>
          </w:p>
          <w:p w14:paraId="6EF068DC" w14:textId="77777777" w:rsidR="00F47D7E" w:rsidRDefault="00F47D7E" w:rsidP="00F47D7E">
            <w:pPr>
              <w:ind w:firstLineChars="0" w:firstLine="0"/>
            </w:pPr>
            <w:r>
              <w:t>JOIN job_grades g</w:t>
            </w:r>
          </w:p>
          <w:p w14:paraId="45925E20" w14:textId="77777777" w:rsidR="00F47D7E" w:rsidRDefault="00F47D7E" w:rsidP="00F47D7E">
            <w:pPr>
              <w:ind w:firstLineChars="0" w:firstLine="0"/>
            </w:pPr>
            <w:r>
              <w:t>ON myv2.`ag` BETWEEN g.`lowest_sal` AND g.`highest_sal`;</w:t>
            </w:r>
          </w:p>
          <w:p w14:paraId="1DE56979" w14:textId="77777777" w:rsidR="00F33B49" w:rsidRDefault="00F33B49" w:rsidP="00F33B49">
            <w:pPr>
              <w:ind w:firstLineChars="0" w:firstLine="0"/>
            </w:pPr>
            <w:r>
              <w:t>#3.</w:t>
            </w:r>
            <w:r>
              <w:t>查询平均工资最低的部门信息</w:t>
            </w:r>
          </w:p>
          <w:p w14:paraId="050C0621" w14:textId="77777777" w:rsidR="00F33B49" w:rsidRDefault="00F33B49" w:rsidP="00F33B49">
            <w:pPr>
              <w:ind w:firstLineChars="0" w:firstLine="0"/>
            </w:pPr>
          </w:p>
          <w:p w14:paraId="3953C8D3" w14:textId="77777777" w:rsidR="00F33B49" w:rsidRDefault="00F33B49" w:rsidP="00F33B49">
            <w:pPr>
              <w:ind w:firstLineChars="0" w:firstLine="0"/>
            </w:pPr>
            <w:r>
              <w:t>SELECT * FROM myv2 ORDER BY ag LIMIT 1;</w:t>
            </w:r>
          </w:p>
          <w:p w14:paraId="5E4C2044" w14:textId="77777777" w:rsidR="00F33B49" w:rsidRDefault="00F33B49" w:rsidP="00F33B49">
            <w:pPr>
              <w:ind w:firstLineChars="0" w:firstLine="0"/>
            </w:pPr>
          </w:p>
          <w:p w14:paraId="297EB3D6" w14:textId="77777777" w:rsidR="00F33B49" w:rsidRDefault="00F33B49" w:rsidP="00F33B49">
            <w:pPr>
              <w:ind w:firstLineChars="0" w:firstLine="0"/>
            </w:pPr>
            <w:r>
              <w:t>#4.</w:t>
            </w:r>
            <w:r>
              <w:t>查询平均工资最低的部门名和工资</w:t>
            </w:r>
          </w:p>
          <w:p w14:paraId="7CC5D821" w14:textId="77777777" w:rsidR="00F33B49" w:rsidRDefault="00F33B49" w:rsidP="00F33B49">
            <w:pPr>
              <w:ind w:firstLineChars="0" w:firstLine="0"/>
            </w:pPr>
          </w:p>
          <w:p w14:paraId="4D015D74" w14:textId="77777777" w:rsidR="00F33B49" w:rsidRDefault="00F33B49" w:rsidP="00F33B49">
            <w:pPr>
              <w:ind w:firstLineChars="0" w:firstLine="0"/>
            </w:pPr>
            <w:r>
              <w:t>CREATE VIEW myv3</w:t>
            </w:r>
          </w:p>
          <w:p w14:paraId="486B0188" w14:textId="77777777" w:rsidR="00F33B49" w:rsidRDefault="00F33B49" w:rsidP="00F33B49">
            <w:pPr>
              <w:ind w:firstLineChars="0" w:firstLine="0"/>
            </w:pPr>
            <w:r>
              <w:t>AS</w:t>
            </w:r>
          </w:p>
          <w:p w14:paraId="4C26A8CE" w14:textId="77777777" w:rsidR="00F33B49" w:rsidRDefault="00F33B49" w:rsidP="00F33B49">
            <w:pPr>
              <w:ind w:firstLineChars="0" w:firstLine="0"/>
            </w:pPr>
            <w:r>
              <w:t>SELECT * FROM myv2 ORDER BY ag LIMIT 1;</w:t>
            </w:r>
          </w:p>
          <w:p w14:paraId="2353032D" w14:textId="77777777" w:rsidR="00F33B49" w:rsidRDefault="00F33B49" w:rsidP="00F33B49">
            <w:pPr>
              <w:ind w:firstLineChars="0" w:firstLine="0"/>
            </w:pPr>
          </w:p>
          <w:p w14:paraId="42ADA9A5" w14:textId="77777777" w:rsidR="00F33B49" w:rsidRDefault="00F33B49" w:rsidP="00F33B49">
            <w:pPr>
              <w:ind w:firstLineChars="0" w:firstLine="0"/>
            </w:pPr>
            <w:r>
              <w:t>SELECT d.*,m.ag</w:t>
            </w:r>
          </w:p>
          <w:p w14:paraId="1B51F6AF" w14:textId="77777777" w:rsidR="00F33B49" w:rsidRDefault="00F33B49" w:rsidP="00F33B49">
            <w:pPr>
              <w:ind w:firstLineChars="0" w:firstLine="0"/>
            </w:pPr>
            <w:r>
              <w:t>FROM myv3 m</w:t>
            </w:r>
          </w:p>
          <w:p w14:paraId="327165F3" w14:textId="77777777" w:rsidR="00F33B49" w:rsidRDefault="00F33B49" w:rsidP="00F33B49">
            <w:pPr>
              <w:ind w:firstLineChars="0" w:firstLine="0"/>
            </w:pPr>
            <w:r>
              <w:t>JOIN departments d</w:t>
            </w:r>
          </w:p>
          <w:p w14:paraId="3C8771CB" w14:textId="4360F4F7" w:rsidR="00F33B49" w:rsidRDefault="00F33B49" w:rsidP="00F33B49">
            <w:pPr>
              <w:ind w:firstLineChars="0" w:firstLine="0"/>
            </w:pPr>
            <w:r>
              <w:t>ON m.`department_id`=d.`department_id`;</w:t>
            </w:r>
          </w:p>
        </w:tc>
      </w:tr>
    </w:tbl>
    <w:p w14:paraId="014B28F9" w14:textId="77777777" w:rsidR="00D16ED9" w:rsidRDefault="00D16ED9" w:rsidP="006775CD">
      <w:pPr>
        <w:ind w:firstLine="420"/>
      </w:pPr>
    </w:p>
    <w:p w14:paraId="0036B314" w14:textId="77777777" w:rsidR="002A79B4" w:rsidRDefault="002A79B4" w:rsidP="002A79B4">
      <w:pPr>
        <w:pStyle w:val="3"/>
        <w:ind w:firstLine="420"/>
      </w:pPr>
      <w:r>
        <w:rPr>
          <w:rFonts w:hint="eastAsia"/>
        </w:rPr>
        <w:t>多表视图</w:t>
      </w:r>
    </w:p>
    <w:p w14:paraId="4D80AA3B" w14:textId="77777777" w:rsidR="002A79B4" w:rsidRDefault="002A79B4" w:rsidP="002A79B4">
      <w:pPr>
        <w:ind w:firstLine="420"/>
      </w:pPr>
      <w:r>
        <w:rPr>
          <w:rFonts w:hint="eastAsia"/>
        </w:rPr>
        <w:t>create</w:t>
      </w:r>
      <w:r>
        <w:t xml:space="preserve">  view view3 </w:t>
      </w:r>
    </w:p>
    <w:p w14:paraId="5C0F7A77" w14:textId="77777777" w:rsidR="002A79B4" w:rsidRDefault="002A79B4" w:rsidP="002A79B4">
      <w:pPr>
        <w:ind w:firstLine="420"/>
      </w:pPr>
      <w:r>
        <w:rPr>
          <w:rFonts w:hint="eastAsia"/>
        </w:rPr>
        <w:t>a</w:t>
      </w:r>
      <w:r>
        <w:t>s</w:t>
      </w:r>
    </w:p>
    <w:p w14:paraId="58DA1812" w14:textId="77777777" w:rsidR="002A79B4" w:rsidRDefault="002A79B4" w:rsidP="002A79B4">
      <w:pPr>
        <w:ind w:firstLine="420"/>
      </w:pPr>
      <w:r>
        <w:rPr>
          <w:rFonts w:hint="eastAsia"/>
        </w:rPr>
        <w:t>s</w:t>
      </w:r>
      <w:r>
        <w:t>elect deptno,dename,max(),min from emp e,dept d</w:t>
      </w:r>
    </w:p>
    <w:p w14:paraId="41DA5982" w14:textId="77777777" w:rsidR="002A79B4" w:rsidRDefault="002A79B4" w:rsidP="002A79B4">
      <w:pPr>
        <w:ind w:firstLine="420"/>
      </w:pPr>
      <w:r>
        <w:t xml:space="preserve">where e.depteno = d.depteno </w:t>
      </w:r>
    </w:p>
    <w:p w14:paraId="70A8AA70" w14:textId="77777777" w:rsidR="002A79B4" w:rsidRDefault="002A79B4" w:rsidP="002A79B4">
      <w:pPr>
        <w:ind w:firstLine="420"/>
      </w:pPr>
      <w:r>
        <w:t>group by depteno,dename</w:t>
      </w:r>
    </w:p>
    <w:p w14:paraId="119F7F34" w14:textId="77777777" w:rsidR="002A79B4" w:rsidRPr="00A85276" w:rsidRDefault="002A79B4" w:rsidP="002A79B4">
      <w:pPr>
        <w:ind w:firstLine="420"/>
      </w:pPr>
      <w:r>
        <w:t>having</w:t>
      </w:r>
    </w:p>
    <w:p w14:paraId="2EDFB2C0" w14:textId="77777777" w:rsidR="002A79B4" w:rsidRPr="007803E1" w:rsidRDefault="002A79B4" w:rsidP="002A79B4">
      <w:pPr>
        <w:ind w:firstLine="420"/>
      </w:pPr>
    </w:p>
    <w:p w14:paraId="56D946D1" w14:textId="77777777" w:rsidR="002A79B4" w:rsidRDefault="002A79B4" w:rsidP="002A79B4">
      <w:pPr>
        <w:pStyle w:val="2"/>
      </w:pPr>
      <w:r>
        <w:rPr>
          <w:rFonts w:hint="eastAsia"/>
        </w:rPr>
        <w:t>使用视图</w:t>
      </w:r>
    </w:p>
    <w:p w14:paraId="687E9C4F" w14:textId="77777777" w:rsidR="002A79B4" w:rsidRDefault="002A79B4" w:rsidP="002A79B4">
      <w:pPr>
        <w:ind w:firstLine="42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view</w:t>
      </w:r>
      <w:r>
        <w:t>1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如何查询表就如何查询视图</w:t>
      </w:r>
    </w:p>
    <w:p w14:paraId="5C3F817A" w14:textId="77777777" w:rsidR="002A79B4" w:rsidRDefault="002A79B4" w:rsidP="002A79B4">
      <w:pPr>
        <w:pStyle w:val="2"/>
      </w:pPr>
      <w:r>
        <w:rPr>
          <w:rFonts w:hint="eastAsia"/>
        </w:rPr>
        <w:lastRenderedPageBreak/>
        <w:t>删除视图</w:t>
      </w:r>
    </w:p>
    <w:p w14:paraId="0B570C0D" w14:textId="77777777" w:rsidR="002A79B4" w:rsidRDefault="002A79B4" w:rsidP="002A79B4">
      <w:pPr>
        <w:ind w:firstLine="420"/>
      </w:pPr>
      <w:r>
        <w:t>drop view view1</w:t>
      </w:r>
    </w:p>
    <w:p w14:paraId="7B898786" w14:textId="77777777" w:rsidR="002A79B4" w:rsidRPr="002A79B4" w:rsidRDefault="002A79B4" w:rsidP="002A79B4">
      <w:pPr>
        <w:ind w:firstLine="420"/>
      </w:pPr>
    </w:p>
    <w:p w14:paraId="3FCAF234" w14:textId="77777777" w:rsidR="002A79B4" w:rsidRPr="002A79B4" w:rsidRDefault="002A79B4" w:rsidP="002A79B4">
      <w:pPr>
        <w:ind w:firstLine="420"/>
      </w:pPr>
    </w:p>
    <w:p w14:paraId="12D9A27F" w14:textId="77777777" w:rsidR="002B6877" w:rsidRPr="00C80D17" w:rsidRDefault="002B6877" w:rsidP="002B6877">
      <w:pPr>
        <w:ind w:firstLine="420"/>
      </w:pPr>
      <w:r>
        <w:tab/>
      </w:r>
    </w:p>
    <w:p w14:paraId="423B9AA2" w14:textId="77777777" w:rsidR="002B6877" w:rsidRDefault="002B6877" w:rsidP="002B6877">
      <w:pPr>
        <w:ind w:firstLine="420"/>
      </w:pPr>
    </w:p>
    <w:p w14:paraId="03A8110C" w14:textId="77777777" w:rsidR="002B6877" w:rsidRDefault="002B6877" w:rsidP="002B6877">
      <w:pPr>
        <w:ind w:firstLine="420"/>
      </w:pPr>
    </w:p>
    <w:p w14:paraId="3CEA74E7" w14:textId="77777777" w:rsidR="00307BE7" w:rsidRDefault="00307BE7" w:rsidP="00307BE7">
      <w:pPr>
        <w:pStyle w:val="10"/>
      </w:pPr>
      <w:r>
        <w:rPr>
          <w:rFonts w:hint="eastAsia"/>
        </w:rPr>
        <w:t>练习题：</w:t>
      </w:r>
    </w:p>
    <w:p w14:paraId="09939577" w14:textId="77777777" w:rsidR="00307BE7" w:rsidRDefault="00307BE7" w:rsidP="00307BE7">
      <w:pPr>
        <w:ind w:firstLine="420"/>
      </w:pPr>
      <w:r>
        <w:t>1</w:t>
      </w:r>
      <w:r>
        <w:rPr>
          <w:rFonts w:hint="eastAsia"/>
        </w:rPr>
        <w:t>、查询员工号为</w:t>
      </w:r>
      <w:r>
        <w:rPr>
          <w:rFonts w:hint="eastAsia"/>
        </w:rPr>
        <w:t>1</w:t>
      </w:r>
      <w:r>
        <w:t>76</w:t>
      </w:r>
      <w:r>
        <w:rPr>
          <w:rFonts w:hint="eastAsia"/>
        </w:rPr>
        <w:t>的员工的姓名和部门号和年薪。</w:t>
      </w:r>
    </w:p>
    <w:p w14:paraId="7DD9BE02" w14:textId="77777777" w:rsidR="00307BE7" w:rsidRDefault="00307BE7" w:rsidP="00307BE7">
      <w:pPr>
        <w:ind w:firstLine="420"/>
      </w:pPr>
      <w:r>
        <w:t xml:space="preserve">SELECT </w:t>
      </w:r>
    </w:p>
    <w:p w14:paraId="255B5361" w14:textId="77777777" w:rsidR="00307BE7" w:rsidRDefault="00307BE7" w:rsidP="00307BE7">
      <w:pPr>
        <w:ind w:firstLine="420"/>
      </w:pPr>
      <w:r>
        <w:tab/>
        <w:t>last_name,</w:t>
      </w:r>
    </w:p>
    <w:p w14:paraId="3B9A856F" w14:textId="77777777" w:rsidR="00307BE7" w:rsidRDefault="00307BE7" w:rsidP="00307BE7">
      <w:pPr>
        <w:ind w:firstLine="420"/>
      </w:pPr>
      <w:r>
        <w:t xml:space="preserve">        department_id,</w:t>
      </w:r>
    </w:p>
    <w:p w14:paraId="31FDBAF5" w14:textId="77777777" w:rsidR="00307BE7" w:rsidRDefault="00307BE7" w:rsidP="00307BE7">
      <w:pPr>
        <w:ind w:firstLine="420"/>
      </w:pPr>
      <w:r>
        <w:t xml:space="preserve">        salary*12*(1+IFNULL(commission_pct,0)) AS </w:t>
      </w:r>
      <w:r>
        <w:t>年薪</w:t>
      </w:r>
      <w:r>
        <w:t xml:space="preserve"> </w:t>
      </w:r>
      <w:r>
        <w:rPr>
          <w:rFonts w:hint="eastAsia"/>
        </w:rPr>
        <w:t>（这里要排除奖金为</w:t>
      </w:r>
      <w:r>
        <w:rPr>
          <w:rFonts w:hint="eastAsia"/>
        </w:rPr>
        <w:t>null</w:t>
      </w:r>
      <w:r>
        <w:rPr>
          <w:rFonts w:hint="eastAsia"/>
        </w:rPr>
        <w:t>的）</w:t>
      </w:r>
    </w:p>
    <w:p w14:paraId="6DFA155A" w14:textId="77777777" w:rsidR="00307BE7" w:rsidRDefault="00307BE7" w:rsidP="00307BE7">
      <w:pPr>
        <w:ind w:firstLine="420"/>
      </w:pPr>
      <w:r>
        <w:t xml:space="preserve">        </w:t>
      </w:r>
    </w:p>
    <w:p w14:paraId="2E12216C" w14:textId="77777777" w:rsidR="00307BE7" w:rsidRDefault="00307BE7" w:rsidP="00307BE7">
      <w:pPr>
        <w:ind w:firstLine="420"/>
      </w:pPr>
      <w:r>
        <w:t>FROM employees;</w:t>
      </w:r>
    </w:p>
    <w:p w14:paraId="0898EC4D" w14:textId="77777777" w:rsidR="00307BE7" w:rsidRDefault="00307BE7" w:rsidP="00307BE7">
      <w:pPr>
        <w:pStyle w:val="a8"/>
        <w:numPr>
          <w:ilvl w:val="0"/>
          <w:numId w:val="6"/>
        </w:numPr>
        <w:ind w:firstLine="420"/>
      </w:pPr>
      <w:r>
        <w:rPr>
          <w:rFonts w:hint="eastAsia"/>
        </w:rPr>
        <w:t>查询没有奖金和工资小于</w:t>
      </w:r>
      <w:r>
        <w:rPr>
          <w:rFonts w:hint="eastAsia"/>
        </w:rPr>
        <w:t>1</w:t>
      </w:r>
      <w:r>
        <w:t>8000</w:t>
      </w:r>
      <w:r>
        <w:rPr>
          <w:rFonts w:hint="eastAsia"/>
        </w:rPr>
        <w:t>的</w:t>
      </w:r>
      <w:r>
        <w:rPr>
          <w:rFonts w:hint="eastAsia"/>
        </w:rPr>
        <w:t>salary</w:t>
      </w:r>
      <w:r>
        <w:rPr>
          <w:rFonts w:hint="eastAsia"/>
        </w:rPr>
        <w:t>，</w:t>
      </w:r>
      <w:r>
        <w:rPr>
          <w:rFonts w:hint="eastAsia"/>
        </w:rPr>
        <w:t>last_</w:t>
      </w:r>
      <w:r>
        <w:t>name</w:t>
      </w:r>
    </w:p>
    <w:p w14:paraId="6DAE050F" w14:textId="77777777" w:rsidR="00307BE7" w:rsidRDefault="00307BE7" w:rsidP="00307BE7">
      <w:pPr>
        <w:pStyle w:val="a8"/>
        <w:ind w:left="360"/>
      </w:pPr>
      <w:r>
        <w:t>SELECT  salary ,last_name</w:t>
      </w:r>
    </w:p>
    <w:p w14:paraId="48050E67" w14:textId="77777777" w:rsidR="00307BE7" w:rsidRDefault="00307BE7" w:rsidP="00307BE7">
      <w:pPr>
        <w:pStyle w:val="a8"/>
        <w:ind w:left="360"/>
      </w:pPr>
      <w:r>
        <w:t>FROM employees</w:t>
      </w:r>
    </w:p>
    <w:p w14:paraId="05066C4C" w14:textId="77777777" w:rsidR="00307BE7" w:rsidRDefault="00307BE7" w:rsidP="00307BE7">
      <w:pPr>
        <w:pStyle w:val="a8"/>
        <w:ind w:left="360"/>
      </w:pPr>
      <w:r>
        <w:t>WHERE commission_pct IS NULL</w:t>
      </w:r>
    </w:p>
    <w:p w14:paraId="62756225" w14:textId="77777777" w:rsidR="00307BE7" w:rsidRDefault="00307BE7" w:rsidP="00307BE7">
      <w:pPr>
        <w:pStyle w:val="a8"/>
        <w:ind w:left="360" w:firstLineChars="100" w:firstLine="210"/>
      </w:pPr>
      <w:r>
        <w:tab/>
        <w:t>AND salary&lt;18000;</w:t>
      </w:r>
    </w:p>
    <w:p w14:paraId="4C430AAB" w14:textId="1A94CE7A" w:rsidR="00307BE7" w:rsidRDefault="00307BE7" w:rsidP="00307BE7">
      <w:pPr>
        <w:pStyle w:val="a8"/>
        <w:numPr>
          <w:ilvl w:val="0"/>
          <w:numId w:val="6"/>
        </w:numPr>
        <w:ind w:firstLine="420"/>
      </w:pPr>
      <w:r>
        <w:rPr>
          <w:rFonts w:hint="eastAsia"/>
        </w:rPr>
        <w:t>查询</w:t>
      </w:r>
      <w:r>
        <w:rPr>
          <w:rFonts w:hint="eastAsia"/>
        </w:rPr>
        <w:t>employees</w:t>
      </w:r>
      <w:r>
        <w:rPr>
          <w:rFonts w:hint="eastAsia"/>
        </w:rPr>
        <w:t>表中，</w:t>
      </w:r>
      <w:r>
        <w:rPr>
          <w:rFonts w:hint="eastAsia"/>
        </w:rPr>
        <w:t>job_</w:t>
      </w:r>
      <w:r>
        <w:t>id</w:t>
      </w:r>
      <w:r>
        <w:rPr>
          <w:rFonts w:hint="eastAsia"/>
        </w:rPr>
        <w:t>部位‘</w:t>
      </w:r>
      <w:r>
        <w:rPr>
          <w:rFonts w:hint="eastAsia"/>
        </w:rPr>
        <w:t>I</w:t>
      </w:r>
      <w:r>
        <w:t>T</w:t>
      </w:r>
      <w:r>
        <w:rPr>
          <w:rFonts w:hint="eastAsia"/>
        </w:rPr>
        <w:t>’或者工资为</w:t>
      </w:r>
      <w:r>
        <w:rPr>
          <w:rFonts w:hint="eastAsia"/>
        </w:rPr>
        <w:t>1</w:t>
      </w:r>
      <w:r>
        <w:t>2000</w:t>
      </w:r>
      <w:r>
        <w:rPr>
          <w:rFonts w:hint="eastAsia"/>
        </w:rPr>
        <w:t>的员工成员信息</w:t>
      </w:r>
      <w:r w:rsidR="005B57DA">
        <w:rPr>
          <w:rFonts w:hint="eastAsia"/>
        </w:rPr>
        <w:t>;</w:t>
      </w:r>
    </w:p>
    <w:p w14:paraId="42FD2B2C" w14:textId="77777777" w:rsidR="00307BE7" w:rsidRDefault="00307BE7" w:rsidP="00307BE7">
      <w:pPr>
        <w:pStyle w:val="a8"/>
        <w:ind w:left="360"/>
      </w:pPr>
      <w:r>
        <w:t>SELECT *</w:t>
      </w:r>
    </w:p>
    <w:p w14:paraId="056E03CA" w14:textId="77777777" w:rsidR="00307BE7" w:rsidRDefault="00307BE7" w:rsidP="00307BE7">
      <w:pPr>
        <w:pStyle w:val="a8"/>
        <w:ind w:left="360"/>
      </w:pPr>
      <w:r>
        <w:t xml:space="preserve">FROM employees </w:t>
      </w:r>
    </w:p>
    <w:p w14:paraId="689416D3" w14:textId="77777777" w:rsidR="00307BE7" w:rsidRDefault="00307BE7" w:rsidP="00307BE7">
      <w:pPr>
        <w:pStyle w:val="a8"/>
        <w:ind w:left="360"/>
      </w:pPr>
      <w:r>
        <w:t>WHERE job_id &lt;&gt; 'IT' AND salary=12000;</w:t>
      </w:r>
    </w:p>
    <w:p w14:paraId="143C9092" w14:textId="77777777" w:rsidR="00307BE7" w:rsidRDefault="00307BE7" w:rsidP="00307BE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、查询部门</w:t>
      </w:r>
      <w:r>
        <w:rPr>
          <w:rFonts w:hint="eastAsia"/>
        </w:rPr>
        <w:t>deparements</w:t>
      </w:r>
      <w:r>
        <w:rPr>
          <w:rFonts w:hint="eastAsia"/>
        </w:rPr>
        <w:t>的表结构</w:t>
      </w:r>
    </w:p>
    <w:p w14:paraId="7282E470" w14:textId="7ABFDA9B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DESC </w:t>
      </w:r>
      <w:r>
        <w:rPr>
          <w:rFonts w:hint="eastAsia"/>
        </w:rPr>
        <w:t>departments</w:t>
      </w:r>
      <w:r w:rsidR="005B57DA">
        <w:rPr>
          <w:rFonts w:hint="eastAsia"/>
        </w:rPr>
        <w:t>;</w:t>
      </w:r>
    </w:p>
    <w:p w14:paraId="22828DC2" w14:textId="77777777" w:rsidR="00307BE7" w:rsidRDefault="00307BE7" w:rsidP="00307BE7">
      <w:pPr>
        <w:ind w:firstLine="420"/>
      </w:pPr>
      <w:r>
        <w:t>5</w:t>
      </w:r>
      <w:r>
        <w:rPr>
          <w:rFonts w:hint="eastAsia"/>
        </w:rPr>
        <w:t>、查询部门</w:t>
      </w:r>
      <w:r>
        <w:rPr>
          <w:rFonts w:hint="eastAsia"/>
        </w:rPr>
        <w:t>departments</w:t>
      </w:r>
      <w:r>
        <w:rPr>
          <w:rFonts w:hint="eastAsia"/>
        </w:rPr>
        <w:t>表中涉及到了那些位置编号</w:t>
      </w:r>
    </w:p>
    <w:p w14:paraId="058502B4" w14:textId="77777777" w:rsidR="00307BE7" w:rsidRDefault="00307BE7" w:rsidP="00307BE7">
      <w:pPr>
        <w:ind w:firstLine="420"/>
      </w:pPr>
      <w:r>
        <w:tab/>
        <w:t xml:space="preserve">SELECT  DISTINCT location_id </w:t>
      </w:r>
    </w:p>
    <w:p w14:paraId="5AC561D8" w14:textId="77777777" w:rsidR="00307BE7" w:rsidRDefault="00307BE7" w:rsidP="00307BE7">
      <w:pPr>
        <w:ind w:firstLine="420"/>
      </w:pPr>
      <w:r>
        <w:t>FROM departments;</w:t>
      </w:r>
    </w:p>
    <w:p w14:paraId="61478CFC" w14:textId="0359E541" w:rsidR="00307BE7" w:rsidRDefault="00307BE7" w:rsidP="00307BE7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、访问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form</w:t>
      </w:r>
      <w:r>
        <w:t xml:space="preserve"> employ</w:t>
      </w:r>
      <w:r>
        <w:rPr>
          <w:rFonts w:hint="eastAsia"/>
        </w:rPr>
        <w:t>ees</w:t>
      </w:r>
      <w:r w:rsidR="005B57DA">
        <w:rPr>
          <w:rFonts w:hint="eastAsia"/>
        </w:rPr>
        <w:t>;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*from</w:t>
      </w:r>
      <w:r>
        <w:t xml:space="preserve"> </w:t>
      </w:r>
      <w:r>
        <w:rPr>
          <w:rFonts w:hint="eastAsia"/>
        </w:rPr>
        <w:t>emploees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commission</w:t>
      </w:r>
      <w:r>
        <w:t>_pct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t>like ‘%%’ and last</w:t>
      </w:r>
      <w:r>
        <w:rPr>
          <w:rFonts w:hint="eastAsia"/>
        </w:rPr>
        <w:t>_</w:t>
      </w:r>
      <w:r>
        <w:t>name like ’%%’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是否一样。</w:t>
      </w:r>
      <w:r>
        <w:tab/>
      </w:r>
    </w:p>
    <w:p w14:paraId="10F88082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答：不一样，判断的字段可能有</w:t>
      </w:r>
      <w:r>
        <w:rPr>
          <w:rFonts w:hint="eastAsia"/>
        </w:rPr>
        <w:t>null</w:t>
      </w:r>
    </w:p>
    <w:p w14:paraId="2866B05A" w14:textId="77777777" w:rsidR="00307BE7" w:rsidRDefault="00307BE7" w:rsidP="00307BE7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、查询员工的姓名和部门年薪，按年薪降序，按姓名升序。</w:t>
      </w:r>
    </w:p>
    <w:p w14:paraId="06883E39" w14:textId="77777777" w:rsidR="00307BE7" w:rsidRDefault="00307BE7" w:rsidP="00307BE7">
      <w:pPr>
        <w:ind w:firstLine="420"/>
      </w:pPr>
      <w:r>
        <w:t xml:space="preserve">SELECT last_name ,department_id,salary*12*(1+IFNULL(commission_pct,0)) </w:t>
      </w:r>
      <w:r>
        <w:t>年薪</w:t>
      </w:r>
    </w:p>
    <w:p w14:paraId="33C7B5CC" w14:textId="77777777" w:rsidR="00307BE7" w:rsidRDefault="00307BE7" w:rsidP="00307BE7">
      <w:pPr>
        <w:ind w:firstLine="420"/>
      </w:pPr>
      <w:r>
        <w:t>FROM  employees</w:t>
      </w:r>
    </w:p>
    <w:p w14:paraId="0F962994" w14:textId="77777777" w:rsidR="00307BE7" w:rsidRDefault="00307BE7" w:rsidP="00307BE7">
      <w:pPr>
        <w:ind w:firstLine="420"/>
      </w:pPr>
      <w:r>
        <w:t xml:space="preserve">ORDER BY </w:t>
      </w:r>
      <w:r>
        <w:t>年薪</w:t>
      </w:r>
      <w:r>
        <w:t xml:space="preserve"> DESC, last_name ASC;</w:t>
      </w:r>
      <w:r>
        <w:rPr>
          <w:rFonts w:hint="eastAsia"/>
        </w:rPr>
        <w:t xml:space="preserve"> </w:t>
      </w:r>
      <w:r>
        <w:t xml:space="preserve"> </w:t>
      </w:r>
    </w:p>
    <w:p w14:paraId="0EC5DDC6" w14:textId="77777777" w:rsidR="00307BE7" w:rsidRDefault="00307BE7" w:rsidP="00307BE7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、选择工资不在</w:t>
      </w:r>
      <w:r>
        <w:rPr>
          <w:rFonts w:hint="eastAsia"/>
        </w:rPr>
        <w:t>8</w:t>
      </w:r>
      <w:r>
        <w:t>000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7000</w:t>
      </w:r>
      <w:r>
        <w:rPr>
          <w:rFonts w:hint="eastAsia"/>
        </w:rPr>
        <w:t>的员工给的姓名和工资，按工资降序。</w:t>
      </w:r>
    </w:p>
    <w:p w14:paraId="57D9A196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>SELECT last_name,salary</w:t>
      </w:r>
    </w:p>
    <w:p w14:paraId="5318DB39" w14:textId="77777777" w:rsidR="00307BE7" w:rsidRDefault="00307BE7" w:rsidP="00307BE7">
      <w:pPr>
        <w:ind w:firstLine="420"/>
      </w:pPr>
      <w:r>
        <w:t>FROM employees</w:t>
      </w:r>
    </w:p>
    <w:p w14:paraId="7B9EEA7A" w14:textId="77777777" w:rsidR="00307BE7" w:rsidRDefault="00307BE7" w:rsidP="00307BE7">
      <w:pPr>
        <w:ind w:firstLine="420"/>
      </w:pPr>
      <w:r>
        <w:t>WHERE salary NOT BETWEEN 8000 AND 12000;</w:t>
      </w:r>
    </w:p>
    <w:p w14:paraId="1A96432F" w14:textId="206F8BDE" w:rsidR="00307BE7" w:rsidRDefault="00307BE7" w:rsidP="00307BE7">
      <w:pPr>
        <w:ind w:firstLine="420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salary</w:t>
      </w:r>
      <w:r>
        <w:t xml:space="preserve"> </w:t>
      </w:r>
      <w:r>
        <w:rPr>
          <w:rFonts w:hint="eastAsia"/>
        </w:rPr>
        <w:t>desc</w:t>
      </w:r>
      <w:r w:rsidR="005B57DA">
        <w:rPr>
          <w:rFonts w:hint="eastAsia"/>
        </w:rPr>
        <w:t>;</w:t>
      </w:r>
    </w:p>
    <w:p w14:paraId="119C151B" w14:textId="77777777" w:rsidR="00307BE7" w:rsidRDefault="00307BE7" w:rsidP="00307BE7">
      <w:pPr>
        <w:ind w:firstLine="420"/>
      </w:pPr>
      <w:r>
        <w:rPr>
          <w:rFonts w:hint="eastAsia"/>
        </w:rPr>
        <w:lastRenderedPageBreak/>
        <w:t>9</w:t>
      </w:r>
      <w:r>
        <w:rPr>
          <w:rFonts w:hint="eastAsia"/>
        </w:rPr>
        <w:t>、查询邮箱中包含</w:t>
      </w:r>
      <w:r>
        <w:rPr>
          <w:rFonts w:hint="eastAsia"/>
        </w:rPr>
        <w:t>e</w:t>
      </w:r>
      <w:r>
        <w:rPr>
          <w:rFonts w:hint="eastAsia"/>
        </w:rPr>
        <w:t>的员工信息，并先按邮箱的字节数降序，在按部门号升序。</w:t>
      </w:r>
    </w:p>
    <w:p w14:paraId="2BE254AC" w14:textId="77777777" w:rsidR="00307BE7" w:rsidRPr="00FA1631" w:rsidRDefault="00307BE7" w:rsidP="00307BE7">
      <w:pPr>
        <w:ind w:firstLine="420"/>
      </w:pPr>
      <w:r w:rsidRPr="00FA1631">
        <w:t>SELECT *</w:t>
      </w:r>
    </w:p>
    <w:p w14:paraId="24D7163D" w14:textId="77777777" w:rsidR="00307BE7" w:rsidRPr="00FA1631" w:rsidRDefault="00307BE7" w:rsidP="00307BE7">
      <w:pPr>
        <w:ind w:firstLine="420"/>
      </w:pPr>
      <w:r w:rsidRPr="00FA1631">
        <w:t>FROM employees</w:t>
      </w:r>
    </w:p>
    <w:p w14:paraId="6A7CEE23" w14:textId="77777777" w:rsidR="00307BE7" w:rsidRPr="00FA1631" w:rsidRDefault="00307BE7" w:rsidP="00307BE7">
      <w:pPr>
        <w:ind w:firstLine="420"/>
      </w:pPr>
      <w:r w:rsidRPr="00FA1631">
        <w:t xml:space="preserve">WHERE email LIKE '%e%' </w:t>
      </w:r>
      <w:r>
        <w:t xml:space="preserve"> </w:t>
      </w:r>
    </w:p>
    <w:p w14:paraId="55C89599" w14:textId="77777777" w:rsidR="00307BE7" w:rsidRDefault="00307BE7" w:rsidP="00307BE7">
      <w:pPr>
        <w:ind w:firstLine="420"/>
      </w:pPr>
      <w:r w:rsidRPr="00FA1631">
        <w:t>ORDER BY LENGTH (email) DESC,department_id ASC;</w:t>
      </w:r>
    </w:p>
    <w:p w14:paraId="0B1FE31B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、显示系统时间（注：日期</w:t>
      </w:r>
      <w:r>
        <w:rPr>
          <w:rFonts w:hint="eastAsia"/>
        </w:rPr>
        <w:t>+</w:t>
      </w:r>
      <w:r>
        <w:rPr>
          <w:rFonts w:hint="eastAsia"/>
        </w:rPr>
        <w:t>时间）</w:t>
      </w:r>
    </w:p>
    <w:p w14:paraId="61583216" w14:textId="77777777" w:rsidR="00307BE7" w:rsidRDefault="00307BE7" w:rsidP="00307BE7">
      <w:pPr>
        <w:ind w:firstLine="420"/>
      </w:pPr>
      <w:r w:rsidRPr="00741149">
        <w:t>select now();</w:t>
      </w:r>
    </w:p>
    <w:p w14:paraId="0F866770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4061BFED" wp14:editId="010CBF71">
            <wp:extent cx="1493649" cy="350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750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、查询工号，姓名，工资，以及工资提高</w:t>
      </w:r>
      <w:r>
        <w:t>20%</w:t>
      </w:r>
      <w:r>
        <w:t>后的结果（</w:t>
      </w:r>
      <w:r>
        <w:t>new salary</w:t>
      </w:r>
      <w:r>
        <w:t>）</w:t>
      </w:r>
    </w:p>
    <w:p w14:paraId="18C8C7AC" w14:textId="77777777" w:rsidR="00307BE7" w:rsidRDefault="00307BE7" w:rsidP="00307BE7">
      <w:pPr>
        <w:ind w:firstLine="420"/>
      </w:pPr>
      <w:r>
        <w:t>SELECT employee_id,salary,last_name,salary*1.2 'new salary'</w:t>
      </w:r>
    </w:p>
    <w:p w14:paraId="69A0E2A1" w14:textId="77777777" w:rsidR="00307BE7" w:rsidRDefault="00307BE7" w:rsidP="00307BE7">
      <w:pPr>
        <w:ind w:firstLine="420"/>
      </w:pPr>
      <w:r>
        <w:t>FROM employees;</w:t>
      </w:r>
    </w:p>
    <w:p w14:paraId="5C232FD3" w14:textId="77777777" w:rsidR="00307BE7" w:rsidRDefault="00307BE7" w:rsidP="00307BE7">
      <w:pPr>
        <w:ind w:firstLine="420"/>
      </w:pPr>
      <w:r>
        <w:t>11</w:t>
      </w:r>
      <w:r>
        <w:rPr>
          <w:rFonts w:hint="eastAsia"/>
        </w:rPr>
        <w:t>、</w:t>
      </w:r>
      <w:r>
        <w:t>将员工的姓名首字母排序，写出姓名的长度（</w:t>
      </w:r>
      <w:r>
        <w:t>length</w:t>
      </w:r>
      <w:r>
        <w:t>）</w:t>
      </w:r>
    </w:p>
    <w:p w14:paraId="4CEE9CB9" w14:textId="77777777" w:rsidR="00307BE7" w:rsidRDefault="00307BE7" w:rsidP="00307BE7">
      <w:pPr>
        <w:ind w:firstLine="420"/>
      </w:pPr>
      <w:r>
        <w:t xml:space="preserve">SELECT LENGTH(last_name)  </w:t>
      </w:r>
      <w:r>
        <w:t>长度</w:t>
      </w:r>
      <w:r>
        <w:t xml:space="preserve">,SUBSTR(last_name,1,1) </w:t>
      </w:r>
      <w:r>
        <w:t>首字符</w:t>
      </w:r>
      <w:r>
        <w:t>,last_name</w:t>
      </w:r>
    </w:p>
    <w:p w14:paraId="78FF54B2" w14:textId="77777777" w:rsidR="00307BE7" w:rsidRDefault="00307BE7" w:rsidP="00307BE7">
      <w:pPr>
        <w:ind w:firstLine="420"/>
      </w:pPr>
      <w:r>
        <w:t>FROM employees</w:t>
      </w:r>
    </w:p>
    <w:p w14:paraId="76613BA7" w14:textId="77777777" w:rsidR="00307BE7" w:rsidRDefault="00307BE7" w:rsidP="00307BE7">
      <w:pPr>
        <w:ind w:firstLine="420"/>
      </w:pPr>
      <w:r>
        <w:t xml:space="preserve">ORDER BY </w:t>
      </w:r>
      <w:r>
        <w:t>首字符</w:t>
      </w:r>
      <w:r>
        <w:t>;</w:t>
      </w:r>
    </w:p>
    <w:p w14:paraId="0B3A73C7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、使用</w:t>
      </w:r>
      <w:r>
        <w:rPr>
          <w:rFonts w:hint="eastAsia"/>
        </w:rPr>
        <w:t>case-when</w:t>
      </w:r>
      <w:r>
        <w:t xml:space="preserve"> </w:t>
      </w:r>
      <w:r>
        <w:rPr>
          <w:rFonts w:hint="eastAsia"/>
        </w:rPr>
        <w:t>实现下面的条件</w:t>
      </w:r>
    </w:p>
    <w:p w14:paraId="5C784161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61190B72" wp14:editId="18D8F380">
            <wp:extent cx="2522439" cy="65537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6E6" w14:textId="77777777" w:rsidR="00307BE7" w:rsidRDefault="00307BE7" w:rsidP="00307BE7">
      <w:pPr>
        <w:ind w:firstLine="420"/>
      </w:pPr>
      <w:r>
        <w:t>SELECT  last_name, job_id AS job,</w:t>
      </w:r>
    </w:p>
    <w:p w14:paraId="6722652B" w14:textId="77777777" w:rsidR="00307BE7" w:rsidRDefault="00307BE7" w:rsidP="00307BE7">
      <w:pPr>
        <w:ind w:firstLine="420"/>
      </w:pPr>
      <w:r>
        <w:t>CASE  job_id</w:t>
      </w:r>
    </w:p>
    <w:p w14:paraId="2D9004A1" w14:textId="77777777" w:rsidR="00307BE7" w:rsidRDefault="00307BE7" w:rsidP="00307BE7">
      <w:pPr>
        <w:ind w:firstLine="420"/>
      </w:pPr>
      <w:r>
        <w:t>WHEN 'AD_PRES'  THEN 'A'</w:t>
      </w:r>
    </w:p>
    <w:p w14:paraId="090E5E72" w14:textId="77777777" w:rsidR="00307BE7" w:rsidRDefault="00307BE7" w:rsidP="00307BE7">
      <w:pPr>
        <w:ind w:firstLine="420"/>
      </w:pPr>
      <w:r>
        <w:t>WHEN 'ST_MAN'  THEN 'B'</w:t>
      </w:r>
    </w:p>
    <w:p w14:paraId="0749F99C" w14:textId="77777777" w:rsidR="00307BE7" w:rsidRDefault="00307BE7" w:rsidP="00307BE7">
      <w:pPr>
        <w:ind w:firstLine="420"/>
      </w:pPr>
      <w:r>
        <w:t>WHEN 'IT_PROG'  THEN 'C'</w:t>
      </w:r>
    </w:p>
    <w:p w14:paraId="3BF98002" w14:textId="77777777" w:rsidR="00307BE7" w:rsidRDefault="00307BE7" w:rsidP="00307BE7">
      <w:pPr>
        <w:ind w:firstLine="420"/>
      </w:pPr>
      <w:r>
        <w:t>WHEN 'SA_PRE'  THEN 'D'</w:t>
      </w:r>
    </w:p>
    <w:p w14:paraId="6DB09840" w14:textId="77777777" w:rsidR="00307BE7" w:rsidRDefault="00307BE7" w:rsidP="00307BE7">
      <w:pPr>
        <w:ind w:firstLine="420"/>
      </w:pPr>
      <w:r>
        <w:t>WHEN 'ST_CLERK'  THEN 'E'</w:t>
      </w:r>
    </w:p>
    <w:p w14:paraId="2ACDD30D" w14:textId="77777777" w:rsidR="00307BE7" w:rsidRDefault="00307BE7" w:rsidP="00307BE7">
      <w:pPr>
        <w:ind w:firstLine="420"/>
      </w:pPr>
      <w:r>
        <w:t>END AS Grade</w:t>
      </w:r>
    </w:p>
    <w:p w14:paraId="352660AE" w14:textId="77777777" w:rsidR="00307BE7" w:rsidRDefault="00307BE7" w:rsidP="00307BE7">
      <w:pPr>
        <w:ind w:firstLine="420"/>
      </w:pPr>
      <w:r>
        <w:t>FROM employees</w:t>
      </w:r>
    </w:p>
    <w:p w14:paraId="1C57CD94" w14:textId="77777777" w:rsidR="00307BE7" w:rsidRDefault="00307BE7" w:rsidP="00307BE7">
      <w:pPr>
        <w:ind w:firstLine="420"/>
      </w:pPr>
      <w:r>
        <w:t>WHERE job_id = 'AD_PRES';</w:t>
      </w:r>
    </w:p>
    <w:p w14:paraId="6F765C7D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、查询</w:t>
      </w:r>
      <w:r w:rsidRPr="00095A46">
        <w:rPr>
          <w:rFonts w:hint="eastAsia"/>
        </w:rPr>
        <w:t>公司员工工资的最大值、最小值、平均值、总和</w:t>
      </w:r>
    </w:p>
    <w:p w14:paraId="2AC70A51" w14:textId="77777777" w:rsidR="00307BE7" w:rsidRDefault="00307BE7" w:rsidP="00307BE7">
      <w:pPr>
        <w:ind w:firstLine="420"/>
      </w:pPr>
      <w:r>
        <w:t>SELECT  MAX(salary) mx_sal, MIN(salary) mi_sal,ROUND(AVG(salary),2) ag_sal,SUM(salary) sm_sal</w:t>
      </w:r>
    </w:p>
    <w:p w14:paraId="30E39646" w14:textId="77777777" w:rsidR="00307BE7" w:rsidRDefault="00307BE7" w:rsidP="00307BE7">
      <w:pPr>
        <w:ind w:firstLine="420"/>
      </w:pPr>
      <w:r>
        <w:t>FROM employees;</w:t>
      </w:r>
    </w:p>
    <w:p w14:paraId="2608D4E5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4</w:t>
      </w:r>
      <w:r>
        <w:t>、查询个</w:t>
      </w:r>
      <w:r>
        <w:t>job_id</w:t>
      </w:r>
      <w:r>
        <w:t>的员工工资的最大值，最小值，总和，并按</w:t>
      </w:r>
      <w:r>
        <w:t>job_id</w:t>
      </w:r>
      <w:r>
        <w:t>升序。</w:t>
      </w:r>
    </w:p>
    <w:p w14:paraId="3BDC2A63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560247B2" wp14:editId="30855B78">
            <wp:extent cx="5274310" cy="6286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t>15</w:t>
      </w:r>
      <w:r>
        <w:t>、工最高工资和最低工资的差距（</w:t>
      </w:r>
      <w:r>
        <w:t>difference</w:t>
      </w:r>
      <w:r>
        <w:t>）</w:t>
      </w:r>
    </w:p>
    <w:p w14:paraId="0852DF9A" w14:textId="77777777" w:rsidR="00307BE7" w:rsidRDefault="00307BE7" w:rsidP="00307BE7">
      <w:pPr>
        <w:ind w:firstLine="420"/>
      </w:pPr>
      <w:r>
        <w:t>select MAX(salary)- MIN(salary)  DIFFERENCE</w:t>
      </w:r>
    </w:p>
    <w:p w14:paraId="6E58BCEE" w14:textId="77777777" w:rsidR="00307BE7" w:rsidRDefault="00307BE7" w:rsidP="00307BE7">
      <w:pPr>
        <w:ind w:firstLine="420"/>
      </w:pPr>
      <w:r>
        <w:t>FROM employees;</w:t>
      </w:r>
    </w:p>
    <w:p w14:paraId="5D54FA2F" w14:textId="77777777" w:rsidR="00307BE7" w:rsidRDefault="00307BE7" w:rsidP="00307BE7">
      <w:pPr>
        <w:ind w:firstLine="420"/>
      </w:pPr>
      <w:r>
        <w:t>16</w:t>
      </w:r>
      <w:r>
        <w:t>、管理者手下员工的最低工资，其中最低工资不能低于</w:t>
      </w:r>
      <w:r>
        <w:t>6000</w:t>
      </w:r>
      <w:r>
        <w:t>，没有管理者的员工不</w:t>
      </w:r>
      <w:r>
        <w:lastRenderedPageBreak/>
        <w:t>计算在内。</w:t>
      </w:r>
    </w:p>
    <w:p w14:paraId="200EC381" w14:textId="77777777" w:rsidR="00307BE7" w:rsidRDefault="00307BE7" w:rsidP="00307BE7">
      <w:pPr>
        <w:ind w:firstLine="420"/>
      </w:pPr>
      <w:r>
        <w:t>SELECT MIN(salary)   ,manager_id</w:t>
      </w:r>
    </w:p>
    <w:p w14:paraId="716EEAF3" w14:textId="77777777" w:rsidR="00307BE7" w:rsidRDefault="00307BE7" w:rsidP="00307BE7">
      <w:pPr>
        <w:ind w:firstLine="420"/>
      </w:pPr>
      <w:r>
        <w:t xml:space="preserve">FROM employees </w:t>
      </w:r>
    </w:p>
    <w:p w14:paraId="47386A3B" w14:textId="77777777" w:rsidR="00307BE7" w:rsidRDefault="00307BE7" w:rsidP="00307BE7">
      <w:pPr>
        <w:ind w:firstLine="420"/>
      </w:pPr>
      <w:r>
        <w:t>WHERE manager_id IS NOT NULL</w:t>
      </w:r>
    </w:p>
    <w:p w14:paraId="5A50404F" w14:textId="77777777" w:rsidR="00307BE7" w:rsidRDefault="00307BE7" w:rsidP="00307BE7">
      <w:pPr>
        <w:ind w:firstLine="420"/>
      </w:pPr>
      <w:r>
        <w:t>GROUP BY manager_id</w:t>
      </w:r>
    </w:p>
    <w:p w14:paraId="53BFFF99" w14:textId="77777777" w:rsidR="00307BE7" w:rsidRDefault="00307BE7" w:rsidP="00307BE7">
      <w:pPr>
        <w:ind w:firstLine="420"/>
      </w:pPr>
      <w:r>
        <w:t>HAVING MIN(salary)&gt;=6000;</w:t>
      </w:r>
    </w:p>
    <w:p w14:paraId="07BD75D0" w14:textId="77777777" w:rsidR="00307BE7" w:rsidRDefault="00307BE7" w:rsidP="00307BE7">
      <w:pPr>
        <w:ind w:firstLine="420"/>
      </w:pPr>
      <w:r>
        <w:t>17</w:t>
      </w:r>
      <w:r>
        <w:t>、查询所有部门的编号，员工数量，和平均工资值，并按平均工资排序。</w:t>
      </w:r>
    </w:p>
    <w:p w14:paraId="0A5D6F41" w14:textId="77777777" w:rsidR="00307BE7" w:rsidRDefault="00307BE7" w:rsidP="00307BE7">
      <w:pPr>
        <w:ind w:firstLine="420"/>
      </w:pPr>
      <w:r>
        <w:t>SELECT department_id ,COUNT(*),AVG(salary)</w:t>
      </w:r>
    </w:p>
    <w:p w14:paraId="3D81B70D" w14:textId="77777777" w:rsidR="00307BE7" w:rsidRDefault="00307BE7" w:rsidP="00307BE7">
      <w:pPr>
        <w:ind w:firstLine="420"/>
      </w:pPr>
      <w:r>
        <w:t>FROM employees</w:t>
      </w:r>
    </w:p>
    <w:p w14:paraId="34584E88" w14:textId="77777777" w:rsidR="00307BE7" w:rsidRDefault="00307BE7" w:rsidP="00307BE7">
      <w:pPr>
        <w:ind w:firstLine="420"/>
      </w:pPr>
      <w:r>
        <w:t>GROUP BY department_id</w:t>
      </w:r>
    </w:p>
    <w:p w14:paraId="3AC984F5" w14:textId="77777777" w:rsidR="00307BE7" w:rsidRDefault="00307BE7" w:rsidP="00307BE7">
      <w:pPr>
        <w:ind w:firstLine="420"/>
      </w:pPr>
      <w:r>
        <w:t>ORDER BY AVG(salary);</w:t>
      </w:r>
      <w:r>
        <w:br/>
        <w:t>18</w:t>
      </w:r>
      <w:r>
        <w:t>、选择具有各个</w:t>
      </w:r>
      <w:r>
        <w:t>job_id</w:t>
      </w:r>
      <w:r>
        <w:t>的员工人数</w:t>
      </w:r>
    </w:p>
    <w:p w14:paraId="5FFE84C4" w14:textId="77777777" w:rsidR="00307BE7" w:rsidRDefault="00307BE7" w:rsidP="00307BE7">
      <w:pPr>
        <w:ind w:firstLine="420"/>
      </w:pPr>
      <w:r>
        <w:t xml:space="preserve">SELECT COUNT(*) </w:t>
      </w:r>
      <w:r>
        <w:t>个数</w:t>
      </w:r>
      <w:r>
        <w:t>,job_id</w:t>
      </w:r>
    </w:p>
    <w:p w14:paraId="42384445" w14:textId="77777777" w:rsidR="00307BE7" w:rsidRDefault="00307BE7" w:rsidP="00307BE7">
      <w:pPr>
        <w:ind w:firstLine="420"/>
      </w:pPr>
      <w:r>
        <w:t>FROM employees</w:t>
      </w:r>
    </w:p>
    <w:p w14:paraId="039FE895" w14:textId="77777777" w:rsidR="00307BE7" w:rsidRDefault="00307BE7" w:rsidP="00307BE7">
      <w:pPr>
        <w:ind w:firstLine="420"/>
      </w:pPr>
      <w:r>
        <w:t>GROUP BY job_id;</w:t>
      </w:r>
    </w:p>
    <w:p w14:paraId="28AA439E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、显示员工表中最大工资，工资平均值</w:t>
      </w:r>
    </w:p>
    <w:p w14:paraId="26F0D3AD" w14:textId="77777777" w:rsidR="00307BE7" w:rsidRDefault="00307BE7" w:rsidP="00307BE7">
      <w:pPr>
        <w:ind w:firstLine="420"/>
      </w:pPr>
      <w:r w:rsidRPr="00404878">
        <w:t>SELECT  MAX(salary) ,AVG(salary) FROM employees;</w:t>
      </w:r>
    </w:p>
    <w:p w14:paraId="7FF54E10" w14:textId="77777777" w:rsidR="00307BE7" w:rsidRDefault="00307BE7" w:rsidP="00307BE7">
      <w:pPr>
        <w:ind w:firstLine="42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、</w:t>
      </w:r>
      <w:r>
        <w:t xml:space="preserve">2 </w:t>
      </w:r>
      <w:r>
        <w:t>、查询员工表的</w:t>
      </w:r>
      <w:r>
        <w:t xml:space="preserve">employe_id,job_id last_name </w:t>
      </w:r>
      <w:r>
        <w:t>按</w:t>
      </w:r>
      <w:r>
        <w:t>deparment_id</w:t>
      </w:r>
      <w:r>
        <w:t>降序、</w:t>
      </w:r>
      <w:r>
        <w:t>salary</w:t>
      </w:r>
      <w:r>
        <w:t>升序</w:t>
      </w:r>
      <w:r>
        <w:t xml:space="preserve"> </w:t>
      </w:r>
    </w:p>
    <w:p w14:paraId="00C0C130" w14:textId="77777777" w:rsidR="00307BE7" w:rsidRDefault="00307BE7" w:rsidP="00307BE7">
      <w:pPr>
        <w:ind w:firstLine="420"/>
      </w:pPr>
      <w:r>
        <w:t xml:space="preserve">SELECT </w:t>
      </w:r>
    </w:p>
    <w:p w14:paraId="7DC00E33" w14:textId="77777777" w:rsidR="00307BE7" w:rsidRDefault="00307BE7" w:rsidP="00307BE7">
      <w:pPr>
        <w:ind w:firstLine="420"/>
      </w:pPr>
      <w:r>
        <w:t xml:space="preserve">  employee_id,</w:t>
      </w:r>
    </w:p>
    <w:p w14:paraId="4BEDAA79" w14:textId="77777777" w:rsidR="00307BE7" w:rsidRDefault="00307BE7" w:rsidP="00307BE7">
      <w:pPr>
        <w:ind w:firstLine="420"/>
      </w:pPr>
      <w:r>
        <w:t xml:space="preserve">  job_id,</w:t>
      </w:r>
    </w:p>
    <w:p w14:paraId="77B1B134" w14:textId="77777777" w:rsidR="00307BE7" w:rsidRDefault="00307BE7" w:rsidP="00307BE7">
      <w:pPr>
        <w:ind w:firstLine="420"/>
      </w:pPr>
      <w:r>
        <w:t xml:space="preserve">  last_name </w:t>
      </w:r>
    </w:p>
    <w:p w14:paraId="76E82281" w14:textId="77777777" w:rsidR="00307BE7" w:rsidRDefault="00307BE7" w:rsidP="00307BE7">
      <w:pPr>
        <w:ind w:firstLine="420"/>
      </w:pPr>
      <w:r>
        <w:t>FROM</w:t>
      </w:r>
    </w:p>
    <w:p w14:paraId="4280B090" w14:textId="77777777" w:rsidR="00307BE7" w:rsidRDefault="00307BE7" w:rsidP="00307BE7">
      <w:pPr>
        <w:ind w:firstLine="420"/>
      </w:pPr>
      <w:r>
        <w:t xml:space="preserve">  employees </w:t>
      </w:r>
    </w:p>
    <w:p w14:paraId="5E026E56" w14:textId="77777777" w:rsidR="00307BE7" w:rsidRDefault="00307BE7" w:rsidP="00307BE7">
      <w:pPr>
        <w:ind w:firstLine="420"/>
      </w:pPr>
      <w:r>
        <w:t>ORDER BY department_id DESC,</w:t>
      </w:r>
    </w:p>
    <w:p w14:paraId="1E4FB3E8" w14:textId="77777777" w:rsidR="00307BE7" w:rsidRPr="00404878" w:rsidRDefault="00307BE7" w:rsidP="00307BE7">
      <w:pPr>
        <w:ind w:firstLine="420"/>
      </w:pPr>
      <w:r>
        <w:t xml:space="preserve">  salary ASC ;</w:t>
      </w:r>
    </w:p>
    <w:p w14:paraId="72B59CE0" w14:textId="77777777" w:rsidR="00307BE7" w:rsidRDefault="00307BE7" w:rsidP="00307BE7">
      <w:pPr>
        <w:ind w:firstLine="420"/>
      </w:pPr>
      <w:r>
        <w:t>21</w:t>
      </w:r>
      <w:r>
        <w:t>、查询员工表的</w:t>
      </w:r>
      <w:r>
        <w:t>job_id</w:t>
      </w:r>
      <w:r>
        <w:t>中包含</w:t>
      </w:r>
      <w:r>
        <w:t>a</w:t>
      </w:r>
      <w:r>
        <w:t>和</w:t>
      </w:r>
      <w:r>
        <w:t>e</w:t>
      </w:r>
      <w:r>
        <w:t>的，并且</w:t>
      </w:r>
      <w:r>
        <w:t>a</w:t>
      </w:r>
      <w:r>
        <w:t>在</w:t>
      </w:r>
      <w:r>
        <w:t>e</w:t>
      </w:r>
      <w:r>
        <w:t>的前面</w:t>
      </w:r>
    </w:p>
    <w:p w14:paraId="3C503629" w14:textId="77777777" w:rsidR="00307BE7" w:rsidRDefault="00307BE7" w:rsidP="00307BE7">
      <w:pPr>
        <w:ind w:firstLine="420"/>
      </w:pPr>
      <w:r>
        <w:t xml:space="preserve">SELECT job_id FROM employees WHERE job_id LIKE  '%a%e%' ;  </w:t>
      </w:r>
    </w:p>
    <w:p w14:paraId="6C3A953D" w14:textId="77777777" w:rsidR="00307BE7" w:rsidRDefault="00307BE7" w:rsidP="00307BE7">
      <w:pPr>
        <w:ind w:firstLine="420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、显示当前时间，以及去前后空格，截取字符串的函数。</w:t>
      </w:r>
    </w:p>
    <w:p w14:paraId="1E7C36E7" w14:textId="77777777" w:rsidR="00307BE7" w:rsidRDefault="00307BE7" w:rsidP="00307BE7">
      <w:pPr>
        <w:ind w:firstLine="42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now</w:t>
      </w:r>
      <w:r>
        <w:rPr>
          <w:rFonts w:hint="eastAsia"/>
        </w:rPr>
        <w:t>（）</w:t>
      </w:r>
    </w:p>
    <w:p w14:paraId="1E530B92" w14:textId="110ABE35" w:rsidR="00307BE7" w:rsidRDefault="002A1BCA" w:rsidP="002A1BCA">
      <w:pPr>
        <w:pStyle w:val="2"/>
      </w:pPr>
      <w:r w:rsidRPr="002A1BCA">
        <w:t>SQL</w:t>
      </w:r>
      <w:r w:rsidRPr="002A1BCA">
        <w:t>删除重复数据只保留一条数据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CA" w14:paraId="6A990D9D" w14:textId="77777777" w:rsidTr="002A1BCA">
        <w:tc>
          <w:tcPr>
            <w:tcW w:w="8296" w:type="dxa"/>
          </w:tcPr>
          <w:p w14:paraId="3AD7A32A" w14:textId="77777777" w:rsidR="00DF48C8" w:rsidRDefault="00DF48C8" w:rsidP="00DF48C8">
            <w:pPr>
              <w:ind w:firstLineChars="0" w:firstLine="0"/>
            </w:pPr>
            <w:r>
              <w:t>CREATE TABLE tablezzl(</w:t>
            </w:r>
          </w:p>
          <w:p w14:paraId="7D9B4A1C" w14:textId="77777777" w:rsidR="00DF48C8" w:rsidRDefault="00DF48C8" w:rsidP="00DF48C8">
            <w:pPr>
              <w:ind w:firstLineChars="0" w:firstLine="0"/>
            </w:pPr>
            <w:r>
              <w:t>id int,</w:t>
            </w:r>
          </w:p>
          <w:p w14:paraId="49771BCB" w14:textId="77777777" w:rsidR="00DF48C8" w:rsidRDefault="00DF48C8" w:rsidP="00DF48C8">
            <w:pPr>
              <w:ind w:firstLineChars="0" w:firstLine="0"/>
            </w:pPr>
            <w:r>
              <w:t>name VARCHAR(255)</w:t>
            </w:r>
          </w:p>
          <w:p w14:paraId="0C887910" w14:textId="79720BE4" w:rsidR="002A1BCA" w:rsidRDefault="00DF48C8" w:rsidP="00DF48C8">
            <w:pPr>
              <w:ind w:firstLineChars="0" w:firstLine="0"/>
            </w:pPr>
            <w:r>
              <w:t>);</w:t>
            </w:r>
          </w:p>
        </w:tc>
      </w:tr>
    </w:tbl>
    <w:p w14:paraId="642FC1CE" w14:textId="72FEDA1F" w:rsidR="002A1BCA" w:rsidRPr="002A1BCA" w:rsidRDefault="00B4037B" w:rsidP="002A1BCA">
      <w:pPr>
        <w:ind w:firstLine="420"/>
      </w:pPr>
      <w:r>
        <w:rPr>
          <w:rFonts w:hint="eastAsia"/>
        </w:rPr>
        <w:t>表</w:t>
      </w:r>
      <w:r w:rsidR="008A1D56">
        <w:rPr>
          <w:rFonts w:hint="eastAsia"/>
        </w:rPr>
        <w:t>结构</w:t>
      </w:r>
    </w:p>
    <w:p w14:paraId="77DA6968" w14:textId="4930EF23" w:rsidR="002A1BCA" w:rsidRPr="002A1BCA" w:rsidRDefault="00310E26" w:rsidP="002A1BCA">
      <w:pPr>
        <w:ind w:firstLine="420"/>
      </w:pPr>
      <w:r>
        <w:rPr>
          <w:noProof/>
        </w:rPr>
        <w:lastRenderedPageBreak/>
        <w:drawing>
          <wp:inline distT="0" distB="0" distL="0" distR="0" wp14:anchorId="7552E961" wp14:editId="08D01C03">
            <wp:extent cx="4419048" cy="1495238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A986" w14:textId="2A14309F" w:rsidR="005E5B1A" w:rsidRDefault="00344393" w:rsidP="005968D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7152C" w:rsidRPr="0077152C">
        <w:t>查询出重复的数据：</w:t>
      </w:r>
    </w:p>
    <w:p w14:paraId="45DD7023" w14:textId="357F7D14" w:rsidR="0077152C" w:rsidRDefault="0077152C" w:rsidP="0077152C">
      <w:pPr>
        <w:ind w:firstLine="420"/>
      </w:pPr>
      <w:r w:rsidRPr="0077152C">
        <w:t>SELECT name FROM tablezzl GROUP BY name HAVING COUNT(name)&gt;1</w:t>
      </w:r>
    </w:p>
    <w:p w14:paraId="76EE2614" w14:textId="4BE429A6" w:rsidR="00581FD4" w:rsidRDefault="003C7EAA" w:rsidP="0077152C">
      <w:pPr>
        <w:ind w:firstLine="420"/>
      </w:pPr>
      <w:r>
        <w:t>2</w:t>
      </w:r>
      <w:r w:rsidR="00581FD4" w:rsidRPr="00581FD4">
        <w:t>、查询出要保留的重复数据：</w:t>
      </w:r>
    </w:p>
    <w:p w14:paraId="4BA42F78" w14:textId="230E50B3" w:rsidR="0094643D" w:rsidRDefault="0094643D" w:rsidP="0077152C">
      <w:pPr>
        <w:ind w:firstLine="420"/>
      </w:pPr>
      <w:r w:rsidRPr="0094643D">
        <w:t>SELECT MIN(id) ids FROM tablezzl GROUP BY NAME HAVING COUNT(name)&gt;1</w:t>
      </w:r>
    </w:p>
    <w:p w14:paraId="773AACFB" w14:textId="4CD77317" w:rsidR="00896F53" w:rsidRDefault="00896F53" w:rsidP="0077152C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896F53">
        <w:rPr>
          <w:rFonts w:hint="eastAsia"/>
        </w:rPr>
        <w:t>最终的</w:t>
      </w:r>
      <w:r w:rsidRPr="00896F53">
        <w:t>SQL</w:t>
      </w:r>
    </w:p>
    <w:p w14:paraId="2FE8B3B3" w14:textId="77777777" w:rsidR="008B474B" w:rsidRDefault="008B474B" w:rsidP="008B474B">
      <w:pPr>
        <w:ind w:firstLine="420"/>
      </w:pPr>
      <w:r>
        <w:t xml:space="preserve">DELETE FROM tablezzl </w:t>
      </w:r>
    </w:p>
    <w:p w14:paraId="0D42A988" w14:textId="77777777" w:rsidR="008B474B" w:rsidRDefault="008B474B" w:rsidP="008B474B">
      <w:pPr>
        <w:ind w:firstLine="420"/>
      </w:pPr>
      <w:r>
        <w:t>WHERE 1=1</w:t>
      </w:r>
    </w:p>
    <w:p w14:paraId="516E6F2B" w14:textId="77777777" w:rsidR="008B474B" w:rsidRDefault="008B474B" w:rsidP="008B474B">
      <w:pPr>
        <w:ind w:firstLine="420"/>
      </w:pPr>
      <w:r>
        <w:t xml:space="preserve">    AND `name` in (SELECT * FROM ( (SELECT `name` `names` FROM tablezzl GROUP BY name HAVING COUNT(`name`)&gt;1) ) a)</w:t>
      </w:r>
    </w:p>
    <w:p w14:paraId="00672076" w14:textId="14AB9745" w:rsidR="008B474B" w:rsidRPr="0077152C" w:rsidRDefault="008B474B" w:rsidP="008B474B">
      <w:pPr>
        <w:ind w:firstLine="420"/>
      </w:pPr>
      <w:r>
        <w:t xml:space="preserve">    AND id not in (SELECT * FROM ( (SELECT MIN(id) ids FROM tablezzl GROUP BY NAME HAVING COUNT(`name`)&gt;1) ) b)</w:t>
      </w:r>
    </w:p>
    <w:sectPr w:rsidR="008B474B" w:rsidRPr="0077152C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A88FD4" w14:textId="77777777" w:rsidR="00B45F8B" w:rsidRDefault="00B45F8B" w:rsidP="005507A5">
      <w:pPr>
        <w:ind w:firstLine="420"/>
      </w:pPr>
      <w:r>
        <w:separator/>
      </w:r>
    </w:p>
  </w:endnote>
  <w:endnote w:type="continuationSeparator" w:id="0">
    <w:p w14:paraId="70D0AF95" w14:textId="77777777" w:rsidR="00B45F8B" w:rsidRDefault="00B45F8B" w:rsidP="005507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8982F" w14:textId="77777777" w:rsidR="00AA7ABB" w:rsidRDefault="00AA7ABB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EDEFA" w14:textId="77777777" w:rsidR="00AA7ABB" w:rsidRDefault="00AA7ABB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0A36E" w14:textId="77777777" w:rsidR="00AA7ABB" w:rsidRDefault="00AA7ABB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7F2372" w14:textId="77777777" w:rsidR="00B45F8B" w:rsidRDefault="00B45F8B" w:rsidP="005507A5">
      <w:pPr>
        <w:ind w:firstLine="420"/>
      </w:pPr>
      <w:r>
        <w:separator/>
      </w:r>
    </w:p>
  </w:footnote>
  <w:footnote w:type="continuationSeparator" w:id="0">
    <w:p w14:paraId="17EEBF3A" w14:textId="77777777" w:rsidR="00B45F8B" w:rsidRDefault="00B45F8B" w:rsidP="005507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1FCB10" w14:textId="77777777" w:rsidR="00AA7ABB" w:rsidRDefault="00AA7ABB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FA546" w14:textId="77777777" w:rsidR="00AA7ABB" w:rsidRDefault="00AA7ABB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2229F" w14:textId="77777777" w:rsidR="00AA7ABB" w:rsidRDefault="00AA7ABB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9784E"/>
    <w:multiLevelType w:val="multilevel"/>
    <w:tmpl w:val="21FC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0F702D"/>
    <w:multiLevelType w:val="multilevel"/>
    <w:tmpl w:val="84204226"/>
    <w:lvl w:ilvl="0">
      <w:start w:val="1"/>
      <w:numFmt w:val="decimal"/>
      <w:pStyle w:val="a"/>
      <w:suff w:val="nothing"/>
      <w:lvlText w:val="第%1章 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   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nothing"/>
      <w:lvlText w:val="     %6）"/>
      <w:lvlJc w:val="left"/>
      <w:pPr>
        <w:ind w:left="1134" w:hanging="1134"/>
      </w:pPr>
      <w:rPr>
        <w:rFonts w:hint="eastAsia"/>
      </w:rPr>
    </w:lvl>
    <w:lvl w:ilvl="6">
      <w:start w:val="1"/>
      <w:numFmt w:val="lowerLetter"/>
      <w:suff w:val="space"/>
      <w:lvlText w:val="     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883195A"/>
    <w:multiLevelType w:val="hybridMultilevel"/>
    <w:tmpl w:val="E790FE24"/>
    <w:lvl w:ilvl="0" w:tplc="578E5EBC">
      <w:start w:val="1"/>
      <w:numFmt w:val="decimal"/>
      <w:lvlText w:val="%1、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4" w15:restartNumberingAfterBreak="0">
    <w:nsid w:val="573C6771"/>
    <w:multiLevelType w:val="multilevel"/>
    <w:tmpl w:val="0618156A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62977B11"/>
    <w:multiLevelType w:val="multilevel"/>
    <w:tmpl w:val="1D3E1882"/>
    <w:lvl w:ilvl="0">
      <w:start w:val="1"/>
      <w:numFmt w:val="chineseCountingThousand"/>
      <w:pStyle w:val="10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"/>
      <w:suff w:val="space"/>
      <w:lvlText w:val="%2"/>
      <w:lvlJc w:val="left"/>
      <w:pPr>
        <w:ind w:left="0" w:firstLine="0"/>
      </w:pPr>
      <w:rPr>
        <w:rFonts w:eastAsia="黑体"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3"/>
      <w:lvlJc w:val="right"/>
      <w:pPr>
        <w:ind w:left="0" w:firstLine="0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"/>
      <w:lvlJc w:val="left"/>
      <w:pPr>
        <w:ind w:left="0" w:firstLine="0"/>
      </w:pPr>
      <w:rPr>
        <w:rFonts w:eastAsia="仿宋" w:hint="eastAsia"/>
        <w:sz w:val="21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6" w15:restartNumberingAfterBreak="0">
    <w:nsid w:val="64BE2190"/>
    <w:multiLevelType w:val="multilevel"/>
    <w:tmpl w:val="7D441FC4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auto"/>
        <w:sz w:val="32"/>
        <w:u w:val="no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3">
      <w:start w:val="1"/>
      <w:numFmt w:val="decimal"/>
      <w:pStyle w:val="004"/>
      <w:suff w:val="nothing"/>
      <w:lvlText w:val="%1.%2.%3.%4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4">
      <w:start w:val="1"/>
      <w:numFmt w:val="decimal"/>
      <w:pStyle w:val="005"/>
      <w:suff w:val="nothing"/>
      <w:lvlText w:val="  （%5）"/>
      <w:lvlJc w:val="left"/>
      <w:pPr>
        <w:ind w:left="0" w:firstLine="0"/>
      </w:pPr>
      <w:rPr>
        <w:rFonts w:ascii="宋体" w:eastAsia="宋体" w:hAnsi="Times New Roman" w:hint="eastAsia"/>
        <w:b w:val="0"/>
        <w:i w:val="0"/>
        <w:color w:val="auto"/>
        <w:sz w:val="24"/>
        <w:u w:val="none"/>
      </w:rPr>
    </w:lvl>
    <w:lvl w:ilvl="5">
      <w:start w:val="1"/>
      <w:numFmt w:val="decimal"/>
      <w:pStyle w:val="006"/>
      <w:suff w:val="nothing"/>
      <w:lvlText w:val="    %6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6">
      <w:start w:val="1"/>
      <w:numFmt w:val="lowerLetter"/>
      <w:pStyle w:val="007"/>
      <w:suff w:val="nothing"/>
      <w:lvlText w:val="    %7 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7">
      <w:start w:val="1"/>
      <w:numFmt w:val="lowerLetter"/>
      <w:pStyle w:val="008"/>
      <w:suff w:val="nothing"/>
      <w:lvlText w:val="    %8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8">
      <w:start w:val="1"/>
      <w:numFmt w:val="none"/>
      <w:pStyle w:val="009"/>
      <w:suff w:val="nothing"/>
      <w:lvlText w:val="        ◇ "/>
      <w:lvlJc w:val="left"/>
      <w:pPr>
        <w:ind w:left="0" w:firstLine="0"/>
      </w:pPr>
      <w:rPr>
        <w:rFonts w:hint="eastAsia"/>
        <w:b w:val="0"/>
        <w:i w:val="0"/>
        <w:color w:val="auto"/>
        <w:sz w:val="24"/>
        <w:u w:val="none"/>
      </w:rPr>
    </w:lvl>
  </w:abstractNum>
  <w:abstractNum w:abstractNumId="7" w15:restartNumberingAfterBreak="0">
    <w:nsid w:val="7A58514F"/>
    <w:multiLevelType w:val="hybridMultilevel"/>
    <w:tmpl w:val="D7E4E738"/>
    <w:lvl w:ilvl="0" w:tplc="872C18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1A67D1"/>
    <w:multiLevelType w:val="multilevel"/>
    <w:tmpl w:val="72FCACF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eastAsia="黑体" w:hint="eastAsia"/>
        <w:sz w:val="32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eastAsia="仿宋" w:hint="eastAsia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8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3"/>
  </w:num>
  <w:num w:numId="8">
    <w:abstractNumId w:val="5"/>
  </w:num>
  <w:num w:numId="9">
    <w:abstractNumId w:val="2"/>
  </w:num>
  <w:num w:numId="10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hideSpellingErrors/>
  <w:hideGrammaticalErrors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D5"/>
    <w:rsid w:val="00001CAD"/>
    <w:rsid w:val="00001CE9"/>
    <w:rsid w:val="000020DE"/>
    <w:rsid w:val="000038B2"/>
    <w:rsid w:val="00003905"/>
    <w:rsid w:val="00003B4A"/>
    <w:rsid w:val="00004911"/>
    <w:rsid w:val="000052E1"/>
    <w:rsid w:val="00006123"/>
    <w:rsid w:val="00010D0C"/>
    <w:rsid w:val="00010F7F"/>
    <w:rsid w:val="000111C2"/>
    <w:rsid w:val="00011533"/>
    <w:rsid w:val="00011DA9"/>
    <w:rsid w:val="0001216B"/>
    <w:rsid w:val="0001275C"/>
    <w:rsid w:val="00013D43"/>
    <w:rsid w:val="00014FEB"/>
    <w:rsid w:val="00017113"/>
    <w:rsid w:val="00020FF0"/>
    <w:rsid w:val="0002318F"/>
    <w:rsid w:val="000237FA"/>
    <w:rsid w:val="00024B79"/>
    <w:rsid w:val="000252FC"/>
    <w:rsid w:val="0002575B"/>
    <w:rsid w:val="00025E77"/>
    <w:rsid w:val="00027C6F"/>
    <w:rsid w:val="00027CAA"/>
    <w:rsid w:val="0003148C"/>
    <w:rsid w:val="00032111"/>
    <w:rsid w:val="00032859"/>
    <w:rsid w:val="00032F7D"/>
    <w:rsid w:val="0003363A"/>
    <w:rsid w:val="00033F7D"/>
    <w:rsid w:val="000345DD"/>
    <w:rsid w:val="00035892"/>
    <w:rsid w:val="00035917"/>
    <w:rsid w:val="00036A74"/>
    <w:rsid w:val="00036D4D"/>
    <w:rsid w:val="00037A42"/>
    <w:rsid w:val="0004075B"/>
    <w:rsid w:val="00040C50"/>
    <w:rsid w:val="000422EA"/>
    <w:rsid w:val="00042748"/>
    <w:rsid w:val="00042F1F"/>
    <w:rsid w:val="00043F30"/>
    <w:rsid w:val="00044304"/>
    <w:rsid w:val="00044B03"/>
    <w:rsid w:val="00044EEF"/>
    <w:rsid w:val="000458FA"/>
    <w:rsid w:val="0005055F"/>
    <w:rsid w:val="00052794"/>
    <w:rsid w:val="0005283C"/>
    <w:rsid w:val="00053169"/>
    <w:rsid w:val="0005390B"/>
    <w:rsid w:val="000539F5"/>
    <w:rsid w:val="00055006"/>
    <w:rsid w:val="000550D6"/>
    <w:rsid w:val="00055558"/>
    <w:rsid w:val="00056C14"/>
    <w:rsid w:val="00060284"/>
    <w:rsid w:val="0006048B"/>
    <w:rsid w:val="00060792"/>
    <w:rsid w:val="00061A80"/>
    <w:rsid w:val="00061BD9"/>
    <w:rsid w:val="00062EB7"/>
    <w:rsid w:val="000633FF"/>
    <w:rsid w:val="00064BD3"/>
    <w:rsid w:val="000659DC"/>
    <w:rsid w:val="00065D76"/>
    <w:rsid w:val="00066475"/>
    <w:rsid w:val="00067E6A"/>
    <w:rsid w:val="00070DB9"/>
    <w:rsid w:val="00071988"/>
    <w:rsid w:val="000722C0"/>
    <w:rsid w:val="0007262D"/>
    <w:rsid w:val="00073BB3"/>
    <w:rsid w:val="0007411A"/>
    <w:rsid w:val="00074461"/>
    <w:rsid w:val="00074BC3"/>
    <w:rsid w:val="00075384"/>
    <w:rsid w:val="00075AB7"/>
    <w:rsid w:val="00075F57"/>
    <w:rsid w:val="000771A9"/>
    <w:rsid w:val="00077745"/>
    <w:rsid w:val="00077AD7"/>
    <w:rsid w:val="000802F0"/>
    <w:rsid w:val="00084261"/>
    <w:rsid w:val="0008546A"/>
    <w:rsid w:val="000900E4"/>
    <w:rsid w:val="0009187A"/>
    <w:rsid w:val="0009259F"/>
    <w:rsid w:val="00092EA0"/>
    <w:rsid w:val="00093248"/>
    <w:rsid w:val="00094053"/>
    <w:rsid w:val="00094464"/>
    <w:rsid w:val="0009547D"/>
    <w:rsid w:val="00095CF5"/>
    <w:rsid w:val="00096E28"/>
    <w:rsid w:val="00097627"/>
    <w:rsid w:val="000976DC"/>
    <w:rsid w:val="000A1454"/>
    <w:rsid w:val="000A1D72"/>
    <w:rsid w:val="000A6D26"/>
    <w:rsid w:val="000A7545"/>
    <w:rsid w:val="000A79B7"/>
    <w:rsid w:val="000A7F46"/>
    <w:rsid w:val="000B00B2"/>
    <w:rsid w:val="000B3428"/>
    <w:rsid w:val="000B48E3"/>
    <w:rsid w:val="000B4B9A"/>
    <w:rsid w:val="000B5A80"/>
    <w:rsid w:val="000B5A8C"/>
    <w:rsid w:val="000B6725"/>
    <w:rsid w:val="000B786C"/>
    <w:rsid w:val="000B7A3A"/>
    <w:rsid w:val="000C2057"/>
    <w:rsid w:val="000C289C"/>
    <w:rsid w:val="000C3AF3"/>
    <w:rsid w:val="000C52F9"/>
    <w:rsid w:val="000C696B"/>
    <w:rsid w:val="000C697F"/>
    <w:rsid w:val="000D191C"/>
    <w:rsid w:val="000D2234"/>
    <w:rsid w:val="000D3847"/>
    <w:rsid w:val="000D537A"/>
    <w:rsid w:val="000D5C51"/>
    <w:rsid w:val="000D7184"/>
    <w:rsid w:val="000D7B3B"/>
    <w:rsid w:val="000E3F1E"/>
    <w:rsid w:val="000E452D"/>
    <w:rsid w:val="000E45AA"/>
    <w:rsid w:val="000E4D9B"/>
    <w:rsid w:val="000E50E1"/>
    <w:rsid w:val="000E5D17"/>
    <w:rsid w:val="000E6008"/>
    <w:rsid w:val="000E74C9"/>
    <w:rsid w:val="000E7E7B"/>
    <w:rsid w:val="000F0604"/>
    <w:rsid w:val="000F15D0"/>
    <w:rsid w:val="000F284D"/>
    <w:rsid w:val="000F284E"/>
    <w:rsid w:val="000F2A24"/>
    <w:rsid w:val="000F2A66"/>
    <w:rsid w:val="000F2FB8"/>
    <w:rsid w:val="000F36DA"/>
    <w:rsid w:val="000F419F"/>
    <w:rsid w:val="000F6372"/>
    <w:rsid w:val="001007AD"/>
    <w:rsid w:val="001007BE"/>
    <w:rsid w:val="0010137C"/>
    <w:rsid w:val="00101A58"/>
    <w:rsid w:val="0010330C"/>
    <w:rsid w:val="00104884"/>
    <w:rsid w:val="00104CDB"/>
    <w:rsid w:val="0010690F"/>
    <w:rsid w:val="001074EE"/>
    <w:rsid w:val="00107981"/>
    <w:rsid w:val="00107A23"/>
    <w:rsid w:val="00107F2E"/>
    <w:rsid w:val="001121DF"/>
    <w:rsid w:val="001128AD"/>
    <w:rsid w:val="00113501"/>
    <w:rsid w:val="00113659"/>
    <w:rsid w:val="00113E24"/>
    <w:rsid w:val="00114762"/>
    <w:rsid w:val="00114DF8"/>
    <w:rsid w:val="00115FD4"/>
    <w:rsid w:val="0011609A"/>
    <w:rsid w:val="00120784"/>
    <w:rsid w:val="00120E5C"/>
    <w:rsid w:val="00121420"/>
    <w:rsid w:val="001222EB"/>
    <w:rsid w:val="00122833"/>
    <w:rsid w:val="00122AAB"/>
    <w:rsid w:val="00122BC6"/>
    <w:rsid w:val="00124DFB"/>
    <w:rsid w:val="001251A1"/>
    <w:rsid w:val="001254F3"/>
    <w:rsid w:val="00125D09"/>
    <w:rsid w:val="00130CE3"/>
    <w:rsid w:val="00132908"/>
    <w:rsid w:val="00132F5B"/>
    <w:rsid w:val="00134175"/>
    <w:rsid w:val="001346C4"/>
    <w:rsid w:val="00135637"/>
    <w:rsid w:val="001361DF"/>
    <w:rsid w:val="001369B8"/>
    <w:rsid w:val="00136FE5"/>
    <w:rsid w:val="0014091B"/>
    <w:rsid w:val="00140AB8"/>
    <w:rsid w:val="00140FD2"/>
    <w:rsid w:val="001410DF"/>
    <w:rsid w:val="00141536"/>
    <w:rsid w:val="00141EF0"/>
    <w:rsid w:val="00143563"/>
    <w:rsid w:val="001436A0"/>
    <w:rsid w:val="00143BDF"/>
    <w:rsid w:val="001441F2"/>
    <w:rsid w:val="00144974"/>
    <w:rsid w:val="00144F29"/>
    <w:rsid w:val="00147A6D"/>
    <w:rsid w:val="001519AE"/>
    <w:rsid w:val="00152211"/>
    <w:rsid w:val="001523B8"/>
    <w:rsid w:val="00153602"/>
    <w:rsid w:val="00155712"/>
    <w:rsid w:val="00155DDC"/>
    <w:rsid w:val="0015665B"/>
    <w:rsid w:val="00156940"/>
    <w:rsid w:val="0015764A"/>
    <w:rsid w:val="001620EE"/>
    <w:rsid w:val="00162AF2"/>
    <w:rsid w:val="00163EB3"/>
    <w:rsid w:val="0016645F"/>
    <w:rsid w:val="00166AD0"/>
    <w:rsid w:val="001678F3"/>
    <w:rsid w:val="00170726"/>
    <w:rsid w:val="0017097E"/>
    <w:rsid w:val="00170EE0"/>
    <w:rsid w:val="0017274F"/>
    <w:rsid w:val="00172CCF"/>
    <w:rsid w:val="001772A6"/>
    <w:rsid w:val="00177547"/>
    <w:rsid w:val="00183295"/>
    <w:rsid w:val="00183B82"/>
    <w:rsid w:val="00183EF1"/>
    <w:rsid w:val="00183F84"/>
    <w:rsid w:val="00184164"/>
    <w:rsid w:val="001842FF"/>
    <w:rsid w:val="00185498"/>
    <w:rsid w:val="00186011"/>
    <w:rsid w:val="00187BB6"/>
    <w:rsid w:val="00187FCE"/>
    <w:rsid w:val="00192071"/>
    <w:rsid w:val="00193D60"/>
    <w:rsid w:val="001951CD"/>
    <w:rsid w:val="00195398"/>
    <w:rsid w:val="0019575B"/>
    <w:rsid w:val="00195E6D"/>
    <w:rsid w:val="0019619B"/>
    <w:rsid w:val="00196486"/>
    <w:rsid w:val="00196C69"/>
    <w:rsid w:val="001A11F0"/>
    <w:rsid w:val="001A15F6"/>
    <w:rsid w:val="001A2FAC"/>
    <w:rsid w:val="001A4AFD"/>
    <w:rsid w:val="001A5520"/>
    <w:rsid w:val="001A6355"/>
    <w:rsid w:val="001A7029"/>
    <w:rsid w:val="001A78A0"/>
    <w:rsid w:val="001A7C84"/>
    <w:rsid w:val="001B0B95"/>
    <w:rsid w:val="001B0BB1"/>
    <w:rsid w:val="001B1CE0"/>
    <w:rsid w:val="001B4550"/>
    <w:rsid w:val="001B56D6"/>
    <w:rsid w:val="001B5D8E"/>
    <w:rsid w:val="001B611F"/>
    <w:rsid w:val="001C00F0"/>
    <w:rsid w:val="001C3DA9"/>
    <w:rsid w:val="001C3EE9"/>
    <w:rsid w:val="001C4B27"/>
    <w:rsid w:val="001C4E1A"/>
    <w:rsid w:val="001C6B4C"/>
    <w:rsid w:val="001C70BD"/>
    <w:rsid w:val="001C7A26"/>
    <w:rsid w:val="001D1718"/>
    <w:rsid w:val="001D2F33"/>
    <w:rsid w:val="001D32A0"/>
    <w:rsid w:val="001D3942"/>
    <w:rsid w:val="001D5431"/>
    <w:rsid w:val="001D54FE"/>
    <w:rsid w:val="001D5C4B"/>
    <w:rsid w:val="001D5D59"/>
    <w:rsid w:val="001D5FF9"/>
    <w:rsid w:val="001D7A35"/>
    <w:rsid w:val="001E0D3B"/>
    <w:rsid w:val="001E22FC"/>
    <w:rsid w:val="001E2F43"/>
    <w:rsid w:val="001E302D"/>
    <w:rsid w:val="001E4551"/>
    <w:rsid w:val="001E4715"/>
    <w:rsid w:val="001E5D67"/>
    <w:rsid w:val="001E5EDA"/>
    <w:rsid w:val="001E6574"/>
    <w:rsid w:val="001E67BD"/>
    <w:rsid w:val="001F3355"/>
    <w:rsid w:val="001F3AC1"/>
    <w:rsid w:val="001F3BC7"/>
    <w:rsid w:val="001F4FF9"/>
    <w:rsid w:val="001F5388"/>
    <w:rsid w:val="001F621C"/>
    <w:rsid w:val="001F7958"/>
    <w:rsid w:val="001F7C5D"/>
    <w:rsid w:val="0020011E"/>
    <w:rsid w:val="002002B2"/>
    <w:rsid w:val="00200491"/>
    <w:rsid w:val="002039E6"/>
    <w:rsid w:val="00203ED7"/>
    <w:rsid w:val="00204789"/>
    <w:rsid w:val="002047DE"/>
    <w:rsid w:val="002048C1"/>
    <w:rsid w:val="00204D6E"/>
    <w:rsid w:val="00206AF8"/>
    <w:rsid w:val="00207CB1"/>
    <w:rsid w:val="00207D43"/>
    <w:rsid w:val="00207EC0"/>
    <w:rsid w:val="0021055E"/>
    <w:rsid w:val="00212120"/>
    <w:rsid w:val="00212F18"/>
    <w:rsid w:val="002130AF"/>
    <w:rsid w:val="002137F0"/>
    <w:rsid w:val="00213A3E"/>
    <w:rsid w:val="0021533E"/>
    <w:rsid w:val="00215B48"/>
    <w:rsid w:val="00216FBB"/>
    <w:rsid w:val="00217565"/>
    <w:rsid w:val="00217FCF"/>
    <w:rsid w:val="002217CE"/>
    <w:rsid w:val="0022198E"/>
    <w:rsid w:val="00222838"/>
    <w:rsid w:val="00222C19"/>
    <w:rsid w:val="00223013"/>
    <w:rsid w:val="0022378E"/>
    <w:rsid w:val="0022417E"/>
    <w:rsid w:val="00227431"/>
    <w:rsid w:val="002319F4"/>
    <w:rsid w:val="00232EB2"/>
    <w:rsid w:val="00233DA6"/>
    <w:rsid w:val="00234676"/>
    <w:rsid w:val="00234B09"/>
    <w:rsid w:val="002356D0"/>
    <w:rsid w:val="00236D17"/>
    <w:rsid w:val="00237F3D"/>
    <w:rsid w:val="00241E20"/>
    <w:rsid w:val="002434FF"/>
    <w:rsid w:val="00243618"/>
    <w:rsid w:val="00244A70"/>
    <w:rsid w:val="0024565A"/>
    <w:rsid w:val="00245836"/>
    <w:rsid w:val="00245F15"/>
    <w:rsid w:val="0024632D"/>
    <w:rsid w:val="00246513"/>
    <w:rsid w:val="00247353"/>
    <w:rsid w:val="00247AEC"/>
    <w:rsid w:val="002503FC"/>
    <w:rsid w:val="00250647"/>
    <w:rsid w:val="00253A23"/>
    <w:rsid w:val="00254074"/>
    <w:rsid w:val="00260EAD"/>
    <w:rsid w:val="00261553"/>
    <w:rsid w:val="00262421"/>
    <w:rsid w:val="00262FB4"/>
    <w:rsid w:val="0026312E"/>
    <w:rsid w:val="00263F5B"/>
    <w:rsid w:val="00264B21"/>
    <w:rsid w:val="002703B3"/>
    <w:rsid w:val="00270A24"/>
    <w:rsid w:val="00270FCC"/>
    <w:rsid w:val="00271252"/>
    <w:rsid w:val="00271BDF"/>
    <w:rsid w:val="00271C82"/>
    <w:rsid w:val="002757CE"/>
    <w:rsid w:val="00276523"/>
    <w:rsid w:val="00276717"/>
    <w:rsid w:val="00276E03"/>
    <w:rsid w:val="00277297"/>
    <w:rsid w:val="0028010E"/>
    <w:rsid w:val="00280338"/>
    <w:rsid w:val="002816ED"/>
    <w:rsid w:val="00282FEB"/>
    <w:rsid w:val="00284173"/>
    <w:rsid w:val="0028681B"/>
    <w:rsid w:val="002879CE"/>
    <w:rsid w:val="002879EA"/>
    <w:rsid w:val="00287BCB"/>
    <w:rsid w:val="00287ED1"/>
    <w:rsid w:val="0029096B"/>
    <w:rsid w:val="00292708"/>
    <w:rsid w:val="00292964"/>
    <w:rsid w:val="0029347A"/>
    <w:rsid w:val="00293DF2"/>
    <w:rsid w:val="00295AA9"/>
    <w:rsid w:val="00296715"/>
    <w:rsid w:val="0029683F"/>
    <w:rsid w:val="00297B2A"/>
    <w:rsid w:val="002A044C"/>
    <w:rsid w:val="002A1BCA"/>
    <w:rsid w:val="002A40BE"/>
    <w:rsid w:val="002A4AD3"/>
    <w:rsid w:val="002A5433"/>
    <w:rsid w:val="002A5562"/>
    <w:rsid w:val="002A5E12"/>
    <w:rsid w:val="002A6812"/>
    <w:rsid w:val="002A76FC"/>
    <w:rsid w:val="002A7725"/>
    <w:rsid w:val="002A79B4"/>
    <w:rsid w:val="002B0A94"/>
    <w:rsid w:val="002B109B"/>
    <w:rsid w:val="002B2709"/>
    <w:rsid w:val="002B353A"/>
    <w:rsid w:val="002B4375"/>
    <w:rsid w:val="002B4C94"/>
    <w:rsid w:val="002B58D8"/>
    <w:rsid w:val="002B5D0D"/>
    <w:rsid w:val="002B6796"/>
    <w:rsid w:val="002B6877"/>
    <w:rsid w:val="002C0220"/>
    <w:rsid w:val="002C0E6E"/>
    <w:rsid w:val="002C125D"/>
    <w:rsid w:val="002C2BB7"/>
    <w:rsid w:val="002C2D1A"/>
    <w:rsid w:val="002C4E28"/>
    <w:rsid w:val="002C5E4F"/>
    <w:rsid w:val="002C643F"/>
    <w:rsid w:val="002D0403"/>
    <w:rsid w:val="002D0BFA"/>
    <w:rsid w:val="002D159A"/>
    <w:rsid w:val="002D3268"/>
    <w:rsid w:val="002D35AF"/>
    <w:rsid w:val="002D41C4"/>
    <w:rsid w:val="002D4BCE"/>
    <w:rsid w:val="002D75B4"/>
    <w:rsid w:val="002E0A5B"/>
    <w:rsid w:val="002E2013"/>
    <w:rsid w:val="002E308F"/>
    <w:rsid w:val="002E4933"/>
    <w:rsid w:val="002E653E"/>
    <w:rsid w:val="002E74D1"/>
    <w:rsid w:val="002E7558"/>
    <w:rsid w:val="002F0580"/>
    <w:rsid w:val="002F20A7"/>
    <w:rsid w:val="002F2502"/>
    <w:rsid w:val="002F429C"/>
    <w:rsid w:val="002F4D41"/>
    <w:rsid w:val="002F6430"/>
    <w:rsid w:val="00301D9B"/>
    <w:rsid w:val="003024BE"/>
    <w:rsid w:val="00302685"/>
    <w:rsid w:val="00304A23"/>
    <w:rsid w:val="00306A3C"/>
    <w:rsid w:val="0030707A"/>
    <w:rsid w:val="00307BE7"/>
    <w:rsid w:val="00307CE9"/>
    <w:rsid w:val="00310E26"/>
    <w:rsid w:val="00310EC0"/>
    <w:rsid w:val="003119B4"/>
    <w:rsid w:val="00311C27"/>
    <w:rsid w:val="00311F00"/>
    <w:rsid w:val="003124E5"/>
    <w:rsid w:val="003127ED"/>
    <w:rsid w:val="00313DEF"/>
    <w:rsid w:val="00313F0D"/>
    <w:rsid w:val="00315AE7"/>
    <w:rsid w:val="00316CBD"/>
    <w:rsid w:val="00320B45"/>
    <w:rsid w:val="00321135"/>
    <w:rsid w:val="00321CD0"/>
    <w:rsid w:val="00322258"/>
    <w:rsid w:val="0032275E"/>
    <w:rsid w:val="00322763"/>
    <w:rsid w:val="00322BB6"/>
    <w:rsid w:val="00325284"/>
    <w:rsid w:val="003257BC"/>
    <w:rsid w:val="00330F07"/>
    <w:rsid w:val="00331C2B"/>
    <w:rsid w:val="00333502"/>
    <w:rsid w:val="00333745"/>
    <w:rsid w:val="00333BDF"/>
    <w:rsid w:val="00334777"/>
    <w:rsid w:val="00334D02"/>
    <w:rsid w:val="00335203"/>
    <w:rsid w:val="003352C1"/>
    <w:rsid w:val="003352DD"/>
    <w:rsid w:val="00335AED"/>
    <w:rsid w:val="00336463"/>
    <w:rsid w:val="00341671"/>
    <w:rsid w:val="00341F5F"/>
    <w:rsid w:val="00344393"/>
    <w:rsid w:val="00345AC3"/>
    <w:rsid w:val="003476E9"/>
    <w:rsid w:val="00347F9F"/>
    <w:rsid w:val="0035051C"/>
    <w:rsid w:val="00350BF9"/>
    <w:rsid w:val="00350FDB"/>
    <w:rsid w:val="003510EF"/>
    <w:rsid w:val="0035157A"/>
    <w:rsid w:val="003529A9"/>
    <w:rsid w:val="00352D31"/>
    <w:rsid w:val="00354781"/>
    <w:rsid w:val="0035481E"/>
    <w:rsid w:val="003549D1"/>
    <w:rsid w:val="00354FE9"/>
    <w:rsid w:val="00355601"/>
    <w:rsid w:val="00356EA2"/>
    <w:rsid w:val="003613A2"/>
    <w:rsid w:val="0036221D"/>
    <w:rsid w:val="0036297C"/>
    <w:rsid w:val="00362B9A"/>
    <w:rsid w:val="00362C1C"/>
    <w:rsid w:val="00362E08"/>
    <w:rsid w:val="00365468"/>
    <w:rsid w:val="00365937"/>
    <w:rsid w:val="0036621A"/>
    <w:rsid w:val="00371217"/>
    <w:rsid w:val="00372492"/>
    <w:rsid w:val="00372935"/>
    <w:rsid w:val="00372FBB"/>
    <w:rsid w:val="0037542B"/>
    <w:rsid w:val="003760C4"/>
    <w:rsid w:val="003769CE"/>
    <w:rsid w:val="0038035E"/>
    <w:rsid w:val="003807E2"/>
    <w:rsid w:val="003809FD"/>
    <w:rsid w:val="003818FA"/>
    <w:rsid w:val="00381D41"/>
    <w:rsid w:val="00382648"/>
    <w:rsid w:val="0038314E"/>
    <w:rsid w:val="0038397E"/>
    <w:rsid w:val="00384773"/>
    <w:rsid w:val="00384956"/>
    <w:rsid w:val="0038617E"/>
    <w:rsid w:val="00390E6E"/>
    <w:rsid w:val="0039152A"/>
    <w:rsid w:val="00392286"/>
    <w:rsid w:val="00392772"/>
    <w:rsid w:val="0039368B"/>
    <w:rsid w:val="00394C5A"/>
    <w:rsid w:val="00394CBC"/>
    <w:rsid w:val="00395154"/>
    <w:rsid w:val="003A04DC"/>
    <w:rsid w:val="003A24C4"/>
    <w:rsid w:val="003A43C7"/>
    <w:rsid w:val="003A488C"/>
    <w:rsid w:val="003A4966"/>
    <w:rsid w:val="003A5503"/>
    <w:rsid w:val="003A5E33"/>
    <w:rsid w:val="003B0B3D"/>
    <w:rsid w:val="003B12BB"/>
    <w:rsid w:val="003B1350"/>
    <w:rsid w:val="003B1A96"/>
    <w:rsid w:val="003B2EF9"/>
    <w:rsid w:val="003B48F3"/>
    <w:rsid w:val="003B5221"/>
    <w:rsid w:val="003B5367"/>
    <w:rsid w:val="003B5E3B"/>
    <w:rsid w:val="003B7325"/>
    <w:rsid w:val="003B73EA"/>
    <w:rsid w:val="003C10DA"/>
    <w:rsid w:val="003C269E"/>
    <w:rsid w:val="003C2909"/>
    <w:rsid w:val="003C2D45"/>
    <w:rsid w:val="003C4890"/>
    <w:rsid w:val="003C4BFE"/>
    <w:rsid w:val="003C4E1B"/>
    <w:rsid w:val="003C5168"/>
    <w:rsid w:val="003C53F0"/>
    <w:rsid w:val="003C55DF"/>
    <w:rsid w:val="003C586C"/>
    <w:rsid w:val="003C58A7"/>
    <w:rsid w:val="003C7634"/>
    <w:rsid w:val="003C76B6"/>
    <w:rsid w:val="003C7E4A"/>
    <w:rsid w:val="003C7EAA"/>
    <w:rsid w:val="003D1C35"/>
    <w:rsid w:val="003D54D2"/>
    <w:rsid w:val="003D54D5"/>
    <w:rsid w:val="003D5BE7"/>
    <w:rsid w:val="003D5FD8"/>
    <w:rsid w:val="003D60B0"/>
    <w:rsid w:val="003D6258"/>
    <w:rsid w:val="003D6FEF"/>
    <w:rsid w:val="003E0BA9"/>
    <w:rsid w:val="003E0BE0"/>
    <w:rsid w:val="003E0BEC"/>
    <w:rsid w:val="003E176D"/>
    <w:rsid w:val="003E1D4C"/>
    <w:rsid w:val="003E21CB"/>
    <w:rsid w:val="003E2E19"/>
    <w:rsid w:val="003E3C51"/>
    <w:rsid w:val="003E45CA"/>
    <w:rsid w:val="003E4EFC"/>
    <w:rsid w:val="003E5019"/>
    <w:rsid w:val="003E781C"/>
    <w:rsid w:val="003E7F6A"/>
    <w:rsid w:val="003F06C8"/>
    <w:rsid w:val="003F0BC1"/>
    <w:rsid w:val="003F1187"/>
    <w:rsid w:val="003F2BBD"/>
    <w:rsid w:val="003F3835"/>
    <w:rsid w:val="003F3A1E"/>
    <w:rsid w:val="003F5CCF"/>
    <w:rsid w:val="003F5D11"/>
    <w:rsid w:val="003F5DFF"/>
    <w:rsid w:val="003F5E92"/>
    <w:rsid w:val="003F5FFC"/>
    <w:rsid w:val="003F6151"/>
    <w:rsid w:val="003F68C5"/>
    <w:rsid w:val="003F6A37"/>
    <w:rsid w:val="0040030E"/>
    <w:rsid w:val="00400DFF"/>
    <w:rsid w:val="00400FD3"/>
    <w:rsid w:val="00401503"/>
    <w:rsid w:val="004016E2"/>
    <w:rsid w:val="00402B9D"/>
    <w:rsid w:val="00402DDB"/>
    <w:rsid w:val="0040462F"/>
    <w:rsid w:val="0040496C"/>
    <w:rsid w:val="00404C3F"/>
    <w:rsid w:val="00404C7E"/>
    <w:rsid w:val="004070EA"/>
    <w:rsid w:val="0040711D"/>
    <w:rsid w:val="004148E4"/>
    <w:rsid w:val="00415BE8"/>
    <w:rsid w:val="00416043"/>
    <w:rsid w:val="004175E2"/>
    <w:rsid w:val="00420BB0"/>
    <w:rsid w:val="00421C77"/>
    <w:rsid w:val="00422C5F"/>
    <w:rsid w:val="0042348C"/>
    <w:rsid w:val="00424710"/>
    <w:rsid w:val="00424C2F"/>
    <w:rsid w:val="00425340"/>
    <w:rsid w:val="004259AC"/>
    <w:rsid w:val="0042604E"/>
    <w:rsid w:val="004331F0"/>
    <w:rsid w:val="004342A7"/>
    <w:rsid w:val="0043522F"/>
    <w:rsid w:val="00440AB0"/>
    <w:rsid w:val="0044138A"/>
    <w:rsid w:val="00441FD9"/>
    <w:rsid w:val="00442E2B"/>
    <w:rsid w:val="0044422A"/>
    <w:rsid w:val="00444A78"/>
    <w:rsid w:val="00445BDC"/>
    <w:rsid w:val="00446D3D"/>
    <w:rsid w:val="004470DD"/>
    <w:rsid w:val="004475D4"/>
    <w:rsid w:val="004508B3"/>
    <w:rsid w:val="004508F7"/>
    <w:rsid w:val="004512D7"/>
    <w:rsid w:val="004513AF"/>
    <w:rsid w:val="00451533"/>
    <w:rsid w:val="0045208E"/>
    <w:rsid w:val="00452248"/>
    <w:rsid w:val="00452A74"/>
    <w:rsid w:val="00452AD3"/>
    <w:rsid w:val="00452AD7"/>
    <w:rsid w:val="00453C19"/>
    <w:rsid w:val="00453E29"/>
    <w:rsid w:val="00455289"/>
    <w:rsid w:val="004555D1"/>
    <w:rsid w:val="00455D48"/>
    <w:rsid w:val="00456139"/>
    <w:rsid w:val="00456F60"/>
    <w:rsid w:val="00456FAF"/>
    <w:rsid w:val="0045777F"/>
    <w:rsid w:val="00460218"/>
    <w:rsid w:val="00460246"/>
    <w:rsid w:val="00461183"/>
    <w:rsid w:val="004655BA"/>
    <w:rsid w:val="004658AA"/>
    <w:rsid w:val="00465987"/>
    <w:rsid w:val="00465FB9"/>
    <w:rsid w:val="0046614A"/>
    <w:rsid w:val="0046674F"/>
    <w:rsid w:val="00471062"/>
    <w:rsid w:val="00471DB9"/>
    <w:rsid w:val="00471F48"/>
    <w:rsid w:val="00471FD1"/>
    <w:rsid w:val="00473E37"/>
    <w:rsid w:val="00475F1F"/>
    <w:rsid w:val="004811C3"/>
    <w:rsid w:val="004815E1"/>
    <w:rsid w:val="00481787"/>
    <w:rsid w:val="004820D0"/>
    <w:rsid w:val="004821A5"/>
    <w:rsid w:val="004828CD"/>
    <w:rsid w:val="00483C3A"/>
    <w:rsid w:val="004849E4"/>
    <w:rsid w:val="00486B0B"/>
    <w:rsid w:val="00487F90"/>
    <w:rsid w:val="00490296"/>
    <w:rsid w:val="004906B0"/>
    <w:rsid w:val="0049099F"/>
    <w:rsid w:val="00491CB4"/>
    <w:rsid w:val="004924FE"/>
    <w:rsid w:val="004925EE"/>
    <w:rsid w:val="004933A7"/>
    <w:rsid w:val="00493A7A"/>
    <w:rsid w:val="00493DB0"/>
    <w:rsid w:val="0049495F"/>
    <w:rsid w:val="00495192"/>
    <w:rsid w:val="0049618D"/>
    <w:rsid w:val="00496635"/>
    <w:rsid w:val="00497775"/>
    <w:rsid w:val="00497C5E"/>
    <w:rsid w:val="004A00C8"/>
    <w:rsid w:val="004A0A78"/>
    <w:rsid w:val="004A1DD5"/>
    <w:rsid w:val="004A25C3"/>
    <w:rsid w:val="004A3B3F"/>
    <w:rsid w:val="004A3E79"/>
    <w:rsid w:val="004A6416"/>
    <w:rsid w:val="004A64A2"/>
    <w:rsid w:val="004A673F"/>
    <w:rsid w:val="004A6A33"/>
    <w:rsid w:val="004A7120"/>
    <w:rsid w:val="004A771A"/>
    <w:rsid w:val="004A7A01"/>
    <w:rsid w:val="004B05B3"/>
    <w:rsid w:val="004B05D1"/>
    <w:rsid w:val="004B23E9"/>
    <w:rsid w:val="004B2805"/>
    <w:rsid w:val="004B349D"/>
    <w:rsid w:val="004B35D7"/>
    <w:rsid w:val="004B39D0"/>
    <w:rsid w:val="004B3A70"/>
    <w:rsid w:val="004B3C33"/>
    <w:rsid w:val="004B3EE8"/>
    <w:rsid w:val="004B6CAC"/>
    <w:rsid w:val="004B78C8"/>
    <w:rsid w:val="004B7D02"/>
    <w:rsid w:val="004C0D4F"/>
    <w:rsid w:val="004C2581"/>
    <w:rsid w:val="004C4B10"/>
    <w:rsid w:val="004C4FB8"/>
    <w:rsid w:val="004C543B"/>
    <w:rsid w:val="004C5EA3"/>
    <w:rsid w:val="004C60D9"/>
    <w:rsid w:val="004C6388"/>
    <w:rsid w:val="004C6F55"/>
    <w:rsid w:val="004D14FA"/>
    <w:rsid w:val="004D26C5"/>
    <w:rsid w:val="004D280F"/>
    <w:rsid w:val="004D3131"/>
    <w:rsid w:val="004D3F43"/>
    <w:rsid w:val="004D41D7"/>
    <w:rsid w:val="004D42F1"/>
    <w:rsid w:val="004D4B41"/>
    <w:rsid w:val="004D5464"/>
    <w:rsid w:val="004D7508"/>
    <w:rsid w:val="004D751A"/>
    <w:rsid w:val="004D7DA6"/>
    <w:rsid w:val="004D7DE3"/>
    <w:rsid w:val="004E0B0B"/>
    <w:rsid w:val="004E39BD"/>
    <w:rsid w:val="004E4547"/>
    <w:rsid w:val="004F09AC"/>
    <w:rsid w:val="004F10FD"/>
    <w:rsid w:val="004F114B"/>
    <w:rsid w:val="004F1916"/>
    <w:rsid w:val="004F2515"/>
    <w:rsid w:val="004F596F"/>
    <w:rsid w:val="004F6D9A"/>
    <w:rsid w:val="004F7B8C"/>
    <w:rsid w:val="00500433"/>
    <w:rsid w:val="00500EA2"/>
    <w:rsid w:val="00502386"/>
    <w:rsid w:val="00502633"/>
    <w:rsid w:val="00502811"/>
    <w:rsid w:val="0050331C"/>
    <w:rsid w:val="00503CDB"/>
    <w:rsid w:val="00505334"/>
    <w:rsid w:val="005057BF"/>
    <w:rsid w:val="00506338"/>
    <w:rsid w:val="00506546"/>
    <w:rsid w:val="00506A43"/>
    <w:rsid w:val="00506A9A"/>
    <w:rsid w:val="00510C6C"/>
    <w:rsid w:val="00511AAF"/>
    <w:rsid w:val="005122DB"/>
    <w:rsid w:val="00512631"/>
    <w:rsid w:val="00512F55"/>
    <w:rsid w:val="0051369E"/>
    <w:rsid w:val="00514E05"/>
    <w:rsid w:val="005151F8"/>
    <w:rsid w:val="00515DBF"/>
    <w:rsid w:val="0051666A"/>
    <w:rsid w:val="00516C2D"/>
    <w:rsid w:val="00516D07"/>
    <w:rsid w:val="00516F32"/>
    <w:rsid w:val="005176C6"/>
    <w:rsid w:val="005177BD"/>
    <w:rsid w:val="005206EE"/>
    <w:rsid w:val="00523125"/>
    <w:rsid w:val="00523EAA"/>
    <w:rsid w:val="00524B9E"/>
    <w:rsid w:val="00525C4C"/>
    <w:rsid w:val="00525D96"/>
    <w:rsid w:val="0052752F"/>
    <w:rsid w:val="005302EB"/>
    <w:rsid w:val="00530887"/>
    <w:rsid w:val="0053283A"/>
    <w:rsid w:val="005330C8"/>
    <w:rsid w:val="00535342"/>
    <w:rsid w:val="0053709D"/>
    <w:rsid w:val="0053747F"/>
    <w:rsid w:val="005403E9"/>
    <w:rsid w:val="00540963"/>
    <w:rsid w:val="00541539"/>
    <w:rsid w:val="00541FF9"/>
    <w:rsid w:val="005420AD"/>
    <w:rsid w:val="0054223A"/>
    <w:rsid w:val="00542259"/>
    <w:rsid w:val="00543B62"/>
    <w:rsid w:val="00543BB5"/>
    <w:rsid w:val="00544B98"/>
    <w:rsid w:val="00544C4D"/>
    <w:rsid w:val="0054553F"/>
    <w:rsid w:val="00545C57"/>
    <w:rsid w:val="0054603D"/>
    <w:rsid w:val="0054612A"/>
    <w:rsid w:val="005462C1"/>
    <w:rsid w:val="00550505"/>
    <w:rsid w:val="005506DC"/>
    <w:rsid w:val="005507A5"/>
    <w:rsid w:val="00550E1F"/>
    <w:rsid w:val="0055159C"/>
    <w:rsid w:val="005522E2"/>
    <w:rsid w:val="0055239A"/>
    <w:rsid w:val="00553078"/>
    <w:rsid w:val="00553325"/>
    <w:rsid w:val="005544D3"/>
    <w:rsid w:val="00554967"/>
    <w:rsid w:val="005559E6"/>
    <w:rsid w:val="00555B8E"/>
    <w:rsid w:val="005560B1"/>
    <w:rsid w:val="0055611D"/>
    <w:rsid w:val="005561F3"/>
    <w:rsid w:val="0056169E"/>
    <w:rsid w:val="005629EF"/>
    <w:rsid w:val="00562DE4"/>
    <w:rsid w:val="005634EB"/>
    <w:rsid w:val="005639C9"/>
    <w:rsid w:val="00564780"/>
    <w:rsid w:val="00564B7B"/>
    <w:rsid w:val="00565527"/>
    <w:rsid w:val="005670F8"/>
    <w:rsid w:val="00570C46"/>
    <w:rsid w:val="005716CA"/>
    <w:rsid w:val="00572056"/>
    <w:rsid w:val="00573356"/>
    <w:rsid w:val="00573426"/>
    <w:rsid w:val="00573781"/>
    <w:rsid w:val="00574766"/>
    <w:rsid w:val="00574938"/>
    <w:rsid w:val="005753F2"/>
    <w:rsid w:val="0058078D"/>
    <w:rsid w:val="00581DF5"/>
    <w:rsid w:val="00581FD4"/>
    <w:rsid w:val="005831D7"/>
    <w:rsid w:val="00583E83"/>
    <w:rsid w:val="005843EA"/>
    <w:rsid w:val="00584530"/>
    <w:rsid w:val="005855F3"/>
    <w:rsid w:val="00586EA2"/>
    <w:rsid w:val="0059344B"/>
    <w:rsid w:val="00594806"/>
    <w:rsid w:val="00594C68"/>
    <w:rsid w:val="00595723"/>
    <w:rsid w:val="005962C7"/>
    <w:rsid w:val="005963C9"/>
    <w:rsid w:val="005968D4"/>
    <w:rsid w:val="005971EB"/>
    <w:rsid w:val="005975A9"/>
    <w:rsid w:val="00597C59"/>
    <w:rsid w:val="005A0715"/>
    <w:rsid w:val="005A131E"/>
    <w:rsid w:val="005A1321"/>
    <w:rsid w:val="005A1F0C"/>
    <w:rsid w:val="005A218E"/>
    <w:rsid w:val="005A2325"/>
    <w:rsid w:val="005A2917"/>
    <w:rsid w:val="005A4BF8"/>
    <w:rsid w:val="005A5441"/>
    <w:rsid w:val="005A5580"/>
    <w:rsid w:val="005A576E"/>
    <w:rsid w:val="005A6D21"/>
    <w:rsid w:val="005A74B1"/>
    <w:rsid w:val="005A7CAD"/>
    <w:rsid w:val="005B032B"/>
    <w:rsid w:val="005B039D"/>
    <w:rsid w:val="005B2598"/>
    <w:rsid w:val="005B31D1"/>
    <w:rsid w:val="005B39E9"/>
    <w:rsid w:val="005B3D20"/>
    <w:rsid w:val="005B435D"/>
    <w:rsid w:val="005B57DA"/>
    <w:rsid w:val="005B6032"/>
    <w:rsid w:val="005B7B69"/>
    <w:rsid w:val="005B7F85"/>
    <w:rsid w:val="005C06F7"/>
    <w:rsid w:val="005C0785"/>
    <w:rsid w:val="005C0ED5"/>
    <w:rsid w:val="005C1186"/>
    <w:rsid w:val="005C1455"/>
    <w:rsid w:val="005C2E0A"/>
    <w:rsid w:val="005C31B1"/>
    <w:rsid w:val="005C4DE3"/>
    <w:rsid w:val="005C5546"/>
    <w:rsid w:val="005C6A6E"/>
    <w:rsid w:val="005D0422"/>
    <w:rsid w:val="005D09F0"/>
    <w:rsid w:val="005D1A29"/>
    <w:rsid w:val="005D2883"/>
    <w:rsid w:val="005D301A"/>
    <w:rsid w:val="005D49B0"/>
    <w:rsid w:val="005D55F0"/>
    <w:rsid w:val="005D5ECF"/>
    <w:rsid w:val="005D6977"/>
    <w:rsid w:val="005D6CB7"/>
    <w:rsid w:val="005D7BBF"/>
    <w:rsid w:val="005E057D"/>
    <w:rsid w:val="005E200E"/>
    <w:rsid w:val="005E20F8"/>
    <w:rsid w:val="005E2575"/>
    <w:rsid w:val="005E2683"/>
    <w:rsid w:val="005E2E0E"/>
    <w:rsid w:val="005E36F8"/>
    <w:rsid w:val="005E440B"/>
    <w:rsid w:val="005E4586"/>
    <w:rsid w:val="005E51A6"/>
    <w:rsid w:val="005E5A78"/>
    <w:rsid w:val="005E5B1A"/>
    <w:rsid w:val="005F0736"/>
    <w:rsid w:val="005F0ED8"/>
    <w:rsid w:val="005F28F2"/>
    <w:rsid w:val="005F436F"/>
    <w:rsid w:val="005F5867"/>
    <w:rsid w:val="005F588B"/>
    <w:rsid w:val="0060088C"/>
    <w:rsid w:val="0060122F"/>
    <w:rsid w:val="0060126B"/>
    <w:rsid w:val="00601542"/>
    <w:rsid w:val="00602683"/>
    <w:rsid w:val="00602925"/>
    <w:rsid w:val="006029C1"/>
    <w:rsid w:val="006056C5"/>
    <w:rsid w:val="00607583"/>
    <w:rsid w:val="00607CDF"/>
    <w:rsid w:val="006109CD"/>
    <w:rsid w:val="0061106D"/>
    <w:rsid w:val="00611662"/>
    <w:rsid w:val="00611FD2"/>
    <w:rsid w:val="00614057"/>
    <w:rsid w:val="00615CA2"/>
    <w:rsid w:val="00615F30"/>
    <w:rsid w:val="0061634E"/>
    <w:rsid w:val="00616595"/>
    <w:rsid w:val="0062019B"/>
    <w:rsid w:val="00620217"/>
    <w:rsid w:val="00620BAD"/>
    <w:rsid w:val="00622440"/>
    <w:rsid w:val="006227C0"/>
    <w:rsid w:val="00622CDE"/>
    <w:rsid w:val="006233C8"/>
    <w:rsid w:val="006234B6"/>
    <w:rsid w:val="006239AD"/>
    <w:rsid w:val="006244F0"/>
    <w:rsid w:val="00624777"/>
    <w:rsid w:val="006307C1"/>
    <w:rsid w:val="006310F9"/>
    <w:rsid w:val="00631AF0"/>
    <w:rsid w:val="0063300E"/>
    <w:rsid w:val="00633048"/>
    <w:rsid w:val="00633B24"/>
    <w:rsid w:val="0063492D"/>
    <w:rsid w:val="0063570A"/>
    <w:rsid w:val="00635896"/>
    <w:rsid w:val="00635EF1"/>
    <w:rsid w:val="006366C5"/>
    <w:rsid w:val="006369B4"/>
    <w:rsid w:val="006378F1"/>
    <w:rsid w:val="00637C86"/>
    <w:rsid w:val="00637FE9"/>
    <w:rsid w:val="00642BA3"/>
    <w:rsid w:val="00642CD7"/>
    <w:rsid w:val="00643CFE"/>
    <w:rsid w:val="00645EBC"/>
    <w:rsid w:val="00650CF6"/>
    <w:rsid w:val="00650FBC"/>
    <w:rsid w:val="00653B6E"/>
    <w:rsid w:val="00656D89"/>
    <w:rsid w:val="00657A9D"/>
    <w:rsid w:val="00661ACA"/>
    <w:rsid w:val="006631FE"/>
    <w:rsid w:val="006635BB"/>
    <w:rsid w:val="00664386"/>
    <w:rsid w:val="00664577"/>
    <w:rsid w:val="006664F9"/>
    <w:rsid w:val="00666975"/>
    <w:rsid w:val="00667E1C"/>
    <w:rsid w:val="0067110C"/>
    <w:rsid w:val="0067159B"/>
    <w:rsid w:val="00671D2B"/>
    <w:rsid w:val="00673F0D"/>
    <w:rsid w:val="006743B7"/>
    <w:rsid w:val="006746BF"/>
    <w:rsid w:val="00674924"/>
    <w:rsid w:val="00675154"/>
    <w:rsid w:val="0067519F"/>
    <w:rsid w:val="006755B2"/>
    <w:rsid w:val="006756BA"/>
    <w:rsid w:val="00675803"/>
    <w:rsid w:val="006775CD"/>
    <w:rsid w:val="00681AF4"/>
    <w:rsid w:val="00681CFC"/>
    <w:rsid w:val="00682770"/>
    <w:rsid w:val="006828B8"/>
    <w:rsid w:val="00684218"/>
    <w:rsid w:val="006857A0"/>
    <w:rsid w:val="006868D3"/>
    <w:rsid w:val="00687650"/>
    <w:rsid w:val="0069001B"/>
    <w:rsid w:val="00690522"/>
    <w:rsid w:val="006906EB"/>
    <w:rsid w:val="0069133E"/>
    <w:rsid w:val="00691ADE"/>
    <w:rsid w:val="00692BE4"/>
    <w:rsid w:val="00692E11"/>
    <w:rsid w:val="00693819"/>
    <w:rsid w:val="00693972"/>
    <w:rsid w:val="00693CBB"/>
    <w:rsid w:val="006945BB"/>
    <w:rsid w:val="00695C8B"/>
    <w:rsid w:val="006962B8"/>
    <w:rsid w:val="006975C5"/>
    <w:rsid w:val="00697EA5"/>
    <w:rsid w:val="006A106B"/>
    <w:rsid w:val="006A1C1A"/>
    <w:rsid w:val="006A1F5B"/>
    <w:rsid w:val="006A404E"/>
    <w:rsid w:val="006A4E15"/>
    <w:rsid w:val="006A4F62"/>
    <w:rsid w:val="006A5F05"/>
    <w:rsid w:val="006A6AB3"/>
    <w:rsid w:val="006A7A5F"/>
    <w:rsid w:val="006B18F8"/>
    <w:rsid w:val="006B2C62"/>
    <w:rsid w:val="006B2C9F"/>
    <w:rsid w:val="006B68D0"/>
    <w:rsid w:val="006B6ED2"/>
    <w:rsid w:val="006C0A39"/>
    <w:rsid w:val="006C12DD"/>
    <w:rsid w:val="006C1891"/>
    <w:rsid w:val="006C30D0"/>
    <w:rsid w:val="006C3422"/>
    <w:rsid w:val="006C583A"/>
    <w:rsid w:val="006C644A"/>
    <w:rsid w:val="006C652B"/>
    <w:rsid w:val="006C66F0"/>
    <w:rsid w:val="006C70A0"/>
    <w:rsid w:val="006C791D"/>
    <w:rsid w:val="006D0388"/>
    <w:rsid w:val="006D0ADD"/>
    <w:rsid w:val="006D0BD0"/>
    <w:rsid w:val="006D0E58"/>
    <w:rsid w:val="006D3212"/>
    <w:rsid w:val="006D3527"/>
    <w:rsid w:val="006D5D2E"/>
    <w:rsid w:val="006D6289"/>
    <w:rsid w:val="006D7A80"/>
    <w:rsid w:val="006E0439"/>
    <w:rsid w:val="006E0BCA"/>
    <w:rsid w:val="006E13B4"/>
    <w:rsid w:val="006E54FA"/>
    <w:rsid w:val="006E64D3"/>
    <w:rsid w:val="006E6B84"/>
    <w:rsid w:val="006E717B"/>
    <w:rsid w:val="006E7C0D"/>
    <w:rsid w:val="006F06D3"/>
    <w:rsid w:val="006F115F"/>
    <w:rsid w:val="006F1EA8"/>
    <w:rsid w:val="006F20B7"/>
    <w:rsid w:val="006F235C"/>
    <w:rsid w:val="006F29EA"/>
    <w:rsid w:val="006F31E5"/>
    <w:rsid w:val="006F482D"/>
    <w:rsid w:val="006F6132"/>
    <w:rsid w:val="006F6B54"/>
    <w:rsid w:val="006F6DA7"/>
    <w:rsid w:val="006F6F48"/>
    <w:rsid w:val="006F7E76"/>
    <w:rsid w:val="007002B8"/>
    <w:rsid w:val="007007E7"/>
    <w:rsid w:val="00700A5A"/>
    <w:rsid w:val="00700CDE"/>
    <w:rsid w:val="007019DA"/>
    <w:rsid w:val="00702013"/>
    <w:rsid w:val="0070229E"/>
    <w:rsid w:val="00702DFF"/>
    <w:rsid w:val="00703209"/>
    <w:rsid w:val="00703508"/>
    <w:rsid w:val="0070439B"/>
    <w:rsid w:val="00704866"/>
    <w:rsid w:val="00705DC0"/>
    <w:rsid w:val="00706812"/>
    <w:rsid w:val="00707E9E"/>
    <w:rsid w:val="007109EC"/>
    <w:rsid w:val="00710A46"/>
    <w:rsid w:val="00711036"/>
    <w:rsid w:val="0071179E"/>
    <w:rsid w:val="00712611"/>
    <w:rsid w:val="00713348"/>
    <w:rsid w:val="00713DBD"/>
    <w:rsid w:val="007163EE"/>
    <w:rsid w:val="00716760"/>
    <w:rsid w:val="00717EB3"/>
    <w:rsid w:val="00717EF8"/>
    <w:rsid w:val="007234A6"/>
    <w:rsid w:val="00724033"/>
    <w:rsid w:val="0072442A"/>
    <w:rsid w:val="007244A3"/>
    <w:rsid w:val="00724C3E"/>
    <w:rsid w:val="00726192"/>
    <w:rsid w:val="00727F6F"/>
    <w:rsid w:val="00727F72"/>
    <w:rsid w:val="00730E0E"/>
    <w:rsid w:val="00731AB4"/>
    <w:rsid w:val="00731D82"/>
    <w:rsid w:val="00731FB6"/>
    <w:rsid w:val="00732408"/>
    <w:rsid w:val="00732E49"/>
    <w:rsid w:val="00732F51"/>
    <w:rsid w:val="00733029"/>
    <w:rsid w:val="00733F23"/>
    <w:rsid w:val="00735A86"/>
    <w:rsid w:val="00736FE1"/>
    <w:rsid w:val="00740567"/>
    <w:rsid w:val="00740C30"/>
    <w:rsid w:val="00741418"/>
    <w:rsid w:val="00741FC3"/>
    <w:rsid w:val="00742502"/>
    <w:rsid w:val="00742670"/>
    <w:rsid w:val="007431E3"/>
    <w:rsid w:val="00743A52"/>
    <w:rsid w:val="00744E4A"/>
    <w:rsid w:val="00745CD0"/>
    <w:rsid w:val="0074615D"/>
    <w:rsid w:val="00750701"/>
    <w:rsid w:val="0075146D"/>
    <w:rsid w:val="0075181A"/>
    <w:rsid w:val="00751E8C"/>
    <w:rsid w:val="007547D0"/>
    <w:rsid w:val="00755265"/>
    <w:rsid w:val="00755A20"/>
    <w:rsid w:val="007560D1"/>
    <w:rsid w:val="00760B18"/>
    <w:rsid w:val="00761550"/>
    <w:rsid w:val="0076165A"/>
    <w:rsid w:val="00762697"/>
    <w:rsid w:val="007628D1"/>
    <w:rsid w:val="00762914"/>
    <w:rsid w:val="007630D5"/>
    <w:rsid w:val="00764728"/>
    <w:rsid w:val="00765B7A"/>
    <w:rsid w:val="0077046B"/>
    <w:rsid w:val="007706FB"/>
    <w:rsid w:val="0077152C"/>
    <w:rsid w:val="007737DD"/>
    <w:rsid w:val="0077388A"/>
    <w:rsid w:val="00773D6C"/>
    <w:rsid w:val="007751C0"/>
    <w:rsid w:val="007754DA"/>
    <w:rsid w:val="0077622F"/>
    <w:rsid w:val="00776608"/>
    <w:rsid w:val="00776841"/>
    <w:rsid w:val="00776A2F"/>
    <w:rsid w:val="007803E1"/>
    <w:rsid w:val="007807A8"/>
    <w:rsid w:val="007810FE"/>
    <w:rsid w:val="0078127F"/>
    <w:rsid w:val="0078169A"/>
    <w:rsid w:val="00781895"/>
    <w:rsid w:val="00781CC9"/>
    <w:rsid w:val="007842C3"/>
    <w:rsid w:val="007844BB"/>
    <w:rsid w:val="00790224"/>
    <w:rsid w:val="007911A6"/>
    <w:rsid w:val="00791DBC"/>
    <w:rsid w:val="00792228"/>
    <w:rsid w:val="007931FC"/>
    <w:rsid w:val="00793720"/>
    <w:rsid w:val="00795667"/>
    <w:rsid w:val="0079567D"/>
    <w:rsid w:val="00796251"/>
    <w:rsid w:val="007969C6"/>
    <w:rsid w:val="00797C19"/>
    <w:rsid w:val="007A06BD"/>
    <w:rsid w:val="007A07DF"/>
    <w:rsid w:val="007A0DE9"/>
    <w:rsid w:val="007A1482"/>
    <w:rsid w:val="007A1800"/>
    <w:rsid w:val="007A3F53"/>
    <w:rsid w:val="007A5F1D"/>
    <w:rsid w:val="007A62D0"/>
    <w:rsid w:val="007A6CEF"/>
    <w:rsid w:val="007A6DDB"/>
    <w:rsid w:val="007A7FCC"/>
    <w:rsid w:val="007B1691"/>
    <w:rsid w:val="007B59F9"/>
    <w:rsid w:val="007B5DE0"/>
    <w:rsid w:val="007B623F"/>
    <w:rsid w:val="007B70A7"/>
    <w:rsid w:val="007B71B8"/>
    <w:rsid w:val="007B75FF"/>
    <w:rsid w:val="007C134D"/>
    <w:rsid w:val="007C2610"/>
    <w:rsid w:val="007C3201"/>
    <w:rsid w:val="007C522D"/>
    <w:rsid w:val="007C54D7"/>
    <w:rsid w:val="007C551B"/>
    <w:rsid w:val="007C5F67"/>
    <w:rsid w:val="007C79CB"/>
    <w:rsid w:val="007C7ACB"/>
    <w:rsid w:val="007D1408"/>
    <w:rsid w:val="007D23A1"/>
    <w:rsid w:val="007D2AC9"/>
    <w:rsid w:val="007D2EC0"/>
    <w:rsid w:val="007D3088"/>
    <w:rsid w:val="007D3330"/>
    <w:rsid w:val="007D3AEB"/>
    <w:rsid w:val="007D6980"/>
    <w:rsid w:val="007D6AE5"/>
    <w:rsid w:val="007E0FD9"/>
    <w:rsid w:val="007E2ECA"/>
    <w:rsid w:val="007E4B60"/>
    <w:rsid w:val="007E7CEF"/>
    <w:rsid w:val="007F1535"/>
    <w:rsid w:val="007F16B2"/>
    <w:rsid w:val="007F216A"/>
    <w:rsid w:val="007F2942"/>
    <w:rsid w:val="007F3F79"/>
    <w:rsid w:val="007F5114"/>
    <w:rsid w:val="007F5719"/>
    <w:rsid w:val="007F6F42"/>
    <w:rsid w:val="0080050C"/>
    <w:rsid w:val="008019E5"/>
    <w:rsid w:val="00802EE3"/>
    <w:rsid w:val="008038EE"/>
    <w:rsid w:val="00805DD6"/>
    <w:rsid w:val="0080717C"/>
    <w:rsid w:val="008075E3"/>
    <w:rsid w:val="00810AAB"/>
    <w:rsid w:val="00811C12"/>
    <w:rsid w:val="00812677"/>
    <w:rsid w:val="00813844"/>
    <w:rsid w:val="00815499"/>
    <w:rsid w:val="00815941"/>
    <w:rsid w:val="0081641F"/>
    <w:rsid w:val="00817C46"/>
    <w:rsid w:val="00817F97"/>
    <w:rsid w:val="0082082F"/>
    <w:rsid w:val="00820DF6"/>
    <w:rsid w:val="008218A0"/>
    <w:rsid w:val="00821CD2"/>
    <w:rsid w:val="00824E9C"/>
    <w:rsid w:val="00826D7C"/>
    <w:rsid w:val="008305CA"/>
    <w:rsid w:val="0083099D"/>
    <w:rsid w:val="00830F68"/>
    <w:rsid w:val="00831EB0"/>
    <w:rsid w:val="00832B3F"/>
    <w:rsid w:val="00833984"/>
    <w:rsid w:val="00833A76"/>
    <w:rsid w:val="00833B7F"/>
    <w:rsid w:val="00833F3B"/>
    <w:rsid w:val="0083408E"/>
    <w:rsid w:val="00834C01"/>
    <w:rsid w:val="00835833"/>
    <w:rsid w:val="00837A9E"/>
    <w:rsid w:val="00837B76"/>
    <w:rsid w:val="00837D40"/>
    <w:rsid w:val="008403A0"/>
    <w:rsid w:val="00840CD5"/>
    <w:rsid w:val="008410DF"/>
    <w:rsid w:val="00845729"/>
    <w:rsid w:val="00846CDE"/>
    <w:rsid w:val="008470DF"/>
    <w:rsid w:val="008470F7"/>
    <w:rsid w:val="00850ADE"/>
    <w:rsid w:val="00850D46"/>
    <w:rsid w:val="00850FFF"/>
    <w:rsid w:val="00852586"/>
    <w:rsid w:val="00852AE7"/>
    <w:rsid w:val="00852C97"/>
    <w:rsid w:val="00853C45"/>
    <w:rsid w:val="00854C07"/>
    <w:rsid w:val="00855153"/>
    <w:rsid w:val="00855C40"/>
    <w:rsid w:val="008564D6"/>
    <w:rsid w:val="00857EF4"/>
    <w:rsid w:val="00861CB7"/>
    <w:rsid w:val="00862606"/>
    <w:rsid w:val="008634D9"/>
    <w:rsid w:val="0086378F"/>
    <w:rsid w:val="00864B87"/>
    <w:rsid w:val="00864FE3"/>
    <w:rsid w:val="00865361"/>
    <w:rsid w:val="008660CE"/>
    <w:rsid w:val="008663D2"/>
    <w:rsid w:val="0086663A"/>
    <w:rsid w:val="008700DF"/>
    <w:rsid w:val="008710FE"/>
    <w:rsid w:val="00871623"/>
    <w:rsid w:val="00872245"/>
    <w:rsid w:val="008738D0"/>
    <w:rsid w:val="00874452"/>
    <w:rsid w:val="00876BB1"/>
    <w:rsid w:val="00876C18"/>
    <w:rsid w:val="008815FE"/>
    <w:rsid w:val="00882180"/>
    <w:rsid w:val="0088243D"/>
    <w:rsid w:val="00882555"/>
    <w:rsid w:val="00882CB5"/>
    <w:rsid w:val="008834E3"/>
    <w:rsid w:val="00885ADE"/>
    <w:rsid w:val="00885DCE"/>
    <w:rsid w:val="008904D1"/>
    <w:rsid w:val="0089072B"/>
    <w:rsid w:val="00893369"/>
    <w:rsid w:val="0089410E"/>
    <w:rsid w:val="008942ED"/>
    <w:rsid w:val="00894827"/>
    <w:rsid w:val="00894D95"/>
    <w:rsid w:val="008961F8"/>
    <w:rsid w:val="00896F53"/>
    <w:rsid w:val="00897A4E"/>
    <w:rsid w:val="008A1D02"/>
    <w:rsid w:val="008A1D56"/>
    <w:rsid w:val="008A23EB"/>
    <w:rsid w:val="008A27F5"/>
    <w:rsid w:val="008A2B87"/>
    <w:rsid w:val="008A31B5"/>
    <w:rsid w:val="008A3CF9"/>
    <w:rsid w:val="008A4068"/>
    <w:rsid w:val="008A4D10"/>
    <w:rsid w:val="008A5985"/>
    <w:rsid w:val="008A6AA8"/>
    <w:rsid w:val="008B04DB"/>
    <w:rsid w:val="008B0C94"/>
    <w:rsid w:val="008B19CD"/>
    <w:rsid w:val="008B1D42"/>
    <w:rsid w:val="008B23B1"/>
    <w:rsid w:val="008B244D"/>
    <w:rsid w:val="008B2EE7"/>
    <w:rsid w:val="008B474B"/>
    <w:rsid w:val="008B4BB5"/>
    <w:rsid w:val="008B70A4"/>
    <w:rsid w:val="008B7454"/>
    <w:rsid w:val="008C0DE9"/>
    <w:rsid w:val="008C1567"/>
    <w:rsid w:val="008C1969"/>
    <w:rsid w:val="008C3483"/>
    <w:rsid w:val="008C34CF"/>
    <w:rsid w:val="008C4E75"/>
    <w:rsid w:val="008C5916"/>
    <w:rsid w:val="008C5F24"/>
    <w:rsid w:val="008C667D"/>
    <w:rsid w:val="008C6AF1"/>
    <w:rsid w:val="008C7559"/>
    <w:rsid w:val="008C7EBF"/>
    <w:rsid w:val="008C7F78"/>
    <w:rsid w:val="008D067A"/>
    <w:rsid w:val="008D3B74"/>
    <w:rsid w:val="008D40B5"/>
    <w:rsid w:val="008D4C45"/>
    <w:rsid w:val="008D5FB3"/>
    <w:rsid w:val="008D6640"/>
    <w:rsid w:val="008D7E5E"/>
    <w:rsid w:val="008E27E8"/>
    <w:rsid w:val="008E2D9D"/>
    <w:rsid w:val="008E350D"/>
    <w:rsid w:val="008E3BDF"/>
    <w:rsid w:val="008E523E"/>
    <w:rsid w:val="008E614F"/>
    <w:rsid w:val="008E7A75"/>
    <w:rsid w:val="008E7BF6"/>
    <w:rsid w:val="008F0652"/>
    <w:rsid w:val="008F157D"/>
    <w:rsid w:val="008F15E5"/>
    <w:rsid w:val="008F1785"/>
    <w:rsid w:val="008F2A71"/>
    <w:rsid w:val="008F3035"/>
    <w:rsid w:val="008F35AE"/>
    <w:rsid w:val="008F409B"/>
    <w:rsid w:val="008F431A"/>
    <w:rsid w:val="008F4BB7"/>
    <w:rsid w:val="008F59C8"/>
    <w:rsid w:val="008F6551"/>
    <w:rsid w:val="008F6C1F"/>
    <w:rsid w:val="008F79DD"/>
    <w:rsid w:val="00900A6A"/>
    <w:rsid w:val="00900D39"/>
    <w:rsid w:val="00901D7F"/>
    <w:rsid w:val="0090298E"/>
    <w:rsid w:val="00902D93"/>
    <w:rsid w:val="00902EB3"/>
    <w:rsid w:val="00904751"/>
    <w:rsid w:val="009051D5"/>
    <w:rsid w:val="00905493"/>
    <w:rsid w:val="00906364"/>
    <w:rsid w:val="00906404"/>
    <w:rsid w:val="009102B5"/>
    <w:rsid w:val="00910656"/>
    <w:rsid w:val="00911205"/>
    <w:rsid w:val="00913195"/>
    <w:rsid w:val="00915476"/>
    <w:rsid w:val="0091551A"/>
    <w:rsid w:val="009174E4"/>
    <w:rsid w:val="00917E7B"/>
    <w:rsid w:val="0092127C"/>
    <w:rsid w:val="00921755"/>
    <w:rsid w:val="00922654"/>
    <w:rsid w:val="00922EB0"/>
    <w:rsid w:val="00922F71"/>
    <w:rsid w:val="00925260"/>
    <w:rsid w:val="00925F85"/>
    <w:rsid w:val="00926449"/>
    <w:rsid w:val="00930678"/>
    <w:rsid w:val="009308F6"/>
    <w:rsid w:val="00930E60"/>
    <w:rsid w:val="009347B7"/>
    <w:rsid w:val="00934E96"/>
    <w:rsid w:val="009402EE"/>
    <w:rsid w:val="00941974"/>
    <w:rsid w:val="0094262F"/>
    <w:rsid w:val="009430B7"/>
    <w:rsid w:val="00944FA9"/>
    <w:rsid w:val="0094643D"/>
    <w:rsid w:val="0094768B"/>
    <w:rsid w:val="00951934"/>
    <w:rsid w:val="00952726"/>
    <w:rsid w:val="00952F64"/>
    <w:rsid w:val="00954074"/>
    <w:rsid w:val="00954595"/>
    <w:rsid w:val="00955FBA"/>
    <w:rsid w:val="009602CD"/>
    <w:rsid w:val="00960935"/>
    <w:rsid w:val="00960B22"/>
    <w:rsid w:val="00961660"/>
    <w:rsid w:val="009619C6"/>
    <w:rsid w:val="00961AE7"/>
    <w:rsid w:val="0096246C"/>
    <w:rsid w:val="00962EF4"/>
    <w:rsid w:val="00962F38"/>
    <w:rsid w:val="009632E6"/>
    <w:rsid w:val="00963885"/>
    <w:rsid w:val="00964B96"/>
    <w:rsid w:val="00964C0E"/>
    <w:rsid w:val="00965BC6"/>
    <w:rsid w:val="009663CE"/>
    <w:rsid w:val="009664AD"/>
    <w:rsid w:val="00971A2E"/>
    <w:rsid w:val="00972A96"/>
    <w:rsid w:val="00974696"/>
    <w:rsid w:val="009753E2"/>
    <w:rsid w:val="00975656"/>
    <w:rsid w:val="0097591E"/>
    <w:rsid w:val="00975930"/>
    <w:rsid w:val="009762FF"/>
    <w:rsid w:val="00976A71"/>
    <w:rsid w:val="00976B02"/>
    <w:rsid w:val="00976DB0"/>
    <w:rsid w:val="00981277"/>
    <w:rsid w:val="009821A9"/>
    <w:rsid w:val="00982953"/>
    <w:rsid w:val="00983516"/>
    <w:rsid w:val="0098359D"/>
    <w:rsid w:val="0098435A"/>
    <w:rsid w:val="00985AC9"/>
    <w:rsid w:val="009865EB"/>
    <w:rsid w:val="00986BC7"/>
    <w:rsid w:val="009871B3"/>
    <w:rsid w:val="00987569"/>
    <w:rsid w:val="009876B0"/>
    <w:rsid w:val="00990A43"/>
    <w:rsid w:val="00992C0C"/>
    <w:rsid w:val="00992E60"/>
    <w:rsid w:val="009935C3"/>
    <w:rsid w:val="00993C2E"/>
    <w:rsid w:val="00995302"/>
    <w:rsid w:val="009955A1"/>
    <w:rsid w:val="00995898"/>
    <w:rsid w:val="00995F5C"/>
    <w:rsid w:val="00996033"/>
    <w:rsid w:val="00996262"/>
    <w:rsid w:val="00996609"/>
    <w:rsid w:val="00996EF7"/>
    <w:rsid w:val="00997FFB"/>
    <w:rsid w:val="009A1E38"/>
    <w:rsid w:val="009A2402"/>
    <w:rsid w:val="009A267C"/>
    <w:rsid w:val="009A2F9D"/>
    <w:rsid w:val="009A7495"/>
    <w:rsid w:val="009B364B"/>
    <w:rsid w:val="009B3F96"/>
    <w:rsid w:val="009B452A"/>
    <w:rsid w:val="009B455E"/>
    <w:rsid w:val="009B586B"/>
    <w:rsid w:val="009B634D"/>
    <w:rsid w:val="009C0010"/>
    <w:rsid w:val="009C0078"/>
    <w:rsid w:val="009C0FD3"/>
    <w:rsid w:val="009C3106"/>
    <w:rsid w:val="009C31B2"/>
    <w:rsid w:val="009C36AA"/>
    <w:rsid w:val="009C413D"/>
    <w:rsid w:val="009C5AC9"/>
    <w:rsid w:val="009C6686"/>
    <w:rsid w:val="009C7C1D"/>
    <w:rsid w:val="009D099F"/>
    <w:rsid w:val="009D0B85"/>
    <w:rsid w:val="009D1682"/>
    <w:rsid w:val="009D18D0"/>
    <w:rsid w:val="009D2108"/>
    <w:rsid w:val="009D28D6"/>
    <w:rsid w:val="009D2AAD"/>
    <w:rsid w:val="009D4064"/>
    <w:rsid w:val="009D434F"/>
    <w:rsid w:val="009D4A8D"/>
    <w:rsid w:val="009D4E1B"/>
    <w:rsid w:val="009D4FB7"/>
    <w:rsid w:val="009D5341"/>
    <w:rsid w:val="009D5AF5"/>
    <w:rsid w:val="009D5D44"/>
    <w:rsid w:val="009D5EB7"/>
    <w:rsid w:val="009D5F84"/>
    <w:rsid w:val="009D6241"/>
    <w:rsid w:val="009D6912"/>
    <w:rsid w:val="009E161A"/>
    <w:rsid w:val="009E1BB3"/>
    <w:rsid w:val="009E1D72"/>
    <w:rsid w:val="009E29D5"/>
    <w:rsid w:val="009E57F1"/>
    <w:rsid w:val="009E6049"/>
    <w:rsid w:val="009E64ED"/>
    <w:rsid w:val="009E753E"/>
    <w:rsid w:val="009E7668"/>
    <w:rsid w:val="009E77AF"/>
    <w:rsid w:val="009E7B5E"/>
    <w:rsid w:val="009F0D62"/>
    <w:rsid w:val="009F36B5"/>
    <w:rsid w:val="009F37DA"/>
    <w:rsid w:val="009F4FAD"/>
    <w:rsid w:val="009F562A"/>
    <w:rsid w:val="009F62FC"/>
    <w:rsid w:val="009F6A66"/>
    <w:rsid w:val="009F6B70"/>
    <w:rsid w:val="00A00159"/>
    <w:rsid w:val="00A002F7"/>
    <w:rsid w:val="00A00E05"/>
    <w:rsid w:val="00A01110"/>
    <w:rsid w:val="00A0189E"/>
    <w:rsid w:val="00A030FC"/>
    <w:rsid w:val="00A032C4"/>
    <w:rsid w:val="00A04187"/>
    <w:rsid w:val="00A042B8"/>
    <w:rsid w:val="00A0443D"/>
    <w:rsid w:val="00A04B6C"/>
    <w:rsid w:val="00A0517C"/>
    <w:rsid w:val="00A0592E"/>
    <w:rsid w:val="00A05BFE"/>
    <w:rsid w:val="00A06349"/>
    <w:rsid w:val="00A10073"/>
    <w:rsid w:val="00A10E4A"/>
    <w:rsid w:val="00A10F85"/>
    <w:rsid w:val="00A141C2"/>
    <w:rsid w:val="00A15009"/>
    <w:rsid w:val="00A15277"/>
    <w:rsid w:val="00A1557C"/>
    <w:rsid w:val="00A1701B"/>
    <w:rsid w:val="00A171B1"/>
    <w:rsid w:val="00A20295"/>
    <w:rsid w:val="00A21609"/>
    <w:rsid w:val="00A21704"/>
    <w:rsid w:val="00A2191E"/>
    <w:rsid w:val="00A2225E"/>
    <w:rsid w:val="00A22A62"/>
    <w:rsid w:val="00A23199"/>
    <w:rsid w:val="00A241BF"/>
    <w:rsid w:val="00A252E1"/>
    <w:rsid w:val="00A267A8"/>
    <w:rsid w:val="00A30D59"/>
    <w:rsid w:val="00A31AE4"/>
    <w:rsid w:val="00A31CA1"/>
    <w:rsid w:val="00A31E9F"/>
    <w:rsid w:val="00A32905"/>
    <w:rsid w:val="00A32C34"/>
    <w:rsid w:val="00A32E3E"/>
    <w:rsid w:val="00A3300C"/>
    <w:rsid w:val="00A34C40"/>
    <w:rsid w:val="00A34E3C"/>
    <w:rsid w:val="00A34FFA"/>
    <w:rsid w:val="00A36B73"/>
    <w:rsid w:val="00A37596"/>
    <w:rsid w:val="00A438EE"/>
    <w:rsid w:val="00A44F32"/>
    <w:rsid w:val="00A45DEC"/>
    <w:rsid w:val="00A463CF"/>
    <w:rsid w:val="00A46E8B"/>
    <w:rsid w:val="00A47979"/>
    <w:rsid w:val="00A50773"/>
    <w:rsid w:val="00A50B71"/>
    <w:rsid w:val="00A50CC2"/>
    <w:rsid w:val="00A54D44"/>
    <w:rsid w:val="00A57122"/>
    <w:rsid w:val="00A57BAC"/>
    <w:rsid w:val="00A6214D"/>
    <w:rsid w:val="00A624BE"/>
    <w:rsid w:val="00A63290"/>
    <w:rsid w:val="00A65775"/>
    <w:rsid w:val="00A6578E"/>
    <w:rsid w:val="00A6627D"/>
    <w:rsid w:val="00A66E06"/>
    <w:rsid w:val="00A6760A"/>
    <w:rsid w:val="00A67D02"/>
    <w:rsid w:val="00A67F20"/>
    <w:rsid w:val="00A706A3"/>
    <w:rsid w:val="00A71BB3"/>
    <w:rsid w:val="00A72653"/>
    <w:rsid w:val="00A72964"/>
    <w:rsid w:val="00A73CBA"/>
    <w:rsid w:val="00A74763"/>
    <w:rsid w:val="00A7782E"/>
    <w:rsid w:val="00A80889"/>
    <w:rsid w:val="00A850E7"/>
    <w:rsid w:val="00A85276"/>
    <w:rsid w:val="00A85CBF"/>
    <w:rsid w:val="00A85CC8"/>
    <w:rsid w:val="00A85FF4"/>
    <w:rsid w:val="00A86339"/>
    <w:rsid w:val="00A866B3"/>
    <w:rsid w:val="00A870FC"/>
    <w:rsid w:val="00A874B8"/>
    <w:rsid w:val="00A877F4"/>
    <w:rsid w:val="00A90C0B"/>
    <w:rsid w:val="00A92775"/>
    <w:rsid w:val="00A92BA1"/>
    <w:rsid w:val="00A92E86"/>
    <w:rsid w:val="00A930A7"/>
    <w:rsid w:val="00A93DDB"/>
    <w:rsid w:val="00A95DFF"/>
    <w:rsid w:val="00A97282"/>
    <w:rsid w:val="00A979C4"/>
    <w:rsid w:val="00A97ECE"/>
    <w:rsid w:val="00AA07E3"/>
    <w:rsid w:val="00AA0CD9"/>
    <w:rsid w:val="00AA109D"/>
    <w:rsid w:val="00AA17B8"/>
    <w:rsid w:val="00AA2AB8"/>
    <w:rsid w:val="00AA39FC"/>
    <w:rsid w:val="00AA3C3A"/>
    <w:rsid w:val="00AA4615"/>
    <w:rsid w:val="00AA57B8"/>
    <w:rsid w:val="00AA5CDB"/>
    <w:rsid w:val="00AA62A7"/>
    <w:rsid w:val="00AA69A8"/>
    <w:rsid w:val="00AA7114"/>
    <w:rsid w:val="00AA79B9"/>
    <w:rsid w:val="00AA7A5D"/>
    <w:rsid w:val="00AA7ABB"/>
    <w:rsid w:val="00AB01BE"/>
    <w:rsid w:val="00AB0399"/>
    <w:rsid w:val="00AB0542"/>
    <w:rsid w:val="00AB0923"/>
    <w:rsid w:val="00AB11BA"/>
    <w:rsid w:val="00AB1904"/>
    <w:rsid w:val="00AB2877"/>
    <w:rsid w:val="00AB2B35"/>
    <w:rsid w:val="00AB3C70"/>
    <w:rsid w:val="00AB4A6A"/>
    <w:rsid w:val="00AB4E68"/>
    <w:rsid w:val="00AB713C"/>
    <w:rsid w:val="00AB7668"/>
    <w:rsid w:val="00AC0475"/>
    <w:rsid w:val="00AC0CC6"/>
    <w:rsid w:val="00AC12D7"/>
    <w:rsid w:val="00AC1E79"/>
    <w:rsid w:val="00AC24B4"/>
    <w:rsid w:val="00AC4357"/>
    <w:rsid w:val="00AC61B1"/>
    <w:rsid w:val="00AC6358"/>
    <w:rsid w:val="00AC76C8"/>
    <w:rsid w:val="00AC7D9D"/>
    <w:rsid w:val="00AD2EC3"/>
    <w:rsid w:val="00AD3091"/>
    <w:rsid w:val="00AD38AD"/>
    <w:rsid w:val="00AD3DA2"/>
    <w:rsid w:val="00AD5763"/>
    <w:rsid w:val="00AE0E5F"/>
    <w:rsid w:val="00AE1B32"/>
    <w:rsid w:val="00AE71D3"/>
    <w:rsid w:val="00AE789E"/>
    <w:rsid w:val="00AF0DBE"/>
    <w:rsid w:val="00AF3B07"/>
    <w:rsid w:val="00AF3EC5"/>
    <w:rsid w:val="00AF54C4"/>
    <w:rsid w:val="00AF6CA9"/>
    <w:rsid w:val="00AF6EC0"/>
    <w:rsid w:val="00B00A95"/>
    <w:rsid w:val="00B00E13"/>
    <w:rsid w:val="00B0110E"/>
    <w:rsid w:val="00B0121C"/>
    <w:rsid w:val="00B0205F"/>
    <w:rsid w:val="00B024CC"/>
    <w:rsid w:val="00B02F1A"/>
    <w:rsid w:val="00B06CAE"/>
    <w:rsid w:val="00B073BC"/>
    <w:rsid w:val="00B10371"/>
    <w:rsid w:val="00B11F80"/>
    <w:rsid w:val="00B1213C"/>
    <w:rsid w:val="00B15E37"/>
    <w:rsid w:val="00B16879"/>
    <w:rsid w:val="00B20155"/>
    <w:rsid w:val="00B20BE5"/>
    <w:rsid w:val="00B2142D"/>
    <w:rsid w:val="00B218E4"/>
    <w:rsid w:val="00B22BAF"/>
    <w:rsid w:val="00B245A8"/>
    <w:rsid w:val="00B25962"/>
    <w:rsid w:val="00B261A6"/>
    <w:rsid w:val="00B26E6A"/>
    <w:rsid w:val="00B30114"/>
    <w:rsid w:val="00B30ECF"/>
    <w:rsid w:val="00B313E1"/>
    <w:rsid w:val="00B32134"/>
    <w:rsid w:val="00B3235F"/>
    <w:rsid w:val="00B33E61"/>
    <w:rsid w:val="00B37818"/>
    <w:rsid w:val="00B37A62"/>
    <w:rsid w:val="00B37FD3"/>
    <w:rsid w:val="00B4037B"/>
    <w:rsid w:val="00B40CAE"/>
    <w:rsid w:val="00B4152E"/>
    <w:rsid w:val="00B41755"/>
    <w:rsid w:val="00B42A12"/>
    <w:rsid w:val="00B42A92"/>
    <w:rsid w:val="00B4440A"/>
    <w:rsid w:val="00B44DC6"/>
    <w:rsid w:val="00B45556"/>
    <w:rsid w:val="00B45F8B"/>
    <w:rsid w:val="00B469AB"/>
    <w:rsid w:val="00B5006D"/>
    <w:rsid w:val="00B50E9B"/>
    <w:rsid w:val="00B521C1"/>
    <w:rsid w:val="00B52424"/>
    <w:rsid w:val="00B52635"/>
    <w:rsid w:val="00B531F4"/>
    <w:rsid w:val="00B5686E"/>
    <w:rsid w:val="00B57473"/>
    <w:rsid w:val="00B6091D"/>
    <w:rsid w:val="00B61091"/>
    <w:rsid w:val="00B613AC"/>
    <w:rsid w:val="00B61C2A"/>
    <w:rsid w:val="00B62632"/>
    <w:rsid w:val="00B62C3D"/>
    <w:rsid w:val="00B63627"/>
    <w:rsid w:val="00B641D3"/>
    <w:rsid w:val="00B642F6"/>
    <w:rsid w:val="00B653B6"/>
    <w:rsid w:val="00B67E94"/>
    <w:rsid w:val="00B67EA6"/>
    <w:rsid w:val="00B700C3"/>
    <w:rsid w:val="00B704FA"/>
    <w:rsid w:val="00B705CC"/>
    <w:rsid w:val="00B70684"/>
    <w:rsid w:val="00B70A88"/>
    <w:rsid w:val="00B70B40"/>
    <w:rsid w:val="00B71175"/>
    <w:rsid w:val="00B71247"/>
    <w:rsid w:val="00B71B10"/>
    <w:rsid w:val="00B72440"/>
    <w:rsid w:val="00B73BA4"/>
    <w:rsid w:val="00B741E0"/>
    <w:rsid w:val="00B74A0F"/>
    <w:rsid w:val="00B75332"/>
    <w:rsid w:val="00B7764C"/>
    <w:rsid w:val="00B776D8"/>
    <w:rsid w:val="00B810D8"/>
    <w:rsid w:val="00B8229D"/>
    <w:rsid w:val="00B829F9"/>
    <w:rsid w:val="00B8311D"/>
    <w:rsid w:val="00B87D8D"/>
    <w:rsid w:val="00B9080B"/>
    <w:rsid w:val="00B90EA3"/>
    <w:rsid w:val="00B91707"/>
    <w:rsid w:val="00B92F5F"/>
    <w:rsid w:val="00B936B2"/>
    <w:rsid w:val="00B95BE4"/>
    <w:rsid w:val="00B97418"/>
    <w:rsid w:val="00B97AA3"/>
    <w:rsid w:val="00BA0990"/>
    <w:rsid w:val="00BA0DE9"/>
    <w:rsid w:val="00BA1D89"/>
    <w:rsid w:val="00BA2313"/>
    <w:rsid w:val="00BA2D54"/>
    <w:rsid w:val="00BA2DB6"/>
    <w:rsid w:val="00BA3C42"/>
    <w:rsid w:val="00BA522B"/>
    <w:rsid w:val="00BA5BE2"/>
    <w:rsid w:val="00BA5C8E"/>
    <w:rsid w:val="00BA5E13"/>
    <w:rsid w:val="00BB013A"/>
    <w:rsid w:val="00BB07BB"/>
    <w:rsid w:val="00BB0854"/>
    <w:rsid w:val="00BB1A4C"/>
    <w:rsid w:val="00BB1CB7"/>
    <w:rsid w:val="00BB24BF"/>
    <w:rsid w:val="00BB2F71"/>
    <w:rsid w:val="00BB7477"/>
    <w:rsid w:val="00BC0D42"/>
    <w:rsid w:val="00BC1245"/>
    <w:rsid w:val="00BC183E"/>
    <w:rsid w:val="00BC21D1"/>
    <w:rsid w:val="00BC45CA"/>
    <w:rsid w:val="00BC59ED"/>
    <w:rsid w:val="00BC6A21"/>
    <w:rsid w:val="00BD0C91"/>
    <w:rsid w:val="00BD10C7"/>
    <w:rsid w:val="00BD1106"/>
    <w:rsid w:val="00BD2964"/>
    <w:rsid w:val="00BD3D3A"/>
    <w:rsid w:val="00BD3F02"/>
    <w:rsid w:val="00BD5490"/>
    <w:rsid w:val="00BD76C5"/>
    <w:rsid w:val="00BE0073"/>
    <w:rsid w:val="00BE0340"/>
    <w:rsid w:val="00BE126F"/>
    <w:rsid w:val="00BE282F"/>
    <w:rsid w:val="00BE2E26"/>
    <w:rsid w:val="00BE38B7"/>
    <w:rsid w:val="00BE3E06"/>
    <w:rsid w:val="00BE5A1D"/>
    <w:rsid w:val="00BE5CC3"/>
    <w:rsid w:val="00BE6526"/>
    <w:rsid w:val="00BE661F"/>
    <w:rsid w:val="00BE6C15"/>
    <w:rsid w:val="00BE75CD"/>
    <w:rsid w:val="00BE7BD0"/>
    <w:rsid w:val="00BF0F5C"/>
    <w:rsid w:val="00BF121D"/>
    <w:rsid w:val="00BF1655"/>
    <w:rsid w:val="00BF28FA"/>
    <w:rsid w:val="00BF3A75"/>
    <w:rsid w:val="00BF3DA8"/>
    <w:rsid w:val="00BF4527"/>
    <w:rsid w:val="00BF517C"/>
    <w:rsid w:val="00BF560D"/>
    <w:rsid w:val="00BF5BD3"/>
    <w:rsid w:val="00BF6644"/>
    <w:rsid w:val="00BF6F92"/>
    <w:rsid w:val="00C006CA"/>
    <w:rsid w:val="00C012E7"/>
    <w:rsid w:val="00C01E05"/>
    <w:rsid w:val="00C0218F"/>
    <w:rsid w:val="00C022AF"/>
    <w:rsid w:val="00C03820"/>
    <w:rsid w:val="00C04CC9"/>
    <w:rsid w:val="00C0626D"/>
    <w:rsid w:val="00C0794F"/>
    <w:rsid w:val="00C10700"/>
    <w:rsid w:val="00C1080D"/>
    <w:rsid w:val="00C15521"/>
    <w:rsid w:val="00C20B47"/>
    <w:rsid w:val="00C20EEE"/>
    <w:rsid w:val="00C22C47"/>
    <w:rsid w:val="00C231BE"/>
    <w:rsid w:val="00C27101"/>
    <w:rsid w:val="00C278E6"/>
    <w:rsid w:val="00C322BF"/>
    <w:rsid w:val="00C338DB"/>
    <w:rsid w:val="00C341D9"/>
    <w:rsid w:val="00C35472"/>
    <w:rsid w:val="00C36686"/>
    <w:rsid w:val="00C37C8B"/>
    <w:rsid w:val="00C37E39"/>
    <w:rsid w:val="00C4418F"/>
    <w:rsid w:val="00C4454D"/>
    <w:rsid w:val="00C44F76"/>
    <w:rsid w:val="00C4565B"/>
    <w:rsid w:val="00C47255"/>
    <w:rsid w:val="00C473E5"/>
    <w:rsid w:val="00C50026"/>
    <w:rsid w:val="00C506A9"/>
    <w:rsid w:val="00C517F9"/>
    <w:rsid w:val="00C5237F"/>
    <w:rsid w:val="00C5328B"/>
    <w:rsid w:val="00C5331C"/>
    <w:rsid w:val="00C53322"/>
    <w:rsid w:val="00C539EF"/>
    <w:rsid w:val="00C562B5"/>
    <w:rsid w:val="00C56438"/>
    <w:rsid w:val="00C56626"/>
    <w:rsid w:val="00C60393"/>
    <w:rsid w:val="00C61609"/>
    <w:rsid w:val="00C61BDE"/>
    <w:rsid w:val="00C61E8E"/>
    <w:rsid w:val="00C62060"/>
    <w:rsid w:val="00C637B0"/>
    <w:rsid w:val="00C64621"/>
    <w:rsid w:val="00C65C5F"/>
    <w:rsid w:val="00C660B4"/>
    <w:rsid w:val="00C66BA0"/>
    <w:rsid w:val="00C67297"/>
    <w:rsid w:val="00C67A69"/>
    <w:rsid w:val="00C67C6E"/>
    <w:rsid w:val="00C702F8"/>
    <w:rsid w:val="00C704FB"/>
    <w:rsid w:val="00C71153"/>
    <w:rsid w:val="00C71AE0"/>
    <w:rsid w:val="00C71DE0"/>
    <w:rsid w:val="00C7215E"/>
    <w:rsid w:val="00C7241E"/>
    <w:rsid w:val="00C72712"/>
    <w:rsid w:val="00C735FD"/>
    <w:rsid w:val="00C760A5"/>
    <w:rsid w:val="00C76F8C"/>
    <w:rsid w:val="00C7765B"/>
    <w:rsid w:val="00C77DBD"/>
    <w:rsid w:val="00C80D17"/>
    <w:rsid w:val="00C81181"/>
    <w:rsid w:val="00C818CF"/>
    <w:rsid w:val="00C85144"/>
    <w:rsid w:val="00C8561B"/>
    <w:rsid w:val="00C864F6"/>
    <w:rsid w:val="00C8688C"/>
    <w:rsid w:val="00C909B1"/>
    <w:rsid w:val="00C90A4D"/>
    <w:rsid w:val="00C90BFF"/>
    <w:rsid w:val="00C90FBD"/>
    <w:rsid w:val="00C91C3E"/>
    <w:rsid w:val="00C928DC"/>
    <w:rsid w:val="00C973EF"/>
    <w:rsid w:val="00CA055E"/>
    <w:rsid w:val="00CA1C2A"/>
    <w:rsid w:val="00CA2363"/>
    <w:rsid w:val="00CA2C9E"/>
    <w:rsid w:val="00CA3003"/>
    <w:rsid w:val="00CA304B"/>
    <w:rsid w:val="00CA3A45"/>
    <w:rsid w:val="00CA4EE4"/>
    <w:rsid w:val="00CA52DB"/>
    <w:rsid w:val="00CA6449"/>
    <w:rsid w:val="00CA64AE"/>
    <w:rsid w:val="00CA6686"/>
    <w:rsid w:val="00CA77D0"/>
    <w:rsid w:val="00CB1035"/>
    <w:rsid w:val="00CB16F4"/>
    <w:rsid w:val="00CB1BE3"/>
    <w:rsid w:val="00CB49FC"/>
    <w:rsid w:val="00CB4A17"/>
    <w:rsid w:val="00CB4AF1"/>
    <w:rsid w:val="00CB5264"/>
    <w:rsid w:val="00CB59DC"/>
    <w:rsid w:val="00CB6D0D"/>
    <w:rsid w:val="00CB7DD0"/>
    <w:rsid w:val="00CC09A2"/>
    <w:rsid w:val="00CC0D5F"/>
    <w:rsid w:val="00CC1595"/>
    <w:rsid w:val="00CC1FAA"/>
    <w:rsid w:val="00CC27CC"/>
    <w:rsid w:val="00CC4321"/>
    <w:rsid w:val="00CC49E1"/>
    <w:rsid w:val="00CC586F"/>
    <w:rsid w:val="00CC5BE2"/>
    <w:rsid w:val="00CC6BDE"/>
    <w:rsid w:val="00CC741F"/>
    <w:rsid w:val="00CC76E5"/>
    <w:rsid w:val="00CC7B8B"/>
    <w:rsid w:val="00CD0A25"/>
    <w:rsid w:val="00CD0F1A"/>
    <w:rsid w:val="00CD1000"/>
    <w:rsid w:val="00CD1FF9"/>
    <w:rsid w:val="00CD34D2"/>
    <w:rsid w:val="00CD3694"/>
    <w:rsid w:val="00CD3DAE"/>
    <w:rsid w:val="00CD479E"/>
    <w:rsid w:val="00CD5EC4"/>
    <w:rsid w:val="00CD7655"/>
    <w:rsid w:val="00CE251D"/>
    <w:rsid w:val="00CE2A93"/>
    <w:rsid w:val="00CE41B9"/>
    <w:rsid w:val="00CE53B0"/>
    <w:rsid w:val="00CE5ED0"/>
    <w:rsid w:val="00CE6967"/>
    <w:rsid w:val="00CF1DB7"/>
    <w:rsid w:val="00CF2376"/>
    <w:rsid w:val="00CF2D44"/>
    <w:rsid w:val="00CF2F74"/>
    <w:rsid w:val="00CF30FA"/>
    <w:rsid w:val="00CF39C7"/>
    <w:rsid w:val="00CF450D"/>
    <w:rsid w:val="00CF53D9"/>
    <w:rsid w:val="00CF5F08"/>
    <w:rsid w:val="00CF6723"/>
    <w:rsid w:val="00CF6823"/>
    <w:rsid w:val="00CF7B81"/>
    <w:rsid w:val="00D0013E"/>
    <w:rsid w:val="00D0027E"/>
    <w:rsid w:val="00D03473"/>
    <w:rsid w:val="00D03E1B"/>
    <w:rsid w:val="00D0449B"/>
    <w:rsid w:val="00D04DDA"/>
    <w:rsid w:val="00D102AB"/>
    <w:rsid w:val="00D110C5"/>
    <w:rsid w:val="00D14030"/>
    <w:rsid w:val="00D149FA"/>
    <w:rsid w:val="00D151D7"/>
    <w:rsid w:val="00D15513"/>
    <w:rsid w:val="00D161A6"/>
    <w:rsid w:val="00D16ED9"/>
    <w:rsid w:val="00D1704C"/>
    <w:rsid w:val="00D170D4"/>
    <w:rsid w:val="00D17343"/>
    <w:rsid w:val="00D2120B"/>
    <w:rsid w:val="00D226CC"/>
    <w:rsid w:val="00D22AD3"/>
    <w:rsid w:val="00D2525E"/>
    <w:rsid w:val="00D2589D"/>
    <w:rsid w:val="00D263AB"/>
    <w:rsid w:val="00D2643F"/>
    <w:rsid w:val="00D26FB2"/>
    <w:rsid w:val="00D2704D"/>
    <w:rsid w:val="00D2752F"/>
    <w:rsid w:val="00D304CC"/>
    <w:rsid w:val="00D30E3B"/>
    <w:rsid w:val="00D3159F"/>
    <w:rsid w:val="00D3241C"/>
    <w:rsid w:val="00D32B97"/>
    <w:rsid w:val="00D32C29"/>
    <w:rsid w:val="00D33219"/>
    <w:rsid w:val="00D33AEE"/>
    <w:rsid w:val="00D341A5"/>
    <w:rsid w:val="00D3603B"/>
    <w:rsid w:val="00D36252"/>
    <w:rsid w:val="00D36963"/>
    <w:rsid w:val="00D376DD"/>
    <w:rsid w:val="00D37DBD"/>
    <w:rsid w:val="00D40519"/>
    <w:rsid w:val="00D40699"/>
    <w:rsid w:val="00D4098F"/>
    <w:rsid w:val="00D40ABE"/>
    <w:rsid w:val="00D4226C"/>
    <w:rsid w:val="00D42E5A"/>
    <w:rsid w:val="00D4331A"/>
    <w:rsid w:val="00D44BF9"/>
    <w:rsid w:val="00D456F9"/>
    <w:rsid w:val="00D4583E"/>
    <w:rsid w:val="00D460B4"/>
    <w:rsid w:val="00D469D8"/>
    <w:rsid w:val="00D52B22"/>
    <w:rsid w:val="00D53391"/>
    <w:rsid w:val="00D54E57"/>
    <w:rsid w:val="00D56914"/>
    <w:rsid w:val="00D61503"/>
    <w:rsid w:val="00D61D31"/>
    <w:rsid w:val="00D61F3D"/>
    <w:rsid w:val="00D62E1F"/>
    <w:rsid w:val="00D62FA1"/>
    <w:rsid w:val="00D63A37"/>
    <w:rsid w:val="00D64206"/>
    <w:rsid w:val="00D64726"/>
    <w:rsid w:val="00D678A9"/>
    <w:rsid w:val="00D70BAB"/>
    <w:rsid w:val="00D721F8"/>
    <w:rsid w:val="00D7232D"/>
    <w:rsid w:val="00D739EE"/>
    <w:rsid w:val="00D741B9"/>
    <w:rsid w:val="00D75093"/>
    <w:rsid w:val="00D7622C"/>
    <w:rsid w:val="00D77AF9"/>
    <w:rsid w:val="00D8155E"/>
    <w:rsid w:val="00D81687"/>
    <w:rsid w:val="00D82C0E"/>
    <w:rsid w:val="00D841DF"/>
    <w:rsid w:val="00D8471B"/>
    <w:rsid w:val="00D84CA5"/>
    <w:rsid w:val="00D867A0"/>
    <w:rsid w:val="00D86D63"/>
    <w:rsid w:val="00D87DE2"/>
    <w:rsid w:val="00D9018E"/>
    <w:rsid w:val="00D90338"/>
    <w:rsid w:val="00D90AC9"/>
    <w:rsid w:val="00D91660"/>
    <w:rsid w:val="00D920F8"/>
    <w:rsid w:val="00D92770"/>
    <w:rsid w:val="00D92ED0"/>
    <w:rsid w:val="00D93564"/>
    <w:rsid w:val="00D936D5"/>
    <w:rsid w:val="00D95EEB"/>
    <w:rsid w:val="00D96589"/>
    <w:rsid w:val="00D97A72"/>
    <w:rsid w:val="00D97FC6"/>
    <w:rsid w:val="00DA31A6"/>
    <w:rsid w:val="00DA3389"/>
    <w:rsid w:val="00DA3CF7"/>
    <w:rsid w:val="00DA7ED1"/>
    <w:rsid w:val="00DB1B05"/>
    <w:rsid w:val="00DB2587"/>
    <w:rsid w:val="00DB26B8"/>
    <w:rsid w:val="00DB3E4E"/>
    <w:rsid w:val="00DB461E"/>
    <w:rsid w:val="00DB5FDA"/>
    <w:rsid w:val="00DB60D8"/>
    <w:rsid w:val="00DB6D9B"/>
    <w:rsid w:val="00DB73DC"/>
    <w:rsid w:val="00DC165F"/>
    <w:rsid w:val="00DC3866"/>
    <w:rsid w:val="00DC39A9"/>
    <w:rsid w:val="00DC428E"/>
    <w:rsid w:val="00DC4E90"/>
    <w:rsid w:val="00DC51AC"/>
    <w:rsid w:val="00DC6F47"/>
    <w:rsid w:val="00DC7660"/>
    <w:rsid w:val="00DD06BB"/>
    <w:rsid w:val="00DD0F48"/>
    <w:rsid w:val="00DD1331"/>
    <w:rsid w:val="00DD1776"/>
    <w:rsid w:val="00DD26BA"/>
    <w:rsid w:val="00DD2A6C"/>
    <w:rsid w:val="00DD331D"/>
    <w:rsid w:val="00DD43EC"/>
    <w:rsid w:val="00DD4BD3"/>
    <w:rsid w:val="00DD4C1F"/>
    <w:rsid w:val="00DD4D42"/>
    <w:rsid w:val="00DD549D"/>
    <w:rsid w:val="00DD718A"/>
    <w:rsid w:val="00DE0ECF"/>
    <w:rsid w:val="00DE2F16"/>
    <w:rsid w:val="00DE3D3C"/>
    <w:rsid w:val="00DE3F59"/>
    <w:rsid w:val="00DE41F4"/>
    <w:rsid w:val="00DE68D8"/>
    <w:rsid w:val="00DE7B29"/>
    <w:rsid w:val="00DF3075"/>
    <w:rsid w:val="00DF3AB8"/>
    <w:rsid w:val="00DF4092"/>
    <w:rsid w:val="00DF40C2"/>
    <w:rsid w:val="00DF48C8"/>
    <w:rsid w:val="00DF49EB"/>
    <w:rsid w:val="00DF54DF"/>
    <w:rsid w:val="00DF62C6"/>
    <w:rsid w:val="00DF6F5B"/>
    <w:rsid w:val="00E00CC2"/>
    <w:rsid w:val="00E00F1C"/>
    <w:rsid w:val="00E018F5"/>
    <w:rsid w:val="00E03891"/>
    <w:rsid w:val="00E03CCC"/>
    <w:rsid w:val="00E04C42"/>
    <w:rsid w:val="00E05B9D"/>
    <w:rsid w:val="00E07D1B"/>
    <w:rsid w:val="00E10321"/>
    <w:rsid w:val="00E105FE"/>
    <w:rsid w:val="00E108E9"/>
    <w:rsid w:val="00E11DCD"/>
    <w:rsid w:val="00E12CC1"/>
    <w:rsid w:val="00E139F0"/>
    <w:rsid w:val="00E1487E"/>
    <w:rsid w:val="00E14AC0"/>
    <w:rsid w:val="00E1515B"/>
    <w:rsid w:val="00E15214"/>
    <w:rsid w:val="00E15DB9"/>
    <w:rsid w:val="00E17131"/>
    <w:rsid w:val="00E173C6"/>
    <w:rsid w:val="00E20FFE"/>
    <w:rsid w:val="00E2127D"/>
    <w:rsid w:val="00E2189B"/>
    <w:rsid w:val="00E219CA"/>
    <w:rsid w:val="00E228A1"/>
    <w:rsid w:val="00E239A2"/>
    <w:rsid w:val="00E25228"/>
    <w:rsid w:val="00E262F4"/>
    <w:rsid w:val="00E2666A"/>
    <w:rsid w:val="00E26BB0"/>
    <w:rsid w:val="00E30E15"/>
    <w:rsid w:val="00E314F2"/>
    <w:rsid w:val="00E31890"/>
    <w:rsid w:val="00E31A8D"/>
    <w:rsid w:val="00E31BD2"/>
    <w:rsid w:val="00E31C27"/>
    <w:rsid w:val="00E326C8"/>
    <w:rsid w:val="00E330EA"/>
    <w:rsid w:val="00E34876"/>
    <w:rsid w:val="00E36695"/>
    <w:rsid w:val="00E36AAE"/>
    <w:rsid w:val="00E40017"/>
    <w:rsid w:val="00E4052E"/>
    <w:rsid w:val="00E4083C"/>
    <w:rsid w:val="00E41D17"/>
    <w:rsid w:val="00E429F7"/>
    <w:rsid w:val="00E4324B"/>
    <w:rsid w:val="00E43DA6"/>
    <w:rsid w:val="00E4414D"/>
    <w:rsid w:val="00E44246"/>
    <w:rsid w:val="00E44476"/>
    <w:rsid w:val="00E44D60"/>
    <w:rsid w:val="00E479C2"/>
    <w:rsid w:val="00E504D3"/>
    <w:rsid w:val="00E50920"/>
    <w:rsid w:val="00E50A60"/>
    <w:rsid w:val="00E50F11"/>
    <w:rsid w:val="00E51558"/>
    <w:rsid w:val="00E51ED8"/>
    <w:rsid w:val="00E52025"/>
    <w:rsid w:val="00E53899"/>
    <w:rsid w:val="00E539B0"/>
    <w:rsid w:val="00E53B9B"/>
    <w:rsid w:val="00E54038"/>
    <w:rsid w:val="00E54C6F"/>
    <w:rsid w:val="00E551BC"/>
    <w:rsid w:val="00E55740"/>
    <w:rsid w:val="00E5630D"/>
    <w:rsid w:val="00E5634A"/>
    <w:rsid w:val="00E56958"/>
    <w:rsid w:val="00E56FCC"/>
    <w:rsid w:val="00E57129"/>
    <w:rsid w:val="00E60E72"/>
    <w:rsid w:val="00E61A29"/>
    <w:rsid w:val="00E61D55"/>
    <w:rsid w:val="00E62049"/>
    <w:rsid w:val="00E62BE7"/>
    <w:rsid w:val="00E63BB8"/>
    <w:rsid w:val="00E64F45"/>
    <w:rsid w:val="00E659E6"/>
    <w:rsid w:val="00E67A3D"/>
    <w:rsid w:val="00E7096A"/>
    <w:rsid w:val="00E70E9C"/>
    <w:rsid w:val="00E70F8A"/>
    <w:rsid w:val="00E710F7"/>
    <w:rsid w:val="00E72A4D"/>
    <w:rsid w:val="00E7303C"/>
    <w:rsid w:val="00E736D2"/>
    <w:rsid w:val="00E753AB"/>
    <w:rsid w:val="00E75581"/>
    <w:rsid w:val="00E76120"/>
    <w:rsid w:val="00E76372"/>
    <w:rsid w:val="00E76631"/>
    <w:rsid w:val="00E81704"/>
    <w:rsid w:val="00E819DF"/>
    <w:rsid w:val="00E848EA"/>
    <w:rsid w:val="00E853FE"/>
    <w:rsid w:val="00E9060E"/>
    <w:rsid w:val="00E90F71"/>
    <w:rsid w:val="00E9179B"/>
    <w:rsid w:val="00E92466"/>
    <w:rsid w:val="00E93C2A"/>
    <w:rsid w:val="00E948C3"/>
    <w:rsid w:val="00E94976"/>
    <w:rsid w:val="00EA0F1D"/>
    <w:rsid w:val="00EA1B68"/>
    <w:rsid w:val="00EA4565"/>
    <w:rsid w:val="00EA5716"/>
    <w:rsid w:val="00EA6873"/>
    <w:rsid w:val="00EA7C7C"/>
    <w:rsid w:val="00EB0E10"/>
    <w:rsid w:val="00EB1AAC"/>
    <w:rsid w:val="00EB1C70"/>
    <w:rsid w:val="00EB2EA2"/>
    <w:rsid w:val="00EB3276"/>
    <w:rsid w:val="00EB59D1"/>
    <w:rsid w:val="00EB5B5B"/>
    <w:rsid w:val="00EB7125"/>
    <w:rsid w:val="00EC156F"/>
    <w:rsid w:val="00EC1B8C"/>
    <w:rsid w:val="00EC4DC3"/>
    <w:rsid w:val="00EC5E7C"/>
    <w:rsid w:val="00EC5F30"/>
    <w:rsid w:val="00EC668F"/>
    <w:rsid w:val="00ED113D"/>
    <w:rsid w:val="00ED11FA"/>
    <w:rsid w:val="00ED18F0"/>
    <w:rsid w:val="00ED204B"/>
    <w:rsid w:val="00ED27E4"/>
    <w:rsid w:val="00ED3265"/>
    <w:rsid w:val="00ED3523"/>
    <w:rsid w:val="00ED388B"/>
    <w:rsid w:val="00ED3C20"/>
    <w:rsid w:val="00ED5CC0"/>
    <w:rsid w:val="00ED6806"/>
    <w:rsid w:val="00ED699A"/>
    <w:rsid w:val="00ED6A92"/>
    <w:rsid w:val="00ED6E46"/>
    <w:rsid w:val="00EE01A6"/>
    <w:rsid w:val="00EE1325"/>
    <w:rsid w:val="00EE2085"/>
    <w:rsid w:val="00EE2475"/>
    <w:rsid w:val="00EE2DA4"/>
    <w:rsid w:val="00EE30BA"/>
    <w:rsid w:val="00EE3FEA"/>
    <w:rsid w:val="00EE52C5"/>
    <w:rsid w:val="00EE69B4"/>
    <w:rsid w:val="00EF0FFC"/>
    <w:rsid w:val="00EF213F"/>
    <w:rsid w:val="00EF23DA"/>
    <w:rsid w:val="00EF24E2"/>
    <w:rsid w:val="00EF2671"/>
    <w:rsid w:val="00EF2948"/>
    <w:rsid w:val="00EF4DE4"/>
    <w:rsid w:val="00EF5F48"/>
    <w:rsid w:val="00EF61D3"/>
    <w:rsid w:val="00EF6CCF"/>
    <w:rsid w:val="00F01C4A"/>
    <w:rsid w:val="00F01DAF"/>
    <w:rsid w:val="00F02723"/>
    <w:rsid w:val="00F02970"/>
    <w:rsid w:val="00F0314A"/>
    <w:rsid w:val="00F03257"/>
    <w:rsid w:val="00F04464"/>
    <w:rsid w:val="00F04F5A"/>
    <w:rsid w:val="00F05FBE"/>
    <w:rsid w:val="00F0614E"/>
    <w:rsid w:val="00F06F18"/>
    <w:rsid w:val="00F07A14"/>
    <w:rsid w:val="00F07E34"/>
    <w:rsid w:val="00F10725"/>
    <w:rsid w:val="00F10DF4"/>
    <w:rsid w:val="00F11BAC"/>
    <w:rsid w:val="00F126B7"/>
    <w:rsid w:val="00F16E88"/>
    <w:rsid w:val="00F17302"/>
    <w:rsid w:val="00F25E26"/>
    <w:rsid w:val="00F276CD"/>
    <w:rsid w:val="00F300AC"/>
    <w:rsid w:val="00F30742"/>
    <w:rsid w:val="00F320D4"/>
    <w:rsid w:val="00F334AE"/>
    <w:rsid w:val="00F33B49"/>
    <w:rsid w:val="00F33F98"/>
    <w:rsid w:val="00F34154"/>
    <w:rsid w:val="00F350E1"/>
    <w:rsid w:val="00F35DA6"/>
    <w:rsid w:val="00F3717D"/>
    <w:rsid w:val="00F40294"/>
    <w:rsid w:val="00F40EEB"/>
    <w:rsid w:val="00F4190B"/>
    <w:rsid w:val="00F42330"/>
    <w:rsid w:val="00F42A4B"/>
    <w:rsid w:val="00F432FD"/>
    <w:rsid w:val="00F44231"/>
    <w:rsid w:val="00F45E2E"/>
    <w:rsid w:val="00F47D7E"/>
    <w:rsid w:val="00F47F75"/>
    <w:rsid w:val="00F505A3"/>
    <w:rsid w:val="00F505D9"/>
    <w:rsid w:val="00F5342F"/>
    <w:rsid w:val="00F55CA1"/>
    <w:rsid w:val="00F562AC"/>
    <w:rsid w:val="00F5666D"/>
    <w:rsid w:val="00F56D42"/>
    <w:rsid w:val="00F60025"/>
    <w:rsid w:val="00F606C8"/>
    <w:rsid w:val="00F60D8D"/>
    <w:rsid w:val="00F622F9"/>
    <w:rsid w:val="00F6269E"/>
    <w:rsid w:val="00F62701"/>
    <w:rsid w:val="00F62F42"/>
    <w:rsid w:val="00F63C3D"/>
    <w:rsid w:val="00F64126"/>
    <w:rsid w:val="00F657E1"/>
    <w:rsid w:val="00F65997"/>
    <w:rsid w:val="00F6685F"/>
    <w:rsid w:val="00F668A0"/>
    <w:rsid w:val="00F6733D"/>
    <w:rsid w:val="00F67FA7"/>
    <w:rsid w:val="00F701E3"/>
    <w:rsid w:val="00F70A1C"/>
    <w:rsid w:val="00F70EB0"/>
    <w:rsid w:val="00F73560"/>
    <w:rsid w:val="00F75B26"/>
    <w:rsid w:val="00F7697E"/>
    <w:rsid w:val="00F7724A"/>
    <w:rsid w:val="00F77F7C"/>
    <w:rsid w:val="00F82309"/>
    <w:rsid w:val="00F83B7B"/>
    <w:rsid w:val="00F84509"/>
    <w:rsid w:val="00F850B2"/>
    <w:rsid w:val="00F85D7B"/>
    <w:rsid w:val="00F86B1F"/>
    <w:rsid w:val="00F87511"/>
    <w:rsid w:val="00F87743"/>
    <w:rsid w:val="00F90FAF"/>
    <w:rsid w:val="00F92F06"/>
    <w:rsid w:val="00F93AF0"/>
    <w:rsid w:val="00F93B47"/>
    <w:rsid w:val="00F9417F"/>
    <w:rsid w:val="00F94AD1"/>
    <w:rsid w:val="00F950D9"/>
    <w:rsid w:val="00F9656F"/>
    <w:rsid w:val="00F968B7"/>
    <w:rsid w:val="00F970AE"/>
    <w:rsid w:val="00FA1C17"/>
    <w:rsid w:val="00FA3C52"/>
    <w:rsid w:val="00FA47D8"/>
    <w:rsid w:val="00FA4C0F"/>
    <w:rsid w:val="00FA5054"/>
    <w:rsid w:val="00FA65EA"/>
    <w:rsid w:val="00FA68F1"/>
    <w:rsid w:val="00FA70F8"/>
    <w:rsid w:val="00FA716C"/>
    <w:rsid w:val="00FB2D63"/>
    <w:rsid w:val="00FB346F"/>
    <w:rsid w:val="00FB378C"/>
    <w:rsid w:val="00FB4C7A"/>
    <w:rsid w:val="00FB4E21"/>
    <w:rsid w:val="00FB57B7"/>
    <w:rsid w:val="00FC254C"/>
    <w:rsid w:val="00FC264C"/>
    <w:rsid w:val="00FC2F53"/>
    <w:rsid w:val="00FC598F"/>
    <w:rsid w:val="00FC7C22"/>
    <w:rsid w:val="00FD0412"/>
    <w:rsid w:val="00FD0DAE"/>
    <w:rsid w:val="00FD13BD"/>
    <w:rsid w:val="00FD1A61"/>
    <w:rsid w:val="00FD1FD4"/>
    <w:rsid w:val="00FD2728"/>
    <w:rsid w:val="00FD3E09"/>
    <w:rsid w:val="00FD41B3"/>
    <w:rsid w:val="00FD4B3B"/>
    <w:rsid w:val="00FD577C"/>
    <w:rsid w:val="00FD57CE"/>
    <w:rsid w:val="00FD5A56"/>
    <w:rsid w:val="00FD720A"/>
    <w:rsid w:val="00FE0AF4"/>
    <w:rsid w:val="00FE1274"/>
    <w:rsid w:val="00FE1D57"/>
    <w:rsid w:val="00FE2D5E"/>
    <w:rsid w:val="00FE2E57"/>
    <w:rsid w:val="00FE35B7"/>
    <w:rsid w:val="00FE3CCF"/>
    <w:rsid w:val="00FE3E00"/>
    <w:rsid w:val="00FE4683"/>
    <w:rsid w:val="00FE5531"/>
    <w:rsid w:val="00FE6270"/>
    <w:rsid w:val="00FE697B"/>
    <w:rsid w:val="00FE6B07"/>
    <w:rsid w:val="00FE6C4E"/>
    <w:rsid w:val="00FE74F9"/>
    <w:rsid w:val="00FE76AA"/>
    <w:rsid w:val="00FF0421"/>
    <w:rsid w:val="00FF2D51"/>
    <w:rsid w:val="00FF3287"/>
    <w:rsid w:val="00FF3869"/>
    <w:rsid w:val="00FF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chartTrackingRefBased/>
  <w15:docId w15:val="{17B2241E-9EA4-4D97-98FD-4F613F98C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A1BCA"/>
    <w:pPr>
      <w:widowControl w:val="0"/>
      <w:ind w:firstLineChars="200" w:firstLine="200"/>
      <w:jc w:val="both"/>
    </w:pPr>
    <w:rPr>
      <w:rFonts w:ascii="等线" w:eastAsia="仿宋" w:hAnsi="等线" w:cs="Times New Roman"/>
      <w:bCs/>
      <w:szCs w:val="32"/>
    </w:rPr>
  </w:style>
  <w:style w:type="paragraph" w:styleId="10">
    <w:name w:val="heading 1"/>
    <w:basedOn w:val="a0"/>
    <w:next w:val="a0"/>
    <w:link w:val="11"/>
    <w:uiPriority w:val="9"/>
    <w:qFormat/>
    <w:rsid w:val="002A1BCA"/>
    <w:pPr>
      <w:keepNext/>
      <w:keepLines/>
      <w:numPr>
        <w:numId w:val="5"/>
      </w:numPr>
      <w:spacing w:before="120" w:after="120" w:line="360" w:lineRule="auto"/>
      <w:ind w:firstLineChars="0"/>
      <w:jc w:val="center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A1BCA"/>
    <w:pPr>
      <w:keepNext/>
      <w:keepLines/>
      <w:numPr>
        <w:ilvl w:val="1"/>
        <w:numId w:val="5"/>
      </w:numPr>
      <w:spacing w:before="260" w:after="260"/>
      <w:ind w:firstLineChars="0"/>
      <w:jc w:val="left"/>
      <w:outlineLvl w:val="1"/>
    </w:pPr>
    <w:rPr>
      <w:rFonts w:ascii="等线 Light" w:eastAsia="黑体" w:hAnsi="等线 Light"/>
      <w:b/>
      <w:bCs w:val="0"/>
      <w:sz w:val="2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A1BCA"/>
    <w:pPr>
      <w:keepNext/>
      <w:keepLines/>
      <w:numPr>
        <w:ilvl w:val="2"/>
        <w:numId w:val="5"/>
      </w:numPr>
      <w:spacing w:before="260" w:after="260"/>
      <w:ind w:firstLine="200"/>
      <w:outlineLvl w:val="2"/>
    </w:pPr>
    <w:rPr>
      <w:bCs w:val="0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2A1BCA"/>
    <w:pPr>
      <w:keepNext/>
      <w:keepLines/>
      <w:numPr>
        <w:ilvl w:val="3"/>
        <w:numId w:val="5"/>
      </w:numPr>
      <w:spacing w:before="280" w:after="290" w:line="60" w:lineRule="auto"/>
      <w:ind w:firstLineChars="0"/>
      <w:outlineLvl w:val="3"/>
    </w:pPr>
    <w:rPr>
      <w:rFonts w:ascii="等线 Light" w:hAnsi="等线 Light"/>
      <w:b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A22A62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22A62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A22A62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A22A62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A22A62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2A1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2A1BCA"/>
    <w:rPr>
      <w:rFonts w:ascii="等线" w:eastAsia="仿宋" w:hAnsi="等线" w:cs="Times New Roman"/>
      <w:bCs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2A1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2A1BCA"/>
    <w:rPr>
      <w:rFonts w:ascii="等线" w:eastAsia="仿宋" w:hAnsi="等线" w:cs="Times New Roman"/>
      <w:bCs/>
      <w:sz w:val="18"/>
      <w:szCs w:val="18"/>
    </w:rPr>
  </w:style>
  <w:style w:type="paragraph" w:styleId="a8">
    <w:name w:val="List Paragraph"/>
    <w:basedOn w:val="a0"/>
    <w:uiPriority w:val="34"/>
    <w:qFormat/>
    <w:rsid w:val="002A1BCA"/>
    <w:pPr>
      <w:ind w:firstLine="420"/>
    </w:pPr>
  </w:style>
  <w:style w:type="character" w:styleId="a9">
    <w:name w:val="Hyperlink"/>
    <w:basedOn w:val="a1"/>
    <w:uiPriority w:val="99"/>
    <w:rsid w:val="001620EE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D678A9"/>
    <w:rPr>
      <w:color w:val="808080"/>
      <w:shd w:val="clear" w:color="auto" w:fill="E6E6E6"/>
    </w:rPr>
  </w:style>
  <w:style w:type="table" w:styleId="ab">
    <w:name w:val="Table Grid"/>
    <w:aliases w:val="表格样式"/>
    <w:basedOn w:val="a2"/>
    <w:uiPriority w:val="39"/>
    <w:rsid w:val="00A06349"/>
    <w:pPr>
      <w:widowControl w:val="0"/>
      <w:jc w:val="center"/>
    </w:pPr>
    <w:rPr>
      <w:rFonts w:ascii="Times New Roman" w:eastAsia="仿宋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1">
    <w:name w:val="标题 1 字符"/>
    <w:link w:val="10"/>
    <w:uiPriority w:val="9"/>
    <w:rsid w:val="002A1BCA"/>
    <w:rPr>
      <w:rFonts w:ascii="等线" w:eastAsia="仿宋" w:hAnsi="等线" w:cs="Times New Roman"/>
      <w:b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2A1BCA"/>
    <w:rPr>
      <w:rFonts w:ascii="等线 Light" w:eastAsia="黑体" w:hAnsi="等线 Light" w:cs="Times New Roman"/>
      <w:b/>
      <w:sz w:val="28"/>
      <w:szCs w:val="32"/>
    </w:rPr>
  </w:style>
  <w:style w:type="paragraph" w:styleId="HTML">
    <w:name w:val="HTML Preformatted"/>
    <w:basedOn w:val="a0"/>
    <w:link w:val="HTML0"/>
    <w:uiPriority w:val="99"/>
    <w:semiHidden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link w:val="3"/>
    <w:uiPriority w:val="9"/>
    <w:rsid w:val="002A1BCA"/>
    <w:rPr>
      <w:rFonts w:ascii="等线" w:eastAsia="仿宋" w:hAnsi="等线" w:cs="Times New Roman"/>
      <w:szCs w:val="32"/>
    </w:rPr>
  </w:style>
  <w:style w:type="character" w:customStyle="1" w:styleId="40">
    <w:name w:val="标题 4 字符"/>
    <w:link w:val="4"/>
    <w:uiPriority w:val="9"/>
    <w:rsid w:val="002A1BCA"/>
    <w:rPr>
      <w:rFonts w:ascii="等线 Light" w:eastAsia="仿宋" w:hAnsi="等线 Light" w:cs="Times New Roman"/>
      <w:b/>
      <w:bCs/>
      <w:szCs w:val="28"/>
    </w:rPr>
  </w:style>
  <w:style w:type="paragraph" w:styleId="ac">
    <w:name w:val="Normal (Web)"/>
    <w:basedOn w:val="a0"/>
    <w:uiPriority w:val="99"/>
    <w:unhideWhenUsed/>
    <w:rsid w:val="00A32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d">
    <w:name w:val="Strong"/>
    <w:basedOn w:val="a1"/>
    <w:uiPriority w:val="22"/>
    <w:qFormat/>
    <w:rsid w:val="00A32C34"/>
    <w:rPr>
      <w:b/>
      <w:bCs/>
    </w:rPr>
  </w:style>
  <w:style w:type="character" w:customStyle="1" w:styleId="50">
    <w:name w:val="标题 5 字符"/>
    <w:basedOn w:val="a1"/>
    <w:link w:val="5"/>
    <w:uiPriority w:val="9"/>
    <w:rsid w:val="00A22A62"/>
    <w:rPr>
      <w:rFonts w:ascii="等线" w:eastAsia="仿宋" w:hAnsi="等线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22A6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A22A62"/>
    <w:rPr>
      <w:rFonts w:ascii="等线" w:eastAsia="仿宋" w:hAnsi="等线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A22A62"/>
    <w:rPr>
      <w:rFonts w:asciiTheme="majorHAnsi" w:eastAsiaTheme="majorEastAsia" w:hAnsiTheme="majorHAnsi" w:cstheme="majorBidi"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A22A62"/>
    <w:rPr>
      <w:rFonts w:asciiTheme="majorHAnsi" w:eastAsiaTheme="majorEastAsia" w:hAnsiTheme="majorHAnsi" w:cstheme="majorBidi"/>
      <w:bCs/>
      <w:szCs w:val="21"/>
    </w:rPr>
  </w:style>
  <w:style w:type="paragraph" w:customStyle="1" w:styleId="21">
    <w:name w:val="样式 首行缩进:  2 字符"/>
    <w:basedOn w:val="a0"/>
    <w:link w:val="2Char1"/>
    <w:rsid w:val="001620EE"/>
    <w:pPr>
      <w:ind w:firstLine="480"/>
    </w:pPr>
    <w:rPr>
      <w:rFonts w:cs="宋体"/>
      <w:szCs w:val="20"/>
    </w:rPr>
  </w:style>
  <w:style w:type="paragraph" w:customStyle="1" w:styleId="ae">
    <w:name w:val="表格文字图表文字"/>
    <w:basedOn w:val="a0"/>
    <w:rsid w:val="001620EE"/>
    <w:pPr>
      <w:snapToGrid w:val="0"/>
      <w:jc w:val="center"/>
    </w:pPr>
    <w:rPr>
      <w:rFonts w:cs="宋体"/>
      <w:szCs w:val="20"/>
    </w:rPr>
  </w:style>
  <w:style w:type="paragraph" w:styleId="TOC1">
    <w:name w:val="toc 1"/>
    <w:basedOn w:val="a0"/>
    <w:next w:val="a0"/>
    <w:autoRedefine/>
    <w:semiHidden/>
    <w:rsid w:val="001620EE"/>
    <w:rPr>
      <w:sz w:val="28"/>
    </w:rPr>
  </w:style>
  <w:style w:type="paragraph" w:styleId="TOC2">
    <w:name w:val="toc 2"/>
    <w:basedOn w:val="a0"/>
    <w:next w:val="a0"/>
    <w:autoRedefine/>
    <w:semiHidden/>
    <w:rsid w:val="001620EE"/>
    <w:pPr>
      <w:ind w:leftChars="200" w:left="420"/>
    </w:pPr>
  </w:style>
  <w:style w:type="paragraph" w:styleId="TOC4">
    <w:name w:val="toc 4"/>
    <w:basedOn w:val="a0"/>
    <w:next w:val="a0"/>
    <w:autoRedefine/>
    <w:semiHidden/>
    <w:rsid w:val="001620EE"/>
    <w:pPr>
      <w:ind w:leftChars="600" w:left="1260"/>
    </w:pPr>
  </w:style>
  <w:style w:type="paragraph" w:styleId="af">
    <w:name w:val="Document Map"/>
    <w:basedOn w:val="a0"/>
    <w:link w:val="af0"/>
    <w:semiHidden/>
    <w:rsid w:val="001620EE"/>
    <w:pPr>
      <w:shd w:val="clear" w:color="auto" w:fill="000080"/>
    </w:pPr>
  </w:style>
  <w:style w:type="character" w:customStyle="1" w:styleId="af0">
    <w:name w:val="文档结构图 字符"/>
    <w:basedOn w:val="a1"/>
    <w:link w:val="af"/>
    <w:semiHidden/>
    <w:rsid w:val="00183E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1">
    <w:name w:val="macro"/>
    <w:link w:val="af2"/>
    <w:semiHidden/>
    <w:rsid w:val="001620E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 字符"/>
    <w:basedOn w:val="a1"/>
    <w:link w:val="af1"/>
    <w:semiHidden/>
    <w:rsid w:val="00183EF1"/>
    <w:rPr>
      <w:rFonts w:ascii="Courier New" w:eastAsia="宋体" w:hAnsi="Courier New" w:cs="Courier New"/>
      <w:sz w:val="24"/>
      <w:szCs w:val="24"/>
    </w:rPr>
  </w:style>
  <w:style w:type="paragraph" w:styleId="af3">
    <w:name w:val="footnote text"/>
    <w:basedOn w:val="a0"/>
    <w:link w:val="af4"/>
    <w:semiHidden/>
    <w:rsid w:val="001620EE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1"/>
    <w:link w:val="af3"/>
    <w:semiHidden/>
    <w:rsid w:val="00183EF1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0"/>
    <w:next w:val="a0"/>
    <w:autoRedefine/>
    <w:semiHidden/>
    <w:rsid w:val="001620EE"/>
    <w:pPr>
      <w:ind w:leftChars="400" w:left="840"/>
    </w:pPr>
  </w:style>
  <w:style w:type="paragraph" w:styleId="TOC5">
    <w:name w:val="toc 5"/>
    <w:basedOn w:val="a0"/>
    <w:next w:val="a0"/>
    <w:autoRedefine/>
    <w:semiHidden/>
    <w:rsid w:val="001620EE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1620EE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1620EE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1620EE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1620EE"/>
    <w:pPr>
      <w:ind w:leftChars="1600" w:left="3360"/>
    </w:pPr>
  </w:style>
  <w:style w:type="paragraph" w:styleId="af5">
    <w:name w:val="Balloon Text"/>
    <w:basedOn w:val="a0"/>
    <w:link w:val="af6"/>
    <w:uiPriority w:val="99"/>
    <w:semiHidden/>
    <w:unhideWhenUsed/>
    <w:rsid w:val="00A22A62"/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A22A62"/>
    <w:rPr>
      <w:rFonts w:eastAsia="仿宋"/>
      <w:bCs/>
      <w:sz w:val="18"/>
      <w:szCs w:val="18"/>
    </w:rPr>
  </w:style>
  <w:style w:type="paragraph" w:styleId="af7">
    <w:name w:val="annotation text"/>
    <w:basedOn w:val="a0"/>
    <w:link w:val="af8"/>
    <w:semiHidden/>
    <w:rsid w:val="001620EE"/>
    <w:pPr>
      <w:jc w:val="left"/>
    </w:pPr>
  </w:style>
  <w:style w:type="character" w:customStyle="1" w:styleId="af8">
    <w:name w:val="批注文字 字符"/>
    <w:basedOn w:val="a1"/>
    <w:link w:val="af7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9">
    <w:name w:val="annotation subject"/>
    <w:basedOn w:val="af7"/>
    <w:next w:val="af7"/>
    <w:link w:val="afa"/>
    <w:semiHidden/>
    <w:rsid w:val="001620EE"/>
    <w:rPr>
      <w:b/>
      <w:bCs w:val="0"/>
    </w:rPr>
  </w:style>
  <w:style w:type="character" w:customStyle="1" w:styleId="afa">
    <w:name w:val="批注主题 字符"/>
    <w:basedOn w:val="af8"/>
    <w:link w:val="af9"/>
    <w:semiHidden/>
    <w:rsid w:val="00183EF1"/>
    <w:rPr>
      <w:rFonts w:ascii="Times New Roman" w:eastAsia="宋体" w:hAnsi="Times New Roman" w:cs="Times New Roman"/>
      <w:b/>
      <w:bCs/>
      <w:sz w:val="24"/>
      <w:szCs w:val="24"/>
    </w:rPr>
  </w:style>
  <w:style w:type="paragraph" w:styleId="12">
    <w:name w:val="index 1"/>
    <w:basedOn w:val="a0"/>
    <w:next w:val="a0"/>
    <w:autoRedefine/>
    <w:semiHidden/>
    <w:rsid w:val="001620EE"/>
  </w:style>
  <w:style w:type="paragraph" w:styleId="22">
    <w:name w:val="index 2"/>
    <w:basedOn w:val="a0"/>
    <w:next w:val="a0"/>
    <w:autoRedefine/>
    <w:semiHidden/>
    <w:rsid w:val="001620EE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1620EE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1620EE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1620EE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1620EE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1620EE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1620EE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1620EE"/>
    <w:pPr>
      <w:ind w:leftChars="1600" w:left="1600"/>
    </w:pPr>
  </w:style>
  <w:style w:type="paragraph" w:styleId="afb">
    <w:name w:val="index heading"/>
    <w:basedOn w:val="a0"/>
    <w:next w:val="12"/>
    <w:semiHidden/>
    <w:rsid w:val="001620EE"/>
    <w:rPr>
      <w:rFonts w:ascii="Arial" w:hAnsi="Arial" w:cs="Arial"/>
      <w:b/>
      <w:bCs w:val="0"/>
    </w:rPr>
  </w:style>
  <w:style w:type="paragraph" w:styleId="afc">
    <w:name w:val="caption"/>
    <w:basedOn w:val="a0"/>
    <w:next w:val="a0"/>
    <w:rsid w:val="001620EE"/>
    <w:rPr>
      <w:rFonts w:ascii="Arial" w:eastAsia="黑体" w:hAnsi="Arial" w:cs="Arial"/>
      <w:sz w:val="20"/>
      <w:szCs w:val="20"/>
    </w:rPr>
  </w:style>
  <w:style w:type="paragraph" w:styleId="afd">
    <w:name w:val="table of figures"/>
    <w:basedOn w:val="a0"/>
    <w:next w:val="a0"/>
    <w:semiHidden/>
    <w:rsid w:val="001620EE"/>
    <w:pPr>
      <w:ind w:leftChars="200" w:left="200" w:hangingChars="200" w:hanging="200"/>
    </w:pPr>
  </w:style>
  <w:style w:type="paragraph" w:styleId="afe">
    <w:name w:val="endnote text"/>
    <w:basedOn w:val="a0"/>
    <w:link w:val="aff"/>
    <w:semiHidden/>
    <w:rsid w:val="001620EE"/>
    <w:pPr>
      <w:snapToGrid w:val="0"/>
      <w:jc w:val="left"/>
    </w:pPr>
  </w:style>
  <w:style w:type="character" w:customStyle="1" w:styleId="aff">
    <w:name w:val="尾注文本 字符"/>
    <w:basedOn w:val="a1"/>
    <w:link w:val="afe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f0">
    <w:name w:val="table of authorities"/>
    <w:basedOn w:val="a0"/>
    <w:next w:val="a0"/>
    <w:semiHidden/>
    <w:rsid w:val="001620EE"/>
    <w:pPr>
      <w:ind w:leftChars="200" w:left="420"/>
    </w:pPr>
  </w:style>
  <w:style w:type="paragraph" w:styleId="aff1">
    <w:name w:val="toa heading"/>
    <w:basedOn w:val="a0"/>
    <w:next w:val="a0"/>
    <w:semiHidden/>
    <w:rsid w:val="001620EE"/>
    <w:pPr>
      <w:spacing w:before="120"/>
    </w:pPr>
    <w:rPr>
      <w:rFonts w:ascii="Arial" w:hAnsi="Arial" w:cs="Arial"/>
    </w:rPr>
  </w:style>
  <w:style w:type="character" w:styleId="aff2">
    <w:name w:val="page number"/>
    <w:basedOn w:val="a1"/>
    <w:rsid w:val="001620EE"/>
  </w:style>
  <w:style w:type="character" w:customStyle="1" w:styleId="2Char1">
    <w:name w:val="样式 首行缩进:  2 字符 Char1"/>
    <w:basedOn w:val="a1"/>
    <w:link w:val="21"/>
    <w:rsid w:val="001620EE"/>
    <w:rPr>
      <w:rFonts w:ascii="Times New Roman" w:eastAsia="宋体" w:hAnsi="Times New Roman" w:cs="宋体"/>
      <w:sz w:val="24"/>
      <w:szCs w:val="20"/>
    </w:rPr>
  </w:style>
  <w:style w:type="paragraph" w:customStyle="1" w:styleId="aff3">
    <w:name w:val="表格文字"/>
    <w:basedOn w:val="ae"/>
    <w:rsid w:val="001620EE"/>
  </w:style>
  <w:style w:type="paragraph" w:customStyle="1" w:styleId="a">
    <w:name w:val="一级标题格式"/>
    <w:basedOn w:val="10"/>
    <w:autoRedefine/>
    <w:rsid w:val="001620EE"/>
    <w:pPr>
      <w:numPr>
        <w:numId w:val="2"/>
      </w:numPr>
      <w:spacing w:before="240" w:after="480"/>
    </w:pPr>
    <w:rPr>
      <w:color w:val="FF0000"/>
    </w:rPr>
  </w:style>
  <w:style w:type="paragraph" w:customStyle="1" w:styleId="003">
    <w:name w:val="*003三级标题格式"/>
    <w:autoRedefine/>
    <w:rsid w:val="001620EE"/>
    <w:pPr>
      <w:widowControl w:val="0"/>
      <w:wordWrap w:val="0"/>
      <w:spacing w:afterLines="100" w:after="312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aff4">
    <w:name w:val="*表格文字格式（左右居中）"/>
    <w:rsid w:val="001620EE"/>
    <w:pPr>
      <w:widowControl w:val="0"/>
      <w:wordWrap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004">
    <w:name w:val="*004四级标题格式"/>
    <w:autoRedefine/>
    <w:rsid w:val="00B1213C"/>
    <w:pPr>
      <w:widowControl w:val="0"/>
      <w:numPr>
        <w:ilvl w:val="3"/>
        <w:numId w:val="3"/>
      </w:numPr>
      <w:wordWrap w:val="0"/>
      <w:spacing w:afterLines="100" w:after="312"/>
      <w:outlineLvl w:val="3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005">
    <w:name w:val="*005五级标题格式"/>
    <w:autoRedefine/>
    <w:rsid w:val="001620EE"/>
    <w:pPr>
      <w:widowControl w:val="0"/>
      <w:numPr>
        <w:ilvl w:val="4"/>
        <w:numId w:val="3"/>
      </w:numPr>
      <w:wordWrap w:val="0"/>
      <w:spacing w:afterLines="50" w:after="120" w:line="336" w:lineRule="auto"/>
      <w:jc w:val="both"/>
      <w:outlineLvl w:val="4"/>
    </w:pPr>
    <w:rPr>
      <w:rFonts w:ascii="Times New Roman" w:eastAsia="宋体" w:hAnsi="Times New Roman" w:cs="宋体"/>
      <w:bCs/>
      <w:sz w:val="24"/>
      <w:szCs w:val="28"/>
    </w:rPr>
  </w:style>
  <w:style w:type="paragraph" w:customStyle="1" w:styleId="aff5">
    <w:name w:val="*正文段落格式"/>
    <w:autoRedefine/>
    <w:rsid w:val="001620EE"/>
    <w:pPr>
      <w:widowControl w:val="0"/>
      <w:wordWrap w:val="0"/>
      <w:spacing w:afterLines="50" w:after="120" w:line="336" w:lineRule="auto"/>
      <w:ind w:firstLineChars="200" w:firstLine="480"/>
      <w:jc w:val="both"/>
    </w:pPr>
    <w:rPr>
      <w:rFonts w:ascii="Times New Roman" w:eastAsia="宋体" w:hAnsi="Times New Roman" w:cs="宋体"/>
      <w:sz w:val="24"/>
      <w:szCs w:val="20"/>
    </w:rPr>
  </w:style>
  <w:style w:type="paragraph" w:customStyle="1" w:styleId="aff6">
    <w:name w:val="*表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aff7">
    <w:name w:val="*图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1">
    <w:name w:val="样式 二级标题格式 + 段后: 1 行"/>
    <w:basedOn w:val="a0"/>
    <w:rsid w:val="001620EE"/>
    <w:pPr>
      <w:numPr>
        <w:ilvl w:val="1"/>
        <w:numId w:val="1"/>
      </w:numPr>
      <w:spacing w:afterLines="100" w:after="100"/>
      <w:jc w:val="left"/>
      <w:outlineLvl w:val="1"/>
    </w:pPr>
    <w:rPr>
      <w:rFonts w:eastAsia="黑体" w:cs="宋体"/>
      <w:color w:val="FF0000"/>
      <w:sz w:val="28"/>
      <w:szCs w:val="20"/>
    </w:rPr>
  </w:style>
  <w:style w:type="paragraph" w:customStyle="1" w:styleId="13">
    <w:name w:val="样式 四级标题格式 + 段后: 1 行"/>
    <w:basedOn w:val="004"/>
    <w:rsid w:val="001620EE"/>
    <w:pPr>
      <w:numPr>
        <w:ilvl w:val="0"/>
        <w:numId w:val="0"/>
      </w:numPr>
      <w:jc w:val="both"/>
    </w:pPr>
    <w:rPr>
      <w:rFonts w:cs="宋体"/>
      <w:bCs w:val="0"/>
      <w:szCs w:val="20"/>
    </w:rPr>
  </w:style>
  <w:style w:type="paragraph" w:customStyle="1" w:styleId="009">
    <w:name w:val="*009九级标题格式"/>
    <w:rsid w:val="001620EE"/>
    <w:pPr>
      <w:widowControl w:val="0"/>
      <w:numPr>
        <w:ilvl w:val="8"/>
        <w:numId w:val="3"/>
      </w:numPr>
      <w:wordWrap w:val="0"/>
      <w:spacing w:afterLines="50" w:after="50" w:line="336" w:lineRule="auto"/>
      <w:jc w:val="both"/>
      <w:outlineLvl w:val="8"/>
    </w:pPr>
    <w:rPr>
      <w:rFonts w:ascii="Times New Roman" w:eastAsia="宋体" w:hAnsi="Times New Roman" w:cs="宋体"/>
      <w:sz w:val="24"/>
      <w:szCs w:val="20"/>
    </w:rPr>
  </w:style>
  <w:style w:type="paragraph" w:customStyle="1" w:styleId="006">
    <w:name w:val="*006六级标题格式"/>
    <w:rsid w:val="001620EE"/>
    <w:pPr>
      <w:widowControl w:val="0"/>
      <w:numPr>
        <w:ilvl w:val="5"/>
        <w:numId w:val="3"/>
      </w:numPr>
      <w:wordWrap w:val="0"/>
      <w:spacing w:afterLines="50" w:after="50" w:line="336" w:lineRule="auto"/>
      <w:jc w:val="both"/>
      <w:outlineLvl w:val="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7">
    <w:name w:val="*007七级标题格式"/>
    <w:rsid w:val="001620EE"/>
    <w:pPr>
      <w:widowControl w:val="0"/>
      <w:numPr>
        <w:ilvl w:val="6"/>
        <w:numId w:val="3"/>
      </w:numPr>
      <w:wordWrap w:val="0"/>
      <w:spacing w:afterLines="50" w:after="50" w:line="336" w:lineRule="auto"/>
      <w:jc w:val="both"/>
      <w:outlineLvl w:val="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8">
    <w:name w:val="*008八级标题格式"/>
    <w:rsid w:val="001620EE"/>
    <w:pPr>
      <w:widowControl w:val="0"/>
      <w:numPr>
        <w:ilvl w:val="7"/>
        <w:numId w:val="3"/>
      </w:numPr>
      <w:wordWrap w:val="0"/>
      <w:spacing w:afterLines="50" w:after="50" w:line="336" w:lineRule="auto"/>
      <w:jc w:val="both"/>
      <w:outlineLvl w:val="7"/>
    </w:pPr>
    <w:rPr>
      <w:rFonts w:ascii="Times New Roman" w:eastAsia="宋体" w:hAnsi="Times New Roman" w:cs="宋体"/>
      <w:sz w:val="24"/>
      <w:szCs w:val="20"/>
    </w:rPr>
  </w:style>
  <w:style w:type="paragraph" w:customStyle="1" w:styleId="aff8">
    <w:name w:val="*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sz w:val="32"/>
    </w:rPr>
  </w:style>
  <w:style w:type="character" w:styleId="aff9">
    <w:name w:val="FollowedHyperlink"/>
    <w:basedOn w:val="a1"/>
    <w:rsid w:val="001620EE"/>
    <w:rPr>
      <w:color w:val="954F72" w:themeColor="followedHyperlink"/>
      <w:u w:val="single"/>
    </w:rPr>
  </w:style>
  <w:style w:type="paragraph" w:customStyle="1" w:styleId="affa">
    <w:name w:val="*表格文字格式（左对齐）"/>
    <w:basedOn w:val="aff4"/>
    <w:rsid w:val="001620EE"/>
    <w:pPr>
      <w:jc w:val="left"/>
    </w:pPr>
    <w:rPr>
      <w:szCs w:val="24"/>
    </w:rPr>
  </w:style>
  <w:style w:type="paragraph" w:customStyle="1" w:styleId="ctrle">
    <w:name w:val="图表文字 居中 ctrl+e"/>
    <w:basedOn w:val="a0"/>
    <w:autoRedefine/>
    <w:rsid w:val="001620EE"/>
    <w:pPr>
      <w:snapToGrid w:val="0"/>
      <w:jc w:val="center"/>
    </w:pPr>
    <w:rPr>
      <w:rFonts w:cs="宋体"/>
      <w:szCs w:val="20"/>
    </w:rPr>
  </w:style>
  <w:style w:type="paragraph" w:customStyle="1" w:styleId="affb">
    <w:name w:val="*表格文字格式（右对齐）"/>
    <w:basedOn w:val="aff4"/>
    <w:rsid w:val="001620EE"/>
    <w:pPr>
      <w:jc w:val="right"/>
    </w:pPr>
  </w:style>
  <w:style w:type="paragraph" w:styleId="affc">
    <w:name w:val="Date"/>
    <w:basedOn w:val="a0"/>
    <w:next w:val="a0"/>
    <w:link w:val="affd"/>
    <w:rsid w:val="001620EE"/>
    <w:pPr>
      <w:ind w:leftChars="2500" w:left="100"/>
    </w:pPr>
  </w:style>
  <w:style w:type="character" w:customStyle="1" w:styleId="affd">
    <w:name w:val="日期 字符"/>
    <w:basedOn w:val="a1"/>
    <w:link w:val="affc"/>
    <w:rsid w:val="001620EE"/>
    <w:rPr>
      <w:rFonts w:ascii="Times New Roman" w:eastAsia="宋体" w:hAnsi="Times New Roman" w:cs="Times New Roman"/>
      <w:sz w:val="24"/>
      <w:szCs w:val="24"/>
    </w:rPr>
  </w:style>
  <w:style w:type="table" w:customStyle="1" w:styleId="14">
    <w:name w:val="网格型1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color w:val="00B0F0"/>
      <w:sz w:val="32"/>
    </w:rPr>
  </w:style>
  <w:style w:type="character" w:styleId="afff">
    <w:name w:val="annotation reference"/>
    <w:basedOn w:val="a1"/>
    <w:uiPriority w:val="99"/>
    <w:semiHidden/>
    <w:unhideWhenUsed/>
    <w:rsid w:val="003B73EA"/>
    <w:rPr>
      <w:sz w:val="21"/>
      <w:szCs w:val="21"/>
    </w:rPr>
  </w:style>
  <w:style w:type="paragraph" w:styleId="afff0">
    <w:name w:val="No Spacing"/>
    <w:uiPriority w:val="1"/>
    <w:qFormat/>
    <w:rsid w:val="003C4BFE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9065">
          <w:marLeft w:val="32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28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243">
          <w:marLeft w:val="32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09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07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49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24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147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825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957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71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457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905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9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5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50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46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41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22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95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22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20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21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4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78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71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8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07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090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186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02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04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83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32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61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8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86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60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\AppData\Local\Packages\Microsoft.Office.Desktop_8wekyb3d8bbwe\LocalCache\Roaming\Microsoft\Templates\&#27169;&#26495;&#65288;&#26446;&#25996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7CEB5-5671-4C71-A2B7-146537286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模板（李斌）.dot</Template>
  <TotalTime>0</TotalTime>
  <Pages>76</Pages>
  <Words>8555</Words>
  <Characters>48770</Characters>
  <Application>Microsoft Office Word</Application>
  <DocSecurity>0</DocSecurity>
  <Lines>406</Lines>
  <Paragraphs>114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标题</vt:lpstr>
      </vt:variant>
      <vt:variant>
        <vt:i4>100</vt:i4>
      </vt:variant>
      <vt:variant>
        <vt:lpstr>Headings</vt:lpstr>
      </vt:variant>
      <vt:variant>
        <vt:i4>100</vt:i4>
      </vt:variant>
    </vt:vector>
  </HeadingPairs>
  <TitlesOfParts>
    <vt:vector size="201" baseType="lpstr">
      <vt:lpstr/>
      <vt:lpstr>数据库</vt:lpstr>
      <vt:lpstr>    mysql数据库的优势</vt:lpstr>
      <vt:lpstr>    数据库的相关概念</vt:lpstr>
      <vt:lpstr>    数据库的特点</vt:lpstr>
      <vt:lpstr>MySQL的版本</vt:lpstr>
      <vt:lpstr>        MySQL的类别</vt:lpstr>
      <vt:lpstr>        版本命名规则</vt:lpstr>
      <vt:lpstr>Mysql的文件的安装和配置</vt:lpstr>
      <vt:lpstr>    Mysql的安装</vt:lpstr>
      <vt:lpstr>        卸载mysql</vt:lpstr>
      <vt:lpstr>        安装后的文件</vt:lpstr>
      <vt:lpstr>    MYSQL启动和登陆</vt:lpstr>
      <vt:lpstr>        服务器操作（该操作必须在管理员模式下）</vt:lpstr>
      <vt:lpstr>SQL语言</vt:lpstr>
      <vt:lpstr>    sql语言</vt:lpstr>
      <vt:lpstr>        SQL：结构化查询语言（Structured Query Language)</vt:lpstr>
      <vt:lpstr>        SQL的作用：客户端使用SQL来操作服务器。</vt:lpstr>
      <vt:lpstr>        SQL标准（例如SQL99，即1999年制定的标准）。</vt:lpstr>
      <vt:lpstr>        SQL方言</vt:lpstr>
      <vt:lpstr>        SQL语法规则</vt:lpstr>
      <vt:lpstr>    SQL语句分类</vt:lpstr>
      <vt:lpstr>    数据类型（创建表时指定列类型）</vt:lpstr>
      <vt:lpstr>mysql中的数据类型</vt:lpstr>
      <vt:lpstr>    整形</vt:lpstr>
      <vt:lpstr>        如何设置无符号和有符号</vt:lpstr>
      <vt:lpstr>    小数</vt:lpstr>
      <vt:lpstr>    字符型</vt:lpstr>
      <vt:lpstr>    日期型</vt:lpstr>
      <vt:lpstr>        timestamp</vt:lpstr>
      <vt:lpstr>DDL</vt:lpstr>
      <vt:lpstr>    数据库操作</vt:lpstr>
      <vt:lpstr>        查看所有数据库</vt:lpstr>
      <vt:lpstr>        切换数据库</vt:lpstr>
      <vt:lpstr>        创建数据库：</vt:lpstr>
      <vt:lpstr>        删除数据库</vt:lpstr>
      <vt:lpstr>        修改数据库编码</vt:lpstr>
      <vt:lpstr>        案例</vt:lpstr>
      <vt:lpstr>    表操作</vt:lpstr>
      <vt:lpstr>        创建表</vt:lpstr>
      <vt:lpstr>        查看数据库</vt:lpstr>
      <vt:lpstr>        查看表结构</vt:lpstr>
      <vt:lpstr>        删除表</vt:lpstr>
      <vt:lpstr>        修改表</vt:lpstr>
      <vt:lpstr>        复制表</vt:lpstr>
      <vt:lpstr>DML</vt:lpstr>
      <vt:lpstr>        插入数据</vt:lpstr>
      <vt:lpstr>        插入两种方式的比较</vt:lpstr>
      <vt:lpstr>    修改数据</vt:lpstr>
      <vt:lpstr>        修改单表的记录</vt:lpstr>
      <vt:lpstr>        修改多表记录</vt:lpstr>
      <vt:lpstr>    运算符：</vt:lpstr>
      <vt:lpstr>    删除语句</vt:lpstr>
      <vt:lpstr>        方式一：delete</vt:lpstr>
      <vt:lpstr>        方式二：truncate</vt:lpstr>
      <vt:lpstr>        delete和truncate的区别。</vt:lpstr>
      <vt:lpstr>DCL</vt:lpstr>
      <vt:lpstr>    创建用户</vt:lpstr>
      <vt:lpstr>    给用户授权</vt:lpstr>
      <vt:lpstr>    登录MYSQL（有ROOT权限）</vt:lpstr>
      <vt:lpstr>        首先为用户创建一个数据库(testDB)：</vt:lpstr>
      <vt:lpstr>    数据库授权</vt:lpstr>
      <vt:lpstr>        授权</vt:lpstr>
      <vt:lpstr>        如果想指定部分权限给一用户，可以这样来写:</vt:lpstr>
      <vt:lpstr>        授权某些权限： 　 </vt:lpstr>
      <vt:lpstr>        撤销授权</vt:lpstr>
      <vt:lpstr>        查看权限</vt:lpstr>
      <vt:lpstr>        删除用户</vt:lpstr>
      <vt:lpstr>        修改用户密码</vt:lpstr>
      <vt:lpstr>DQL</vt:lpstr>
      <vt:lpstr>    字段（列）控制或者属性 </vt:lpstr>
      <vt:lpstr>        查询单个字段</vt:lpstr>
      <vt:lpstr>        查询表中的多个字段</vt:lpstr>
      <vt:lpstr>        查询表中的所有字段</vt:lpstr>
      <vt:lpstr>        查询常量值</vt:lpstr>
      <vt:lpstr>        查询表达式</vt:lpstr>
      <vt:lpstr>        查询函数</vt:lpstr>
      <vt:lpstr>        起别名</vt:lpstr>
      <vt:lpstr>        去重 </vt:lpstr>
      <vt:lpstr>        +号的作</vt:lpstr>
      <vt:lpstr>        连接字符</vt:lpstr>
      <vt:lpstr>    条件查询</vt:lpstr>
      <vt:lpstr>        按条件表达式筛选</vt:lpstr>
      <vt:lpstr>        按逻辑表达筛选</vt:lpstr>
      <vt:lpstr>        模糊查询：</vt:lpstr>
      <vt:lpstr>        排序查询</vt:lpstr>
      <vt:lpstr>    常见函数</vt:lpstr>
      <vt:lpstr>        字符函数：</vt:lpstr>
      <vt:lpstr>        时间函数</vt:lpstr>
      <vt:lpstr>        其他函数</vt:lpstr>
      <vt:lpstr>    #流程控制函数</vt:lpstr>
      <vt:lpstr>        if函数 </vt:lpstr>
      <vt:lpstr>        case函数</vt:lpstr>
      <vt:lpstr>    分组函数</vt:lpstr>
      <vt:lpstr>    分组查询</vt:lpstr>
      <vt:lpstr>        添加复杂的筛选条件</vt:lpstr>
      <vt:lpstr>        按表达式或函数分组</vt:lpstr>
      <vt:lpstr>        分组查询添加顺序</vt:lpstr>
      <vt:lpstr>    连接查询（多表查询）</vt:lpstr>
      <vt:lpstr>        等值连接</vt:lpstr>
      <vt:lpstr>        非等值连接</vt:lpstr>
      <vt:lpstr>    计算机语言的发展</vt:lpstr>
      <vt:lpstr>        1、机器语言</vt:lpstr>
      <vt:lpstr>        2、汇编语言</vt:lpstr>
      <vt:lpstr>        3、高级语言（面向用户并且高度封装的语言）</vt:lpstr>
      <vt:lpstr>    人机交互方式</vt:lpstr>
      <vt:lpstr>    2、JAVA版本</vt:lpstr>
      <vt:lpstr>    3、Java的运行过</vt:lpstr>
      <vt:lpstr>    4、跨平台性</vt:lpstr>
      <vt:lpstr>        1、Java的跨平台性</vt:lpstr>
      <vt:lpstr>        2、C语言的跨平台（多次编译，到处运行。）</vt:lpstr>
      <vt:lpstr>    5、解释性语言和编译型语言的区别和不同</vt:lpstr>
      <vt:lpstr>    6、Java程序设计环境</vt:lpstr>
      <vt:lpstr>        1、JDK(Java Development kit)</vt:lpstr>
      <vt:lpstr>        2、配置JAVA开发环境 </vt:lpstr>
      <vt:lpstr>    7、第一个程序 </vt:lpstr>
      <vt:lpstr>        1、编写第一个程序注意事项</vt:lpstr>
      <vt:lpstr>        2、关于定义类的注意事项</vt:lpstr>
      <vt:lpstr>        3、关于main方法的注意事项 </vt:lpstr>
      <vt:lpstr>        4、关于方法体中的代码注意事项</vt:lpstr>
      <vt:lpstr>        5、编辑阶段的注意事项</vt:lpstr>
      <vt:lpstr>        6、执行阶段的注意事项</vt:lpstr>
      <vt:lpstr>8、Scanner</vt:lpstr>
      <vt:lpstr>    1、使用Scanner的三个步骤：</vt:lpstr>
      <vt:lpstr>        1)导入Scanner类,位置：在有效代码的第一行！</vt:lpstr>
      <vt:lpstr>        2)实例化一个Scanner对象</vt:lpstr>
      <vt:lpstr>        3)获取用户输入的年龄</vt:lpstr>
      <vt:lpstr>    2、Scanner类还可以获取别的类型数据：</vt:lpstr>
      <vt:lpstr>        1、获取基本数据类型都是获取第一个空格之前的文本，以空格或回车结束！</vt:lpstr>
      <vt:lpstr>    3、例子</vt:lpstr>
      <vt:lpstr>8、变量和常量</vt:lpstr>
      <vt:lpstr>    1、变量</vt:lpstr>
      <vt:lpstr>    2、常量</vt:lpstr>
      <vt:lpstr>    3、关键字</vt:lpstr>
      <vt:lpstr>    4、标识符</vt:lpstr>
      <vt:lpstr>    5、命名规范</vt:lpstr>
      <vt:lpstr>    6、注释</vt:lpstr>
      <vt:lpstr>    7、反编译</vt:lpstr>
      <vt:lpstr>7、数据类型</vt:lpstr>
      <vt:lpstr>    基本数据类型</vt:lpstr>
      <vt:lpstr>    2、整型</vt:lpstr>
      <vt:lpstr>    2、浮点型</vt:lpstr>
      <vt:lpstr>    char型</vt:lpstr>
      <vt:lpstr>    3、转义字符</vt:lpstr>
      <vt:lpstr>    4、int类型和char类型的关系</vt:lpstr>
      <vt:lpstr>    6、布尔类型（boolean）</vt:lpstr>
      <vt:lpstr>    7、数值的比较</vt:lpstr>
      <vt:lpstr>8、数值类型的转换（不包括boolean）</vt:lpstr>
      <vt:lpstr>    1、自动类型转换：</vt:lpstr>
      <vt:lpstr>    2、强制类型转换(cast)</vt:lpstr>
      <vt:lpstr>运算符</vt:lpstr>
      <vt:lpstr>    算术运算符 （除了boolean）</vt:lpstr>
      <vt:lpstr>    自增减操（除了boolean）</vt:lpstr>
      <vt:lpstr>    赋值运算符</vt:lpstr>
      <vt:lpstr>    扩展赋值运算符</vt:lpstr>
      <vt:lpstr>    关系运算符</vt:lpstr>
      <vt:lpstr>    逻辑运算符</vt:lpstr>
      <vt:lpstr>    6、位运算</vt:lpstr>
      <vt:lpstr>        1、位运算的种类（除了~都为二元运算符）</vt:lpstr>
      <vt:lpstr>    三目运算符：</vt:lpstr>
      <vt:lpstr>流程控制 </vt:lpstr>
      <vt:lpstr>    块语句（block）</vt:lpstr>
      <vt:lpstr>    选择结构</vt:lpstr>
      <vt:lpstr>        单选结构</vt:lpstr>
      <vt:lpstr>    双选结构</vt:lpstr>
      <vt:lpstr>        语法: if(条件表达式) {</vt:lpstr>
      <vt:lpstr>    多选结构</vt:lpstr>
      <vt:lpstr>        、语法：</vt:lpstr>
      <vt:lpstr>        注：注意事项</vt:lpstr>
      <vt:lpstr>    switch-case</vt:lpstr>
      <vt:lpstr>    for循环</vt:lpstr>
      <vt:lpstr>        for循环语法：</vt:lpstr>
      <vt:lpstr>    中断控制语句</vt:lpstr>
      <vt:lpstr>        1、break</vt:lpstr>
      <vt:lpstr>        2、continue</vt:lpstr>
      <vt:lpstr>        3、label</vt:lpstr>
      <vt:lpstr>数组</vt:lpstr>
      <vt:lpstr>    1、数组的定义</vt:lpstr>
      <vt:lpstr>    一维数组</vt:lpstr>
      <vt:lpstr>        、数组的声明</vt:lpstr>
      <vt:lpstr>    二维数组</vt:lpstr>
      <vt:lpstr>面向对象（oop）</vt:lpstr>
      <vt:lpstr>    1、面向对象（objected oriented programming,oop）</vt:lpstr>
      <vt:lpstr>    2、类</vt:lpstr>
      <vt:lpstr>    3、对象</vt:lpstr>
      <vt:lpstr>    5、成员变量和局部变量</vt:lpstr>
      <vt:lpstr>    4、成员方法（技能）</vt:lpstr>
      <vt:lpstr>        什么是方法？</vt:lpstr>
      <vt:lpstr>        方法的作用？</vt:lpstr>
      <vt:lpstr>        方法的定义   </vt:lpstr>
      <vt:lpstr>        、方法的重载</vt:lpstr>
      <vt:lpstr>    7、构造方法（构造器constructor）</vt:lpstr>
      <vt:lpstr>    初始代码块</vt:lpstr>
      <vt:lpstr>    内部类+</vt:lpstr>
      <vt:lpstr>    对象创建的过程</vt:lpstr>
      <vt:lpstr>    对象数组</vt:lpstr>
      <vt:lpstr>    this</vt:lpstr>
      <vt:lpstr>    super</vt:lpstr>
      <vt:lpstr>    static 关键字</vt:lpstr>
      <vt:lpstr>面向对象三大特性</vt:lpstr>
      <vt:lpstr>    1、封装</vt:lpstr>
    </vt:vector>
  </TitlesOfParts>
  <Company/>
  <LinksUpToDate>false</LinksUpToDate>
  <CharactersWithSpaces>57211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李 斌</cp:lastModifiedBy>
  <cp:revision>2</cp:revision>
  <dcterms:created xsi:type="dcterms:W3CDTF">2020-11-02T13:56:00Z</dcterms:created>
  <dcterms:modified xsi:type="dcterms:W3CDTF">2020-11-02T13:56:00Z</dcterms:modified>
</cp:coreProperties>
</file>