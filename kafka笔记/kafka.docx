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A164A" w14:textId="39BAA432" w:rsidR="004F4681" w:rsidRPr="004F4681" w:rsidRDefault="004F4681" w:rsidP="00F83E9F">
      <w:pPr>
        <w:ind w:firstLine="420"/>
      </w:pPr>
      <w:r w:rsidRPr="004F4681">
        <w:rPr>
          <w:noProof/>
        </w:rPr>
        <w:drawing>
          <wp:inline distT="0" distB="0" distL="0" distR="0" wp14:anchorId="5D13DB56" wp14:editId="669FB849">
            <wp:extent cx="5274310" cy="4302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02760"/>
                    </a:xfrm>
                    <a:prstGeom prst="rect">
                      <a:avLst/>
                    </a:prstGeom>
                    <a:noFill/>
                    <a:ln>
                      <a:noFill/>
                    </a:ln>
                  </pic:spPr>
                </pic:pic>
              </a:graphicData>
            </a:graphic>
          </wp:inline>
        </w:drawing>
      </w:r>
    </w:p>
    <w:p w14:paraId="28484148" w14:textId="6EABE413" w:rsidR="004F4681" w:rsidRDefault="00E76569" w:rsidP="00851264">
      <w:pPr>
        <w:pStyle w:val="10"/>
      </w:pPr>
      <w:r>
        <w:lastRenderedPageBreak/>
        <w:t>K</w:t>
      </w:r>
      <w:r>
        <w:rPr>
          <w:rFonts w:hint="eastAsia"/>
        </w:rPr>
        <w:t>afka</w:t>
      </w:r>
      <w:r w:rsidR="002C0C6F">
        <w:rPr>
          <w:rFonts w:hint="eastAsia"/>
        </w:rPr>
        <w:t>概述</w:t>
      </w:r>
    </w:p>
    <w:p w14:paraId="151DCB20" w14:textId="3484D705" w:rsidR="00FC1FC8" w:rsidRDefault="00E76569" w:rsidP="00FC1FC8">
      <w:pPr>
        <w:pStyle w:val="2"/>
      </w:pPr>
      <w:r w:rsidRPr="00E76569">
        <w:t xml:space="preserve">Kafka </w:t>
      </w:r>
      <w:r w:rsidRPr="00E76569">
        <w:t>概述</w:t>
      </w:r>
    </w:p>
    <w:p w14:paraId="6739A166" w14:textId="021F0488" w:rsidR="00C41094" w:rsidRPr="00C41094" w:rsidRDefault="00C41094" w:rsidP="00C41094">
      <w:pPr>
        <w:ind w:firstLine="420"/>
      </w:pPr>
      <w:r>
        <w:rPr>
          <w:noProof/>
        </w:rPr>
        <w:drawing>
          <wp:inline distT="0" distB="0" distL="0" distR="0" wp14:anchorId="7AFD982A" wp14:editId="62D5FD91">
            <wp:extent cx="5274310" cy="37814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81425"/>
                    </a:xfrm>
                    <a:prstGeom prst="rect">
                      <a:avLst/>
                    </a:prstGeom>
                  </pic:spPr>
                </pic:pic>
              </a:graphicData>
            </a:graphic>
          </wp:inline>
        </w:drawing>
      </w:r>
    </w:p>
    <w:p w14:paraId="4B5B1A23" w14:textId="7D430056" w:rsidR="00E76569" w:rsidRPr="00E76569" w:rsidRDefault="00F72B28" w:rsidP="00F72B28">
      <w:pPr>
        <w:pStyle w:val="3"/>
        <w:ind w:firstLine="420"/>
      </w:pPr>
      <w:proofErr w:type="spellStart"/>
      <w:r>
        <w:t>kafka</w:t>
      </w:r>
      <w:proofErr w:type="spellEnd"/>
    </w:p>
    <w:p w14:paraId="3359D265" w14:textId="51E23377" w:rsidR="00E41193" w:rsidRDefault="00E41193" w:rsidP="00142C47">
      <w:pPr>
        <w:ind w:firstLine="420"/>
      </w:pPr>
      <w:proofErr w:type="spellStart"/>
      <w:r>
        <w:t>Kakfa</w:t>
      </w:r>
      <w:proofErr w:type="spellEnd"/>
      <w:r>
        <w:t>起初是由</w:t>
      </w:r>
      <w:r>
        <w:t>LinkedIn</w:t>
      </w:r>
      <w:r>
        <w:t>公司开发的一个分布式的消息系统，后成为</w:t>
      </w:r>
      <w:r>
        <w:t>Apache</w:t>
      </w:r>
      <w:r>
        <w:t>的一部分，它使用</w:t>
      </w:r>
      <w:r>
        <w:t>Scala</w:t>
      </w:r>
      <w:r>
        <w:t>编写，以可水平扩展和高吞吐率而被广泛使用。目前越来越多的开源分布式处理系统如</w:t>
      </w:r>
      <w:r>
        <w:t>Cloudera</w:t>
      </w:r>
      <w:r>
        <w:t>、</w:t>
      </w:r>
      <w:r>
        <w:t>Apache Storm</w:t>
      </w:r>
      <w:r>
        <w:t>、</w:t>
      </w:r>
      <w:r>
        <w:t>Spark</w:t>
      </w:r>
      <w:r>
        <w:t>等都支持与</w:t>
      </w:r>
      <w:r>
        <w:t>Kafka</w:t>
      </w:r>
      <w:r>
        <w:t>集成。</w:t>
      </w:r>
    </w:p>
    <w:p w14:paraId="6D1A9477" w14:textId="1365A072" w:rsidR="00E6166C" w:rsidRDefault="00E41193" w:rsidP="00E41193">
      <w:pPr>
        <w:ind w:firstLine="420"/>
      </w:pPr>
      <w:r>
        <w:t>Kafka</w:t>
      </w:r>
      <w:r>
        <w:t>凭借着自身的优势，越来越受到互联网企业的青睐，</w:t>
      </w:r>
      <w:proofErr w:type="gramStart"/>
      <w:r>
        <w:t>唯品会</w:t>
      </w:r>
      <w:proofErr w:type="gramEnd"/>
      <w:r>
        <w:t>也采用</w:t>
      </w:r>
      <w:r>
        <w:t>Kafka</w:t>
      </w:r>
      <w:r>
        <w:t>作为其内部核心消息引擎之一。</w:t>
      </w:r>
      <w:r>
        <w:t>Kafka</w:t>
      </w:r>
      <w:r>
        <w:t>作为一个商业级消息中间件，消息可靠性的重要性可想而知。如何确保消息的精确传输？如何确保消息的准确存储？如何确保消息的正确消费？这些都是需要考虑的问题。本文首先从</w:t>
      </w:r>
      <w:r>
        <w:t>Kafka</w:t>
      </w:r>
      <w:r>
        <w:t>的架构着手，先了解下</w:t>
      </w:r>
      <w:r>
        <w:t>Kafka</w:t>
      </w:r>
      <w:r>
        <w:t>的基本原理，然后通过对</w:t>
      </w:r>
      <w:proofErr w:type="spellStart"/>
      <w:r>
        <w:t>kakfa</w:t>
      </w:r>
      <w:proofErr w:type="spellEnd"/>
      <w:r>
        <w:t>的存储机制、复制原理、同步原理、可靠性和持久性保证等等一步步对其可靠性进行分析，最后通过</w:t>
      </w:r>
      <w:r>
        <w:t>benchmark</w:t>
      </w:r>
      <w:r>
        <w:t>来增强对</w:t>
      </w:r>
      <w:r>
        <w:t>Kafka</w:t>
      </w:r>
      <w:r>
        <w:t>高可靠性的认知。</w:t>
      </w:r>
    </w:p>
    <w:p w14:paraId="766AC9E2" w14:textId="606B50E2" w:rsidR="00D52FA5" w:rsidRDefault="00C85087" w:rsidP="00FC4493">
      <w:pPr>
        <w:ind w:firstLine="420"/>
      </w:pPr>
      <w:r w:rsidRPr="00C85087">
        <w:t>Kafka</w:t>
      </w:r>
      <w:r w:rsidR="007E2E90" w:rsidRPr="007E2E90">
        <w:rPr>
          <w:rFonts w:hint="eastAsia"/>
        </w:rPr>
        <w:t>是一款分布式消息发布和订阅系统，它的特点是高性能、高吞吐量</w:t>
      </w:r>
      <w:r w:rsidR="00AC62A0">
        <w:rPr>
          <w:rFonts w:hint="eastAsia"/>
        </w:rPr>
        <w:t>。</w:t>
      </w:r>
    </w:p>
    <w:p w14:paraId="100AD9C7" w14:textId="758C267F" w:rsidR="00FB4BB0" w:rsidRDefault="00FB4BB0" w:rsidP="00FB4BB0">
      <w:pPr>
        <w:pStyle w:val="3"/>
        <w:ind w:firstLine="420"/>
      </w:pPr>
      <w:r w:rsidRPr="00FB4BB0">
        <w:rPr>
          <w:rFonts w:hint="eastAsia"/>
        </w:rPr>
        <w:t>设计目标</w:t>
      </w:r>
    </w:p>
    <w:p w14:paraId="5F48C957" w14:textId="77777777" w:rsidR="00FB4BB0" w:rsidRPr="00FB4BB0" w:rsidRDefault="00FB4BB0" w:rsidP="00FB4BB0">
      <w:pPr>
        <w:ind w:firstLine="420"/>
      </w:pPr>
      <w:r w:rsidRPr="00FB4BB0">
        <w:rPr>
          <w:rFonts w:hint="eastAsia"/>
        </w:rPr>
        <w:t>场景可以用于</w:t>
      </w:r>
      <w:r w:rsidRPr="00FB4BB0">
        <w:t xml:space="preserve"> web/</w:t>
      </w:r>
      <w:proofErr w:type="spellStart"/>
      <w:r w:rsidRPr="00FB4BB0">
        <w:t>nginx</w:t>
      </w:r>
      <w:proofErr w:type="spellEnd"/>
      <w:r w:rsidRPr="00FB4BB0">
        <w:t xml:space="preserve"> </w:t>
      </w:r>
      <w:r w:rsidRPr="00FB4BB0">
        <w:t>日志、访问日志，消息服务等等。</w:t>
      </w:r>
    </w:p>
    <w:p w14:paraId="1CADCF26" w14:textId="6B78BA99" w:rsidR="00FB4BB0" w:rsidRDefault="009B135C" w:rsidP="00FB4BB0">
      <w:pPr>
        <w:ind w:firstLine="420"/>
      </w:pPr>
      <w:r w:rsidRPr="009B135C">
        <w:t>1</w:t>
      </w:r>
      <w:r w:rsidRPr="009B135C">
        <w:t>、行为跟踪</w:t>
      </w:r>
      <w:r w:rsidR="0004405B">
        <w:rPr>
          <w:rFonts w:hint="eastAsia"/>
        </w:rPr>
        <w:t>。</w:t>
      </w:r>
    </w:p>
    <w:p w14:paraId="23B48DEA" w14:textId="77777777" w:rsidR="00E30B03" w:rsidRPr="00E30B03" w:rsidRDefault="00E30B03" w:rsidP="00E30B03">
      <w:pPr>
        <w:ind w:firstLine="420"/>
      </w:pPr>
      <w:proofErr w:type="spellStart"/>
      <w:r w:rsidRPr="00E30B03">
        <w:t>kafka</w:t>
      </w:r>
      <w:proofErr w:type="spellEnd"/>
      <w:r w:rsidRPr="00E30B03">
        <w:t xml:space="preserve"> </w:t>
      </w:r>
      <w:r w:rsidRPr="00E30B03">
        <w:t>可以用于跟踪用户浏览页面、搜索及其他行为。通过发布</w:t>
      </w:r>
      <w:r w:rsidRPr="00E30B03">
        <w:t>-</w:t>
      </w:r>
      <w:r w:rsidRPr="00E30B03">
        <w:t>订阅模式实时记录到</w:t>
      </w:r>
      <w:r w:rsidRPr="00E30B03">
        <w:lastRenderedPageBreak/>
        <w:t>对应的</w:t>
      </w:r>
      <w:r w:rsidRPr="00E30B03">
        <w:t xml:space="preserve">Topic </w:t>
      </w:r>
      <w:r w:rsidRPr="00E30B03">
        <w:t>中，通过后端大数据平台接入处理分析，并做更进一步的实时处理和监控</w:t>
      </w:r>
    </w:p>
    <w:p w14:paraId="6119A93B" w14:textId="7D3705BC" w:rsidR="007A04E1" w:rsidRDefault="007A04E1" w:rsidP="00FB4BB0">
      <w:pPr>
        <w:ind w:firstLine="420"/>
      </w:pPr>
      <w:r w:rsidRPr="007A04E1">
        <w:t>2</w:t>
      </w:r>
      <w:r w:rsidRPr="007A04E1">
        <w:t>、日志收集系统</w:t>
      </w:r>
      <w:r w:rsidR="00996078">
        <w:rPr>
          <w:rFonts w:hint="eastAsia"/>
        </w:rPr>
        <w:t>。</w:t>
      </w:r>
    </w:p>
    <w:p w14:paraId="7A42B0FB" w14:textId="77F9A389" w:rsidR="00A02317" w:rsidRDefault="00A02317" w:rsidP="00A02317">
      <w:pPr>
        <w:ind w:firstLine="420"/>
      </w:pPr>
      <w:r>
        <w:rPr>
          <w:rFonts w:hint="eastAsia"/>
        </w:rPr>
        <w:t>日志收集方面，有很多比较优秀的产品，比如</w:t>
      </w:r>
      <w:r>
        <w:t xml:space="preserve"> Apache Flume</w:t>
      </w:r>
      <w:r>
        <w:t>，</w:t>
      </w:r>
      <w:r>
        <w:t xml:space="preserve"> </w:t>
      </w:r>
      <w:r>
        <w:t>很多公司使用</w:t>
      </w:r>
      <w:proofErr w:type="spellStart"/>
      <w:r>
        <w:t>kafka</w:t>
      </w:r>
      <w:proofErr w:type="spellEnd"/>
      <w:r>
        <w:t xml:space="preserve"> </w:t>
      </w:r>
      <w:r>
        <w:t>代理日志聚合。日志聚合表示从服务器上收集日志文件，然后放到一个集中的平台（文件服务器）进行处理。在实际应用开发中，我们应用程序的</w:t>
      </w:r>
      <w:r>
        <w:t xml:space="preserve"> log </w:t>
      </w:r>
      <w:r>
        <w:t>都会输出到本地的磁盘上，排查问</w:t>
      </w:r>
      <w:proofErr w:type="gramStart"/>
      <w:r>
        <w:t>题的话</w:t>
      </w:r>
      <w:proofErr w:type="gramEnd"/>
      <w:r>
        <w:t>通过</w:t>
      </w:r>
      <w:r>
        <w:t>Linux</w:t>
      </w:r>
      <w:r>
        <w:t>命令来搞定，如果应用程序组成了负载均衡集群，并且集群的机器有几十台以上，那么想通过日志快速定位到问题，就是很麻烦的</w:t>
      </w:r>
      <w:proofErr w:type="gramStart"/>
      <w:r>
        <w:t>的</w:t>
      </w:r>
      <w:proofErr w:type="gramEnd"/>
      <w:r>
        <w:t>事了。所以一般都会做一个日志统一收集平台管理</w:t>
      </w:r>
      <w:r>
        <w:t xml:space="preserve"> log </w:t>
      </w:r>
      <w:r>
        <w:t>日志用来快速定位到问题。所以很多公司的套路都是把应用日志集中</w:t>
      </w:r>
      <w:r>
        <w:rPr>
          <w:rFonts w:hint="eastAsia"/>
        </w:rPr>
        <w:t>到</w:t>
      </w:r>
      <w:proofErr w:type="spellStart"/>
      <w:r>
        <w:t>kafka</w:t>
      </w:r>
      <w:proofErr w:type="spellEnd"/>
      <w:r>
        <w:t>上，然后分布导入到</w:t>
      </w:r>
      <w:r>
        <w:t xml:space="preserve">es </w:t>
      </w:r>
      <w:r>
        <w:t>和</w:t>
      </w:r>
      <w:r>
        <w:t xml:space="preserve"> </w:t>
      </w:r>
      <w:proofErr w:type="spellStart"/>
      <w:r>
        <w:t>hdfs</w:t>
      </w:r>
      <w:proofErr w:type="spellEnd"/>
      <w:r>
        <w:t xml:space="preserve"> </w:t>
      </w:r>
      <w:r>
        <w:t>上。用来做实时检索分析和离线统计数据备份等。而另一个方面，</w:t>
      </w:r>
      <w:proofErr w:type="spellStart"/>
      <w:r>
        <w:t>kafka</w:t>
      </w:r>
      <w:proofErr w:type="spellEnd"/>
      <w:r>
        <w:t xml:space="preserve"> </w:t>
      </w:r>
      <w:r>
        <w:t>本身又提供了很好的</w:t>
      </w:r>
      <w:proofErr w:type="spellStart"/>
      <w:r>
        <w:t>api</w:t>
      </w:r>
      <w:proofErr w:type="spellEnd"/>
      <w:r>
        <w:t>来集成日志并且做日志收集</w:t>
      </w:r>
    </w:p>
    <w:p w14:paraId="6B190583" w14:textId="6169232A" w:rsidR="007A04E1" w:rsidRPr="00E30B03" w:rsidRDefault="00211175" w:rsidP="0097502E">
      <w:pPr>
        <w:ind w:firstLine="420"/>
      </w:pPr>
      <w:r w:rsidRPr="00211175">
        <w:t>3</w:t>
      </w:r>
      <w:r w:rsidRPr="00211175">
        <w:t>、消息系统</w:t>
      </w:r>
      <w:r w:rsidR="00BD1084">
        <w:rPr>
          <w:rFonts w:hint="eastAsia"/>
        </w:rPr>
        <w:t>。</w:t>
      </w:r>
    </w:p>
    <w:p w14:paraId="29C3D1F2" w14:textId="364B72E1" w:rsidR="00E76569" w:rsidRDefault="00656DCF" w:rsidP="00FB4BB0">
      <w:pPr>
        <w:pStyle w:val="2"/>
      </w:pPr>
      <w:r w:rsidRPr="00656DCF">
        <w:t>Kafka</w:t>
      </w:r>
      <w:r w:rsidRPr="00656DCF">
        <w:t>体系架构</w:t>
      </w:r>
    </w:p>
    <w:p w14:paraId="0782FD28" w14:textId="71D5FFE2" w:rsidR="00656DCF" w:rsidRDefault="00C50649" w:rsidP="00656DCF">
      <w:pPr>
        <w:ind w:firstLine="420"/>
      </w:pPr>
      <w:r w:rsidRPr="00C50649">
        <w:rPr>
          <w:noProof/>
        </w:rPr>
        <w:drawing>
          <wp:inline distT="0" distB="0" distL="0" distR="0" wp14:anchorId="2E45030C" wp14:editId="63C107DF">
            <wp:extent cx="5274310" cy="35934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39C666EE" w14:textId="0B678C9C" w:rsidR="004A73F1" w:rsidRDefault="004A73F1" w:rsidP="00656DCF">
      <w:pPr>
        <w:ind w:firstLine="420"/>
      </w:pPr>
    </w:p>
    <w:p w14:paraId="1E89EF7A" w14:textId="615C6291" w:rsidR="004A73F1" w:rsidRDefault="004A73F1" w:rsidP="00656DCF">
      <w:pPr>
        <w:ind w:firstLine="420"/>
      </w:pPr>
      <w:proofErr w:type="spellStart"/>
      <w:r>
        <w:t>Counsumer</w:t>
      </w:r>
      <w:proofErr w:type="spellEnd"/>
      <w:r>
        <w:rPr>
          <w:rFonts w:hint="eastAsia"/>
        </w:rPr>
        <w:t>:</w:t>
      </w:r>
    </w:p>
    <w:p w14:paraId="303E3C3A" w14:textId="2942E213" w:rsidR="009D0877" w:rsidRDefault="009D0877" w:rsidP="00656DCF">
      <w:pPr>
        <w:ind w:firstLine="420"/>
      </w:pPr>
      <w:r>
        <w:tab/>
      </w:r>
      <w:r>
        <w:rPr>
          <w:rFonts w:hint="eastAsia"/>
        </w:rPr>
        <w:t>单个分区的消息只能由</w:t>
      </w:r>
      <w:proofErr w:type="spellStart"/>
      <w:r>
        <w:rPr>
          <w:rFonts w:hint="eastAsia"/>
        </w:rPr>
        <w:t>consumer</w:t>
      </w:r>
      <w:r>
        <w:t>G</w:t>
      </w:r>
      <w:r>
        <w:rPr>
          <w:rFonts w:hint="eastAsia"/>
        </w:rPr>
        <w:t>roup</w:t>
      </w:r>
      <w:proofErr w:type="spellEnd"/>
      <w:r>
        <w:rPr>
          <w:rFonts w:hint="eastAsia"/>
        </w:rPr>
        <w:t>中某个</w:t>
      </w:r>
      <w:r>
        <w:rPr>
          <w:rFonts w:hint="eastAsia"/>
        </w:rPr>
        <w:t>consumer</w:t>
      </w:r>
      <w:r>
        <w:rPr>
          <w:rFonts w:hint="eastAsia"/>
        </w:rPr>
        <w:t>消费</w:t>
      </w:r>
      <w:r w:rsidR="00D45452">
        <w:rPr>
          <w:rFonts w:hint="eastAsia"/>
        </w:rPr>
        <w:t>。</w:t>
      </w:r>
    </w:p>
    <w:p w14:paraId="05E7C627" w14:textId="1EE82081" w:rsidR="00D45452" w:rsidRDefault="00D45452" w:rsidP="00656DCF">
      <w:pPr>
        <w:ind w:firstLine="420"/>
      </w:pPr>
      <w:r>
        <w:tab/>
      </w:r>
      <w:r>
        <w:rPr>
          <w:rFonts w:hint="eastAsia"/>
        </w:rPr>
        <w:t>一个</w:t>
      </w:r>
      <w:r>
        <w:rPr>
          <w:rFonts w:hint="eastAsia"/>
        </w:rPr>
        <w:t>consumer</w:t>
      </w:r>
      <w:r>
        <w:rPr>
          <w:rFonts w:hint="eastAsia"/>
        </w:rPr>
        <w:t>可以消费多个</w:t>
      </w:r>
      <w:proofErr w:type="spellStart"/>
      <w:r>
        <w:rPr>
          <w:rFonts w:hint="eastAsia"/>
        </w:rPr>
        <w:t>partion</w:t>
      </w:r>
      <w:proofErr w:type="spellEnd"/>
      <w:r>
        <w:rPr>
          <w:rFonts w:hint="eastAsia"/>
        </w:rPr>
        <w:t>，但是一个</w:t>
      </w:r>
      <w:proofErr w:type="spellStart"/>
      <w:r>
        <w:rPr>
          <w:rFonts w:hint="eastAsia"/>
        </w:rPr>
        <w:t>partion</w:t>
      </w:r>
      <w:proofErr w:type="spellEnd"/>
      <w:r>
        <w:rPr>
          <w:rFonts w:hint="eastAsia"/>
        </w:rPr>
        <w:t>不能被多个</w:t>
      </w:r>
      <w:r>
        <w:rPr>
          <w:rFonts w:hint="eastAsia"/>
        </w:rPr>
        <w:t>consumer</w:t>
      </w:r>
      <w:r>
        <w:rPr>
          <w:rFonts w:hint="eastAsia"/>
        </w:rPr>
        <w:t>消费。</w:t>
      </w:r>
    </w:p>
    <w:p w14:paraId="1CBC78DE" w14:textId="057595F9" w:rsidR="004A73F1" w:rsidRDefault="004A73F1" w:rsidP="00656DCF">
      <w:pPr>
        <w:ind w:firstLine="420"/>
      </w:pPr>
      <w:r>
        <w:tab/>
      </w:r>
    </w:p>
    <w:p w14:paraId="399379C5" w14:textId="4D5EC360" w:rsidR="00656DCF" w:rsidRDefault="008E5BB2" w:rsidP="00656DCF">
      <w:pPr>
        <w:ind w:firstLine="420"/>
      </w:pPr>
      <w:r w:rsidRPr="008E5BB2">
        <w:rPr>
          <w:rFonts w:hint="eastAsia"/>
        </w:rPr>
        <w:t>如上图所示，一个典型的</w:t>
      </w:r>
      <w:r w:rsidRPr="008E5BB2">
        <w:t>Kafka</w:t>
      </w:r>
      <w:r w:rsidRPr="008E5BB2">
        <w:t>体系架构包括若干</w:t>
      </w:r>
      <w:r w:rsidRPr="008E5BB2">
        <w:t>Producer</w:t>
      </w:r>
      <w:r w:rsidRPr="008E5BB2">
        <w:t>（可以是服务器日志，业务数据，页面前端产生的</w:t>
      </w:r>
      <w:r w:rsidRPr="008E5BB2">
        <w:t>page view</w:t>
      </w:r>
      <w:r w:rsidRPr="008E5BB2">
        <w:t>等等），若干</w:t>
      </w:r>
      <w:r w:rsidRPr="008E5BB2">
        <w:t>broker</w:t>
      </w:r>
      <w:r w:rsidRPr="008E5BB2">
        <w:t>（</w:t>
      </w:r>
      <w:r w:rsidRPr="008E5BB2">
        <w:t>Kafka</w:t>
      </w:r>
      <w:r w:rsidRPr="008E5BB2">
        <w:t>支持水平扩展，一般</w:t>
      </w:r>
      <w:r w:rsidRPr="008E5BB2">
        <w:t>broker</w:t>
      </w:r>
      <w:r w:rsidRPr="008E5BB2">
        <w:t>数量越多，集群吞吐率越高），若干</w:t>
      </w:r>
      <w:r w:rsidRPr="008E5BB2">
        <w:t>Consumer (Group)</w:t>
      </w:r>
      <w:r w:rsidRPr="008E5BB2">
        <w:t>，以及一个</w:t>
      </w:r>
      <w:r w:rsidRPr="008E5BB2">
        <w:t>Zookeeper</w:t>
      </w:r>
      <w:r w:rsidRPr="008E5BB2">
        <w:t>集群。</w:t>
      </w:r>
      <w:r w:rsidRPr="008E5BB2">
        <w:t>Kafka</w:t>
      </w:r>
      <w:r w:rsidRPr="008E5BB2">
        <w:t>通过</w:t>
      </w:r>
      <w:r w:rsidRPr="008E5BB2">
        <w:t>Zookeeper</w:t>
      </w:r>
      <w:r w:rsidRPr="008E5BB2">
        <w:t>管理集群配置，选举</w:t>
      </w:r>
      <w:r w:rsidRPr="008E5BB2">
        <w:t>leader</w:t>
      </w:r>
      <w:r w:rsidRPr="008E5BB2">
        <w:t>，以及在</w:t>
      </w:r>
      <w:r w:rsidRPr="008E5BB2">
        <w:t>consumer group</w:t>
      </w:r>
      <w:r w:rsidRPr="008E5BB2">
        <w:t>发生变化时进行</w:t>
      </w:r>
      <w:r w:rsidRPr="008E5BB2">
        <w:t>rebalance</w:t>
      </w:r>
      <w:r w:rsidRPr="008E5BB2">
        <w:t>。</w:t>
      </w:r>
      <w:r w:rsidRPr="008E5BB2">
        <w:t>Producer</w:t>
      </w:r>
      <w:r w:rsidRPr="008E5BB2">
        <w:t>使用</w:t>
      </w:r>
      <w:r w:rsidRPr="008E5BB2">
        <w:t>push(</w:t>
      </w:r>
      <w:r w:rsidRPr="008E5BB2">
        <w:t>推</w:t>
      </w:r>
      <w:r w:rsidRPr="008E5BB2">
        <w:t>)</w:t>
      </w:r>
      <w:r w:rsidRPr="008E5BB2">
        <w:t>模式将消息发布到</w:t>
      </w:r>
      <w:r w:rsidRPr="008E5BB2">
        <w:t>broker</w:t>
      </w:r>
      <w:r w:rsidRPr="008E5BB2">
        <w:t>，</w:t>
      </w:r>
      <w:r w:rsidRPr="008E5BB2">
        <w:t>Consumer</w:t>
      </w:r>
      <w:r w:rsidRPr="008E5BB2">
        <w:t>使用</w:t>
      </w:r>
      <w:r w:rsidRPr="008E5BB2">
        <w:t>pull(</w:t>
      </w:r>
      <w:r w:rsidRPr="008E5BB2">
        <w:t>拉</w:t>
      </w:r>
      <w:r w:rsidRPr="008E5BB2">
        <w:t>)</w:t>
      </w:r>
      <w:r w:rsidRPr="008E5BB2">
        <w:t>模式从</w:t>
      </w:r>
      <w:r w:rsidRPr="008E5BB2">
        <w:t>broker</w:t>
      </w:r>
      <w:r w:rsidRPr="008E5BB2">
        <w:t>订</w:t>
      </w:r>
      <w:r w:rsidRPr="008E5BB2">
        <w:lastRenderedPageBreak/>
        <w:t>阅并消费消息。</w:t>
      </w:r>
    </w:p>
    <w:p w14:paraId="477A0BB2" w14:textId="0AF77885" w:rsidR="003C51BC" w:rsidRDefault="003C51BC" w:rsidP="00656DCF">
      <w:pPr>
        <w:ind w:firstLine="420"/>
      </w:pPr>
      <w:r>
        <w:rPr>
          <w:rFonts w:hint="eastAsia"/>
        </w:rPr>
        <w:t>角色</w:t>
      </w:r>
      <w:r>
        <w:rPr>
          <w:rFonts w:hint="eastAsia"/>
        </w:rPr>
        <w:t>;</w:t>
      </w:r>
    </w:p>
    <w:p w14:paraId="0989A827" w14:textId="772D6196" w:rsidR="009366AD" w:rsidRDefault="009366AD" w:rsidP="00E36990">
      <w:pPr>
        <w:ind w:firstLine="420"/>
      </w:pPr>
      <w:r>
        <w:t>Producer</w:t>
      </w:r>
      <w:r>
        <w:t>：</w:t>
      </w:r>
      <w:r>
        <w:t>Producer</w:t>
      </w:r>
      <w:r>
        <w:t>即生产者，消息的产生者，是消息的入口。</w:t>
      </w:r>
    </w:p>
    <w:p w14:paraId="29336082" w14:textId="2305A27E" w:rsidR="009366AD" w:rsidRDefault="009366AD" w:rsidP="00E36990">
      <w:pPr>
        <w:ind w:firstLine="420"/>
      </w:pPr>
      <w:proofErr w:type="spellStart"/>
      <w:r>
        <w:t>kafka</w:t>
      </w:r>
      <w:proofErr w:type="spellEnd"/>
      <w:r>
        <w:t xml:space="preserve"> cluster</w:t>
      </w:r>
      <w:r>
        <w:t>：</w:t>
      </w:r>
      <w:r>
        <w:t>Broker</w:t>
      </w:r>
      <w:r>
        <w:t>：</w:t>
      </w:r>
      <w:r>
        <w:t>Broker</w:t>
      </w:r>
      <w:r>
        <w:t>是</w:t>
      </w:r>
      <w:proofErr w:type="spellStart"/>
      <w:r>
        <w:t>kafka</w:t>
      </w:r>
      <w:proofErr w:type="spellEnd"/>
      <w:r>
        <w:t>实例，每个服务器上有一个或多个</w:t>
      </w:r>
      <w:proofErr w:type="spellStart"/>
      <w:r>
        <w:t>kafka</w:t>
      </w:r>
      <w:proofErr w:type="spellEnd"/>
      <w:r>
        <w:t>的实例，我们姑且认为每个</w:t>
      </w:r>
      <w:r>
        <w:t>broker</w:t>
      </w:r>
      <w:r>
        <w:t>对应一台服务器。每个</w:t>
      </w:r>
      <w:proofErr w:type="spellStart"/>
      <w:r>
        <w:t>kafka</w:t>
      </w:r>
      <w:proofErr w:type="spellEnd"/>
      <w:r>
        <w:t>集群内的</w:t>
      </w:r>
      <w:r>
        <w:t>broker</w:t>
      </w:r>
      <w:r>
        <w:t>都有一个不重复的编号，如图中的</w:t>
      </w:r>
      <w:r>
        <w:t>broker-0</w:t>
      </w:r>
      <w:r>
        <w:t>、</w:t>
      </w:r>
      <w:r>
        <w:t>broker-1</w:t>
      </w:r>
      <w:r>
        <w:t>等</w:t>
      </w:r>
      <w:r>
        <w:t>……</w:t>
      </w:r>
    </w:p>
    <w:p w14:paraId="2957EDB7" w14:textId="2A377DF0" w:rsidR="009366AD" w:rsidRDefault="009366AD" w:rsidP="00E36990">
      <w:pPr>
        <w:ind w:firstLine="420"/>
      </w:pPr>
      <w:r>
        <w:t>Topic</w:t>
      </w:r>
      <w:r>
        <w:t>：消息的主题，可以理解为消息的分类，</w:t>
      </w:r>
      <w:proofErr w:type="spellStart"/>
      <w:r>
        <w:t>kafka</w:t>
      </w:r>
      <w:proofErr w:type="spellEnd"/>
      <w:r>
        <w:t>的数据就保存在</w:t>
      </w:r>
      <w:r>
        <w:t>topic</w:t>
      </w:r>
      <w:r>
        <w:t>。在每个</w:t>
      </w:r>
      <w:r>
        <w:t>broker</w:t>
      </w:r>
      <w:r>
        <w:t>上都可以创建多个</w:t>
      </w:r>
      <w:r>
        <w:t>topic</w:t>
      </w:r>
      <w:r>
        <w:t>。</w:t>
      </w:r>
    </w:p>
    <w:p w14:paraId="2150E5E1" w14:textId="2DE72293" w:rsidR="009366AD" w:rsidRDefault="009366AD" w:rsidP="00E36990">
      <w:pPr>
        <w:ind w:firstLine="420"/>
      </w:pPr>
      <w:r>
        <w:t>Partition</w:t>
      </w:r>
      <w:r>
        <w:t>：</w:t>
      </w:r>
      <w:r>
        <w:t>Topic</w:t>
      </w:r>
      <w:r>
        <w:t>的分区，每个</w:t>
      </w:r>
      <w:r>
        <w:t>topic</w:t>
      </w:r>
      <w:r>
        <w:t>可以有多个分区，分区的作用是做负载，提高</w:t>
      </w:r>
      <w:proofErr w:type="spellStart"/>
      <w:r>
        <w:t>kafka</w:t>
      </w:r>
      <w:proofErr w:type="spellEnd"/>
      <w:r>
        <w:t>的吞吐量。同一个</w:t>
      </w:r>
      <w:r>
        <w:t>topic</w:t>
      </w:r>
      <w:r>
        <w:t>在不同的分区的数据是不重复的，</w:t>
      </w:r>
      <w:r>
        <w:t>partition</w:t>
      </w:r>
      <w:r>
        <w:t>的表现形式就是一个一个的文件夹！</w:t>
      </w:r>
    </w:p>
    <w:p w14:paraId="1E63E952" w14:textId="06F1B2D8" w:rsidR="009366AD" w:rsidRDefault="009366AD" w:rsidP="00E36990">
      <w:pPr>
        <w:ind w:firstLine="420"/>
      </w:pPr>
      <w:r>
        <w:t>Replication:</w:t>
      </w:r>
      <w:r>
        <w:t>每一个分区都有多个副本，副本的作用是做备胎。当主分区（</w:t>
      </w:r>
      <w:r>
        <w:t>Leader</w:t>
      </w:r>
      <w:r>
        <w:t>）故障的时候会选择一个备胎（</w:t>
      </w:r>
      <w:r>
        <w:t>Follower</w:t>
      </w:r>
      <w:r>
        <w:t>）上位，成为</w:t>
      </w:r>
      <w:r>
        <w:t>Leader</w:t>
      </w:r>
      <w:r>
        <w:t>。在</w:t>
      </w:r>
      <w:proofErr w:type="spellStart"/>
      <w:r>
        <w:t>kafka</w:t>
      </w:r>
      <w:proofErr w:type="spellEnd"/>
      <w:r>
        <w:t>中默认副本的最大数量是</w:t>
      </w:r>
      <w:r>
        <w:t>10</w:t>
      </w:r>
      <w:r>
        <w:t>个，且副本的数量不能大于</w:t>
      </w:r>
      <w:r>
        <w:t>Broker</w:t>
      </w:r>
      <w:r>
        <w:t>的数量，</w:t>
      </w:r>
      <w:r>
        <w:t>follower</w:t>
      </w:r>
      <w:r>
        <w:t>和</w:t>
      </w:r>
      <w:r>
        <w:t>leader</w:t>
      </w:r>
      <w:r>
        <w:t>绝对是在不同的机器，同一机器对同一个分区也只可能存放一个副本（包括自己）。</w:t>
      </w:r>
    </w:p>
    <w:p w14:paraId="3B4CE55F" w14:textId="77777777" w:rsidR="00E93B6D" w:rsidRPr="00E93B6D" w:rsidRDefault="00E93B6D" w:rsidP="00E93B6D">
      <w:pPr>
        <w:ind w:firstLine="420"/>
      </w:pPr>
      <w:proofErr w:type="gramStart"/>
      <w:r w:rsidRPr="00E93B6D">
        <w:rPr>
          <w:rFonts w:hint="eastAsia"/>
        </w:rPr>
        <w:t>若创建</w:t>
      </w:r>
      <w:proofErr w:type="gramEnd"/>
      <w:r w:rsidRPr="00E93B6D">
        <w:t xml:space="preserve"> Topic1 </w:t>
      </w:r>
      <w:r w:rsidRPr="00E93B6D">
        <w:t>和</w:t>
      </w:r>
      <w:r w:rsidRPr="00E93B6D">
        <w:t xml:space="preserve">Topic2 </w:t>
      </w:r>
      <w:r w:rsidRPr="00E93B6D">
        <w:t>两个</w:t>
      </w:r>
      <w:r w:rsidRPr="00E93B6D">
        <w:t>Topic</w:t>
      </w:r>
      <w:r w:rsidRPr="00E93B6D">
        <w:t>，且分别有</w:t>
      </w:r>
      <w:r w:rsidRPr="00E93B6D">
        <w:t>13</w:t>
      </w:r>
      <w:r w:rsidRPr="00E93B6D">
        <w:t>个和</w:t>
      </w:r>
      <w:r w:rsidRPr="00E93B6D">
        <w:t>19</w:t>
      </w:r>
      <w:r w:rsidRPr="00E93B6D">
        <w:t>个分区，则整个集群上相应会生成共</w:t>
      </w:r>
      <w:r w:rsidRPr="00E93B6D">
        <w:t>32</w:t>
      </w:r>
      <w:r w:rsidRPr="00E93B6D">
        <w:t>个文件夹</w:t>
      </w:r>
    </w:p>
    <w:p w14:paraId="0166BECC" w14:textId="77777777" w:rsidR="00E93B6D" w:rsidRPr="00E93B6D" w:rsidRDefault="00E93B6D" w:rsidP="00E36990">
      <w:pPr>
        <w:ind w:firstLine="420"/>
      </w:pPr>
    </w:p>
    <w:p w14:paraId="1EFEFE93" w14:textId="789356CD" w:rsidR="009366AD" w:rsidRDefault="009366AD" w:rsidP="00E36990">
      <w:pPr>
        <w:ind w:firstLine="420"/>
      </w:pPr>
      <w:r>
        <w:t>Message</w:t>
      </w:r>
      <w:r>
        <w:t>：每一条发送的消息主体。</w:t>
      </w:r>
    </w:p>
    <w:p w14:paraId="3CD5135A" w14:textId="4775F6E6" w:rsidR="009366AD" w:rsidRPr="00E36990" w:rsidRDefault="009366AD" w:rsidP="00E36990">
      <w:pPr>
        <w:ind w:firstLine="420"/>
      </w:pPr>
      <w:r>
        <w:t>Consumer</w:t>
      </w:r>
      <w:r>
        <w:t>：消费者，即消息的消费方，是消息的出口。</w:t>
      </w:r>
    </w:p>
    <w:p w14:paraId="1C47FCC1" w14:textId="562A180F" w:rsidR="009366AD" w:rsidRDefault="009366AD" w:rsidP="00E36990">
      <w:pPr>
        <w:ind w:firstLine="420"/>
      </w:pPr>
      <w:r>
        <w:t>Consumer Group</w:t>
      </w:r>
      <w:r>
        <w:t>：我们可以将多个</w:t>
      </w:r>
      <w:proofErr w:type="gramStart"/>
      <w:r>
        <w:t>消费组</w:t>
      </w:r>
      <w:proofErr w:type="gramEnd"/>
      <w:r>
        <w:t>组成一个消费者组，在</w:t>
      </w:r>
      <w:proofErr w:type="spellStart"/>
      <w:r>
        <w:t>kafka</w:t>
      </w:r>
      <w:proofErr w:type="spellEnd"/>
      <w:r>
        <w:t>的设计中同一个分区的数据只能被消费者组中的某一个消费者消费。同一个消费者组的消费者可以消费同一个</w:t>
      </w:r>
      <w:r>
        <w:t>topic</w:t>
      </w:r>
      <w:r>
        <w:t>的不同分区的数据，这也是为了提高</w:t>
      </w:r>
      <w:proofErr w:type="spellStart"/>
      <w:r>
        <w:t>kafka</w:t>
      </w:r>
      <w:proofErr w:type="spellEnd"/>
      <w:r>
        <w:t>的吞吐量！</w:t>
      </w:r>
    </w:p>
    <w:p w14:paraId="6058B14C" w14:textId="63F2A765" w:rsidR="0002464A" w:rsidRDefault="0002464A" w:rsidP="0003203C">
      <w:pPr>
        <w:ind w:firstLine="420"/>
      </w:pPr>
      <w:r>
        <w:rPr>
          <w:rFonts w:hint="eastAsia"/>
        </w:rPr>
        <w:t>每个</w:t>
      </w:r>
      <w:r>
        <w:t xml:space="preserve">Consumer </w:t>
      </w:r>
      <w:r>
        <w:t>属于一个特定的</w:t>
      </w:r>
      <w:r>
        <w:t>Consumer Group</w:t>
      </w:r>
      <w:r w:rsidR="00BF742D">
        <w:rPr>
          <w:rFonts w:hint="eastAsia"/>
        </w:rPr>
        <w:t>，</w:t>
      </w:r>
      <w:r>
        <w:rPr>
          <w:rFonts w:hint="eastAsia"/>
        </w:rPr>
        <w:t>可为每个</w:t>
      </w:r>
      <w:r>
        <w:t xml:space="preserve">Consumer </w:t>
      </w:r>
      <w:r>
        <w:t>指定</w:t>
      </w:r>
      <w:r>
        <w:t>Group name</w:t>
      </w:r>
      <w:r>
        <w:t>，若不指定</w:t>
      </w:r>
      <w:r>
        <w:t xml:space="preserve">group name </w:t>
      </w:r>
      <w:r>
        <w:t>则属于默认的</w:t>
      </w:r>
      <w:r>
        <w:t>group</w:t>
      </w:r>
      <w:r w:rsidR="00A44E33">
        <w:rPr>
          <w:rFonts w:hint="eastAsia"/>
        </w:rPr>
        <w:t>，</w:t>
      </w:r>
      <w:r>
        <w:rPr>
          <w:rFonts w:hint="eastAsia"/>
        </w:rPr>
        <w:t>每条消息只可以被</w:t>
      </w:r>
      <w:r>
        <w:t xml:space="preserve">Consumer </w:t>
      </w:r>
      <w:proofErr w:type="spellStart"/>
      <w:r>
        <w:t>Goup</w:t>
      </w:r>
      <w:proofErr w:type="spellEnd"/>
      <w:r>
        <w:t xml:space="preserve"> </w:t>
      </w:r>
      <w:r>
        <w:t>组中</w:t>
      </w:r>
      <w:proofErr w:type="gramStart"/>
      <w:r>
        <w:t>中</w:t>
      </w:r>
      <w:proofErr w:type="gramEnd"/>
      <w:r>
        <w:t>的一个</w:t>
      </w:r>
      <w:r>
        <w:t>Consumer</w:t>
      </w:r>
      <w:r>
        <w:t>消费，但是可以指定多个</w:t>
      </w:r>
      <w:r>
        <w:t>Consumer Group</w:t>
      </w:r>
      <w:r w:rsidR="00A44E33">
        <w:rPr>
          <w:rFonts w:hint="eastAsia"/>
        </w:rPr>
        <w:t>,</w:t>
      </w:r>
      <w:r>
        <w:rPr>
          <w:rFonts w:hint="eastAsia"/>
        </w:rPr>
        <w:t>所以一个消息在</w:t>
      </w:r>
      <w:r>
        <w:t xml:space="preserve">Consumer Group </w:t>
      </w:r>
      <w:r>
        <w:t>里面只可以被消费一次。已确定！</w:t>
      </w:r>
    </w:p>
    <w:p w14:paraId="011AC17C" w14:textId="6CC76727" w:rsidR="001F7DDE" w:rsidRDefault="009366AD" w:rsidP="009366AD">
      <w:pPr>
        <w:ind w:firstLine="420"/>
      </w:pPr>
      <w:r>
        <w:t>Zookeeper</w:t>
      </w:r>
      <w:r>
        <w:t>：</w:t>
      </w:r>
      <w:proofErr w:type="spellStart"/>
      <w:r>
        <w:t>kafka</w:t>
      </w:r>
      <w:proofErr w:type="spellEnd"/>
      <w:r>
        <w:t>集群依赖</w:t>
      </w:r>
      <w:r>
        <w:t>zookeeper</w:t>
      </w:r>
      <w:r>
        <w:t>来保存集群的</w:t>
      </w:r>
      <w:proofErr w:type="gramStart"/>
      <w:r>
        <w:t>的</w:t>
      </w:r>
      <w:proofErr w:type="gramEnd"/>
      <w:r>
        <w:t>元信息，来保证系统的可用性。</w:t>
      </w:r>
    </w:p>
    <w:p w14:paraId="38CD3309" w14:textId="47BFB18D" w:rsidR="00D341DD" w:rsidRDefault="00D341DD" w:rsidP="00D341DD">
      <w:pPr>
        <w:pStyle w:val="3"/>
        <w:ind w:firstLine="420"/>
      </w:pPr>
      <w:r w:rsidRPr="00D341DD">
        <w:lastRenderedPageBreak/>
        <w:t>Zookeeper</w:t>
      </w:r>
    </w:p>
    <w:p w14:paraId="353E4283" w14:textId="598CC1DA" w:rsidR="00D341DD" w:rsidRDefault="00D341DD" w:rsidP="00D341DD">
      <w:pPr>
        <w:ind w:firstLine="420"/>
      </w:pPr>
      <w:r w:rsidRPr="00D341DD">
        <w:rPr>
          <w:noProof/>
        </w:rPr>
        <w:drawing>
          <wp:inline distT="0" distB="0" distL="0" distR="0" wp14:anchorId="5EB0E32D" wp14:editId="42A2B6B3">
            <wp:extent cx="5274310" cy="31997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07F59F0A" w14:textId="7AB1FA4B" w:rsidR="00A07679" w:rsidRDefault="00A07679" w:rsidP="00D341DD">
      <w:pPr>
        <w:ind w:firstLine="420"/>
      </w:pPr>
      <w:r w:rsidRPr="00A07679">
        <w:t xml:space="preserve">Broker </w:t>
      </w:r>
      <w:r w:rsidRPr="00A07679">
        <w:t>注册：</w:t>
      </w:r>
      <w:r w:rsidRPr="00A07679">
        <w:t xml:space="preserve">Broker </w:t>
      </w:r>
      <w:r w:rsidRPr="00A07679">
        <w:t>是分布式部署并且之间相互独立，</w:t>
      </w:r>
      <w:r w:rsidRPr="00A07679">
        <w:t xml:space="preserve">Zookeeper </w:t>
      </w:r>
      <w:r w:rsidRPr="00A07679">
        <w:t>用来管理注册到集群的所有</w:t>
      </w:r>
      <w:r w:rsidRPr="00A07679">
        <w:t xml:space="preserve"> Broker </w:t>
      </w:r>
      <w:r w:rsidRPr="00A07679">
        <w:t>节点。</w:t>
      </w:r>
    </w:p>
    <w:p w14:paraId="18DC1286" w14:textId="203D230D" w:rsidR="00B82674" w:rsidRDefault="004423D3" w:rsidP="00D341DD">
      <w:pPr>
        <w:ind w:firstLine="420"/>
      </w:pPr>
      <w:r w:rsidRPr="004423D3">
        <w:t xml:space="preserve">Topic </w:t>
      </w:r>
      <w:r w:rsidRPr="004423D3">
        <w:t>注册：在</w:t>
      </w:r>
      <w:r w:rsidRPr="004423D3">
        <w:t xml:space="preserve"> Kafka </w:t>
      </w:r>
      <w:r w:rsidRPr="004423D3">
        <w:t>中，同一个</w:t>
      </w:r>
      <w:r w:rsidRPr="004423D3">
        <w:t xml:space="preserve"> Topic </w:t>
      </w:r>
      <w:r w:rsidRPr="004423D3">
        <w:t>的消息会被分成多个分区并将其分布在多个</w:t>
      </w:r>
      <w:r w:rsidRPr="004423D3">
        <w:t xml:space="preserve"> Broker </w:t>
      </w:r>
      <w:r w:rsidRPr="004423D3">
        <w:t>上，这些分区信息及与</w:t>
      </w:r>
      <w:r w:rsidRPr="004423D3">
        <w:t xml:space="preserve"> Broker </w:t>
      </w:r>
      <w:r w:rsidRPr="004423D3">
        <w:t>的对应关系也都是由</w:t>
      </w:r>
      <w:r w:rsidRPr="004423D3">
        <w:t xml:space="preserve"> Zookeeper </w:t>
      </w:r>
      <w:r w:rsidRPr="004423D3">
        <w:t>在维护</w:t>
      </w:r>
      <w:r w:rsidR="00F375B7">
        <w:rPr>
          <w:rFonts w:hint="eastAsia"/>
        </w:rPr>
        <w:t>。</w:t>
      </w:r>
    </w:p>
    <w:p w14:paraId="6476788C" w14:textId="2C5D44AE" w:rsidR="00F375B7" w:rsidRDefault="00F375B7" w:rsidP="00D341DD">
      <w:pPr>
        <w:ind w:firstLine="420"/>
      </w:pPr>
      <w:r w:rsidRPr="00F375B7">
        <w:rPr>
          <w:rFonts w:hint="eastAsia"/>
        </w:rPr>
        <w:t>生产者负载均衡：由于同一个</w:t>
      </w:r>
      <w:r w:rsidRPr="00F375B7">
        <w:t xml:space="preserve"> Topic </w:t>
      </w:r>
      <w:r w:rsidRPr="00F375B7">
        <w:t>消息会被分区并将其分布在多个</w:t>
      </w:r>
      <w:r w:rsidRPr="00F375B7">
        <w:t xml:space="preserve"> Broker </w:t>
      </w:r>
      <w:r w:rsidRPr="00F375B7">
        <w:t>上，因此，生产者需要将消息合理地发送到这些分布式的</w:t>
      </w:r>
      <w:r w:rsidRPr="00F375B7">
        <w:t xml:space="preserve"> Broker </w:t>
      </w:r>
      <w:r w:rsidRPr="00F375B7">
        <w:t>上。</w:t>
      </w:r>
    </w:p>
    <w:p w14:paraId="4319B2AD" w14:textId="6F056930" w:rsidR="00D1189E" w:rsidRPr="00D341DD" w:rsidRDefault="00D1189E" w:rsidP="00883A33">
      <w:pPr>
        <w:ind w:firstLine="420"/>
      </w:pPr>
      <w:r w:rsidRPr="00D1189E">
        <w:rPr>
          <w:rFonts w:hint="eastAsia"/>
        </w:rPr>
        <w:t>消费者负载均衡：与生产者类似，</w:t>
      </w:r>
      <w:r w:rsidRPr="00D1189E">
        <w:t xml:space="preserve">Kafka </w:t>
      </w:r>
      <w:r w:rsidRPr="00D1189E">
        <w:t>中的消费者同样需要进行负载均衡来实现多个消费者合理地从对应的</w:t>
      </w:r>
      <w:r w:rsidRPr="00D1189E">
        <w:t xml:space="preserve"> Broker </w:t>
      </w:r>
      <w:r w:rsidRPr="00D1189E">
        <w:t>服务器上接收消息，每个消费者分组包含若干消费者，每条消息都只会发送给分组中的一个消费者，不同的消费者分组消费自己特定的</w:t>
      </w:r>
      <w:r w:rsidRPr="00D1189E">
        <w:t xml:space="preserve"> Topic </w:t>
      </w:r>
      <w:r w:rsidRPr="00D1189E">
        <w:t>下面的消息，互不干扰。</w:t>
      </w:r>
    </w:p>
    <w:p w14:paraId="72117D49" w14:textId="77777777" w:rsidR="00D720DF" w:rsidRDefault="00D720DF" w:rsidP="00D720DF">
      <w:pPr>
        <w:pStyle w:val="3"/>
        <w:ind w:firstLine="420"/>
      </w:pPr>
      <w:r w:rsidRPr="00B82D3A">
        <w:t>Topic &amp; Partition</w:t>
      </w:r>
    </w:p>
    <w:p w14:paraId="24005D8C" w14:textId="77777777" w:rsidR="00D720DF" w:rsidRDefault="00D720DF" w:rsidP="00D720DF">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一个</w:t>
      </w:r>
      <w:r>
        <w:rPr>
          <w:rFonts w:ascii="Roboto" w:hAnsi="Roboto"/>
          <w:color w:val="4A4A4A"/>
          <w:sz w:val="23"/>
          <w:szCs w:val="23"/>
          <w:shd w:val="clear" w:color="auto" w:fill="FFFFFF"/>
        </w:rPr>
        <w:t>topic</w:t>
      </w:r>
      <w:r>
        <w:rPr>
          <w:rFonts w:ascii="Roboto" w:hAnsi="Roboto"/>
          <w:color w:val="4A4A4A"/>
          <w:sz w:val="23"/>
          <w:szCs w:val="23"/>
          <w:shd w:val="clear" w:color="auto" w:fill="FFFFFF"/>
        </w:rPr>
        <w:t>可以认为一个一类消息，每个</w:t>
      </w:r>
      <w:r>
        <w:rPr>
          <w:rFonts w:ascii="Roboto" w:hAnsi="Roboto"/>
          <w:color w:val="4A4A4A"/>
          <w:sz w:val="23"/>
          <w:szCs w:val="23"/>
          <w:shd w:val="clear" w:color="auto" w:fill="FFFFFF"/>
        </w:rPr>
        <w:t>topic</w:t>
      </w:r>
      <w:r>
        <w:rPr>
          <w:rFonts w:ascii="Roboto" w:hAnsi="Roboto"/>
          <w:color w:val="4A4A4A"/>
          <w:sz w:val="23"/>
          <w:szCs w:val="23"/>
          <w:shd w:val="clear" w:color="auto" w:fill="FFFFFF"/>
        </w:rPr>
        <w:t>将被分成多个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，每个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在存储层面是</w:t>
      </w:r>
      <w:r>
        <w:rPr>
          <w:rFonts w:ascii="Roboto" w:hAnsi="Roboto"/>
          <w:color w:val="4A4A4A"/>
          <w:sz w:val="23"/>
          <w:szCs w:val="23"/>
          <w:shd w:val="clear" w:color="auto" w:fill="FFFFFF"/>
        </w:rPr>
        <w:t>append log</w:t>
      </w:r>
      <w:r>
        <w:rPr>
          <w:rFonts w:ascii="Roboto" w:hAnsi="Roboto"/>
          <w:color w:val="4A4A4A"/>
          <w:sz w:val="23"/>
          <w:szCs w:val="23"/>
          <w:shd w:val="clear" w:color="auto" w:fill="FFFFFF"/>
        </w:rPr>
        <w:t>文件。任何发布到此</w:t>
      </w:r>
      <w:r>
        <w:rPr>
          <w:rFonts w:ascii="Roboto" w:hAnsi="Roboto"/>
          <w:color w:val="4A4A4A"/>
          <w:sz w:val="23"/>
          <w:szCs w:val="23"/>
          <w:shd w:val="clear" w:color="auto" w:fill="FFFFFF"/>
        </w:rPr>
        <w:t>partition</w:t>
      </w:r>
      <w:r>
        <w:rPr>
          <w:rFonts w:ascii="Roboto" w:hAnsi="Roboto"/>
          <w:color w:val="4A4A4A"/>
          <w:sz w:val="23"/>
          <w:szCs w:val="23"/>
          <w:shd w:val="clear" w:color="auto" w:fill="FFFFFF"/>
        </w:rPr>
        <w:t>的消息都会被追加到</w:t>
      </w:r>
      <w:r>
        <w:rPr>
          <w:rFonts w:ascii="Roboto" w:hAnsi="Roboto"/>
          <w:color w:val="4A4A4A"/>
          <w:sz w:val="23"/>
          <w:szCs w:val="23"/>
          <w:shd w:val="clear" w:color="auto" w:fill="FFFFFF"/>
        </w:rPr>
        <w:t>log</w:t>
      </w:r>
      <w:r>
        <w:rPr>
          <w:rFonts w:ascii="Roboto" w:hAnsi="Roboto"/>
          <w:color w:val="4A4A4A"/>
          <w:sz w:val="23"/>
          <w:szCs w:val="23"/>
          <w:shd w:val="clear" w:color="auto" w:fill="FFFFFF"/>
        </w:rPr>
        <w:t>文件的尾部，每条消息在文件中的位置称为</w:t>
      </w:r>
      <w:r>
        <w:rPr>
          <w:rFonts w:ascii="Roboto" w:hAnsi="Roboto"/>
          <w:color w:val="4A4A4A"/>
          <w:sz w:val="23"/>
          <w:szCs w:val="23"/>
          <w:shd w:val="clear" w:color="auto" w:fill="FFFFFF"/>
        </w:rPr>
        <w:t>offset(</w:t>
      </w:r>
      <w:r>
        <w:rPr>
          <w:rFonts w:ascii="Roboto" w:hAnsi="Roboto"/>
          <w:color w:val="4A4A4A"/>
          <w:sz w:val="23"/>
          <w:szCs w:val="23"/>
          <w:shd w:val="clear" w:color="auto" w:fill="FFFFFF"/>
        </w:rPr>
        <w:t>偏移量</w:t>
      </w:r>
      <w:r>
        <w:rPr>
          <w:rFonts w:ascii="Roboto" w:hAnsi="Roboto"/>
          <w:color w:val="4A4A4A"/>
          <w:sz w:val="23"/>
          <w:szCs w:val="23"/>
          <w:shd w:val="clear" w:color="auto" w:fill="FFFFFF"/>
        </w:rPr>
        <w:t>)</w:t>
      </w:r>
      <w:r>
        <w:rPr>
          <w:rFonts w:ascii="Roboto" w:hAnsi="Roboto"/>
          <w:color w:val="4A4A4A"/>
          <w:sz w:val="23"/>
          <w:szCs w:val="23"/>
          <w:shd w:val="clear" w:color="auto" w:fill="FFFFFF"/>
        </w:rPr>
        <w:t>，</w:t>
      </w:r>
      <w:r>
        <w:rPr>
          <w:rFonts w:ascii="Roboto" w:hAnsi="Roboto"/>
          <w:color w:val="4A4A4A"/>
          <w:sz w:val="23"/>
          <w:szCs w:val="23"/>
          <w:shd w:val="clear" w:color="auto" w:fill="FFFFFF"/>
        </w:rPr>
        <w:t>offset</w:t>
      </w:r>
      <w:r>
        <w:rPr>
          <w:rFonts w:ascii="Roboto" w:hAnsi="Roboto"/>
          <w:color w:val="4A4A4A"/>
          <w:sz w:val="23"/>
          <w:szCs w:val="23"/>
          <w:shd w:val="clear" w:color="auto" w:fill="FFFFFF"/>
        </w:rPr>
        <w:t>为一个</w:t>
      </w:r>
      <w:r>
        <w:rPr>
          <w:rFonts w:ascii="Roboto" w:hAnsi="Roboto"/>
          <w:color w:val="4A4A4A"/>
          <w:sz w:val="23"/>
          <w:szCs w:val="23"/>
          <w:shd w:val="clear" w:color="auto" w:fill="FFFFFF"/>
        </w:rPr>
        <w:t>long</w:t>
      </w:r>
      <w:r>
        <w:rPr>
          <w:rFonts w:ascii="Roboto" w:hAnsi="Roboto"/>
          <w:color w:val="4A4A4A"/>
          <w:sz w:val="23"/>
          <w:szCs w:val="23"/>
          <w:shd w:val="clear" w:color="auto" w:fill="FFFFFF"/>
        </w:rPr>
        <w:t>型的数字，它唯一标记一条消息。每条消息都被</w:t>
      </w:r>
      <w:r>
        <w:rPr>
          <w:rFonts w:ascii="Roboto" w:hAnsi="Roboto"/>
          <w:color w:val="4A4A4A"/>
          <w:sz w:val="23"/>
          <w:szCs w:val="23"/>
          <w:shd w:val="clear" w:color="auto" w:fill="FFFFFF"/>
        </w:rPr>
        <w:t>append</w:t>
      </w:r>
      <w:r>
        <w:rPr>
          <w:rFonts w:ascii="Roboto" w:hAnsi="Roboto"/>
          <w:color w:val="4A4A4A"/>
          <w:sz w:val="23"/>
          <w:szCs w:val="23"/>
          <w:shd w:val="clear" w:color="auto" w:fill="FFFFFF"/>
        </w:rPr>
        <w:t>到</w:t>
      </w:r>
      <w:r>
        <w:rPr>
          <w:rFonts w:ascii="Roboto" w:hAnsi="Roboto"/>
          <w:color w:val="4A4A4A"/>
          <w:sz w:val="23"/>
          <w:szCs w:val="23"/>
          <w:shd w:val="clear" w:color="auto" w:fill="FFFFFF"/>
        </w:rPr>
        <w:t>partition</w:t>
      </w:r>
      <w:r>
        <w:rPr>
          <w:rFonts w:ascii="Roboto" w:hAnsi="Roboto"/>
          <w:color w:val="4A4A4A"/>
          <w:sz w:val="23"/>
          <w:szCs w:val="23"/>
          <w:shd w:val="clear" w:color="auto" w:fill="FFFFFF"/>
        </w:rPr>
        <w:t>中，是顺序写磁盘，因此效率非常高（经验证，顺序写磁盘效率比随机写内存还要高，这是</w:t>
      </w:r>
      <w:r>
        <w:rPr>
          <w:rFonts w:ascii="Roboto" w:hAnsi="Roboto"/>
          <w:color w:val="4A4A4A"/>
          <w:sz w:val="23"/>
          <w:szCs w:val="23"/>
          <w:shd w:val="clear" w:color="auto" w:fill="FFFFFF"/>
        </w:rPr>
        <w:t>Kafka</w:t>
      </w:r>
      <w:r>
        <w:rPr>
          <w:rFonts w:ascii="Roboto" w:hAnsi="Roboto"/>
          <w:color w:val="4A4A4A"/>
          <w:sz w:val="23"/>
          <w:szCs w:val="23"/>
          <w:shd w:val="clear" w:color="auto" w:fill="FFFFFF"/>
        </w:rPr>
        <w:t>高吞吐率的一个很重要的保证）。</w:t>
      </w:r>
    </w:p>
    <w:p w14:paraId="3D11796F" w14:textId="77777777" w:rsidR="00D720DF" w:rsidRDefault="00D720DF" w:rsidP="00D720DF">
      <w:pPr>
        <w:ind w:firstLine="420"/>
      </w:pPr>
      <w:r>
        <w:rPr>
          <w:noProof/>
        </w:rPr>
        <w:lastRenderedPageBreak/>
        <w:drawing>
          <wp:inline distT="0" distB="0" distL="0" distR="0" wp14:anchorId="61F1E43D" wp14:editId="17CDE914">
            <wp:extent cx="4104521" cy="23960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129" cy="2403427"/>
                    </a:xfrm>
                    <a:prstGeom prst="rect">
                      <a:avLst/>
                    </a:prstGeom>
                    <a:noFill/>
                  </pic:spPr>
                </pic:pic>
              </a:graphicData>
            </a:graphic>
          </wp:inline>
        </w:drawing>
      </w:r>
    </w:p>
    <w:p w14:paraId="626C6C4B" w14:textId="77777777" w:rsidR="00D720DF" w:rsidRDefault="00D720DF" w:rsidP="00D720DF">
      <w:pPr>
        <w:ind w:firstLine="420"/>
      </w:pPr>
      <w:r w:rsidRPr="00323E85">
        <w:rPr>
          <w:rFonts w:hint="eastAsia"/>
        </w:rPr>
        <w:t>每一条消息被发送到</w:t>
      </w:r>
      <w:r w:rsidRPr="00323E85">
        <w:t>broker</w:t>
      </w:r>
      <w:r w:rsidRPr="00323E85">
        <w:t>中，会根据</w:t>
      </w:r>
      <w:r w:rsidRPr="00323E85">
        <w:t>partition</w:t>
      </w:r>
      <w:r w:rsidRPr="00323E85">
        <w:t>规则选择被存储到哪一个</w:t>
      </w:r>
      <w:r w:rsidRPr="00323E85">
        <w:t>partition</w:t>
      </w:r>
      <w:r w:rsidRPr="00323E85">
        <w:t>。如果</w:t>
      </w:r>
      <w:r w:rsidRPr="00323E85">
        <w:t>partition</w:t>
      </w:r>
      <w:r w:rsidRPr="00323E85">
        <w:t>规则设置的合理，所有消息可以均匀分布到不同的</w:t>
      </w:r>
      <w:r w:rsidRPr="00323E85">
        <w:t>partition</w:t>
      </w:r>
      <w:r w:rsidRPr="00323E85">
        <w:t>里，这样就实现了水平扩展。（如果一个</w:t>
      </w:r>
      <w:r w:rsidRPr="00323E85">
        <w:t>topic</w:t>
      </w:r>
      <w:r w:rsidRPr="00323E85">
        <w:t>对应一个文件，那这个文件所在的机器</w:t>
      </w:r>
      <w:r w:rsidRPr="00323E85">
        <w:t>I/O</w:t>
      </w:r>
      <w:r w:rsidRPr="00323E85">
        <w:t>将会成为这个</w:t>
      </w:r>
      <w:r w:rsidRPr="00323E85">
        <w:t>topic</w:t>
      </w:r>
      <w:r w:rsidRPr="00323E85">
        <w:t>的性能瓶颈，而</w:t>
      </w:r>
      <w:r w:rsidRPr="00323E85">
        <w:t>partition</w:t>
      </w:r>
      <w:r w:rsidRPr="00323E85">
        <w:t>解决了这个问题）。在创建</w:t>
      </w:r>
      <w:r w:rsidRPr="00323E85">
        <w:t>topic</w:t>
      </w:r>
      <w:r w:rsidRPr="00323E85">
        <w:t>时可以在</w:t>
      </w:r>
      <w:r w:rsidRPr="00323E85">
        <w:t>$KAFKA_HOME/config/</w:t>
      </w:r>
      <w:proofErr w:type="spellStart"/>
      <w:r w:rsidRPr="00323E85">
        <w:t>server.properties</w:t>
      </w:r>
      <w:proofErr w:type="spellEnd"/>
      <w:r w:rsidRPr="00323E85">
        <w:t>中指定这个</w:t>
      </w:r>
      <w:r w:rsidRPr="00323E85">
        <w:t>partition</w:t>
      </w:r>
      <w:r w:rsidRPr="00323E85">
        <w:t>的数量（如下所示），当然可以在</w:t>
      </w:r>
      <w:r w:rsidRPr="00323E85">
        <w:t>topic</w:t>
      </w:r>
      <w:r w:rsidRPr="00323E85">
        <w:t>创建之</w:t>
      </w:r>
      <w:r w:rsidRPr="00323E85">
        <w:rPr>
          <w:rFonts w:hint="eastAsia"/>
        </w:rPr>
        <w:t>后去修改</w:t>
      </w:r>
      <w:r w:rsidRPr="00323E85">
        <w:t>partition</w:t>
      </w:r>
      <w:r w:rsidRPr="00323E85">
        <w:t>的数量。</w:t>
      </w:r>
    </w:p>
    <w:p w14:paraId="74835255" w14:textId="77777777" w:rsidR="00D720DF" w:rsidRDefault="00D720DF" w:rsidP="00D720DF">
      <w:pPr>
        <w:ind w:firstLine="420"/>
      </w:pPr>
      <w:r>
        <w:rPr>
          <w:noProof/>
        </w:rPr>
        <w:drawing>
          <wp:inline distT="0" distB="0" distL="0" distR="0" wp14:anchorId="517373D7" wp14:editId="552FD532">
            <wp:extent cx="5274310" cy="844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4550"/>
                    </a:xfrm>
                    <a:prstGeom prst="rect">
                      <a:avLst/>
                    </a:prstGeom>
                  </pic:spPr>
                </pic:pic>
              </a:graphicData>
            </a:graphic>
          </wp:inline>
        </w:drawing>
      </w:r>
    </w:p>
    <w:p w14:paraId="6CFA85F4" w14:textId="77777777" w:rsidR="00D720DF" w:rsidRDefault="00D720DF" w:rsidP="00D720DF">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在发送一条消息时，可以指定这个消息的</w:t>
      </w:r>
      <w:r>
        <w:rPr>
          <w:rFonts w:ascii="Roboto" w:hAnsi="Roboto"/>
          <w:color w:val="4A4A4A"/>
          <w:sz w:val="23"/>
          <w:szCs w:val="23"/>
          <w:shd w:val="clear" w:color="auto" w:fill="FFFFFF"/>
        </w:rPr>
        <w:t>key</w:t>
      </w:r>
      <w:r>
        <w:rPr>
          <w:rFonts w:ascii="Roboto" w:hAnsi="Roboto"/>
          <w:color w:val="4A4A4A"/>
          <w:sz w:val="23"/>
          <w:szCs w:val="23"/>
          <w:shd w:val="clear" w:color="auto" w:fill="FFFFFF"/>
        </w:rPr>
        <w:t>，</w:t>
      </w:r>
      <w:r>
        <w:rPr>
          <w:rFonts w:ascii="Roboto" w:hAnsi="Roboto"/>
          <w:color w:val="4A4A4A"/>
          <w:sz w:val="23"/>
          <w:szCs w:val="23"/>
          <w:shd w:val="clear" w:color="auto" w:fill="FFFFFF"/>
        </w:rPr>
        <w:t>producer</w:t>
      </w:r>
      <w:r>
        <w:rPr>
          <w:rFonts w:ascii="Roboto" w:hAnsi="Roboto"/>
          <w:color w:val="4A4A4A"/>
          <w:sz w:val="23"/>
          <w:szCs w:val="23"/>
          <w:shd w:val="clear" w:color="auto" w:fill="FFFFFF"/>
        </w:rPr>
        <w:t>根据这个</w:t>
      </w:r>
      <w:r>
        <w:rPr>
          <w:rFonts w:ascii="Roboto" w:hAnsi="Roboto"/>
          <w:color w:val="4A4A4A"/>
          <w:sz w:val="23"/>
          <w:szCs w:val="23"/>
          <w:shd w:val="clear" w:color="auto" w:fill="FFFFFF"/>
        </w:rPr>
        <w:t>key</w:t>
      </w:r>
      <w:r>
        <w:rPr>
          <w:rFonts w:ascii="Roboto" w:hAnsi="Roboto"/>
          <w:color w:val="4A4A4A"/>
          <w:sz w:val="23"/>
          <w:szCs w:val="23"/>
          <w:shd w:val="clear" w:color="auto" w:fill="FFFFFF"/>
        </w:rPr>
        <w:t>和</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机制来判断这个消息发送到哪个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机制可以通过指定</w:t>
      </w:r>
      <w:r>
        <w:rPr>
          <w:rFonts w:ascii="Roboto" w:hAnsi="Roboto"/>
          <w:color w:val="4A4A4A"/>
          <w:sz w:val="23"/>
          <w:szCs w:val="23"/>
          <w:shd w:val="clear" w:color="auto" w:fill="FFFFFF"/>
        </w:rPr>
        <w:t>producer</w:t>
      </w:r>
      <w:r>
        <w:rPr>
          <w:rFonts w:ascii="Roboto" w:hAnsi="Roboto"/>
          <w:color w:val="4A4A4A"/>
          <w:sz w:val="23"/>
          <w:szCs w:val="23"/>
          <w:shd w:val="clear" w:color="auto" w:fill="FFFFFF"/>
        </w:rPr>
        <w:t>的</w:t>
      </w:r>
      <w:proofErr w:type="spellStart"/>
      <w:r>
        <w:rPr>
          <w:rFonts w:ascii="Roboto" w:hAnsi="Roboto"/>
          <w:color w:val="4A4A4A"/>
          <w:sz w:val="23"/>
          <w:szCs w:val="23"/>
          <w:shd w:val="clear" w:color="auto" w:fill="FFFFFF"/>
        </w:rPr>
        <w:t>partition.class</w:t>
      </w:r>
      <w:proofErr w:type="spellEnd"/>
      <w:r>
        <w:rPr>
          <w:rFonts w:ascii="Roboto" w:hAnsi="Roboto"/>
          <w:color w:val="4A4A4A"/>
          <w:sz w:val="23"/>
          <w:szCs w:val="23"/>
          <w:shd w:val="clear" w:color="auto" w:fill="FFFFFF"/>
        </w:rPr>
        <w:t>这一参数来指定，该</w:t>
      </w:r>
      <w:r>
        <w:rPr>
          <w:rFonts w:ascii="Roboto" w:hAnsi="Roboto"/>
          <w:color w:val="4A4A4A"/>
          <w:sz w:val="23"/>
          <w:szCs w:val="23"/>
          <w:shd w:val="clear" w:color="auto" w:fill="FFFFFF"/>
        </w:rPr>
        <w:t>class</w:t>
      </w:r>
      <w:r>
        <w:rPr>
          <w:rFonts w:ascii="Roboto" w:hAnsi="Roboto"/>
          <w:color w:val="4A4A4A"/>
          <w:sz w:val="23"/>
          <w:szCs w:val="23"/>
          <w:shd w:val="clear" w:color="auto" w:fill="FFFFFF"/>
        </w:rPr>
        <w:t>必须实现</w:t>
      </w:r>
      <w:proofErr w:type="spellStart"/>
      <w:r>
        <w:rPr>
          <w:rFonts w:ascii="Roboto" w:hAnsi="Roboto"/>
          <w:color w:val="4A4A4A"/>
          <w:sz w:val="23"/>
          <w:szCs w:val="23"/>
          <w:shd w:val="clear" w:color="auto" w:fill="FFFFFF"/>
        </w:rPr>
        <w:t>kafka.producer.Partitioner</w:t>
      </w:r>
      <w:proofErr w:type="spellEnd"/>
      <w:r>
        <w:rPr>
          <w:rFonts w:ascii="Roboto" w:hAnsi="Roboto"/>
          <w:color w:val="4A4A4A"/>
          <w:sz w:val="23"/>
          <w:szCs w:val="23"/>
          <w:shd w:val="clear" w:color="auto" w:fill="FFFFFF"/>
        </w:rPr>
        <w:t>接口。</w:t>
      </w:r>
    </w:p>
    <w:p w14:paraId="7EA492F3" w14:textId="3BC825CA" w:rsidR="00C66602" w:rsidRDefault="00C66602" w:rsidP="00C66602">
      <w:pPr>
        <w:pStyle w:val="3"/>
        <w:ind w:firstLine="420"/>
        <w:rPr>
          <w:shd w:val="clear" w:color="auto" w:fill="FFFFFF"/>
        </w:rPr>
      </w:pPr>
      <w:r w:rsidRPr="00C66602">
        <w:rPr>
          <w:shd w:val="clear" w:color="auto" w:fill="FFFFFF"/>
        </w:rPr>
        <w:t>Partition</w:t>
      </w:r>
    </w:p>
    <w:p w14:paraId="08576479" w14:textId="77777777" w:rsidR="00C66602" w:rsidRDefault="00C66602" w:rsidP="00C66602">
      <w:pPr>
        <w:ind w:firstLine="420"/>
      </w:pPr>
      <w:r>
        <w:rPr>
          <w:rFonts w:hint="eastAsia"/>
        </w:rPr>
        <w:t>每个</w:t>
      </w:r>
      <w:r>
        <w:t xml:space="preserve">Topic </w:t>
      </w:r>
      <w:r>
        <w:t>可以划分多个分区（每个</w:t>
      </w:r>
      <w:r>
        <w:t>Topic</w:t>
      </w:r>
      <w:r>
        <w:t>至少有一个分区），同一</w:t>
      </w:r>
      <w:r>
        <w:t xml:space="preserve">topic </w:t>
      </w:r>
      <w:r>
        <w:t>不同分区包含不同分区包含的消息是不同的。每个消息在被添加到分区时，都会被分配一个</w:t>
      </w:r>
      <w:r>
        <w:t xml:space="preserve">offset </w:t>
      </w:r>
      <w:r>
        <w:t>（偏移量），它是消息在此分区中的唯一编号，</w:t>
      </w:r>
      <w:proofErr w:type="spellStart"/>
      <w:r>
        <w:t>kafka</w:t>
      </w:r>
      <w:proofErr w:type="spellEnd"/>
      <w:r>
        <w:t xml:space="preserve"> </w:t>
      </w:r>
      <w:r>
        <w:t>通过</w:t>
      </w:r>
      <w:r>
        <w:t xml:space="preserve">offset </w:t>
      </w:r>
      <w:r>
        <w:t>保证消息在分区内的顺序，</w:t>
      </w:r>
      <w:r>
        <w:t xml:space="preserve">offset </w:t>
      </w:r>
      <w:r>
        <w:t>的顺序不跨分区，即</w:t>
      </w:r>
      <w:proofErr w:type="spellStart"/>
      <w:r>
        <w:t>kafka</w:t>
      </w:r>
      <w:proofErr w:type="spellEnd"/>
      <w:r>
        <w:t xml:space="preserve"> </w:t>
      </w:r>
      <w:r>
        <w:t>只保证同一个分区内的消息是有序的。</w:t>
      </w:r>
    </w:p>
    <w:p w14:paraId="2F08E1D8" w14:textId="780965F2" w:rsidR="00C66602" w:rsidRDefault="00357EAE" w:rsidP="00B82D3A">
      <w:pPr>
        <w:ind w:firstLine="420"/>
        <w:rPr>
          <w:rFonts w:ascii="Roboto" w:hAnsi="Roboto"/>
          <w:color w:val="4A4A4A"/>
          <w:sz w:val="23"/>
          <w:szCs w:val="23"/>
          <w:shd w:val="clear" w:color="auto" w:fill="FFFFFF"/>
        </w:rPr>
      </w:pPr>
      <w:r>
        <w:rPr>
          <w:noProof/>
        </w:rPr>
        <w:lastRenderedPageBreak/>
        <w:drawing>
          <wp:inline distT="0" distB="0" distL="0" distR="0" wp14:anchorId="7015F4A0" wp14:editId="66059289">
            <wp:extent cx="4320000" cy="274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49800"/>
                    </a:xfrm>
                    <a:prstGeom prst="rect">
                      <a:avLst/>
                    </a:prstGeom>
                    <a:noFill/>
                    <a:ln>
                      <a:noFill/>
                    </a:ln>
                  </pic:spPr>
                </pic:pic>
              </a:graphicData>
            </a:graphic>
          </wp:inline>
        </w:drawing>
      </w:r>
      <w:r w:rsidR="0002100C">
        <w:rPr>
          <w:rFonts w:ascii="Roboto" w:hAnsi="Roboto" w:hint="eastAsia"/>
          <w:color w:val="4A4A4A"/>
          <w:sz w:val="23"/>
          <w:szCs w:val="23"/>
          <w:shd w:val="clear" w:color="auto" w:fill="FFFFFF"/>
        </w:rPr>
        <w:t>、</w:t>
      </w:r>
    </w:p>
    <w:p w14:paraId="1B98DEF1" w14:textId="77777777" w:rsidR="0002100C" w:rsidRDefault="0002100C" w:rsidP="00B82D3A">
      <w:pPr>
        <w:ind w:firstLine="460"/>
        <w:rPr>
          <w:rFonts w:ascii="Roboto" w:hAnsi="Roboto"/>
          <w:color w:val="4A4A4A"/>
          <w:sz w:val="23"/>
          <w:szCs w:val="23"/>
          <w:shd w:val="clear" w:color="auto" w:fill="FFFFFF"/>
        </w:rPr>
      </w:pPr>
    </w:p>
    <w:p w14:paraId="0C0B47F4" w14:textId="77777777" w:rsidR="00C66602" w:rsidRDefault="00C66602" w:rsidP="00B82D3A">
      <w:pPr>
        <w:ind w:firstLine="460"/>
        <w:rPr>
          <w:rFonts w:ascii="Roboto" w:hAnsi="Roboto"/>
          <w:color w:val="4A4A4A"/>
          <w:sz w:val="23"/>
          <w:szCs w:val="23"/>
          <w:shd w:val="clear" w:color="auto" w:fill="FFFFFF"/>
        </w:rPr>
      </w:pPr>
    </w:p>
    <w:p w14:paraId="0F480387" w14:textId="43FB767B" w:rsidR="00282079" w:rsidRDefault="00282079" w:rsidP="00B82D3A">
      <w:pPr>
        <w:ind w:firstLine="460"/>
        <w:rPr>
          <w:rFonts w:ascii="Roboto" w:hAnsi="Roboto"/>
          <w:color w:val="4A4A4A"/>
          <w:sz w:val="23"/>
          <w:szCs w:val="23"/>
          <w:shd w:val="clear" w:color="auto" w:fill="FFFFFF"/>
        </w:rPr>
      </w:pPr>
    </w:p>
    <w:p w14:paraId="3F14506C" w14:textId="4B22749C" w:rsidR="00981B03" w:rsidRDefault="00951AF1" w:rsidP="00951AF1">
      <w:pPr>
        <w:pStyle w:val="2"/>
      </w:pPr>
      <w:r w:rsidRPr="00951AF1">
        <w:rPr>
          <w:rFonts w:hint="eastAsia"/>
        </w:rPr>
        <w:t>高可靠性存储分析</w:t>
      </w:r>
    </w:p>
    <w:p w14:paraId="03E064CF" w14:textId="34EE716D" w:rsidR="00951AF1" w:rsidRDefault="00951AF1" w:rsidP="00951AF1">
      <w:pPr>
        <w:pStyle w:val="3"/>
        <w:ind w:firstLine="420"/>
      </w:pPr>
      <w:r w:rsidRPr="00951AF1">
        <w:t>高可靠性存储分析</w:t>
      </w:r>
    </w:p>
    <w:p w14:paraId="3A822BF4" w14:textId="436DA565" w:rsidR="00951AF1" w:rsidRDefault="00951AF1" w:rsidP="00951AF1">
      <w:pPr>
        <w:ind w:firstLine="420"/>
      </w:pPr>
      <w:r w:rsidRPr="00951AF1">
        <w:t>Kafka</w:t>
      </w:r>
      <w:r w:rsidRPr="00951AF1">
        <w:t>的高可靠性的保障来源于其健壮的副本（</w:t>
      </w:r>
      <w:r w:rsidRPr="00951AF1">
        <w:t>replication</w:t>
      </w:r>
      <w:r w:rsidRPr="00951AF1">
        <w:t>）策略。通过调节其副本相关参数，可以使得</w:t>
      </w:r>
      <w:r w:rsidRPr="00951AF1">
        <w:t>Kafka</w:t>
      </w:r>
      <w:r w:rsidRPr="00951AF1">
        <w:t>在性能和可靠性之间运转的游刃有余。</w:t>
      </w:r>
      <w:r w:rsidRPr="00951AF1">
        <w:t>Kafka</w:t>
      </w:r>
      <w:r w:rsidRPr="00951AF1">
        <w:t>从</w:t>
      </w:r>
      <w:r w:rsidRPr="00951AF1">
        <w:t>0.8.x</w:t>
      </w:r>
      <w:r w:rsidRPr="00951AF1">
        <w:t>版本开始提供</w:t>
      </w:r>
      <w:r w:rsidRPr="00951AF1">
        <w:t>partition</w:t>
      </w:r>
      <w:r w:rsidRPr="00951AF1">
        <w:t>级别的复制</w:t>
      </w:r>
      <w:r w:rsidRPr="00951AF1">
        <w:t>,replication</w:t>
      </w:r>
      <w:r w:rsidRPr="00951AF1">
        <w:t>的数量可以在</w:t>
      </w:r>
      <w:r w:rsidRPr="00951AF1">
        <w:t>$KAFKA_HOME/config/</w:t>
      </w:r>
      <w:proofErr w:type="spellStart"/>
      <w:r w:rsidRPr="00951AF1">
        <w:t>server.properties</w:t>
      </w:r>
      <w:proofErr w:type="spellEnd"/>
      <w:r w:rsidRPr="00951AF1">
        <w:t>中配置（</w:t>
      </w:r>
      <w:proofErr w:type="spellStart"/>
      <w:r w:rsidRPr="00951AF1">
        <w:t>default.replication.refactor</w:t>
      </w:r>
      <w:proofErr w:type="spellEnd"/>
      <w:r w:rsidRPr="00951AF1">
        <w:t>）。</w:t>
      </w:r>
    </w:p>
    <w:p w14:paraId="606EDED8" w14:textId="2D7E9AD8" w:rsidR="00C06C94" w:rsidRDefault="00C06C94" w:rsidP="00951AF1">
      <w:pPr>
        <w:ind w:firstLine="420"/>
      </w:pPr>
      <w:r w:rsidRPr="00C06C94">
        <w:rPr>
          <w:rFonts w:hint="eastAsia"/>
        </w:rPr>
        <w:t>这里先从</w:t>
      </w:r>
      <w:r w:rsidRPr="00C06C94">
        <w:t>Kafka</w:t>
      </w:r>
      <w:r w:rsidRPr="00C06C94">
        <w:t>文件存储机制入手，从</w:t>
      </w:r>
      <w:proofErr w:type="gramStart"/>
      <w:r w:rsidRPr="00C06C94">
        <w:t>最</w:t>
      </w:r>
      <w:proofErr w:type="gramEnd"/>
      <w:r w:rsidRPr="00C06C94">
        <w:t>底层了解</w:t>
      </w:r>
      <w:r w:rsidRPr="00C06C94">
        <w:t>Kafka</w:t>
      </w:r>
      <w:r w:rsidRPr="00C06C94">
        <w:t>的存储细节，进而对其的存储有个微观的认知。之后通过</w:t>
      </w:r>
      <w:r w:rsidRPr="00C06C94">
        <w:t>Kafka</w:t>
      </w:r>
      <w:r w:rsidRPr="00C06C94">
        <w:t>复制原理和同步方式来阐述宏观层面的概念。最后从</w:t>
      </w:r>
      <w:r w:rsidRPr="00C06C94">
        <w:t>ISR</w:t>
      </w:r>
      <w:r w:rsidRPr="00C06C94">
        <w:t>，</w:t>
      </w:r>
      <w:r w:rsidRPr="00C06C94">
        <w:t>HW</w:t>
      </w:r>
      <w:r w:rsidRPr="00C06C94">
        <w:t>，</w:t>
      </w:r>
      <w:r w:rsidRPr="00C06C94">
        <w:t>leader</w:t>
      </w:r>
      <w:r w:rsidRPr="00C06C94">
        <w:t>选举以及数据可靠性和持久性保证等等各个维度来丰富对</w:t>
      </w:r>
      <w:r w:rsidRPr="00C06C94">
        <w:t>Kafka</w:t>
      </w:r>
      <w:r w:rsidRPr="00C06C94">
        <w:t>相关知识点的认知。</w:t>
      </w:r>
    </w:p>
    <w:p w14:paraId="6D0714EA" w14:textId="610BE1E8" w:rsidR="00BE019D" w:rsidRDefault="00BE019D" w:rsidP="00804771">
      <w:pPr>
        <w:pStyle w:val="2"/>
      </w:pPr>
      <w:r w:rsidRPr="00BE019D">
        <w:t>Kafka</w:t>
      </w:r>
      <w:r w:rsidRPr="00BE019D">
        <w:t>文件存储机制</w:t>
      </w:r>
    </w:p>
    <w:p w14:paraId="59692E31" w14:textId="45F40E72" w:rsidR="00120885" w:rsidRDefault="009D6A3C" w:rsidP="009D6A3C">
      <w:pPr>
        <w:pStyle w:val="3"/>
        <w:ind w:firstLine="420"/>
      </w:pPr>
      <w:r>
        <w:rPr>
          <w:rFonts w:hint="eastAsia"/>
        </w:rPr>
        <w:t>文件存储机制</w:t>
      </w:r>
    </w:p>
    <w:p w14:paraId="7F636CBC" w14:textId="3B6DB20A" w:rsidR="003A32C5" w:rsidRDefault="000063AF" w:rsidP="00120885">
      <w:pPr>
        <w:ind w:firstLine="420"/>
      </w:pPr>
      <w:r w:rsidRPr="000063AF">
        <w:t>Kafka</w:t>
      </w:r>
      <w:r w:rsidRPr="000063AF">
        <w:t>中消息是以</w:t>
      </w:r>
      <w:r w:rsidRPr="000063AF">
        <w:t>topic</w:t>
      </w:r>
      <w:r w:rsidRPr="000063AF">
        <w:t>进行分类的，生产者通过</w:t>
      </w:r>
      <w:r w:rsidRPr="000063AF">
        <w:t>topic</w:t>
      </w:r>
      <w:r w:rsidRPr="000063AF">
        <w:t>向</w:t>
      </w:r>
      <w:r w:rsidRPr="000063AF">
        <w:t>Kafka broker</w:t>
      </w:r>
      <w:r w:rsidRPr="000063AF">
        <w:t>发送消息，消费者通过</w:t>
      </w:r>
      <w:r w:rsidRPr="000063AF">
        <w:t>topic</w:t>
      </w:r>
      <w:r w:rsidRPr="000063AF">
        <w:t>读取数据。然而</w:t>
      </w:r>
      <w:r w:rsidRPr="000063AF">
        <w:t>topic</w:t>
      </w:r>
      <w:r w:rsidRPr="000063AF">
        <w:t>在物理层面又能以</w:t>
      </w:r>
      <w:r w:rsidRPr="000063AF">
        <w:t>partition</w:t>
      </w:r>
      <w:r w:rsidRPr="000063AF">
        <w:t>为分组，一个</w:t>
      </w:r>
      <w:r w:rsidRPr="000063AF">
        <w:t>topic</w:t>
      </w:r>
      <w:r w:rsidRPr="000063AF">
        <w:t>可以分成若干个</w:t>
      </w:r>
      <w:r w:rsidRPr="000063AF">
        <w:t>partition</w:t>
      </w:r>
      <w:r w:rsidRPr="000063AF">
        <w:t>，那么</w:t>
      </w:r>
      <w:r w:rsidRPr="000063AF">
        <w:t>topic</w:t>
      </w:r>
      <w:r w:rsidRPr="000063AF">
        <w:t>以及</w:t>
      </w:r>
      <w:r w:rsidRPr="000063AF">
        <w:t>partition</w:t>
      </w:r>
      <w:r w:rsidRPr="000063AF">
        <w:t>又是怎么存储的呢？</w:t>
      </w:r>
      <w:r w:rsidRPr="000063AF">
        <w:t>partition</w:t>
      </w:r>
      <w:r w:rsidRPr="000063AF">
        <w:t>还可以细分为</w:t>
      </w:r>
      <w:r w:rsidRPr="000063AF">
        <w:t>segment</w:t>
      </w:r>
      <w:r w:rsidRPr="000063AF">
        <w:t>，一个</w:t>
      </w:r>
      <w:r w:rsidRPr="000063AF">
        <w:t>partition</w:t>
      </w:r>
      <w:r w:rsidRPr="000063AF">
        <w:t>物理上由多个</w:t>
      </w:r>
      <w:r w:rsidRPr="000063AF">
        <w:t>segment</w:t>
      </w:r>
      <w:r w:rsidRPr="000063AF">
        <w:t>组成，那么这些</w:t>
      </w:r>
      <w:r w:rsidRPr="000063AF">
        <w:t>segment</w:t>
      </w:r>
      <w:r w:rsidRPr="000063AF">
        <w:t>又是什么呢？下面我们来一一揭晓。</w:t>
      </w:r>
    </w:p>
    <w:p w14:paraId="7A54092A" w14:textId="70B1E98D" w:rsidR="00BD0E74" w:rsidRDefault="00BA46D2" w:rsidP="00BA46D2">
      <w:pPr>
        <w:pStyle w:val="3"/>
        <w:ind w:firstLine="420"/>
      </w:pPr>
      <w:r w:rsidRPr="00BA46D2">
        <w:lastRenderedPageBreak/>
        <w:t>partition</w:t>
      </w:r>
    </w:p>
    <w:p w14:paraId="3D70F73A" w14:textId="645BE957" w:rsidR="00E007AA" w:rsidRDefault="00E007AA" w:rsidP="00120885">
      <w:pPr>
        <w:ind w:firstLine="420"/>
      </w:pPr>
      <w:r w:rsidRPr="00E007AA">
        <w:rPr>
          <w:rFonts w:hint="eastAsia"/>
        </w:rPr>
        <w:t>为了便于说明问题，假设这里只有一个</w:t>
      </w:r>
      <w:r w:rsidRPr="00E007AA">
        <w:t>Kafka</w:t>
      </w:r>
      <w:r w:rsidRPr="00E007AA">
        <w:t>集群，且这个集群只有一个</w:t>
      </w:r>
      <w:r w:rsidRPr="00E007AA">
        <w:t>Kafka broker</w:t>
      </w:r>
      <w:r w:rsidRPr="00E007AA">
        <w:t>，即只有一台物理机。在这个</w:t>
      </w:r>
      <w:r w:rsidRPr="00E007AA">
        <w:t>Kafka broker</w:t>
      </w:r>
      <w:r w:rsidRPr="00E007AA">
        <w:t>中配置（</w:t>
      </w:r>
      <w:r w:rsidRPr="00E007AA">
        <w:t>$KAFKA_HOME/config/</w:t>
      </w:r>
      <w:proofErr w:type="spellStart"/>
      <w:r w:rsidRPr="00E007AA">
        <w:t>server.properties</w:t>
      </w:r>
      <w:proofErr w:type="spellEnd"/>
      <w:r w:rsidRPr="00E007AA">
        <w:t>中）</w:t>
      </w:r>
      <w:proofErr w:type="spellStart"/>
      <w:r w:rsidRPr="00E007AA">
        <w:t>log.dirs</w:t>
      </w:r>
      <w:proofErr w:type="spellEnd"/>
      <w:r w:rsidRPr="00E007AA">
        <w:t>=/</w:t>
      </w:r>
      <w:proofErr w:type="spellStart"/>
      <w:r w:rsidRPr="00E007AA">
        <w:t>tmp</w:t>
      </w:r>
      <w:proofErr w:type="spellEnd"/>
      <w:r w:rsidRPr="00E007AA">
        <w:t>/</w:t>
      </w:r>
      <w:proofErr w:type="spellStart"/>
      <w:r w:rsidRPr="00E007AA">
        <w:t>kafka</w:t>
      </w:r>
      <w:proofErr w:type="spellEnd"/>
      <w:r w:rsidRPr="00E007AA">
        <w:t>-logs</w:t>
      </w:r>
      <w:r w:rsidRPr="00E007AA">
        <w:t>，以此来设置</w:t>
      </w:r>
      <w:r w:rsidRPr="00E007AA">
        <w:t>Kafka</w:t>
      </w:r>
      <w:r w:rsidRPr="00E007AA">
        <w:t>消息文件存储目录，与此同时创建一个</w:t>
      </w:r>
      <w:r w:rsidRPr="00E007AA">
        <w:t>topic</w:t>
      </w:r>
      <w:r w:rsidRPr="00E007AA">
        <w:t>：</w:t>
      </w:r>
      <w:proofErr w:type="spellStart"/>
      <w:r w:rsidRPr="00E007AA">
        <w:t>topic_zzh_test</w:t>
      </w:r>
      <w:proofErr w:type="spellEnd"/>
      <w:r w:rsidRPr="00E007AA">
        <w:t>，</w:t>
      </w:r>
      <w:r w:rsidRPr="00E007AA">
        <w:t>partition</w:t>
      </w:r>
      <w:r w:rsidRPr="00E007AA">
        <w:t>的数量为</w:t>
      </w:r>
      <w:r w:rsidRPr="00E007AA">
        <w:t>4</w:t>
      </w:r>
      <w:r w:rsidRPr="00E007AA">
        <w:t>（</w:t>
      </w:r>
      <w:r w:rsidRPr="00E007AA">
        <w:t xml:space="preserve">$KAFKA_HOME/bin/kafka-topics.sh --create --zookeeper localhost:2181 --partitions 4 --topic </w:t>
      </w:r>
      <w:proofErr w:type="spellStart"/>
      <w:r w:rsidRPr="00E007AA">
        <w:t>topic_zzh_test</w:t>
      </w:r>
      <w:proofErr w:type="spellEnd"/>
      <w:r w:rsidRPr="00E007AA">
        <w:t xml:space="preserve"> --replication-factor 1</w:t>
      </w:r>
      <w:r w:rsidRPr="00E007AA">
        <w:t>）。那么我们此时可以在</w:t>
      </w:r>
      <w:r w:rsidRPr="00E007AA">
        <w:t>/</w:t>
      </w:r>
      <w:proofErr w:type="spellStart"/>
      <w:r w:rsidRPr="00E007AA">
        <w:t>tmp</w:t>
      </w:r>
      <w:proofErr w:type="spellEnd"/>
      <w:r w:rsidRPr="00E007AA">
        <w:t>/</w:t>
      </w:r>
      <w:proofErr w:type="spellStart"/>
      <w:r w:rsidRPr="00E007AA">
        <w:t>kafka</w:t>
      </w:r>
      <w:proofErr w:type="spellEnd"/>
      <w:r w:rsidRPr="00E007AA">
        <w:t>-logs</w:t>
      </w:r>
      <w:r w:rsidRPr="00E007AA">
        <w:t>目录中可以看到生成了</w:t>
      </w:r>
      <w:r w:rsidRPr="00E007AA">
        <w:t>4</w:t>
      </w:r>
      <w:r w:rsidRPr="00E007AA">
        <w:t>个目录：</w:t>
      </w:r>
    </w:p>
    <w:p w14:paraId="35139C27" w14:textId="128AEA29" w:rsidR="00DA217D" w:rsidRDefault="00DA217D" w:rsidP="0060589A">
      <w:pPr>
        <w:ind w:firstLineChars="0" w:firstLine="0"/>
      </w:pPr>
      <w:r>
        <w:rPr>
          <w:noProof/>
        </w:rPr>
        <w:drawing>
          <wp:inline distT="0" distB="0" distL="0" distR="0" wp14:anchorId="1CE0B560" wp14:editId="78348979">
            <wp:extent cx="5274310" cy="929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9005"/>
                    </a:xfrm>
                    <a:prstGeom prst="rect">
                      <a:avLst/>
                    </a:prstGeom>
                  </pic:spPr>
                </pic:pic>
              </a:graphicData>
            </a:graphic>
          </wp:inline>
        </w:drawing>
      </w:r>
    </w:p>
    <w:p w14:paraId="7645DC77" w14:textId="2890859A" w:rsidR="00DA217D" w:rsidRDefault="00DA217D" w:rsidP="00120885">
      <w:pPr>
        <w:ind w:firstLine="420"/>
      </w:pPr>
      <w:r w:rsidRPr="00DA217D">
        <w:rPr>
          <w:rFonts w:hint="eastAsia"/>
        </w:rPr>
        <w:t>在</w:t>
      </w:r>
      <w:r w:rsidRPr="00DA217D">
        <w:t>Kafka</w:t>
      </w:r>
      <w:r w:rsidRPr="00DA217D">
        <w:t>文件存储中，同一个</w:t>
      </w:r>
      <w:r w:rsidRPr="00DA217D">
        <w:t>topic</w:t>
      </w:r>
      <w:r w:rsidRPr="00DA217D">
        <w:t>下有多个不同的</w:t>
      </w:r>
      <w:r w:rsidRPr="00DA217D">
        <w:t>partition</w:t>
      </w:r>
      <w:r w:rsidRPr="00DA217D">
        <w:t>，每个</w:t>
      </w:r>
      <w:proofErr w:type="spellStart"/>
      <w:r w:rsidRPr="00DA217D">
        <w:t>partiton</w:t>
      </w:r>
      <w:proofErr w:type="spellEnd"/>
      <w:r w:rsidRPr="00DA217D">
        <w:t>为一个目录，</w:t>
      </w:r>
      <w:r w:rsidRPr="00DA217D">
        <w:t>partition</w:t>
      </w:r>
      <w:r w:rsidRPr="00DA217D">
        <w:t>的名称规则为：</w:t>
      </w:r>
      <w:r w:rsidRPr="00DA217D">
        <w:t>topic</w:t>
      </w:r>
      <w:r w:rsidRPr="00DA217D">
        <w:t>名称</w:t>
      </w:r>
      <w:r w:rsidRPr="00DA217D">
        <w:t>+</w:t>
      </w:r>
      <w:r w:rsidRPr="00DA217D">
        <w:t>有序序号，第一个序号从</w:t>
      </w:r>
      <w:r w:rsidRPr="00DA217D">
        <w:t>0</w:t>
      </w:r>
      <w:r w:rsidRPr="00DA217D">
        <w:t>开始计，最大的序号为</w:t>
      </w:r>
      <w:r w:rsidRPr="00DA217D">
        <w:t>partition</w:t>
      </w:r>
      <w:r w:rsidRPr="00DA217D">
        <w:t>数量减</w:t>
      </w:r>
      <w:r w:rsidRPr="00DA217D">
        <w:t>1</w:t>
      </w:r>
      <w:r w:rsidRPr="00DA217D">
        <w:t>，</w:t>
      </w:r>
      <w:r w:rsidRPr="00DA217D">
        <w:t>partition</w:t>
      </w:r>
      <w:r w:rsidRPr="00DA217D">
        <w:t>是实际物理上的概念，而</w:t>
      </w:r>
      <w:r w:rsidRPr="00DA217D">
        <w:t>topic</w:t>
      </w:r>
      <w:r w:rsidRPr="00DA217D">
        <w:t>是逻辑上的概念。</w:t>
      </w:r>
    </w:p>
    <w:p w14:paraId="4B621DF7" w14:textId="7203499F" w:rsidR="0096759C" w:rsidRDefault="00460281" w:rsidP="00460281">
      <w:pPr>
        <w:pStyle w:val="3"/>
        <w:ind w:firstLine="420"/>
      </w:pPr>
      <w:r w:rsidRPr="00460281">
        <w:t>segment</w:t>
      </w:r>
    </w:p>
    <w:p w14:paraId="760868CB" w14:textId="1D08B8A5" w:rsidR="00F91F9C" w:rsidRDefault="00F91F9C" w:rsidP="00120885">
      <w:pPr>
        <w:ind w:firstLine="420"/>
      </w:pPr>
      <w:r w:rsidRPr="00F91F9C">
        <w:rPr>
          <w:rFonts w:hint="eastAsia"/>
        </w:rPr>
        <w:t>上面提到</w:t>
      </w:r>
      <w:r w:rsidRPr="00F91F9C">
        <w:t>partition</w:t>
      </w:r>
      <w:r w:rsidRPr="00F91F9C">
        <w:t>还可以细分为</w:t>
      </w:r>
      <w:r w:rsidRPr="00F91F9C">
        <w:t>segment</w:t>
      </w:r>
      <w:r w:rsidRPr="00F91F9C">
        <w:t>，这个</w:t>
      </w:r>
      <w:r w:rsidRPr="00F91F9C">
        <w:t>segment</w:t>
      </w:r>
      <w:r w:rsidRPr="00F91F9C">
        <w:t>又是什么？如果就以</w:t>
      </w:r>
      <w:r w:rsidRPr="00F91F9C">
        <w:t>partition</w:t>
      </w:r>
      <w:r w:rsidRPr="00F91F9C">
        <w:t>为最小存储单位，我们可以想象当</w:t>
      </w:r>
      <w:r w:rsidRPr="00F91F9C">
        <w:t>Kafka producer</w:t>
      </w:r>
      <w:r w:rsidRPr="00F91F9C">
        <w:t>不断发送消息，必然会引起</w:t>
      </w:r>
      <w:r w:rsidRPr="00F91F9C">
        <w:t>partition</w:t>
      </w:r>
      <w:r w:rsidRPr="00F91F9C">
        <w:t>文件的无限扩张，这样对于消息文件的维护以及已经被消费的消息的清理带来严重的影响，所以这里以</w:t>
      </w:r>
      <w:r w:rsidRPr="00F91F9C">
        <w:t>segment</w:t>
      </w:r>
      <w:r w:rsidRPr="00F91F9C">
        <w:t>为单位又将</w:t>
      </w:r>
      <w:r w:rsidRPr="00F91F9C">
        <w:t>partition</w:t>
      </w:r>
      <w:r w:rsidRPr="00F91F9C">
        <w:t>细分。每个</w:t>
      </w:r>
      <w:r w:rsidRPr="00F91F9C">
        <w:t>partition(</w:t>
      </w:r>
      <w:r w:rsidRPr="00F91F9C">
        <w:t>目录</w:t>
      </w:r>
      <w:r w:rsidRPr="00F91F9C">
        <w:t>)</w:t>
      </w:r>
      <w:r w:rsidRPr="00F91F9C">
        <w:t>相当于一个巨型文件被平均分配到多个大小相等的</w:t>
      </w:r>
      <w:r w:rsidRPr="00F91F9C">
        <w:t>segment(</w:t>
      </w:r>
      <w:r w:rsidRPr="00F91F9C">
        <w:t>段</w:t>
      </w:r>
      <w:r w:rsidRPr="00F91F9C">
        <w:t>)</w:t>
      </w:r>
      <w:r w:rsidRPr="00F91F9C">
        <w:t>数据文件中（每个</w:t>
      </w:r>
      <w:r w:rsidRPr="00F91F9C">
        <w:t xml:space="preserve">segment </w:t>
      </w:r>
      <w:r w:rsidRPr="00F91F9C">
        <w:t>文件中消息数量不一定相等）这种特性也方便</w:t>
      </w:r>
      <w:r w:rsidRPr="00F91F9C">
        <w:t>old segment</w:t>
      </w:r>
      <w:r w:rsidRPr="00F91F9C">
        <w:t>的删除，即方便已被消费的消息的清理，提高磁盘的利用率。每个</w:t>
      </w:r>
      <w:r w:rsidRPr="00F91F9C">
        <w:t>partition</w:t>
      </w:r>
      <w:r w:rsidRPr="00F91F9C">
        <w:t>只需要支持顺序读写就行，</w:t>
      </w:r>
      <w:r w:rsidRPr="00F91F9C">
        <w:t>segment</w:t>
      </w:r>
      <w:r w:rsidRPr="00F91F9C">
        <w:t>的文件生命周期由服务端配置参数（</w:t>
      </w:r>
      <w:proofErr w:type="spellStart"/>
      <w:r w:rsidRPr="00F91F9C">
        <w:t>log.segment.bytes</w:t>
      </w:r>
      <w:proofErr w:type="spellEnd"/>
      <w:r w:rsidRPr="00F91F9C">
        <w:t>，</w:t>
      </w:r>
      <w:proofErr w:type="spellStart"/>
      <w:r w:rsidRPr="00F91F9C">
        <w:t>log.roll</w:t>
      </w:r>
      <w:proofErr w:type="spellEnd"/>
      <w:r w:rsidRPr="00F91F9C">
        <w:t>.{</w:t>
      </w:r>
      <w:proofErr w:type="spellStart"/>
      <w:r w:rsidRPr="00F91F9C">
        <w:t>ms,hours</w:t>
      </w:r>
      <w:proofErr w:type="spellEnd"/>
      <w:r w:rsidRPr="00F91F9C">
        <w:t>}</w:t>
      </w:r>
      <w:r w:rsidRPr="00F91F9C">
        <w:t>等若干参数）决定。</w:t>
      </w:r>
    </w:p>
    <w:p w14:paraId="72A04869" w14:textId="2FF429A7" w:rsidR="005A72CE" w:rsidRDefault="005A72CE" w:rsidP="00120885">
      <w:pPr>
        <w:ind w:firstLine="420"/>
      </w:pPr>
      <w:r w:rsidRPr="005A72CE">
        <w:t>segment</w:t>
      </w:r>
      <w:r w:rsidRPr="005A72CE">
        <w:t>文件由两部分组成，分别为</w:t>
      </w:r>
      <w:r w:rsidRPr="005A72CE">
        <w:t>“.index”</w:t>
      </w:r>
      <w:r w:rsidRPr="005A72CE">
        <w:t>文件和</w:t>
      </w:r>
      <w:r w:rsidRPr="005A72CE">
        <w:t>“.log”</w:t>
      </w:r>
      <w:r w:rsidRPr="005A72CE">
        <w:t>文件，分别表示为</w:t>
      </w:r>
      <w:r w:rsidRPr="005A72CE">
        <w:t>segment</w:t>
      </w:r>
      <w:r w:rsidRPr="005A72CE">
        <w:t>索引文件和数据文件。这两个文件的命令规则为：</w:t>
      </w:r>
      <w:r w:rsidRPr="005A72CE">
        <w:t>partition</w:t>
      </w:r>
      <w:r w:rsidRPr="005A72CE">
        <w:t>全局的第一个</w:t>
      </w:r>
      <w:r w:rsidRPr="005A72CE">
        <w:t>segment</w:t>
      </w:r>
      <w:r w:rsidRPr="005A72CE">
        <w:t>从</w:t>
      </w:r>
      <w:r w:rsidRPr="005A72CE">
        <w:t>0</w:t>
      </w:r>
      <w:r w:rsidRPr="005A72CE">
        <w:t>开始，后续每个</w:t>
      </w:r>
      <w:r w:rsidRPr="005A72CE">
        <w:t>segment</w:t>
      </w:r>
      <w:r w:rsidRPr="005A72CE">
        <w:t>文件名为上一个</w:t>
      </w:r>
      <w:r w:rsidRPr="005A72CE">
        <w:t>segment</w:t>
      </w:r>
      <w:r w:rsidRPr="005A72CE">
        <w:t>文件最后一条消息的</w:t>
      </w:r>
      <w:r w:rsidRPr="005A72CE">
        <w:t>offset</w:t>
      </w:r>
      <w:r w:rsidRPr="005A72CE">
        <w:t>值，数值大小为</w:t>
      </w:r>
      <w:r w:rsidRPr="005A72CE">
        <w:t>64</w:t>
      </w:r>
      <w:r w:rsidRPr="005A72CE">
        <w:t>位，</w:t>
      </w:r>
      <w:r w:rsidRPr="005A72CE">
        <w:t>20</w:t>
      </w:r>
      <w:r w:rsidRPr="005A72CE">
        <w:t>位数字字符长度，没有数字用</w:t>
      </w:r>
      <w:r w:rsidRPr="005A72CE">
        <w:t>0</w:t>
      </w:r>
      <w:r w:rsidRPr="005A72CE">
        <w:t>填充，如下：</w:t>
      </w:r>
    </w:p>
    <w:p w14:paraId="44EEC342" w14:textId="721050CF" w:rsidR="00E67DDC" w:rsidRDefault="00E67DDC" w:rsidP="002E3AA0">
      <w:pPr>
        <w:ind w:firstLineChars="0" w:firstLine="0"/>
      </w:pPr>
      <w:r>
        <w:rPr>
          <w:noProof/>
        </w:rPr>
        <w:drawing>
          <wp:inline distT="0" distB="0" distL="0" distR="0" wp14:anchorId="633B24D7" wp14:editId="6F538488">
            <wp:extent cx="5274310" cy="1198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98245"/>
                    </a:xfrm>
                    <a:prstGeom prst="rect">
                      <a:avLst/>
                    </a:prstGeom>
                  </pic:spPr>
                </pic:pic>
              </a:graphicData>
            </a:graphic>
          </wp:inline>
        </w:drawing>
      </w:r>
    </w:p>
    <w:p w14:paraId="76F91BB1" w14:textId="7E96586D" w:rsidR="00E67DDC" w:rsidRDefault="00E67DDC" w:rsidP="00120885">
      <w:pPr>
        <w:ind w:firstLine="420"/>
      </w:pPr>
      <w:r w:rsidRPr="00E67DDC">
        <w:rPr>
          <w:rFonts w:hint="eastAsia"/>
        </w:rPr>
        <w:t>以上面的</w:t>
      </w:r>
      <w:r w:rsidRPr="00E67DDC">
        <w:t>segment</w:t>
      </w:r>
      <w:r w:rsidRPr="00E67DDC">
        <w:t>文件为例，展示出</w:t>
      </w:r>
      <w:r w:rsidRPr="00E67DDC">
        <w:t>segment</w:t>
      </w:r>
      <w:r w:rsidRPr="00E67DDC">
        <w:t>：</w:t>
      </w:r>
      <w:r w:rsidRPr="00E67DDC">
        <w:t>00000000000000170410</w:t>
      </w:r>
      <w:r w:rsidRPr="00E67DDC">
        <w:t>的</w:t>
      </w:r>
      <w:r w:rsidRPr="00E67DDC">
        <w:t>“.index”</w:t>
      </w:r>
      <w:r w:rsidRPr="00E67DDC">
        <w:t>文件和</w:t>
      </w:r>
      <w:r w:rsidRPr="00E67DDC">
        <w:t>“.log”</w:t>
      </w:r>
      <w:r w:rsidRPr="00E67DDC">
        <w:t>文件的对应的关系，如下图</w:t>
      </w:r>
    </w:p>
    <w:p w14:paraId="68CB4B1A" w14:textId="7FC5F3D6" w:rsidR="002137E2" w:rsidRDefault="002137E2" w:rsidP="00120885">
      <w:pPr>
        <w:ind w:firstLine="420"/>
      </w:pPr>
      <w:r>
        <w:rPr>
          <w:noProof/>
        </w:rPr>
        <w:lastRenderedPageBreak/>
        <w:drawing>
          <wp:inline distT="0" distB="0" distL="0" distR="0" wp14:anchorId="1CD5C64C" wp14:editId="43408D16">
            <wp:extent cx="5274310" cy="29432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p>
    <w:p w14:paraId="68284CBB" w14:textId="09AA7B9B" w:rsidR="00D41FBE" w:rsidRDefault="00D41FBE" w:rsidP="00120885">
      <w:pPr>
        <w:ind w:firstLine="420"/>
      </w:pPr>
      <w:r w:rsidRPr="00D41FBE">
        <w:rPr>
          <w:rFonts w:hint="eastAsia"/>
        </w:rPr>
        <w:t>如上图，“</w:t>
      </w:r>
      <w:r w:rsidRPr="00D41FBE">
        <w:t>.index”</w:t>
      </w:r>
      <w:r w:rsidRPr="00D41FBE">
        <w:t>索引文件存储大量的元数据，</w:t>
      </w:r>
      <w:r w:rsidRPr="00D41FBE">
        <w:t>“.log”</w:t>
      </w:r>
      <w:r w:rsidRPr="00D41FBE">
        <w:t>数据文件存储大量的消息，索引文件中的元数据指向对应数据文件中</w:t>
      </w:r>
      <w:r w:rsidRPr="00D41FBE">
        <w:t>message</w:t>
      </w:r>
      <w:r w:rsidRPr="00D41FBE">
        <w:t>的物理偏移地址。其中以</w:t>
      </w:r>
      <w:r w:rsidRPr="00D41FBE">
        <w:t>“.index”</w:t>
      </w:r>
      <w:r w:rsidRPr="00D41FBE">
        <w:t>索引文件中的元数据</w:t>
      </w:r>
      <w:r w:rsidRPr="00D41FBE">
        <w:t>[3, 348]</w:t>
      </w:r>
      <w:r w:rsidRPr="00D41FBE">
        <w:t>为例，在</w:t>
      </w:r>
      <w:r w:rsidRPr="00D41FBE">
        <w:t>“.log”</w:t>
      </w:r>
      <w:r w:rsidRPr="00D41FBE">
        <w:t>数据文件表示第</w:t>
      </w:r>
      <w:r w:rsidRPr="00D41FBE">
        <w:t>3</w:t>
      </w:r>
      <w:r w:rsidRPr="00D41FBE">
        <w:t>个消息，即在全局</w:t>
      </w:r>
      <w:r w:rsidRPr="00D41FBE">
        <w:t>partition</w:t>
      </w:r>
      <w:r w:rsidRPr="00D41FBE">
        <w:t>中表示</w:t>
      </w:r>
      <w:r w:rsidRPr="00D41FBE">
        <w:t>170410+3=170413</w:t>
      </w:r>
      <w:r w:rsidRPr="00D41FBE">
        <w:t>个消息，该消息的物理偏移地址为</w:t>
      </w:r>
      <w:r w:rsidRPr="00D41FBE">
        <w:t>348</w:t>
      </w:r>
      <w:r w:rsidRPr="00D41FBE">
        <w:t>。</w:t>
      </w:r>
    </w:p>
    <w:p w14:paraId="7A3A82BD" w14:textId="50B7AAF5" w:rsidR="00BE0925" w:rsidRDefault="00BE0925" w:rsidP="00BE0925">
      <w:pPr>
        <w:ind w:firstLine="420"/>
      </w:pPr>
      <w:r w:rsidRPr="00BE0925">
        <w:rPr>
          <w:rFonts w:hint="eastAsia"/>
        </w:rPr>
        <w:t>那么如何从</w:t>
      </w:r>
      <w:r w:rsidRPr="00BE0925">
        <w:t>partition</w:t>
      </w:r>
      <w:r w:rsidRPr="00BE0925">
        <w:t>中通过</w:t>
      </w:r>
      <w:r w:rsidRPr="00BE0925">
        <w:t>offset</w:t>
      </w:r>
      <w:r w:rsidRPr="00BE0925">
        <w:t>查找</w:t>
      </w:r>
      <w:r w:rsidRPr="00BE0925">
        <w:t>message</w:t>
      </w:r>
      <w:r w:rsidRPr="00BE0925">
        <w:t>呢？</w:t>
      </w:r>
    </w:p>
    <w:p w14:paraId="31264D4D" w14:textId="28997034" w:rsidR="00B6271A" w:rsidRDefault="00B6271A" w:rsidP="00BE0925">
      <w:pPr>
        <w:ind w:firstLine="420"/>
      </w:pPr>
      <w:r w:rsidRPr="00B6271A">
        <w:rPr>
          <w:rFonts w:hint="eastAsia"/>
        </w:rPr>
        <w:t>以上图为例，读取</w:t>
      </w:r>
      <w:r w:rsidRPr="00B6271A">
        <w:t>offset=170418</w:t>
      </w:r>
      <w:r w:rsidRPr="00B6271A">
        <w:t>的消息，首先查找</w:t>
      </w:r>
      <w:r w:rsidRPr="00B6271A">
        <w:t>segment</w:t>
      </w:r>
      <w:r w:rsidRPr="00B6271A">
        <w:t>文件，其中</w:t>
      </w:r>
      <w:r w:rsidRPr="00B6271A">
        <w:t>00000000000000000000.index</w:t>
      </w:r>
      <w:r w:rsidRPr="00B6271A">
        <w:t>为最开始的文件，第二个文件为</w:t>
      </w:r>
      <w:r w:rsidRPr="00B6271A">
        <w:t>00000000000000170410.index</w:t>
      </w:r>
      <w:r w:rsidRPr="00B6271A">
        <w:t>（起始偏移为</w:t>
      </w:r>
      <w:r w:rsidRPr="00B6271A">
        <w:t>170410+1=170411</w:t>
      </w:r>
      <w:r w:rsidRPr="00B6271A">
        <w:t>），而第三个文件为</w:t>
      </w:r>
      <w:r w:rsidRPr="00B6271A">
        <w:t>00000000000000239430.index</w:t>
      </w:r>
      <w:r w:rsidRPr="00B6271A">
        <w:t>（起始偏移为</w:t>
      </w:r>
      <w:r w:rsidRPr="00B6271A">
        <w:t>239430+1=239431</w:t>
      </w:r>
      <w:r w:rsidRPr="00B6271A">
        <w:t>），所以这个</w:t>
      </w:r>
      <w:r w:rsidRPr="00B6271A">
        <w:t>offset=170418</w:t>
      </w:r>
      <w:r w:rsidRPr="00B6271A">
        <w:t>就落到了第二个文件之中。其他后续文件可以依次类推，</w:t>
      </w:r>
      <w:proofErr w:type="gramStart"/>
      <w:r w:rsidRPr="00B6271A">
        <w:t>以其实</w:t>
      </w:r>
      <w:proofErr w:type="gramEnd"/>
      <w:r w:rsidRPr="00B6271A">
        <w:t>偏移量命名并排列这些文件，然后根据二分查找法就可以</w:t>
      </w:r>
      <w:r w:rsidRPr="00B6271A">
        <w:rPr>
          <w:rFonts w:hint="eastAsia"/>
        </w:rPr>
        <w:t>快速定位到具体文件位置。其次根据</w:t>
      </w:r>
      <w:r w:rsidRPr="00B6271A">
        <w:t>00000000000000170410.index</w:t>
      </w:r>
      <w:r w:rsidRPr="00B6271A">
        <w:t>文件中的</w:t>
      </w:r>
      <w:r w:rsidRPr="00B6271A">
        <w:t>[8,1325]</w:t>
      </w:r>
      <w:r w:rsidRPr="00B6271A">
        <w:t>定位到</w:t>
      </w:r>
      <w:r w:rsidRPr="00B6271A">
        <w:t>00000000000000170410.log</w:t>
      </w:r>
      <w:r w:rsidRPr="00B6271A">
        <w:t>文件中的</w:t>
      </w:r>
      <w:r w:rsidRPr="00B6271A">
        <w:t>1325</w:t>
      </w:r>
      <w:r w:rsidRPr="00B6271A">
        <w:t>的位置进行读取。</w:t>
      </w:r>
    </w:p>
    <w:p w14:paraId="43B193DD" w14:textId="77777777" w:rsidR="00EF748A" w:rsidRDefault="00EF748A" w:rsidP="00EF748A">
      <w:pPr>
        <w:ind w:firstLine="420"/>
      </w:pPr>
      <w:r>
        <w:rPr>
          <w:rFonts w:hint="eastAsia"/>
        </w:rPr>
        <w:t>要是读取</w:t>
      </w:r>
      <w:r>
        <w:t>offset=170418</w:t>
      </w:r>
      <w:r>
        <w:t>的消息，从</w:t>
      </w:r>
      <w:r>
        <w:t>00000000000000170410.log</w:t>
      </w:r>
      <w:r>
        <w:t>文件中的</w:t>
      </w:r>
      <w:r>
        <w:t>1325</w:t>
      </w:r>
      <w:r>
        <w:t>的位置进行读取，那么怎么知道何时读完本条消息，否则就读到下一条消息的内容了？</w:t>
      </w:r>
    </w:p>
    <w:p w14:paraId="1B322887" w14:textId="119E4EE2" w:rsidR="008C181F" w:rsidRPr="00BE0925" w:rsidRDefault="00EF748A" w:rsidP="004E2423">
      <w:pPr>
        <w:ind w:firstLine="420"/>
      </w:pPr>
      <w:r>
        <w:rPr>
          <w:rFonts w:hint="eastAsia"/>
        </w:rPr>
        <w:t>这个就需要联系到消息的物理结构了，消息都具有固定的物理结构，包括：</w:t>
      </w:r>
      <w:r>
        <w:t>offset</w:t>
      </w:r>
      <w:r>
        <w:t>（</w:t>
      </w:r>
      <w:r>
        <w:t>8 Bytes</w:t>
      </w:r>
      <w:r>
        <w:t>）、消息体的大小（</w:t>
      </w:r>
      <w:r>
        <w:t>4 Bytes</w:t>
      </w:r>
      <w:r>
        <w:t>）、</w:t>
      </w:r>
      <w:r>
        <w:t>crc32</w:t>
      </w:r>
      <w:r>
        <w:t>（</w:t>
      </w:r>
      <w:r>
        <w:t>4 Bytes</w:t>
      </w:r>
      <w:r>
        <w:t>）、</w:t>
      </w:r>
      <w:r>
        <w:t>magic</w:t>
      </w:r>
      <w:r>
        <w:t>（</w:t>
      </w:r>
      <w:r>
        <w:t>1 Byte</w:t>
      </w:r>
      <w:r>
        <w:t>）、</w:t>
      </w:r>
      <w:r>
        <w:t>attributes</w:t>
      </w:r>
      <w:r>
        <w:t>（</w:t>
      </w:r>
      <w:r>
        <w:t>1 Byte</w:t>
      </w:r>
      <w:r>
        <w:t>）、</w:t>
      </w:r>
      <w:r>
        <w:t>key length</w:t>
      </w:r>
      <w:r>
        <w:t>（</w:t>
      </w:r>
      <w:r>
        <w:t>4 Bytes</w:t>
      </w:r>
      <w:r>
        <w:t>）、</w:t>
      </w:r>
      <w:r>
        <w:t>key</w:t>
      </w:r>
      <w:r>
        <w:t>（</w:t>
      </w:r>
      <w:r>
        <w:t>K Bytes</w:t>
      </w:r>
      <w:r>
        <w:t>）、</w:t>
      </w:r>
      <w:r>
        <w:t>payload(N Bytes)</w:t>
      </w:r>
      <w:r>
        <w:t>等等字段，可以确定一条消息的大小，即读取到哪里截止。</w:t>
      </w:r>
    </w:p>
    <w:p w14:paraId="6C54B116" w14:textId="09F6BFF7" w:rsidR="00BE0925" w:rsidRDefault="00EF748A" w:rsidP="00EF748A">
      <w:pPr>
        <w:pStyle w:val="2"/>
      </w:pPr>
      <w:r w:rsidRPr="00EF748A">
        <w:rPr>
          <w:rFonts w:hint="eastAsia"/>
        </w:rPr>
        <w:t>复制原理和同步方式</w:t>
      </w:r>
    </w:p>
    <w:p w14:paraId="5A2F0BAB" w14:textId="705802B2" w:rsidR="00815260" w:rsidRPr="00815260" w:rsidRDefault="00815260" w:rsidP="00815260">
      <w:pPr>
        <w:pStyle w:val="3"/>
        <w:ind w:firstLine="420"/>
      </w:pPr>
      <w:r>
        <w:rPr>
          <w:rFonts w:hint="eastAsia"/>
        </w:rPr>
        <w:t>复制原理</w:t>
      </w:r>
    </w:p>
    <w:p w14:paraId="290F0489" w14:textId="1A50906C" w:rsidR="00EF748A" w:rsidRDefault="008B0309" w:rsidP="00EF748A">
      <w:pPr>
        <w:ind w:firstLine="420"/>
      </w:pPr>
      <w:r w:rsidRPr="008B0309">
        <w:t>Kafka</w:t>
      </w:r>
      <w:r w:rsidRPr="008B0309">
        <w:t>中</w:t>
      </w:r>
      <w:r w:rsidRPr="008B0309">
        <w:t>topic</w:t>
      </w:r>
      <w:r w:rsidRPr="008B0309">
        <w:t>的每个</w:t>
      </w:r>
      <w:r w:rsidRPr="008B0309">
        <w:t>partition</w:t>
      </w:r>
      <w:r w:rsidRPr="008B0309">
        <w:t>有一个预写式的日志文件，虽然</w:t>
      </w:r>
      <w:r w:rsidRPr="008B0309">
        <w:t>partition</w:t>
      </w:r>
      <w:r w:rsidRPr="008B0309">
        <w:t>可以继续细分为若干个</w:t>
      </w:r>
      <w:r w:rsidRPr="008B0309">
        <w:t>segment</w:t>
      </w:r>
      <w:r w:rsidRPr="008B0309">
        <w:t>文件，但是对于上层应用来说可以将</w:t>
      </w:r>
      <w:r w:rsidRPr="008B0309">
        <w:t>partition</w:t>
      </w:r>
      <w:r w:rsidRPr="008B0309">
        <w:t>看成最小的存储单元（一个有多个</w:t>
      </w:r>
      <w:r w:rsidRPr="008B0309">
        <w:t>segment</w:t>
      </w:r>
      <w:r w:rsidRPr="008B0309">
        <w:t>文件拼接的</w:t>
      </w:r>
      <w:r w:rsidRPr="008B0309">
        <w:t>“</w:t>
      </w:r>
      <w:r w:rsidRPr="008B0309">
        <w:t>巨型</w:t>
      </w:r>
      <w:r w:rsidRPr="008B0309">
        <w:t>”</w:t>
      </w:r>
      <w:r w:rsidRPr="008B0309">
        <w:t>文件），每个</w:t>
      </w:r>
      <w:r w:rsidRPr="008B0309">
        <w:t>partition</w:t>
      </w:r>
      <w:r w:rsidRPr="008B0309">
        <w:t>都由</w:t>
      </w:r>
      <w:proofErr w:type="gramStart"/>
      <w:r w:rsidRPr="008B0309">
        <w:t>一些列</w:t>
      </w:r>
      <w:proofErr w:type="gramEnd"/>
      <w:r w:rsidRPr="008B0309">
        <w:t>有序的、不可变的消息组成，这些消息被连续的追加到</w:t>
      </w:r>
      <w:r w:rsidRPr="008B0309">
        <w:t>partition</w:t>
      </w:r>
      <w:r w:rsidRPr="008B0309">
        <w:t>中。</w:t>
      </w:r>
    </w:p>
    <w:p w14:paraId="1FC13795" w14:textId="2F52B46A" w:rsidR="00621B01" w:rsidRPr="00EF748A" w:rsidRDefault="00621B01" w:rsidP="00EF748A">
      <w:pPr>
        <w:ind w:firstLine="420"/>
      </w:pPr>
      <w:r>
        <w:rPr>
          <w:noProof/>
        </w:rPr>
        <w:lastRenderedPageBreak/>
        <w:drawing>
          <wp:inline distT="0" distB="0" distL="0" distR="0" wp14:anchorId="4AA09EAA" wp14:editId="59C33009">
            <wp:extent cx="4320000" cy="119020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90204"/>
                    </a:xfrm>
                    <a:prstGeom prst="rect">
                      <a:avLst/>
                    </a:prstGeom>
                    <a:noFill/>
                  </pic:spPr>
                </pic:pic>
              </a:graphicData>
            </a:graphic>
          </wp:inline>
        </w:drawing>
      </w:r>
    </w:p>
    <w:p w14:paraId="0B1B4F68" w14:textId="7361ADF7" w:rsidR="00524550" w:rsidRDefault="00524550" w:rsidP="00815260">
      <w:pPr>
        <w:ind w:firstLine="420"/>
      </w:pPr>
      <w:r>
        <w:rPr>
          <w:rFonts w:hint="eastAsia"/>
        </w:rPr>
        <w:t>上图中有两个新名词：</w:t>
      </w:r>
      <w:r>
        <w:t>HW</w:t>
      </w:r>
      <w:r>
        <w:t>和</w:t>
      </w:r>
      <w:r>
        <w:t>LEO</w:t>
      </w:r>
      <w:r>
        <w:t>。这里先介绍下</w:t>
      </w:r>
      <w:r>
        <w:t>LEO</w:t>
      </w:r>
      <w:r>
        <w:t>，</w:t>
      </w:r>
      <w:proofErr w:type="spellStart"/>
      <w:r>
        <w:t>LogEndOffset</w:t>
      </w:r>
      <w:proofErr w:type="spellEnd"/>
      <w:r>
        <w:t>的缩写，表示每个</w:t>
      </w:r>
      <w:r>
        <w:t>partition</w:t>
      </w:r>
      <w:r>
        <w:t>的</w:t>
      </w:r>
      <w:r>
        <w:t>log</w:t>
      </w:r>
      <w:r>
        <w:t>最后一条</w:t>
      </w:r>
      <w:r>
        <w:t>Message</w:t>
      </w:r>
      <w:r>
        <w:t>的位置。</w:t>
      </w:r>
      <w:r>
        <w:t>HW</w:t>
      </w:r>
      <w:r>
        <w:t>是</w:t>
      </w:r>
      <w:proofErr w:type="spellStart"/>
      <w:r>
        <w:t>HighWatermark</w:t>
      </w:r>
      <w:proofErr w:type="spellEnd"/>
      <w:r>
        <w:t>的缩写，是指</w:t>
      </w:r>
      <w:r>
        <w:t>consumer</w:t>
      </w:r>
      <w:r>
        <w:t>能够看到的此</w:t>
      </w:r>
      <w:r>
        <w:t>partition</w:t>
      </w:r>
      <w:r>
        <w:t>的位置，这个涉及到多副本的概念，这里先提及一下，</w:t>
      </w:r>
      <w:proofErr w:type="gramStart"/>
      <w:r>
        <w:t>下节再详</w:t>
      </w:r>
      <w:proofErr w:type="gramEnd"/>
      <w:r>
        <w:t>表。</w:t>
      </w:r>
    </w:p>
    <w:p w14:paraId="055BD1EC" w14:textId="77777777" w:rsidR="00815260" w:rsidRDefault="00815260" w:rsidP="00815260">
      <w:pPr>
        <w:ind w:firstLine="420"/>
      </w:pPr>
    </w:p>
    <w:p w14:paraId="7291CA4B" w14:textId="768A226B" w:rsidR="00524550" w:rsidRDefault="00524550" w:rsidP="00524550">
      <w:pPr>
        <w:ind w:firstLine="420"/>
      </w:pPr>
      <w:r>
        <w:rPr>
          <w:rFonts w:hint="eastAsia"/>
        </w:rPr>
        <w:t>言归正传，为了提高消息的可靠性，</w:t>
      </w:r>
      <w:r>
        <w:t>Kafka</w:t>
      </w:r>
      <w:r>
        <w:t>每个</w:t>
      </w:r>
      <w:r>
        <w:t>topic</w:t>
      </w:r>
      <w:r>
        <w:t>的</w:t>
      </w:r>
      <w:r>
        <w:t>partition</w:t>
      </w:r>
      <w:r>
        <w:t>有</w:t>
      </w:r>
      <w:r>
        <w:t>N</w:t>
      </w:r>
      <w:proofErr w:type="gramStart"/>
      <w:r>
        <w:t>个</w:t>
      </w:r>
      <w:proofErr w:type="gramEnd"/>
      <w:r>
        <w:t>副本（</w:t>
      </w:r>
      <w:r>
        <w:t>replicas</w:t>
      </w:r>
      <w:r>
        <w:t>），其中</w:t>
      </w:r>
      <w:r>
        <w:t>N(</w:t>
      </w:r>
      <w:r>
        <w:t>大于等于</w:t>
      </w:r>
      <w:r>
        <w:t>1)</w:t>
      </w:r>
      <w:r>
        <w:t>是</w:t>
      </w:r>
      <w:r>
        <w:t>topic</w:t>
      </w:r>
      <w:r>
        <w:t>的复制因子（</w:t>
      </w:r>
      <w:r>
        <w:t xml:space="preserve">replica </w:t>
      </w:r>
      <w:proofErr w:type="spellStart"/>
      <w:r>
        <w:t>fator</w:t>
      </w:r>
      <w:proofErr w:type="spellEnd"/>
      <w:r>
        <w:t>）的个数。</w:t>
      </w:r>
      <w:r>
        <w:t>Kafka</w:t>
      </w:r>
      <w:r>
        <w:t>通过多副本机制实现故障自动转移，当</w:t>
      </w:r>
      <w:r>
        <w:t>Kafka</w:t>
      </w:r>
      <w:r>
        <w:t>集群中一个</w:t>
      </w:r>
      <w:r>
        <w:t>broker</w:t>
      </w:r>
      <w:r>
        <w:t>失效情况下仍然保证服务可用。在</w:t>
      </w:r>
      <w:r>
        <w:t>Kafka</w:t>
      </w:r>
      <w:r>
        <w:t>中发生复制时确保</w:t>
      </w:r>
      <w:r>
        <w:t>partition</w:t>
      </w:r>
      <w:r>
        <w:t>的日志能有序地写到其他节点上，</w:t>
      </w:r>
      <w:r>
        <w:t>N</w:t>
      </w:r>
      <w:proofErr w:type="gramStart"/>
      <w:r>
        <w:t>个</w:t>
      </w:r>
      <w:proofErr w:type="gramEnd"/>
      <w:r>
        <w:t>replicas</w:t>
      </w:r>
      <w:r>
        <w:t>中，其中一个</w:t>
      </w:r>
      <w:r>
        <w:t>replica</w:t>
      </w:r>
      <w:r>
        <w:t>为</w:t>
      </w:r>
      <w:r>
        <w:t>leader</w:t>
      </w:r>
      <w:r>
        <w:t>，其他都为</w:t>
      </w:r>
      <w:r>
        <w:t>follower, leader</w:t>
      </w:r>
      <w:r>
        <w:t>处理</w:t>
      </w:r>
      <w:r>
        <w:t>partition</w:t>
      </w:r>
      <w:r>
        <w:t>的所有读写请求，与此</w:t>
      </w:r>
      <w:r>
        <w:rPr>
          <w:rFonts w:hint="eastAsia"/>
        </w:rPr>
        <w:t>同时，</w:t>
      </w:r>
      <w:r>
        <w:t>follower</w:t>
      </w:r>
      <w:r>
        <w:t>会被动定期地去复制</w:t>
      </w:r>
      <w:r>
        <w:t>leader</w:t>
      </w:r>
      <w:r>
        <w:t>上的数据。</w:t>
      </w:r>
    </w:p>
    <w:p w14:paraId="33C9535B" w14:textId="77777777" w:rsidR="0068498D" w:rsidRPr="0068498D" w:rsidRDefault="0068498D" w:rsidP="0068498D">
      <w:pPr>
        <w:ind w:firstLine="420"/>
      </w:pPr>
      <w:r w:rsidRPr="0068498D">
        <w:rPr>
          <w:rFonts w:hint="eastAsia"/>
        </w:rPr>
        <w:t>如下图所示，</w:t>
      </w:r>
      <w:r w:rsidRPr="0068498D">
        <w:t>Kafka</w:t>
      </w:r>
      <w:r w:rsidRPr="0068498D">
        <w:t>集群中有</w:t>
      </w:r>
      <w:r w:rsidRPr="0068498D">
        <w:t>4</w:t>
      </w:r>
      <w:r w:rsidRPr="0068498D">
        <w:t>个</w:t>
      </w:r>
      <w:r w:rsidRPr="0068498D">
        <w:t xml:space="preserve">broker, </w:t>
      </w:r>
      <w:r w:rsidRPr="0068498D">
        <w:t>某</w:t>
      </w:r>
      <w:r w:rsidRPr="0068498D">
        <w:t>topic</w:t>
      </w:r>
      <w:r w:rsidRPr="0068498D">
        <w:t>有</w:t>
      </w:r>
      <w:r w:rsidRPr="0068498D">
        <w:t>3</w:t>
      </w:r>
      <w:r w:rsidRPr="0068498D">
        <w:t>个</w:t>
      </w:r>
      <w:r w:rsidRPr="0068498D">
        <w:t>partition,</w:t>
      </w:r>
      <w:r w:rsidRPr="0068498D">
        <w:t>且复制因子即副本个数也为</w:t>
      </w:r>
      <w:r w:rsidRPr="0068498D">
        <w:t>3</w:t>
      </w:r>
      <w:r w:rsidRPr="0068498D">
        <w:t>：</w:t>
      </w:r>
    </w:p>
    <w:p w14:paraId="2C575570" w14:textId="02288300" w:rsidR="0068498D" w:rsidRDefault="00A06E01" w:rsidP="00524550">
      <w:pPr>
        <w:ind w:firstLine="420"/>
      </w:pPr>
      <w:r>
        <w:rPr>
          <w:noProof/>
        </w:rPr>
        <w:drawing>
          <wp:inline distT="0" distB="0" distL="0" distR="0" wp14:anchorId="04B6A0A9" wp14:editId="393E36AF">
            <wp:extent cx="4320000" cy="2012112"/>
            <wp:effectExtent l="0" t="0" r="444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012112"/>
                    </a:xfrm>
                    <a:prstGeom prst="rect">
                      <a:avLst/>
                    </a:prstGeom>
                    <a:noFill/>
                  </pic:spPr>
                </pic:pic>
              </a:graphicData>
            </a:graphic>
          </wp:inline>
        </w:drawing>
      </w:r>
    </w:p>
    <w:p w14:paraId="2DD8C413" w14:textId="3BFDC389" w:rsidR="00A06E01" w:rsidRDefault="00715FD3" w:rsidP="00524550">
      <w:pPr>
        <w:ind w:firstLine="420"/>
      </w:pPr>
      <w:r w:rsidRPr="00715FD3">
        <w:t>Kafka</w:t>
      </w:r>
      <w:r w:rsidRPr="00715FD3">
        <w:t>提供了数据复制算法保证，如果</w:t>
      </w:r>
      <w:r w:rsidRPr="00715FD3">
        <w:t>leader</w:t>
      </w:r>
      <w:r w:rsidRPr="00715FD3">
        <w:t>发生故障或挂掉，一个新</w:t>
      </w:r>
      <w:r w:rsidRPr="00715FD3">
        <w:t>leader</w:t>
      </w:r>
      <w:r w:rsidRPr="00715FD3">
        <w:t>被选举并被接受客户端的消息成功写入。</w:t>
      </w:r>
      <w:r w:rsidRPr="00715FD3">
        <w:t>Kafka</w:t>
      </w:r>
      <w:r w:rsidRPr="00715FD3">
        <w:t>确保从同步副本列表中选举一个副本为</w:t>
      </w:r>
      <w:r w:rsidRPr="00715FD3">
        <w:t>leader</w:t>
      </w:r>
      <w:r w:rsidRPr="00715FD3">
        <w:t>，或者说</w:t>
      </w:r>
      <w:r w:rsidRPr="00715FD3">
        <w:t>follower</w:t>
      </w:r>
      <w:r w:rsidRPr="00715FD3">
        <w:t>追赶</w:t>
      </w:r>
      <w:r w:rsidRPr="00715FD3">
        <w:t>leader</w:t>
      </w:r>
      <w:r w:rsidRPr="00715FD3">
        <w:t>数据。</w:t>
      </w:r>
      <w:r w:rsidRPr="00715FD3">
        <w:t>leader</w:t>
      </w:r>
      <w:r w:rsidRPr="00715FD3">
        <w:t>负责维护和跟踪</w:t>
      </w:r>
      <w:r w:rsidRPr="00715FD3">
        <w:t>ISR(In-Sync Replicas</w:t>
      </w:r>
      <w:r w:rsidRPr="00715FD3">
        <w:t>的缩写，表示副本同步队列，具体可参考下节</w:t>
      </w:r>
      <w:r w:rsidRPr="00715FD3">
        <w:t>)</w:t>
      </w:r>
      <w:r w:rsidRPr="00715FD3">
        <w:t>中所有</w:t>
      </w:r>
      <w:r w:rsidRPr="00715FD3">
        <w:t>follower</w:t>
      </w:r>
      <w:r w:rsidRPr="00715FD3">
        <w:t>滞后的状态。当</w:t>
      </w:r>
      <w:r w:rsidRPr="00715FD3">
        <w:t>producer</w:t>
      </w:r>
      <w:r w:rsidRPr="00715FD3">
        <w:t>发送一条消息到</w:t>
      </w:r>
      <w:r w:rsidRPr="00715FD3">
        <w:t>broker</w:t>
      </w:r>
      <w:r w:rsidRPr="00715FD3">
        <w:t>后，</w:t>
      </w:r>
      <w:r w:rsidRPr="00715FD3">
        <w:t>leader</w:t>
      </w:r>
      <w:r w:rsidRPr="00715FD3">
        <w:t>写入消息并复制到所有</w:t>
      </w:r>
      <w:r w:rsidRPr="00715FD3">
        <w:t>follower</w:t>
      </w:r>
      <w:r w:rsidRPr="00715FD3">
        <w:t>。消息提交之后才被成功复制到所有的同步副本。消息复制</w:t>
      </w:r>
      <w:r w:rsidRPr="00715FD3">
        <w:rPr>
          <w:rFonts w:hint="eastAsia"/>
        </w:rPr>
        <w:t>延迟受最慢的</w:t>
      </w:r>
      <w:r w:rsidRPr="00715FD3">
        <w:t>follower</w:t>
      </w:r>
      <w:r w:rsidRPr="00715FD3">
        <w:t>限制，重要的是快速检测慢副本，如果</w:t>
      </w:r>
      <w:r w:rsidRPr="00715FD3">
        <w:t>follower“</w:t>
      </w:r>
      <w:r w:rsidRPr="00715FD3">
        <w:t>落后</w:t>
      </w:r>
      <w:r w:rsidRPr="00715FD3">
        <w:t>”</w:t>
      </w:r>
      <w:r w:rsidRPr="00715FD3">
        <w:t>太多或者失效，</w:t>
      </w:r>
      <w:r w:rsidRPr="00715FD3">
        <w:t>leader</w:t>
      </w:r>
      <w:r w:rsidRPr="00715FD3">
        <w:t>将会把它从</w:t>
      </w:r>
      <w:r w:rsidRPr="00715FD3">
        <w:t>ISR</w:t>
      </w:r>
      <w:r w:rsidRPr="00715FD3">
        <w:t>中删除。</w:t>
      </w:r>
    </w:p>
    <w:p w14:paraId="11434580" w14:textId="2B356483" w:rsidR="006A6E75" w:rsidRDefault="006A6E75" w:rsidP="006A6E75">
      <w:pPr>
        <w:pStyle w:val="3"/>
        <w:ind w:firstLine="420"/>
      </w:pPr>
      <w:r w:rsidRPr="006A6E75">
        <w:t>ISR</w:t>
      </w:r>
    </w:p>
    <w:p w14:paraId="3A5DB428" w14:textId="6D363B3B" w:rsidR="006A6E75" w:rsidRDefault="006A6E75" w:rsidP="006A6E75">
      <w:pPr>
        <w:ind w:firstLine="420"/>
      </w:pPr>
      <w:r w:rsidRPr="006A6E75">
        <w:rPr>
          <w:rFonts w:hint="eastAsia"/>
        </w:rPr>
        <w:t>上节我们涉及到</w:t>
      </w:r>
      <w:r w:rsidRPr="006A6E75">
        <w:t>ISR (In-Sync Replicas)</w:t>
      </w:r>
      <w:r w:rsidRPr="006A6E75">
        <w:t>，这个是指副本同步队列。副本数对</w:t>
      </w:r>
      <w:r w:rsidRPr="006A6E75">
        <w:t>Kafka</w:t>
      </w:r>
      <w:r w:rsidRPr="006A6E75">
        <w:t>的吞吐率是有一定的影响，但极大的增强了可用性。默认情况下</w:t>
      </w:r>
      <w:r w:rsidRPr="006A6E75">
        <w:t>Kafka</w:t>
      </w:r>
      <w:r w:rsidRPr="006A6E75">
        <w:t>的</w:t>
      </w:r>
      <w:r w:rsidRPr="006A6E75">
        <w:t>replica</w:t>
      </w:r>
      <w:r w:rsidRPr="006A6E75">
        <w:t>数量为</w:t>
      </w:r>
      <w:r w:rsidRPr="006A6E75">
        <w:t>1</w:t>
      </w:r>
      <w:r w:rsidRPr="006A6E75">
        <w:t>，即每个</w:t>
      </w:r>
      <w:r w:rsidRPr="006A6E75">
        <w:t>partition</w:t>
      </w:r>
      <w:r w:rsidRPr="006A6E75">
        <w:t>都有一个唯一的</w:t>
      </w:r>
      <w:r w:rsidRPr="006A6E75">
        <w:t>leader</w:t>
      </w:r>
      <w:r w:rsidRPr="006A6E75">
        <w:t>，为了确保消息的可靠性，通常应用中将其值</w:t>
      </w:r>
      <w:r w:rsidRPr="006A6E75">
        <w:t>(</w:t>
      </w:r>
      <w:r w:rsidRPr="006A6E75">
        <w:t>由</w:t>
      </w:r>
      <w:r w:rsidRPr="006A6E75">
        <w:t>broker</w:t>
      </w:r>
      <w:r w:rsidRPr="006A6E75">
        <w:t>的参数</w:t>
      </w:r>
      <w:proofErr w:type="spellStart"/>
      <w:r w:rsidRPr="006A6E75">
        <w:t>offsets.topic.replication.factor</w:t>
      </w:r>
      <w:proofErr w:type="spellEnd"/>
      <w:r w:rsidRPr="006A6E75">
        <w:t>指定</w:t>
      </w:r>
      <w:r w:rsidRPr="006A6E75">
        <w:t>)</w:t>
      </w:r>
      <w:r w:rsidRPr="006A6E75">
        <w:t>大小设置为大于</w:t>
      </w:r>
      <w:r w:rsidRPr="006A6E75">
        <w:t>1</w:t>
      </w:r>
      <w:r w:rsidRPr="006A6E75">
        <w:t>，比如</w:t>
      </w:r>
      <w:r w:rsidRPr="006A6E75">
        <w:t>3</w:t>
      </w:r>
      <w:r w:rsidRPr="006A6E75">
        <w:t>。</w:t>
      </w:r>
      <w:r w:rsidRPr="006A6E75">
        <w:t xml:space="preserve"> </w:t>
      </w:r>
      <w:r w:rsidRPr="006A6E75">
        <w:t>所有的副本（</w:t>
      </w:r>
      <w:r w:rsidRPr="006A6E75">
        <w:t>replicas</w:t>
      </w:r>
      <w:r w:rsidRPr="006A6E75">
        <w:t>）统称为</w:t>
      </w:r>
      <w:r w:rsidRPr="006A6E75">
        <w:t>Assigned Replicas</w:t>
      </w:r>
      <w:r w:rsidRPr="006A6E75">
        <w:t>，即</w:t>
      </w:r>
      <w:r w:rsidRPr="006A6E75">
        <w:t>AR</w:t>
      </w:r>
      <w:r w:rsidRPr="006A6E75">
        <w:t>。</w:t>
      </w:r>
      <w:r w:rsidRPr="006A6E75">
        <w:t>ISR</w:t>
      </w:r>
      <w:r w:rsidRPr="006A6E75">
        <w:t>是</w:t>
      </w:r>
      <w:r w:rsidRPr="006A6E75">
        <w:t>AR</w:t>
      </w:r>
      <w:r w:rsidRPr="006A6E75">
        <w:t>中的一个子集，由</w:t>
      </w:r>
      <w:r w:rsidRPr="006A6E75">
        <w:t>leader</w:t>
      </w:r>
      <w:r w:rsidRPr="006A6E75">
        <w:t>维护</w:t>
      </w:r>
      <w:r w:rsidRPr="006A6E75">
        <w:t>ISR</w:t>
      </w:r>
      <w:r w:rsidRPr="006A6E75">
        <w:t>列表，</w:t>
      </w:r>
      <w:r w:rsidRPr="006A6E75">
        <w:t>follower</w:t>
      </w:r>
      <w:r w:rsidRPr="006A6E75">
        <w:lastRenderedPageBreak/>
        <w:t>从</w:t>
      </w:r>
      <w:r w:rsidRPr="006A6E75">
        <w:t>leader</w:t>
      </w:r>
      <w:r w:rsidRPr="006A6E75">
        <w:t>同步数据有一些延迟（包括延迟时间</w:t>
      </w:r>
      <w:r w:rsidRPr="006A6E75">
        <w:t>replica.lag.time.max.ms</w:t>
      </w:r>
      <w:r w:rsidRPr="006A6E75">
        <w:t>和延迟条数</w:t>
      </w:r>
      <w:proofErr w:type="spellStart"/>
      <w:r w:rsidRPr="006A6E75">
        <w:t>replica.lag.max.messages</w:t>
      </w:r>
      <w:proofErr w:type="spellEnd"/>
      <w:r w:rsidRPr="006A6E75">
        <w:t>两个维度</w:t>
      </w:r>
      <w:r w:rsidRPr="006A6E75">
        <w:t xml:space="preserve">, </w:t>
      </w:r>
      <w:r w:rsidRPr="006A6E75">
        <w:t>当前最新的版本</w:t>
      </w:r>
      <w:r w:rsidRPr="006A6E75">
        <w:t>0.10.x</w:t>
      </w:r>
      <w:r w:rsidRPr="006A6E75">
        <w:t>中只支持</w:t>
      </w:r>
      <w:r w:rsidRPr="006A6E75">
        <w:t>replica.lag.time.max.ms</w:t>
      </w:r>
      <w:r w:rsidRPr="006A6E75">
        <w:t>这个维度），任意一个超过阈值都会把</w:t>
      </w:r>
      <w:r w:rsidRPr="006A6E75">
        <w:t>follower</w:t>
      </w:r>
      <w:r w:rsidRPr="006A6E75">
        <w:t>剔除出</w:t>
      </w:r>
      <w:r w:rsidRPr="006A6E75">
        <w:t xml:space="preserve">ISR, </w:t>
      </w:r>
      <w:r w:rsidRPr="006A6E75">
        <w:t>存入</w:t>
      </w:r>
      <w:r w:rsidRPr="006A6E75">
        <w:t>OSR</w:t>
      </w:r>
      <w:r w:rsidRPr="006A6E75">
        <w:t>（</w:t>
      </w:r>
      <w:proofErr w:type="spellStart"/>
      <w:r w:rsidRPr="006A6E75">
        <w:t>Outof</w:t>
      </w:r>
      <w:proofErr w:type="spellEnd"/>
      <w:r w:rsidRPr="006A6E75">
        <w:t>-Sync Replicas</w:t>
      </w:r>
      <w:r w:rsidRPr="006A6E75">
        <w:t>）列表，新加入的</w:t>
      </w:r>
      <w:r w:rsidRPr="006A6E75">
        <w:t>follower</w:t>
      </w:r>
      <w:r w:rsidRPr="006A6E75">
        <w:t>也会先存放在</w:t>
      </w:r>
      <w:r w:rsidRPr="006A6E75">
        <w:t>OSR</w:t>
      </w:r>
      <w:r w:rsidRPr="006A6E75">
        <w:t>中。</w:t>
      </w:r>
      <w:r w:rsidRPr="006A6E75">
        <w:t>AR=ISR+OSR</w:t>
      </w:r>
      <w:r w:rsidRPr="006A6E75">
        <w:t>。</w:t>
      </w:r>
    </w:p>
    <w:p w14:paraId="548B296A" w14:textId="10424AA4" w:rsidR="0079773F" w:rsidRDefault="0079773F" w:rsidP="006A6E75">
      <w:pPr>
        <w:ind w:firstLine="420"/>
      </w:pPr>
      <w:r w:rsidRPr="0079773F">
        <w:t>Kafka 0.9.0.0</w:t>
      </w:r>
      <w:r w:rsidRPr="0079773F">
        <w:t>版本后移除了</w:t>
      </w:r>
      <w:proofErr w:type="spellStart"/>
      <w:r w:rsidRPr="0079773F">
        <w:t>replica.lag.max.messages</w:t>
      </w:r>
      <w:proofErr w:type="spellEnd"/>
      <w:r w:rsidRPr="0079773F">
        <w:t>参数，只保留了</w:t>
      </w:r>
      <w:r w:rsidRPr="0079773F">
        <w:t>replica.lag.time.max.ms</w:t>
      </w:r>
      <w:r w:rsidRPr="0079773F">
        <w:t>作为</w:t>
      </w:r>
      <w:r w:rsidRPr="0079773F">
        <w:t>ISR</w:t>
      </w:r>
      <w:r w:rsidRPr="0079773F">
        <w:t>中副本管理的参数。为什么这样做呢？</w:t>
      </w:r>
      <w:proofErr w:type="spellStart"/>
      <w:r w:rsidRPr="0079773F">
        <w:t>replica.lag.max.messages</w:t>
      </w:r>
      <w:proofErr w:type="spellEnd"/>
      <w:r w:rsidRPr="0079773F">
        <w:t>表示当前某个副本落后</w:t>
      </w:r>
      <w:r w:rsidRPr="0079773F">
        <w:t>leader</w:t>
      </w:r>
      <w:r w:rsidRPr="0079773F">
        <w:t>的消息数量超过了这个参数的值，那么</w:t>
      </w:r>
      <w:r w:rsidRPr="0079773F">
        <w:t>leader</w:t>
      </w:r>
      <w:r w:rsidRPr="0079773F">
        <w:t>就会把</w:t>
      </w:r>
      <w:r w:rsidRPr="0079773F">
        <w:t>follower</w:t>
      </w:r>
      <w:r w:rsidRPr="0079773F">
        <w:t>从</w:t>
      </w:r>
      <w:r w:rsidRPr="0079773F">
        <w:t>ISR</w:t>
      </w:r>
      <w:r w:rsidRPr="0079773F">
        <w:t>中删除。假设设置</w:t>
      </w:r>
      <w:proofErr w:type="spellStart"/>
      <w:r w:rsidRPr="0079773F">
        <w:t>replica.lag.max.messages</w:t>
      </w:r>
      <w:proofErr w:type="spellEnd"/>
      <w:r w:rsidRPr="0079773F">
        <w:t>=4</w:t>
      </w:r>
      <w:r w:rsidRPr="0079773F">
        <w:t>，那么如果</w:t>
      </w:r>
      <w:r w:rsidRPr="0079773F">
        <w:t>producer</w:t>
      </w:r>
      <w:r w:rsidRPr="0079773F">
        <w:t>一次传送至</w:t>
      </w:r>
      <w:r w:rsidRPr="0079773F">
        <w:t>broker</w:t>
      </w:r>
      <w:r w:rsidRPr="0079773F">
        <w:t>的消息数量都小于</w:t>
      </w:r>
      <w:r w:rsidRPr="0079773F">
        <w:t>4</w:t>
      </w:r>
      <w:r w:rsidRPr="0079773F">
        <w:t>条时，因为在</w:t>
      </w:r>
      <w:r w:rsidRPr="0079773F">
        <w:t>leader</w:t>
      </w:r>
      <w:r w:rsidRPr="0079773F">
        <w:t>接受到</w:t>
      </w:r>
      <w:r w:rsidRPr="0079773F">
        <w:t>producer</w:t>
      </w:r>
      <w:r w:rsidRPr="0079773F">
        <w:t>发送的消息之后而</w:t>
      </w:r>
      <w:r w:rsidRPr="0079773F">
        <w:t>follower</w:t>
      </w:r>
      <w:r w:rsidRPr="0079773F">
        <w:t>副本开始拉取这些消息之前，</w:t>
      </w:r>
      <w:r w:rsidRPr="0079773F">
        <w:t>follower</w:t>
      </w:r>
      <w:r w:rsidRPr="0079773F">
        <w:t>落后</w:t>
      </w:r>
      <w:r w:rsidRPr="0079773F">
        <w:t>leader</w:t>
      </w:r>
      <w:r w:rsidRPr="0079773F">
        <w:t>的消息数不会超过</w:t>
      </w:r>
      <w:r w:rsidRPr="0079773F">
        <w:t>4</w:t>
      </w:r>
      <w:r w:rsidRPr="0079773F">
        <w:t>条消息，故此没有</w:t>
      </w:r>
      <w:r w:rsidRPr="0079773F">
        <w:t>follower</w:t>
      </w:r>
      <w:r w:rsidRPr="0079773F">
        <w:t>移出</w:t>
      </w:r>
      <w:r w:rsidRPr="0079773F">
        <w:t>ISR</w:t>
      </w:r>
      <w:r w:rsidRPr="0079773F">
        <w:t>，所以这时候</w:t>
      </w:r>
      <w:proofErr w:type="spellStart"/>
      <w:r w:rsidRPr="0079773F">
        <w:t>replica.lag.max.message</w:t>
      </w:r>
      <w:proofErr w:type="spellEnd"/>
      <w:r w:rsidRPr="0079773F">
        <w:t>的设置似乎是合理的。但是</w:t>
      </w:r>
      <w:r w:rsidRPr="0079773F">
        <w:t>producer</w:t>
      </w:r>
      <w:r w:rsidRPr="0079773F">
        <w:t>发起瞬时高峰流量，</w:t>
      </w:r>
      <w:r w:rsidRPr="0079773F">
        <w:t>producer</w:t>
      </w:r>
      <w:r w:rsidRPr="0079773F">
        <w:t>一次发送的消息超过</w:t>
      </w:r>
      <w:r w:rsidRPr="0079773F">
        <w:t>4</w:t>
      </w:r>
      <w:r w:rsidRPr="0079773F">
        <w:t>条时，也就是超过</w:t>
      </w:r>
      <w:proofErr w:type="spellStart"/>
      <w:r w:rsidRPr="0079773F">
        <w:t>replica.lag.max.messages</w:t>
      </w:r>
      <w:proofErr w:type="spellEnd"/>
      <w:r w:rsidRPr="0079773F">
        <w:t>，此时</w:t>
      </w:r>
      <w:r w:rsidRPr="0079773F">
        <w:t>follower</w:t>
      </w:r>
      <w:r w:rsidRPr="0079773F">
        <w:t>都会被认为是与</w:t>
      </w:r>
      <w:r w:rsidRPr="0079773F">
        <w:t>leader</w:t>
      </w:r>
      <w:r w:rsidRPr="0079773F">
        <w:t>副本不同步了，从而被踢出了</w:t>
      </w:r>
      <w:r w:rsidRPr="0079773F">
        <w:t>ISR</w:t>
      </w:r>
      <w:r w:rsidRPr="0079773F">
        <w:t>。但实际上这些</w:t>
      </w:r>
      <w:r w:rsidRPr="0079773F">
        <w:t>follower</w:t>
      </w:r>
      <w:r w:rsidRPr="0079773F">
        <w:t>都是存活状态的且没有性</w:t>
      </w:r>
      <w:r w:rsidRPr="0079773F">
        <w:rPr>
          <w:rFonts w:hint="eastAsia"/>
        </w:rPr>
        <w:t>能问题。那么在之后追上</w:t>
      </w:r>
      <w:r w:rsidRPr="0079773F">
        <w:t>leader,</w:t>
      </w:r>
      <w:r w:rsidRPr="0079773F">
        <w:t>并被重新加入了</w:t>
      </w:r>
      <w:r w:rsidRPr="0079773F">
        <w:t>ISR</w:t>
      </w:r>
      <w:r w:rsidRPr="0079773F">
        <w:t>。于是就会出现它们不断地剔出</w:t>
      </w:r>
      <w:r w:rsidRPr="0079773F">
        <w:t>ISR</w:t>
      </w:r>
      <w:r w:rsidRPr="0079773F">
        <w:t>然后重新回归</w:t>
      </w:r>
      <w:r w:rsidRPr="0079773F">
        <w:t>ISR</w:t>
      </w:r>
      <w:r w:rsidRPr="0079773F">
        <w:t>，这无疑增加了无谓的性能损耗。而且这个参数是</w:t>
      </w:r>
      <w:r w:rsidRPr="0079773F">
        <w:t>broker</w:t>
      </w:r>
      <w:r w:rsidRPr="0079773F">
        <w:t>全局的。设置太大了，影响真正</w:t>
      </w:r>
      <w:r w:rsidRPr="0079773F">
        <w:t>“</w:t>
      </w:r>
      <w:r w:rsidRPr="0079773F">
        <w:t>落后</w:t>
      </w:r>
      <w:r w:rsidRPr="0079773F">
        <w:t>”follower</w:t>
      </w:r>
      <w:r w:rsidRPr="0079773F">
        <w:t>的移除；设置的太小了，导致</w:t>
      </w:r>
      <w:r w:rsidRPr="0079773F">
        <w:t>follower</w:t>
      </w:r>
      <w:r w:rsidRPr="0079773F">
        <w:t>的频繁进出。无法给定一个合适的</w:t>
      </w:r>
      <w:proofErr w:type="spellStart"/>
      <w:r w:rsidRPr="0079773F">
        <w:t>replica.lag.max.messages</w:t>
      </w:r>
      <w:proofErr w:type="spellEnd"/>
      <w:r w:rsidRPr="0079773F">
        <w:t>的值，故此，新版本的</w:t>
      </w:r>
      <w:r w:rsidRPr="0079773F">
        <w:t>Kafka</w:t>
      </w:r>
      <w:proofErr w:type="gramStart"/>
      <w:r w:rsidRPr="0079773F">
        <w:t>移除了</w:t>
      </w:r>
      <w:proofErr w:type="gramEnd"/>
      <w:r w:rsidRPr="0079773F">
        <w:t>这个参数。</w:t>
      </w:r>
    </w:p>
    <w:p w14:paraId="0CDE994B" w14:textId="77777777" w:rsidR="00A923A4" w:rsidRPr="00A923A4" w:rsidRDefault="00A923A4" w:rsidP="00A923A4">
      <w:pPr>
        <w:ind w:firstLine="420"/>
      </w:pPr>
      <w:r w:rsidRPr="00A923A4">
        <w:rPr>
          <w:rFonts w:hint="eastAsia"/>
        </w:rPr>
        <w:t>注：</w:t>
      </w:r>
      <w:r w:rsidRPr="00A923A4">
        <w:t>ISR</w:t>
      </w:r>
      <w:r w:rsidRPr="00A923A4">
        <w:t>中包括：</w:t>
      </w:r>
      <w:r w:rsidRPr="00A923A4">
        <w:t>leader</w:t>
      </w:r>
      <w:r w:rsidRPr="00A923A4">
        <w:t>和</w:t>
      </w:r>
      <w:r w:rsidRPr="00A923A4">
        <w:t>follower</w:t>
      </w:r>
      <w:r w:rsidRPr="00A923A4">
        <w:t>。</w:t>
      </w:r>
    </w:p>
    <w:p w14:paraId="5A3632A5" w14:textId="027B8289" w:rsidR="00A923A4" w:rsidRDefault="00B36039" w:rsidP="006A6E75">
      <w:pPr>
        <w:ind w:firstLine="420"/>
      </w:pPr>
      <w:r w:rsidRPr="00B36039">
        <w:rPr>
          <w:rFonts w:hint="eastAsia"/>
        </w:rPr>
        <w:t>上面一节还涉及到一个概念，即</w:t>
      </w:r>
      <w:r w:rsidRPr="00B36039">
        <w:t>HW</w:t>
      </w:r>
      <w:r w:rsidRPr="00B36039">
        <w:t>。</w:t>
      </w:r>
      <w:r w:rsidRPr="00B36039">
        <w:t>HW</w:t>
      </w:r>
      <w:r w:rsidRPr="00B36039">
        <w:t>俗称高水位，</w:t>
      </w:r>
      <w:proofErr w:type="spellStart"/>
      <w:r w:rsidRPr="00B36039">
        <w:t>HighWatermark</w:t>
      </w:r>
      <w:proofErr w:type="spellEnd"/>
      <w:r w:rsidRPr="00B36039">
        <w:t>的缩写，取一个</w:t>
      </w:r>
      <w:r w:rsidRPr="00B36039">
        <w:t>partition</w:t>
      </w:r>
      <w:r w:rsidRPr="00B36039">
        <w:t>对应的</w:t>
      </w:r>
      <w:r w:rsidRPr="00B36039">
        <w:t>ISR</w:t>
      </w:r>
      <w:r w:rsidRPr="00B36039">
        <w:t>中最小的</w:t>
      </w:r>
      <w:r w:rsidRPr="00B36039">
        <w:t>LEO</w:t>
      </w:r>
      <w:r w:rsidRPr="00B36039">
        <w:t>作为</w:t>
      </w:r>
      <w:r w:rsidRPr="00B36039">
        <w:t>HW</w:t>
      </w:r>
      <w:r w:rsidRPr="00B36039">
        <w:t>，</w:t>
      </w:r>
      <w:r w:rsidRPr="00B36039">
        <w:t>consumer</w:t>
      </w:r>
      <w:r w:rsidRPr="00B36039">
        <w:t>最多只能消费到</w:t>
      </w:r>
      <w:r w:rsidRPr="00B36039">
        <w:t>HW</w:t>
      </w:r>
      <w:r w:rsidRPr="00B36039">
        <w:t>所在的位置。另外每个</w:t>
      </w:r>
      <w:r w:rsidRPr="00B36039">
        <w:t>replica</w:t>
      </w:r>
      <w:r w:rsidRPr="00B36039">
        <w:t>都有</w:t>
      </w:r>
      <w:proofErr w:type="spellStart"/>
      <w:r w:rsidRPr="00B36039">
        <w:t>HW,leader</w:t>
      </w:r>
      <w:proofErr w:type="spellEnd"/>
      <w:r w:rsidRPr="00B36039">
        <w:t>和</w:t>
      </w:r>
      <w:r w:rsidRPr="00B36039">
        <w:t>follower</w:t>
      </w:r>
      <w:r w:rsidRPr="00B36039">
        <w:t>各自负责更新自己的</w:t>
      </w:r>
      <w:r w:rsidRPr="00B36039">
        <w:t>HW</w:t>
      </w:r>
      <w:r w:rsidRPr="00B36039">
        <w:t>的状态。对于</w:t>
      </w:r>
      <w:r w:rsidRPr="00B36039">
        <w:t>leader</w:t>
      </w:r>
      <w:r w:rsidRPr="00B36039">
        <w:t>新写入的消息，</w:t>
      </w:r>
      <w:r w:rsidRPr="00B36039">
        <w:t>consumer</w:t>
      </w:r>
      <w:r w:rsidRPr="00B36039">
        <w:t>不能立刻消费，</w:t>
      </w:r>
      <w:r w:rsidRPr="00B36039">
        <w:t>leader</w:t>
      </w:r>
      <w:r w:rsidRPr="00B36039">
        <w:t>会等待该消息被所有</w:t>
      </w:r>
      <w:r w:rsidRPr="00B36039">
        <w:t>ISR</w:t>
      </w:r>
      <w:r w:rsidRPr="00B36039">
        <w:t>中的</w:t>
      </w:r>
      <w:r w:rsidRPr="00B36039">
        <w:t>replicas</w:t>
      </w:r>
      <w:r w:rsidRPr="00B36039">
        <w:t>同步后更新</w:t>
      </w:r>
      <w:r w:rsidRPr="00B36039">
        <w:t>HW</w:t>
      </w:r>
      <w:r w:rsidRPr="00B36039">
        <w:t>，此时消息才能被</w:t>
      </w:r>
      <w:r w:rsidRPr="00B36039">
        <w:t>consumer</w:t>
      </w:r>
      <w:r w:rsidRPr="00B36039">
        <w:t>消费。这样就保证了如果</w:t>
      </w:r>
      <w:r w:rsidRPr="00B36039">
        <w:t>leader</w:t>
      </w:r>
      <w:r w:rsidRPr="00B36039">
        <w:t>所在的</w:t>
      </w:r>
      <w:r w:rsidRPr="00B36039">
        <w:t>broker</w:t>
      </w:r>
      <w:r w:rsidRPr="00B36039">
        <w:t>失效，该消息仍然</w:t>
      </w:r>
      <w:r w:rsidRPr="00B36039">
        <w:rPr>
          <w:rFonts w:hint="eastAsia"/>
        </w:rPr>
        <w:t>可以从新选举的</w:t>
      </w:r>
      <w:r w:rsidRPr="00B36039">
        <w:t>leader</w:t>
      </w:r>
      <w:r w:rsidRPr="00B36039">
        <w:t>中获取。对于来自内部</w:t>
      </w:r>
      <w:r w:rsidRPr="00B36039">
        <w:t>broker</w:t>
      </w:r>
      <w:r w:rsidRPr="00B36039">
        <w:t>的读取请求，没有</w:t>
      </w:r>
      <w:r w:rsidRPr="00B36039">
        <w:t>HW</w:t>
      </w:r>
      <w:r w:rsidRPr="00B36039">
        <w:t>的限制。</w:t>
      </w:r>
    </w:p>
    <w:p w14:paraId="6A3E757C" w14:textId="77777777" w:rsidR="009A523C" w:rsidRPr="009A523C" w:rsidRDefault="009A523C" w:rsidP="009A523C">
      <w:pPr>
        <w:ind w:firstLine="420"/>
      </w:pPr>
      <w:r w:rsidRPr="009A523C">
        <w:rPr>
          <w:rFonts w:hint="eastAsia"/>
        </w:rPr>
        <w:t>下图详细的说明了当</w:t>
      </w:r>
      <w:r w:rsidRPr="009A523C">
        <w:t>producer</w:t>
      </w:r>
      <w:r w:rsidRPr="009A523C">
        <w:t>生产消息至</w:t>
      </w:r>
      <w:r w:rsidRPr="009A523C">
        <w:t>broker</w:t>
      </w:r>
      <w:r w:rsidRPr="009A523C">
        <w:t>后，</w:t>
      </w:r>
      <w:r w:rsidRPr="009A523C">
        <w:t>ISR</w:t>
      </w:r>
      <w:r w:rsidRPr="009A523C">
        <w:t>以及</w:t>
      </w:r>
      <w:r w:rsidRPr="009A523C">
        <w:t>HW</w:t>
      </w:r>
      <w:r w:rsidRPr="009A523C">
        <w:t>和</w:t>
      </w:r>
      <w:r w:rsidRPr="009A523C">
        <w:t>LEO</w:t>
      </w:r>
      <w:r w:rsidRPr="009A523C">
        <w:t>的流转过程：</w:t>
      </w:r>
    </w:p>
    <w:p w14:paraId="574B7F6F" w14:textId="40797A83" w:rsidR="009A523C" w:rsidRDefault="003A4069" w:rsidP="006A6E75">
      <w:pPr>
        <w:ind w:firstLine="420"/>
      </w:pPr>
      <w:r w:rsidRPr="003A4069">
        <w:rPr>
          <w:rFonts w:hint="eastAsia"/>
        </w:rPr>
        <w:t>由此可见，</w:t>
      </w:r>
      <w:r w:rsidRPr="003A4069">
        <w:t>Kafka</w:t>
      </w:r>
      <w:r w:rsidRPr="003A4069">
        <w:t>的复制机制既不是完全的同步复制，也不是单纯的异步复制。事实上，同步复制要求所有能工作的</w:t>
      </w:r>
      <w:r w:rsidRPr="003A4069">
        <w:t>follower</w:t>
      </w:r>
      <w:r w:rsidRPr="003A4069">
        <w:t>都复制完，这条消息才会被</w:t>
      </w:r>
      <w:r w:rsidRPr="003A4069">
        <w:t>commit</w:t>
      </w:r>
      <w:r w:rsidRPr="003A4069">
        <w:t>，这种复制方式极大的影响了吞吐率。而异步复制方式下，</w:t>
      </w:r>
      <w:r w:rsidRPr="003A4069">
        <w:t>follower</w:t>
      </w:r>
      <w:r w:rsidRPr="003A4069">
        <w:t>异步的从</w:t>
      </w:r>
      <w:r w:rsidRPr="003A4069">
        <w:t>leader</w:t>
      </w:r>
      <w:r w:rsidRPr="003A4069">
        <w:t>复制数据，数据只要被</w:t>
      </w:r>
      <w:r w:rsidRPr="003A4069">
        <w:t>leader</w:t>
      </w:r>
      <w:r w:rsidRPr="003A4069">
        <w:t>写入</w:t>
      </w:r>
      <w:r w:rsidRPr="003A4069">
        <w:t>log</w:t>
      </w:r>
      <w:r w:rsidRPr="003A4069">
        <w:t>就被认为已经</w:t>
      </w:r>
      <w:r w:rsidRPr="003A4069">
        <w:t>commit</w:t>
      </w:r>
      <w:r w:rsidRPr="003A4069">
        <w:t>，这种情况下如果</w:t>
      </w:r>
      <w:r w:rsidRPr="003A4069">
        <w:t>follower</w:t>
      </w:r>
      <w:r w:rsidRPr="003A4069">
        <w:t>都还没有复制完，落后于</w:t>
      </w:r>
      <w:r w:rsidRPr="003A4069">
        <w:t>leader</w:t>
      </w:r>
      <w:r w:rsidRPr="003A4069">
        <w:t>时，突然</w:t>
      </w:r>
      <w:r w:rsidRPr="003A4069">
        <w:t>leader</w:t>
      </w:r>
      <w:proofErr w:type="gramStart"/>
      <w:r w:rsidRPr="003A4069">
        <w:t>宕</w:t>
      </w:r>
      <w:proofErr w:type="gramEnd"/>
      <w:r w:rsidRPr="003A4069">
        <w:t>机，则会丢失数据。而</w:t>
      </w:r>
      <w:r w:rsidRPr="003A4069">
        <w:t>Kafka</w:t>
      </w:r>
      <w:r w:rsidRPr="003A4069">
        <w:t>的这种使用</w:t>
      </w:r>
      <w:r w:rsidRPr="003A4069">
        <w:t>ISR</w:t>
      </w:r>
      <w:r w:rsidRPr="003A4069">
        <w:t>的方式</w:t>
      </w:r>
      <w:proofErr w:type="gramStart"/>
      <w:r w:rsidRPr="003A4069">
        <w:t>则很好</w:t>
      </w:r>
      <w:proofErr w:type="gramEnd"/>
      <w:r w:rsidRPr="003A4069">
        <w:t>的均衡了确保数据不丢失以及吞吐率。</w:t>
      </w:r>
    </w:p>
    <w:p w14:paraId="0F5DBA53" w14:textId="0400C796" w:rsidR="003A4069" w:rsidRDefault="003A4069" w:rsidP="006A6E75">
      <w:pPr>
        <w:ind w:firstLine="420"/>
      </w:pPr>
      <w:r w:rsidRPr="003A4069">
        <w:t>Kafka</w:t>
      </w:r>
      <w:r w:rsidRPr="003A4069">
        <w:t>的</w:t>
      </w:r>
      <w:r w:rsidRPr="003A4069">
        <w:t>ISR</w:t>
      </w:r>
      <w:r w:rsidRPr="003A4069">
        <w:t>的管理最终都会反馈到</w:t>
      </w:r>
      <w:r w:rsidRPr="003A4069">
        <w:t>Zookeeper</w:t>
      </w:r>
      <w:r w:rsidRPr="003A4069">
        <w:t>节点上。具体位置为：</w:t>
      </w:r>
      <w:r w:rsidRPr="003A4069">
        <w:t>/brokers/topics/[topic]/partitions/[partition]/state</w:t>
      </w:r>
      <w:r w:rsidRPr="003A4069">
        <w:t>。目前有两个地方会对这个</w:t>
      </w:r>
      <w:r w:rsidRPr="003A4069">
        <w:t>Zookeeper</w:t>
      </w:r>
      <w:r w:rsidRPr="003A4069">
        <w:t>的节点进行维护：</w:t>
      </w:r>
    </w:p>
    <w:p w14:paraId="68DCEB8E" w14:textId="77777777" w:rsidR="0013044F" w:rsidRDefault="0013044F" w:rsidP="0013044F">
      <w:pPr>
        <w:ind w:firstLine="420"/>
      </w:pPr>
      <w:r>
        <w:t>Controller</w:t>
      </w:r>
      <w:r>
        <w:t>来维护：</w:t>
      </w:r>
      <w:r>
        <w:t>Kafka</w:t>
      </w:r>
      <w:r>
        <w:t>集群中的其中一个</w:t>
      </w:r>
      <w:r>
        <w:t>Broker</w:t>
      </w:r>
      <w:r>
        <w:t>会被选举为</w:t>
      </w:r>
      <w:r>
        <w:t>Controller</w:t>
      </w:r>
      <w:r>
        <w:t>，主要负责</w:t>
      </w:r>
      <w:r>
        <w:t>Partition</w:t>
      </w:r>
      <w:r>
        <w:t>管理和副本状态管理，也会执行类似于重分配</w:t>
      </w:r>
      <w:r>
        <w:t>partition</w:t>
      </w:r>
      <w:r>
        <w:t>之类的管理任务。在符合某些特定条件下，</w:t>
      </w:r>
      <w:r>
        <w:t>Controller</w:t>
      </w:r>
      <w:r>
        <w:t>下的</w:t>
      </w:r>
      <w:proofErr w:type="spellStart"/>
      <w:r>
        <w:t>LeaderSelector</w:t>
      </w:r>
      <w:proofErr w:type="spellEnd"/>
      <w:r>
        <w:t>会选举新的</w:t>
      </w:r>
      <w:r>
        <w:t>leader</w:t>
      </w:r>
      <w:r>
        <w:t>，</w:t>
      </w:r>
      <w:r>
        <w:t>ISR</w:t>
      </w:r>
      <w:r>
        <w:t>和新的</w:t>
      </w:r>
      <w:proofErr w:type="spellStart"/>
      <w:r>
        <w:t>leader_epoch</w:t>
      </w:r>
      <w:proofErr w:type="spellEnd"/>
      <w:r>
        <w:t>及</w:t>
      </w:r>
      <w:proofErr w:type="spellStart"/>
      <w:r>
        <w:t>controller_epoch</w:t>
      </w:r>
      <w:proofErr w:type="spellEnd"/>
      <w:r>
        <w:t>写入</w:t>
      </w:r>
      <w:r>
        <w:t>Zookeeper</w:t>
      </w:r>
      <w:r>
        <w:t>的相关节点中。同时发起</w:t>
      </w:r>
      <w:proofErr w:type="spellStart"/>
      <w:r>
        <w:t>LeaderAndIsrRequest</w:t>
      </w:r>
      <w:proofErr w:type="spellEnd"/>
      <w:r>
        <w:t>通知所有的</w:t>
      </w:r>
      <w:r>
        <w:t>replicas</w:t>
      </w:r>
      <w:r>
        <w:t>。</w:t>
      </w:r>
    </w:p>
    <w:p w14:paraId="2CF568DC" w14:textId="6AE778A4" w:rsidR="0013044F" w:rsidRDefault="0013044F" w:rsidP="0013044F">
      <w:pPr>
        <w:ind w:firstLine="420"/>
      </w:pPr>
      <w:r>
        <w:t>leader</w:t>
      </w:r>
      <w:r>
        <w:t>来维护：</w:t>
      </w:r>
      <w:r>
        <w:t>leader</w:t>
      </w:r>
      <w:r>
        <w:t>有单独的线程定期检测</w:t>
      </w:r>
      <w:r>
        <w:t>ISR</w:t>
      </w:r>
      <w:r>
        <w:t>中</w:t>
      </w:r>
      <w:r>
        <w:t>follower</w:t>
      </w:r>
      <w:r>
        <w:t>是否脱离</w:t>
      </w:r>
      <w:r>
        <w:t xml:space="preserve">ISR, </w:t>
      </w:r>
      <w:r>
        <w:t>如果发现</w:t>
      </w:r>
      <w:r>
        <w:t>ISR</w:t>
      </w:r>
      <w:r>
        <w:t>变化，则会将新的</w:t>
      </w:r>
      <w:r>
        <w:t>ISR</w:t>
      </w:r>
      <w:r>
        <w:t>的信息返回到</w:t>
      </w:r>
      <w:r>
        <w:t>Zookeeper</w:t>
      </w:r>
      <w:r>
        <w:t>的相关节点中。</w:t>
      </w:r>
    </w:p>
    <w:p w14:paraId="4D0C1D78" w14:textId="31C7BBB2" w:rsidR="002240F0" w:rsidRDefault="002240F0" w:rsidP="00957CF1">
      <w:pPr>
        <w:pStyle w:val="3"/>
        <w:ind w:firstLine="420"/>
      </w:pPr>
      <w:r w:rsidRPr="002240F0">
        <w:lastRenderedPageBreak/>
        <w:t>3</w:t>
      </w:r>
      <w:r w:rsidRPr="002240F0">
        <w:t>数据可靠性和持久性保证</w:t>
      </w:r>
    </w:p>
    <w:p w14:paraId="1B2F568E" w14:textId="56785A3A" w:rsidR="00957CF1" w:rsidRDefault="00957CF1" w:rsidP="00957CF1">
      <w:pPr>
        <w:ind w:firstLine="420"/>
      </w:pPr>
      <w:r>
        <w:rPr>
          <w:rFonts w:hint="eastAsia"/>
        </w:rPr>
        <w:t>当</w:t>
      </w:r>
      <w:r>
        <w:t>producer</w:t>
      </w:r>
      <w:r>
        <w:t>向</w:t>
      </w:r>
      <w:r>
        <w:t>leader</w:t>
      </w:r>
      <w:r>
        <w:t>发送数据时，可以通过</w:t>
      </w:r>
      <w:proofErr w:type="spellStart"/>
      <w:r>
        <w:t>request.required.acks</w:t>
      </w:r>
      <w:proofErr w:type="spellEnd"/>
      <w:r>
        <w:t>参数来设置数据可靠性的级别：</w:t>
      </w:r>
    </w:p>
    <w:p w14:paraId="5AFB1103" w14:textId="77777777" w:rsidR="00957CF1" w:rsidRDefault="00957CF1" w:rsidP="00957CF1">
      <w:pPr>
        <w:ind w:firstLine="420"/>
      </w:pPr>
      <w:r>
        <w:t>1</w:t>
      </w:r>
      <w:r>
        <w:t>（默认）：这意味着</w:t>
      </w:r>
      <w:r>
        <w:t>producer</w:t>
      </w:r>
      <w:r>
        <w:t>在</w:t>
      </w:r>
      <w:r>
        <w:t>ISR</w:t>
      </w:r>
      <w:r>
        <w:t>中的</w:t>
      </w:r>
      <w:r>
        <w:t>leader</w:t>
      </w:r>
      <w:r>
        <w:t>已成功收到数据并得到确认。如果</w:t>
      </w:r>
      <w:r>
        <w:t>leader</w:t>
      </w:r>
      <w:proofErr w:type="gramStart"/>
      <w:r>
        <w:t>宕</w:t>
      </w:r>
      <w:proofErr w:type="gramEnd"/>
      <w:r>
        <w:t>机了，则会丢失数据。</w:t>
      </w:r>
    </w:p>
    <w:p w14:paraId="6CC87CB3" w14:textId="77777777" w:rsidR="00957CF1" w:rsidRDefault="00957CF1" w:rsidP="00957CF1">
      <w:pPr>
        <w:ind w:firstLine="420"/>
      </w:pPr>
      <w:r>
        <w:t>0</w:t>
      </w:r>
      <w:r>
        <w:t>：这意味着</w:t>
      </w:r>
      <w:r>
        <w:t>producer</w:t>
      </w:r>
      <w:r>
        <w:t>无需等待来自</w:t>
      </w:r>
      <w:r>
        <w:t>broker</w:t>
      </w:r>
      <w:r>
        <w:t>的确认而继续发送下一批消息。这种情况</w:t>
      </w:r>
      <w:proofErr w:type="gramStart"/>
      <w:r>
        <w:t>下数据</w:t>
      </w:r>
      <w:proofErr w:type="gramEnd"/>
      <w:r>
        <w:t>传输效率最高，但是数据可靠性确是最低的。</w:t>
      </w:r>
    </w:p>
    <w:p w14:paraId="3C9E1E7F" w14:textId="622A569C" w:rsidR="00957CF1" w:rsidRDefault="00957CF1" w:rsidP="00957CF1">
      <w:pPr>
        <w:ind w:firstLine="420"/>
      </w:pPr>
      <w:r>
        <w:t>-1</w:t>
      </w:r>
      <w:r>
        <w:t>：</w:t>
      </w:r>
      <w:r>
        <w:t>producer</w:t>
      </w:r>
      <w:r>
        <w:t>需要等待</w:t>
      </w:r>
      <w:r>
        <w:t>ISR</w:t>
      </w:r>
      <w:r>
        <w:t>中的所有</w:t>
      </w:r>
      <w:r>
        <w:t>follower</w:t>
      </w:r>
      <w:r>
        <w:t>都确认接收到数据后才算一次发送完成，可靠性最高。但是这样也不能保证数据不丢失，比如当</w:t>
      </w:r>
      <w:r>
        <w:t>ISR</w:t>
      </w:r>
      <w:r>
        <w:t>中只有</w:t>
      </w:r>
      <w:r>
        <w:t>leader</w:t>
      </w:r>
      <w:r>
        <w:t>时（前面</w:t>
      </w:r>
      <w:r>
        <w:t>ISR</w:t>
      </w:r>
      <w:r>
        <w:t>那一节讲到，</w:t>
      </w:r>
      <w:r>
        <w:t>ISR</w:t>
      </w:r>
      <w:r>
        <w:t>中的成员由于某些情况会增加也会减少，最少就只剩一个</w:t>
      </w:r>
      <w:r>
        <w:t>leader</w:t>
      </w:r>
      <w:r>
        <w:t>），这样就变成了</w:t>
      </w:r>
      <w:r>
        <w:t>acks=1</w:t>
      </w:r>
      <w:r>
        <w:t>的情况。</w:t>
      </w:r>
    </w:p>
    <w:p w14:paraId="0D497BF6" w14:textId="0CF352F2" w:rsidR="00957CF1" w:rsidRDefault="00957CF1" w:rsidP="00957CF1">
      <w:pPr>
        <w:ind w:firstLine="420"/>
      </w:pPr>
      <w:r w:rsidRPr="00957CF1">
        <w:rPr>
          <w:rFonts w:hint="eastAsia"/>
        </w:rPr>
        <w:t>如果要提高数据的可靠性，在设置</w:t>
      </w:r>
      <w:proofErr w:type="spellStart"/>
      <w:r w:rsidRPr="00957CF1">
        <w:t>request.required.acks</w:t>
      </w:r>
      <w:proofErr w:type="spellEnd"/>
      <w:r w:rsidRPr="00957CF1">
        <w:t>=-1</w:t>
      </w:r>
      <w:r w:rsidRPr="00957CF1">
        <w:t>的同时，也要</w:t>
      </w:r>
      <w:proofErr w:type="spellStart"/>
      <w:r w:rsidRPr="00957CF1">
        <w:t>min.insync.replicas</w:t>
      </w:r>
      <w:proofErr w:type="spellEnd"/>
      <w:r w:rsidRPr="00957CF1">
        <w:t>这个参数</w:t>
      </w:r>
      <w:r w:rsidRPr="00957CF1">
        <w:t>(</w:t>
      </w:r>
      <w:r w:rsidRPr="00957CF1">
        <w:t>可以在</w:t>
      </w:r>
      <w:r w:rsidRPr="00957CF1">
        <w:t>broker</w:t>
      </w:r>
      <w:r w:rsidRPr="00957CF1">
        <w:t>或者</w:t>
      </w:r>
      <w:r w:rsidRPr="00957CF1">
        <w:t>topic</w:t>
      </w:r>
      <w:r w:rsidRPr="00957CF1">
        <w:t>层面进行设置</w:t>
      </w:r>
      <w:r w:rsidRPr="00957CF1">
        <w:t>)</w:t>
      </w:r>
      <w:r w:rsidRPr="00957CF1">
        <w:t>的配合，这样才能发挥最大的功效。</w:t>
      </w:r>
      <w:proofErr w:type="spellStart"/>
      <w:r w:rsidRPr="00957CF1">
        <w:t>min.insync.replicas</w:t>
      </w:r>
      <w:proofErr w:type="spellEnd"/>
      <w:r w:rsidRPr="00957CF1">
        <w:t>这个参数设定</w:t>
      </w:r>
      <w:r w:rsidRPr="00957CF1">
        <w:t>ISR</w:t>
      </w:r>
      <w:r w:rsidRPr="00957CF1">
        <w:t>中的最小副本数是多少，默认值为</w:t>
      </w:r>
      <w:r w:rsidRPr="00957CF1">
        <w:t>1</w:t>
      </w:r>
      <w:r w:rsidRPr="00957CF1">
        <w:t>，当且仅当</w:t>
      </w:r>
      <w:proofErr w:type="spellStart"/>
      <w:r w:rsidRPr="00957CF1">
        <w:t>request.required.acks</w:t>
      </w:r>
      <w:proofErr w:type="spellEnd"/>
      <w:r w:rsidRPr="00957CF1">
        <w:t>参数设置为</w:t>
      </w:r>
      <w:r w:rsidRPr="00957CF1">
        <w:t>-1</w:t>
      </w:r>
      <w:r w:rsidRPr="00957CF1">
        <w:t>时，此参数才生效。如果</w:t>
      </w:r>
      <w:r w:rsidRPr="00957CF1">
        <w:t>ISR</w:t>
      </w:r>
      <w:r w:rsidRPr="00957CF1">
        <w:t>中的副本数少于</w:t>
      </w:r>
      <w:proofErr w:type="spellStart"/>
      <w:r w:rsidRPr="00957CF1">
        <w:t>min.insync.replicas</w:t>
      </w:r>
      <w:proofErr w:type="spellEnd"/>
      <w:r w:rsidRPr="00957CF1">
        <w:t>配置的数量时，客户端会返回异常：</w:t>
      </w:r>
      <w:proofErr w:type="spellStart"/>
      <w:r w:rsidRPr="00957CF1">
        <w:t>org.apache.kafka.common.errors.NotEnoughReplicasExceptoin</w:t>
      </w:r>
      <w:proofErr w:type="spellEnd"/>
      <w:r w:rsidRPr="00957CF1">
        <w:t>: Messages are rejected since there are fewer in-sync replicas than required</w:t>
      </w:r>
      <w:r w:rsidRPr="00957CF1">
        <w:t>。</w:t>
      </w:r>
    </w:p>
    <w:p w14:paraId="6EEE1FEE" w14:textId="77777777" w:rsidR="00B17EBA" w:rsidRPr="00B17EBA" w:rsidRDefault="00B17EBA" w:rsidP="00B17EBA">
      <w:pPr>
        <w:ind w:firstLine="420"/>
      </w:pPr>
      <w:r w:rsidRPr="00B17EBA">
        <w:rPr>
          <w:rFonts w:hint="eastAsia"/>
        </w:rPr>
        <w:t>接下来对</w:t>
      </w:r>
      <w:r w:rsidRPr="00B17EBA">
        <w:t>acks=1</w:t>
      </w:r>
      <w:r w:rsidRPr="00B17EBA">
        <w:t>和</w:t>
      </w:r>
      <w:r w:rsidRPr="00B17EBA">
        <w:t>-1</w:t>
      </w:r>
      <w:r w:rsidRPr="00B17EBA">
        <w:t>的两种情况进行详细分析：</w:t>
      </w:r>
    </w:p>
    <w:p w14:paraId="6DC1BB18" w14:textId="77777777" w:rsidR="00B17EBA" w:rsidRPr="00B17EBA" w:rsidRDefault="00B17EBA" w:rsidP="00957CF1">
      <w:pPr>
        <w:ind w:firstLine="420"/>
      </w:pPr>
    </w:p>
    <w:p w14:paraId="1D82EAE6" w14:textId="77777777" w:rsidR="005D2C5B" w:rsidRPr="005D2C5B" w:rsidRDefault="005D2C5B" w:rsidP="005D2C5B">
      <w:pPr>
        <w:ind w:firstLine="420"/>
      </w:pPr>
      <w:r w:rsidRPr="005D2C5B">
        <w:t xml:space="preserve">1. </w:t>
      </w:r>
      <w:proofErr w:type="spellStart"/>
      <w:proofErr w:type="gramStart"/>
      <w:r w:rsidRPr="005D2C5B">
        <w:t>request.required</w:t>
      </w:r>
      <w:proofErr w:type="gramEnd"/>
      <w:r w:rsidRPr="005D2C5B">
        <w:t>.acks</w:t>
      </w:r>
      <w:proofErr w:type="spellEnd"/>
      <w:r w:rsidRPr="005D2C5B">
        <w:t>=1</w:t>
      </w:r>
    </w:p>
    <w:p w14:paraId="69DB3F9C" w14:textId="2F49B527" w:rsidR="000C43D8" w:rsidRDefault="000C43D8" w:rsidP="000C43D8">
      <w:pPr>
        <w:ind w:firstLine="420"/>
      </w:pPr>
      <w:r w:rsidRPr="000C43D8">
        <w:t>producer</w:t>
      </w:r>
      <w:r w:rsidRPr="000C43D8">
        <w:t>发送数据到</w:t>
      </w:r>
      <w:r w:rsidRPr="000C43D8">
        <w:t>leader</w:t>
      </w:r>
      <w:r w:rsidRPr="000C43D8">
        <w:t>，</w:t>
      </w:r>
      <w:r w:rsidRPr="000C43D8">
        <w:t>leader</w:t>
      </w:r>
      <w:r w:rsidRPr="000C43D8">
        <w:t>写本地日志成功，返回客户端成功；此时</w:t>
      </w:r>
      <w:r w:rsidRPr="000C43D8">
        <w:t>ISR</w:t>
      </w:r>
      <w:r w:rsidRPr="000C43D8">
        <w:t>中的副本还没有来得及拉取该消息，</w:t>
      </w:r>
      <w:r w:rsidRPr="000C43D8">
        <w:t>leader</w:t>
      </w:r>
      <w:r w:rsidRPr="000C43D8">
        <w:t>就</w:t>
      </w:r>
      <w:proofErr w:type="gramStart"/>
      <w:r w:rsidRPr="000C43D8">
        <w:t>宕</w:t>
      </w:r>
      <w:proofErr w:type="gramEnd"/>
      <w:r w:rsidRPr="000C43D8">
        <w:t>机了，那么此次发送的消息就会丢失。</w:t>
      </w:r>
    </w:p>
    <w:p w14:paraId="39B75CC1" w14:textId="77777777" w:rsidR="00460A7E" w:rsidRPr="000C43D8" w:rsidRDefault="00460A7E" w:rsidP="000C43D8">
      <w:pPr>
        <w:ind w:firstLine="420"/>
      </w:pPr>
    </w:p>
    <w:p w14:paraId="78575534" w14:textId="77777777" w:rsidR="00957CF1" w:rsidRPr="000C43D8" w:rsidRDefault="00957CF1" w:rsidP="006A6E75">
      <w:pPr>
        <w:ind w:firstLine="420"/>
      </w:pPr>
    </w:p>
    <w:p w14:paraId="2BB3578A" w14:textId="173AD66A" w:rsidR="00BF72C9" w:rsidRDefault="00460A7E" w:rsidP="006A6E75">
      <w:pPr>
        <w:ind w:firstLine="420"/>
      </w:pPr>
      <w:r>
        <w:rPr>
          <w:noProof/>
        </w:rPr>
        <w:drawing>
          <wp:inline distT="0" distB="0" distL="0" distR="0" wp14:anchorId="6F0524D0" wp14:editId="74DE8254">
            <wp:extent cx="4320000" cy="2686387"/>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686387"/>
                    </a:xfrm>
                    <a:prstGeom prst="rect">
                      <a:avLst/>
                    </a:prstGeom>
                    <a:noFill/>
                  </pic:spPr>
                </pic:pic>
              </a:graphicData>
            </a:graphic>
          </wp:inline>
        </w:drawing>
      </w:r>
    </w:p>
    <w:p w14:paraId="47406AC3" w14:textId="77777777" w:rsidR="00460A7E" w:rsidRDefault="00460A7E" w:rsidP="006A6E75">
      <w:pPr>
        <w:ind w:firstLine="420"/>
      </w:pPr>
    </w:p>
    <w:p w14:paraId="6A968592" w14:textId="24B35A3F" w:rsidR="00460A7E" w:rsidRDefault="00460A7E" w:rsidP="001D589F">
      <w:pPr>
        <w:ind w:firstLine="420"/>
      </w:pPr>
      <w:r>
        <w:t xml:space="preserve">2. </w:t>
      </w:r>
      <w:proofErr w:type="spellStart"/>
      <w:proofErr w:type="gramStart"/>
      <w:r>
        <w:t>request.required</w:t>
      </w:r>
      <w:proofErr w:type="gramEnd"/>
      <w:r>
        <w:t>.acks</w:t>
      </w:r>
      <w:proofErr w:type="spellEnd"/>
      <w:r>
        <w:t>=-1</w:t>
      </w:r>
    </w:p>
    <w:p w14:paraId="2B8F3218" w14:textId="77777777" w:rsidR="00460A7E" w:rsidRDefault="00460A7E" w:rsidP="00460A7E">
      <w:pPr>
        <w:ind w:firstLine="420"/>
      </w:pPr>
      <w:r>
        <w:rPr>
          <w:rFonts w:hint="eastAsia"/>
        </w:rPr>
        <w:t>同步（</w:t>
      </w:r>
      <w:r>
        <w:t>Kafka</w:t>
      </w:r>
      <w:r>
        <w:t>默认为同步，即</w:t>
      </w:r>
      <w:proofErr w:type="spellStart"/>
      <w:r>
        <w:t>producer.type</w:t>
      </w:r>
      <w:proofErr w:type="spellEnd"/>
      <w:r>
        <w:t>=sync</w:t>
      </w:r>
      <w:r>
        <w:t>）的发送模式，</w:t>
      </w:r>
      <w:proofErr w:type="spellStart"/>
      <w:r>
        <w:t>replication.factor</w:t>
      </w:r>
      <w:proofErr w:type="spellEnd"/>
      <w:r>
        <w:t>&gt;=2</w:t>
      </w:r>
      <w:r>
        <w:t>且</w:t>
      </w:r>
      <w:proofErr w:type="spellStart"/>
      <w:r>
        <w:t>min.insync.replicas</w:t>
      </w:r>
      <w:proofErr w:type="spellEnd"/>
      <w:r>
        <w:t>&gt;=2</w:t>
      </w:r>
      <w:r>
        <w:t>的情况下，不会丢失数据。</w:t>
      </w:r>
    </w:p>
    <w:p w14:paraId="2F818675" w14:textId="77777777" w:rsidR="00460A7E" w:rsidRDefault="00460A7E" w:rsidP="00460A7E">
      <w:pPr>
        <w:ind w:firstLine="420"/>
      </w:pPr>
    </w:p>
    <w:p w14:paraId="72F8E4EF" w14:textId="32C86C33" w:rsidR="00957CF1" w:rsidRDefault="00460A7E" w:rsidP="00460A7E">
      <w:pPr>
        <w:ind w:firstLine="420"/>
      </w:pPr>
      <w:r>
        <w:rPr>
          <w:rFonts w:hint="eastAsia"/>
        </w:rPr>
        <w:t>有两种典型情况。</w:t>
      </w:r>
      <w:r>
        <w:t>acks=-1</w:t>
      </w:r>
      <w:r>
        <w:t>的情况下（如无特殊说明，以下</w:t>
      </w:r>
      <w:r>
        <w:t>acks</w:t>
      </w:r>
      <w:r>
        <w:t>都表示为参数</w:t>
      </w:r>
      <w:proofErr w:type="spellStart"/>
      <w:r>
        <w:t>request.required.acks</w:t>
      </w:r>
      <w:proofErr w:type="spellEnd"/>
      <w:r>
        <w:t>），数据发送到</w:t>
      </w:r>
      <w:r>
        <w:t>leader, ISR</w:t>
      </w:r>
      <w:r>
        <w:t>的</w:t>
      </w:r>
      <w:r>
        <w:t>follower</w:t>
      </w:r>
      <w:r>
        <w:t>全部完成数据同步后，</w:t>
      </w:r>
      <w:r>
        <w:t>leader</w:t>
      </w:r>
      <w:r>
        <w:t>此时挂掉，那么会选举出新的</w:t>
      </w:r>
      <w:r>
        <w:t>leader</w:t>
      </w:r>
      <w:r>
        <w:t>，数据不会丢失。</w:t>
      </w:r>
    </w:p>
    <w:p w14:paraId="4DEBA8FC" w14:textId="77777777" w:rsidR="001D589F" w:rsidRDefault="001D589F" w:rsidP="00460A7E">
      <w:pPr>
        <w:ind w:firstLine="420"/>
      </w:pPr>
    </w:p>
    <w:p w14:paraId="2766679C" w14:textId="20BBD040" w:rsidR="001D589F" w:rsidRDefault="001D589F" w:rsidP="00460A7E">
      <w:pPr>
        <w:ind w:firstLine="420"/>
      </w:pPr>
      <w:r>
        <w:rPr>
          <w:noProof/>
        </w:rPr>
        <w:drawing>
          <wp:inline distT="0" distB="0" distL="0" distR="0" wp14:anchorId="7ED3500B" wp14:editId="2753CE67">
            <wp:extent cx="4320000" cy="3572701"/>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572701"/>
                    </a:xfrm>
                    <a:prstGeom prst="rect">
                      <a:avLst/>
                    </a:prstGeom>
                    <a:noFill/>
                  </pic:spPr>
                </pic:pic>
              </a:graphicData>
            </a:graphic>
          </wp:inline>
        </w:drawing>
      </w:r>
    </w:p>
    <w:p w14:paraId="18C10248" w14:textId="25DFD42A" w:rsidR="00C72264" w:rsidRDefault="00C72264" w:rsidP="00C72264">
      <w:pPr>
        <w:ind w:firstLine="420"/>
      </w:pPr>
      <w:r w:rsidRPr="00C72264">
        <w:t>acks=-1</w:t>
      </w:r>
      <w:r w:rsidRPr="00C72264">
        <w:t>的情况下，数据发送到</w:t>
      </w:r>
      <w:r w:rsidRPr="00C72264">
        <w:t>leader</w:t>
      </w:r>
      <w:r w:rsidRPr="00C72264">
        <w:t>后</w:t>
      </w:r>
      <w:r w:rsidRPr="00C72264">
        <w:t xml:space="preserve"> </w:t>
      </w:r>
      <w:r w:rsidRPr="00C72264">
        <w:t>，部分</w:t>
      </w:r>
      <w:r w:rsidRPr="00C72264">
        <w:t>ISR</w:t>
      </w:r>
      <w:r w:rsidRPr="00C72264">
        <w:t>的副本同步，</w:t>
      </w:r>
      <w:r w:rsidRPr="00C72264">
        <w:t>leader</w:t>
      </w:r>
      <w:r w:rsidRPr="00C72264">
        <w:t>此时挂掉。比如</w:t>
      </w:r>
      <w:r w:rsidRPr="00C72264">
        <w:t>follower1</w:t>
      </w:r>
      <w:r w:rsidRPr="00C72264">
        <w:t>和</w:t>
      </w:r>
      <w:r w:rsidRPr="00C72264">
        <w:t>follower2</w:t>
      </w:r>
      <w:r w:rsidRPr="00C72264">
        <w:t>都有可能变成新的</w:t>
      </w:r>
      <w:r w:rsidRPr="00C72264">
        <w:t>leader, producer</w:t>
      </w:r>
      <w:proofErr w:type="gramStart"/>
      <w:r w:rsidRPr="00C72264">
        <w:t>端会得到</w:t>
      </w:r>
      <w:proofErr w:type="gramEnd"/>
      <w:r w:rsidRPr="00C72264">
        <w:t>返回异常，</w:t>
      </w:r>
      <w:r w:rsidRPr="00C72264">
        <w:t>producer</w:t>
      </w:r>
      <w:proofErr w:type="gramStart"/>
      <w:r w:rsidRPr="00C72264">
        <w:t>端会重新</w:t>
      </w:r>
      <w:proofErr w:type="gramEnd"/>
      <w:r w:rsidRPr="00C72264">
        <w:t>发送数据，数据可能会重复。</w:t>
      </w:r>
    </w:p>
    <w:p w14:paraId="16DB1D90" w14:textId="77777777" w:rsidR="00F43B96" w:rsidRPr="00C72264" w:rsidRDefault="00F43B96" w:rsidP="00C72264">
      <w:pPr>
        <w:ind w:firstLine="420"/>
      </w:pPr>
    </w:p>
    <w:p w14:paraId="6030F194" w14:textId="368B1274" w:rsidR="00C72264" w:rsidRDefault="00F43B96" w:rsidP="00460A7E">
      <w:pPr>
        <w:ind w:firstLine="420"/>
      </w:pPr>
      <w:r>
        <w:rPr>
          <w:noProof/>
        </w:rPr>
        <w:drawing>
          <wp:inline distT="0" distB="0" distL="0" distR="0" wp14:anchorId="658A9357" wp14:editId="7B24317A">
            <wp:extent cx="4320000" cy="2597938"/>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597938"/>
                    </a:xfrm>
                    <a:prstGeom prst="rect">
                      <a:avLst/>
                    </a:prstGeom>
                    <a:noFill/>
                  </pic:spPr>
                </pic:pic>
              </a:graphicData>
            </a:graphic>
          </wp:inline>
        </w:drawing>
      </w:r>
    </w:p>
    <w:p w14:paraId="4CEECD98" w14:textId="21FF0DE7" w:rsidR="002C47E0" w:rsidRDefault="002C47E0" w:rsidP="002C47E0">
      <w:pPr>
        <w:ind w:firstLine="420"/>
      </w:pPr>
      <w:r w:rsidRPr="002C47E0">
        <w:rPr>
          <w:rFonts w:hint="eastAsia"/>
        </w:rPr>
        <w:t>当然上图中如果在</w:t>
      </w:r>
      <w:r w:rsidRPr="002C47E0">
        <w:t>leader crash</w:t>
      </w:r>
      <w:r w:rsidRPr="002C47E0">
        <w:t>的时候，</w:t>
      </w:r>
      <w:r w:rsidRPr="002C47E0">
        <w:t>follower2</w:t>
      </w:r>
      <w:r w:rsidRPr="002C47E0">
        <w:t>还没有同步到任何数据，而且</w:t>
      </w:r>
      <w:r w:rsidRPr="002C47E0">
        <w:t>follower2</w:t>
      </w:r>
      <w:r w:rsidRPr="002C47E0">
        <w:t>被选举为新的</w:t>
      </w:r>
      <w:r w:rsidRPr="002C47E0">
        <w:t>leader</w:t>
      </w:r>
      <w:r w:rsidRPr="002C47E0">
        <w:t>的话，这样消息就不会重复。</w:t>
      </w:r>
    </w:p>
    <w:p w14:paraId="198F191F" w14:textId="4C9EE756" w:rsidR="00BF32F5" w:rsidRDefault="00BF32F5" w:rsidP="00BF32F5">
      <w:pPr>
        <w:ind w:firstLine="420"/>
      </w:pPr>
      <w:r w:rsidRPr="00BF32F5">
        <w:rPr>
          <w:rFonts w:hint="eastAsia"/>
        </w:rPr>
        <w:lastRenderedPageBreak/>
        <w:t>注：</w:t>
      </w:r>
      <w:r w:rsidRPr="00BF32F5">
        <w:t>Kafka</w:t>
      </w:r>
      <w:r w:rsidRPr="00BF32F5">
        <w:t>只处理</w:t>
      </w:r>
      <w:r w:rsidRPr="00BF32F5">
        <w:t>fail/recover</w:t>
      </w:r>
      <w:r w:rsidRPr="00BF32F5">
        <w:t>问题</w:t>
      </w:r>
      <w:r w:rsidRPr="00BF32F5">
        <w:t>,</w:t>
      </w:r>
      <w:r w:rsidRPr="00BF32F5">
        <w:t>不处理</w:t>
      </w:r>
      <w:r w:rsidRPr="00BF32F5">
        <w:t>Byzantine</w:t>
      </w:r>
      <w:r w:rsidRPr="00BF32F5">
        <w:t>问题。</w:t>
      </w:r>
    </w:p>
    <w:p w14:paraId="071DB559" w14:textId="19C2C86A" w:rsidR="002058E7" w:rsidRDefault="002058E7" w:rsidP="00BF32F5">
      <w:pPr>
        <w:ind w:firstLine="420"/>
      </w:pPr>
    </w:p>
    <w:p w14:paraId="608F3D02" w14:textId="605F6DDB" w:rsidR="002058E7" w:rsidRDefault="002058E7" w:rsidP="002058E7">
      <w:pPr>
        <w:pStyle w:val="2"/>
      </w:pPr>
      <w:r>
        <w:t>PRO</w:t>
      </w:r>
      <w:r>
        <w:rPr>
          <w:rFonts w:hint="eastAsia"/>
        </w:rPr>
        <w:t>和</w:t>
      </w:r>
      <w:r>
        <w:rPr>
          <w:rFonts w:hint="eastAsia"/>
        </w:rPr>
        <w:t>C</w:t>
      </w:r>
      <w:r>
        <w:t>ON</w:t>
      </w:r>
      <w:r>
        <w:rPr>
          <w:rFonts w:hint="eastAsia"/>
        </w:rPr>
        <w:t>的消息传输保障</w:t>
      </w:r>
    </w:p>
    <w:p w14:paraId="4806484B" w14:textId="799BDF94" w:rsidR="002058E7" w:rsidRPr="002058E7" w:rsidRDefault="009A143C" w:rsidP="002058E7">
      <w:pPr>
        <w:ind w:firstLine="420"/>
      </w:pPr>
      <w:r w:rsidRPr="009A143C">
        <w:rPr>
          <w:rFonts w:hint="eastAsia"/>
        </w:rPr>
        <w:t>前面已经介绍了</w:t>
      </w:r>
      <w:r w:rsidRPr="009A143C">
        <w:t>Kafka</w:t>
      </w:r>
      <w:r w:rsidRPr="009A143C">
        <w:t>如何进行有效的存储，以及了解了</w:t>
      </w:r>
      <w:r w:rsidRPr="009A143C">
        <w:t>producer</w:t>
      </w:r>
      <w:r w:rsidRPr="009A143C">
        <w:t>和</w:t>
      </w:r>
      <w:r w:rsidRPr="009A143C">
        <w:t>consumer</w:t>
      </w:r>
      <w:r w:rsidRPr="009A143C">
        <w:t>如何工作。接下来讨论的是</w:t>
      </w:r>
      <w:r w:rsidRPr="009A143C">
        <w:t>Kafka</w:t>
      </w:r>
      <w:r w:rsidRPr="009A143C">
        <w:t>如何确保消息在</w:t>
      </w:r>
      <w:r w:rsidRPr="009A143C">
        <w:t>producer</w:t>
      </w:r>
      <w:r w:rsidRPr="009A143C">
        <w:t>和</w:t>
      </w:r>
      <w:r w:rsidRPr="009A143C">
        <w:t>consumer</w:t>
      </w:r>
      <w:r w:rsidRPr="009A143C">
        <w:t>之间传输。有以下三种可能的传输保障（</w:t>
      </w:r>
      <w:r w:rsidRPr="009A143C">
        <w:t>delivery guarantee</w:t>
      </w:r>
      <w:r w:rsidRPr="009A143C">
        <w:t>）</w:t>
      </w:r>
      <w:r w:rsidRPr="009A143C">
        <w:t>:</w:t>
      </w:r>
    </w:p>
    <w:p w14:paraId="14289CB0" w14:textId="77777777" w:rsidR="00015C59" w:rsidRDefault="00015C59" w:rsidP="00015C59">
      <w:pPr>
        <w:ind w:firstLine="420"/>
      </w:pPr>
      <w:r>
        <w:t xml:space="preserve">At most once: </w:t>
      </w:r>
      <w:r>
        <w:t>消息可能会丢，但绝不会重复传输</w:t>
      </w:r>
    </w:p>
    <w:p w14:paraId="750FCEA0" w14:textId="77777777" w:rsidR="00015C59" w:rsidRDefault="00015C59" w:rsidP="00015C59">
      <w:pPr>
        <w:ind w:firstLine="420"/>
      </w:pPr>
      <w:r>
        <w:t>At least once</w:t>
      </w:r>
      <w:r>
        <w:t>：消息绝不会丢，但可能会重复传输</w:t>
      </w:r>
    </w:p>
    <w:p w14:paraId="01028CDC" w14:textId="78823A71" w:rsidR="002058E7" w:rsidRDefault="00015C59" w:rsidP="00015C59">
      <w:pPr>
        <w:ind w:firstLine="420"/>
      </w:pPr>
      <w:r>
        <w:t>Exactly once</w:t>
      </w:r>
      <w:r>
        <w:t>：每条消息肯定会被传输一次且仅传输一次</w:t>
      </w:r>
    </w:p>
    <w:p w14:paraId="3708E7DA" w14:textId="77777777" w:rsidR="005F5747" w:rsidRPr="002058E7" w:rsidRDefault="005F5747" w:rsidP="00015C59">
      <w:pPr>
        <w:ind w:firstLine="420"/>
      </w:pPr>
    </w:p>
    <w:p w14:paraId="22B3C505" w14:textId="3CD5FC3E" w:rsidR="002058E7" w:rsidRPr="002058E7" w:rsidRDefault="008369FF" w:rsidP="002058E7">
      <w:pPr>
        <w:ind w:firstLine="420"/>
      </w:pPr>
      <w:r w:rsidRPr="008369FF">
        <w:t>Kafka</w:t>
      </w:r>
      <w:r w:rsidRPr="008369FF">
        <w:t>的消息传输保障机制非常直观。当</w:t>
      </w:r>
      <w:r w:rsidRPr="008369FF">
        <w:t>producer</w:t>
      </w:r>
      <w:r w:rsidRPr="008369FF">
        <w:t>向</w:t>
      </w:r>
      <w:r w:rsidRPr="008369FF">
        <w:t>broker</w:t>
      </w:r>
      <w:r w:rsidRPr="008369FF">
        <w:t>发送消息时，一旦这条消息被</w:t>
      </w:r>
      <w:r w:rsidRPr="008369FF">
        <w:t>commit</w:t>
      </w:r>
      <w:r w:rsidRPr="008369FF">
        <w:t>，由于副本机制（</w:t>
      </w:r>
      <w:r w:rsidRPr="008369FF">
        <w:t>replication</w:t>
      </w:r>
      <w:r w:rsidRPr="008369FF">
        <w:t>）的存在，它就不会丢失。但是如果</w:t>
      </w:r>
      <w:r w:rsidRPr="008369FF">
        <w:t>producer</w:t>
      </w:r>
      <w:r w:rsidRPr="008369FF">
        <w:t>发送数据给</w:t>
      </w:r>
      <w:r w:rsidRPr="008369FF">
        <w:t>broker</w:t>
      </w:r>
      <w:r w:rsidRPr="008369FF">
        <w:t>后，遇到的网络问题而造成通信中断，那</w:t>
      </w:r>
      <w:r w:rsidRPr="008369FF">
        <w:t>producer</w:t>
      </w:r>
      <w:r w:rsidRPr="008369FF">
        <w:t>就无法判断该条消息是否已经提交（</w:t>
      </w:r>
      <w:r w:rsidRPr="008369FF">
        <w:t>commit</w:t>
      </w:r>
      <w:r w:rsidRPr="008369FF">
        <w:t>）。虽然</w:t>
      </w:r>
      <w:r w:rsidRPr="008369FF">
        <w:t>Kafka</w:t>
      </w:r>
      <w:r w:rsidRPr="008369FF">
        <w:t>无法确定网络故障期间发生了什么，但是</w:t>
      </w:r>
      <w:r w:rsidRPr="008369FF">
        <w:t>producer</w:t>
      </w:r>
      <w:r w:rsidRPr="008369FF">
        <w:t>可以</w:t>
      </w:r>
      <w:r w:rsidRPr="008369FF">
        <w:t>retry</w:t>
      </w:r>
      <w:r w:rsidRPr="008369FF">
        <w:t>多次，确保消息已经正确传输到</w:t>
      </w:r>
      <w:r w:rsidRPr="008369FF">
        <w:t>broker</w:t>
      </w:r>
      <w:r w:rsidRPr="008369FF">
        <w:t>中，所以目前</w:t>
      </w:r>
      <w:r w:rsidRPr="008369FF">
        <w:t>Kafka</w:t>
      </w:r>
      <w:r w:rsidRPr="008369FF">
        <w:t>实现的是</w:t>
      </w:r>
      <w:r w:rsidRPr="008369FF">
        <w:t>at least once</w:t>
      </w:r>
      <w:r w:rsidRPr="008369FF">
        <w:t>。</w:t>
      </w:r>
    </w:p>
    <w:p w14:paraId="426591FF" w14:textId="77777777" w:rsidR="005F5747" w:rsidRDefault="005F5747" w:rsidP="005F5747">
      <w:pPr>
        <w:ind w:firstLine="420"/>
      </w:pPr>
      <w:r>
        <w:t>consumer</w:t>
      </w:r>
      <w:r>
        <w:t>从</w:t>
      </w:r>
      <w:r>
        <w:t>broker</w:t>
      </w:r>
      <w:r>
        <w:t>中读取消息后，可以选择</w:t>
      </w:r>
      <w:r>
        <w:t>commit</w:t>
      </w:r>
      <w:r>
        <w:t>，该操作会在</w:t>
      </w:r>
      <w:r>
        <w:t>Zookeeper</w:t>
      </w:r>
      <w:r>
        <w:t>中存下该</w:t>
      </w:r>
      <w:r>
        <w:t>consumer</w:t>
      </w:r>
      <w:r>
        <w:t>在该</w:t>
      </w:r>
      <w:r>
        <w:t>partition</w:t>
      </w:r>
      <w:r>
        <w:t>下读取的消息的</w:t>
      </w:r>
      <w:r>
        <w:t>offset</w:t>
      </w:r>
      <w:r>
        <w:t>。该</w:t>
      </w:r>
      <w:r>
        <w:t>consumer</w:t>
      </w:r>
      <w:r>
        <w:t>下一次再读该</w:t>
      </w:r>
      <w:r>
        <w:t>partition</w:t>
      </w:r>
      <w:r>
        <w:t>时会从下一条开始读取。如未</w:t>
      </w:r>
      <w:r>
        <w:t>commit</w:t>
      </w:r>
      <w:r>
        <w:t>，下一次读取的开始位置会跟上一次</w:t>
      </w:r>
      <w:r>
        <w:t>commit</w:t>
      </w:r>
      <w:r>
        <w:t>之后的开始位置相同。当然也可以将</w:t>
      </w:r>
      <w:r>
        <w:t>consumer</w:t>
      </w:r>
      <w:r>
        <w:t>设置为</w:t>
      </w:r>
      <w:proofErr w:type="spellStart"/>
      <w:r>
        <w:t>autocommit</w:t>
      </w:r>
      <w:proofErr w:type="spellEnd"/>
      <w:r>
        <w:t>，即</w:t>
      </w:r>
      <w:r>
        <w:t>consumer</w:t>
      </w:r>
      <w:r>
        <w:t>一旦读取到数据立即自动</w:t>
      </w:r>
      <w:r>
        <w:t>commit</w:t>
      </w:r>
      <w:r>
        <w:t>。如果只讨论这一读取消息的过程，那</w:t>
      </w:r>
      <w:r>
        <w:t>Kafka</w:t>
      </w:r>
      <w:r>
        <w:t>是确保了</w:t>
      </w:r>
      <w:r>
        <w:t xml:space="preserve">exactly once, </w:t>
      </w:r>
      <w:r>
        <w:t>但是如</w:t>
      </w:r>
      <w:r>
        <w:rPr>
          <w:rFonts w:hint="eastAsia"/>
        </w:rPr>
        <w:t>果由于前面</w:t>
      </w:r>
      <w:r>
        <w:t>producer</w:t>
      </w:r>
      <w:r>
        <w:t>与</w:t>
      </w:r>
      <w:r>
        <w:t>broker</w:t>
      </w:r>
      <w:r>
        <w:t>之间的某种原因导致消息的重复，那么这里就是</w:t>
      </w:r>
      <w:r>
        <w:t>at least once</w:t>
      </w:r>
      <w:r>
        <w:t>。</w:t>
      </w:r>
    </w:p>
    <w:p w14:paraId="4D9EC7E4" w14:textId="77777777" w:rsidR="005F5747" w:rsidRDefault="005F5747" w:rsidP="005F5747">
      <w:pPr>
        <w:ind w:firstLine="420"/>
      </w:pPr>
    </w:p>
    <w:p w14:paraId="5F675104" w14:textId="77777777" w:rsidR="005F5747" w:rsidRDefault="005F5747" w:rsidP="005F5747">
      <w:pPr>
        <w:ind w:firstLine="420"/>
      </w:pPr>
      <w:r>
        <w:rPr>
          <w:rFonts w:hint="eastAsia"/>
        </w:rPr>
        <w:t>考虑这样一种情况，当</w:t>
      </w:r>
      <w:r>
        <w:t>consumer</w:t>
      </w:r>
      <w:r>
        <w:t>读完消息之后先</w:t>
      </w:r>
      <w:r>
        <w:t>commit</w:t>
      </w:r>
      <w:r>
        <w:t>再处理消息，在这种模式下，如果</w:t>
      </w:r>
      <w:r>
        <w:t>consumer</w:t>
      </w:r>
      <w:r>
        <w:t>在</w:t>
      </w:r>
      <w:r>
        <w:t>commit</w:t>
      </w:r>
      <w:r>
        <w:t>后还没来得及处理消息就</w:t>
      </w:r>
      <w:r>
        <w:t>crash</w:t>
      </w:r>
      <w:r>
        <w:t>了，下次重新开始工作后就无法读到</w:t>
      </w:r>
      <w:proofErr w:type="gramStart"/>
      <w:r>
        <w:t>刚刚已</w:t>
      </w:r>
      <w:proofErr w:type="gramEnd"/>
      <w:r>
        <w:t>提交而未处理的消息，这就对应于</w:t>
      </w:r>
      <w:r>
        <w:t>at most once</w:t>
      </w:r>
      <w:r>
        <w:t>了。</w:t>
      </w:r>
    </w:p>
    <w:p w14:paraId="199BE278" w14:textId="77777777" w:rsidR="005F5747" w:rsidRDefault="005F5747" w:rsidP="005F5747">
      <w:pPr>
        <w:ind w:firstLine="420"/>
      </w:pPr>
    </w:p>
    <w:p w14:paraId="0C4BCB2C" w14:textId="77777777" w:rsidR="005F5747" w:rsidRDefault="005F5747" w:rsidP="005F5747">
      <w:pPr>
        <w:ind w:firstLine="420"/>
      </w:pPr>
      <w:r>
        <w:rPr>
          <w:rFonts w:hint="eastAsia"/>
        </w:rPr>
        <w:t>读完消息先处理再</w:t>
      </w:r>
      <w:r>
        <w:t>commit</w:t>
      </w:r>
      <w:r>
        <w:t>。这种模式下，如果处理完了消息在</w:t>
      </w:r>
      <w:r>
        <w:t>commit</w:t>
      </w:r>
      <w:r>
        <w:t>之前</w:t>
      </w:r>
      <w:r>
        <w:t>consumer crash</w:t>
      </w:r>
      <w:r>
        <w:t>了，下次重新开始工作时还会处理</w:t>
      </w:r>
      <w:proofErr w:type="gramStart"/>
      <w:r>
        <w:t>刚刚未</w:t>
      </w:r>
      <w:proofErr w:type="gramEnd"/>
      <w:r>
        <w:t>commit</w:t>
      </w:r>
      <w:r>
        <w:t>的消息，实际上该消息已经被处理过了，这就对应于</w:t>
      </w:r>
      <w:r>
        <w:t>at least once</w:t>
      </w:r>
      <w:r>
        <w:t>。</w:t>
      </w:r>
    </w:p>
    <w:p w14:paraId="52BE0597" w14:textId="77777777" w:rsidR="005F5747" w:rsidRDefault="005F5747" w:rsidP="005F5747">
      <w:pPr>
        <w:ind w:firstLine="420"/>
      </w:pPr>
    </w:p>
    <w:p w14:paraId="50C52D3C" w14:textId="5EE94AF2" w:rsidR="00BF32F5" w:rsidRPr="00BF32F5" w:rsidRDefault="005F5747" w:rsidP="005F5747">
      <w:pPr>
        <w:ind w:firstLine="420"/>
      </w:pPr>
      <w:r>
        <w:rPr>
          <w:rFonts w:hint="eastAsia"/>
        </w:rPr>
        <w:t>要做到</w:t>
      </w:r>
      <w:r>
        <w:t>exactly once</w:t>
      </w:r>
      <w:r>
        <w:t>就需要引入消息去重机制。</w:t>
      </w:r>
    </w:p>
    <w:p w14:paraId="104FACCF" w14:textId="0D15191E" w:rsidR="002C47E0" w:rsidRDefault="002C47E0" w:rsidP="00460A7E">
      <w:pPr>
        <w:ind w:firstLine="420"/>
      </w:pPr>
    </w:p>
    <w:p w14:paraId="7D715C6D" w14:textId="3F1B6313" w:rsidR="008820EE" w:rsidRDefault="008820EE" w:rsidP="008820EE">
      <w:pPr>
        <w:pStyle w:val="10"/>
      </w:pPr>
      <w:r>
        <w:rPr>
          <w:rFonts w:hint="eastAsia"/>
        </w:rPr>
        <w:t>源码</w:t>
      </w:r>
    </w:p>
    <w:p w14:paraId="18B4A16D" w14:textId="690B1E09" w:rsidR="008820EE" w:rsidRPr="008820EE" w:rsidRDefault="008820EE" w:rsidP="008820EE">
      <w:pPr>
        <w:pStyle w:val="3"/>
        <w:ind w:firstLine="420"/>
      </w:pPr>
      <w:r>
        <w:t xml:space="preserve"> P</w:t>
      </w:r>
      <w:r>
        <w:rPr>
          <w:rFonts w:hint="eastAsia"/>
        </w:rPr>
        <w:t>roduct</w:t>
      </w:r>
    </w:p>
    <w:p w14:paraId="09F635A8" w14:textId="77777777" w:rsidR="008820EE" w:rsidRDefault="008820EE" w:rsidP="008820EE">
      <w:pPr>
        <w:ind w:firstLine="420"/>
      </w:pPr>
      <w:r>
        <w:rPr>
          <w:rFonts w:hint="eastAsia"/>
        </w:rPr>
        <w:t>并不是说从</w:t>
      </w:r>
      <w:r>
        <w:t>broker</w:t>
      </w:r>
      <w:r>
        <w:t>入手来探索了</w:t>
      </w:r>
      <w:r>
        <w:t>,</w:t>
      </w:r>
      <w:r>
        <w:t>我们会从一条消息开始生产出去</w:t>
      </w:r>
      <w:r>
        <w:t>,</w:t>
      </w:r>
      <w:r>
        <w:t>首先是生产端的源码</w:t>
      </w:r>
    </w:p>
    <w:p w14:paraId="38571820" w14:textId="7899E113" w:rsidR="008820EE" w:rsidRDefault="008820EE" w:rsidP="005633DE">
      <w:pPr>
        <w:ind w:firstLine="420"/>
      </w:pPr>
      <w:r>
        <w:rPr>
          <w:rFonts w:hint="eastAsia"/>
        </w:rPr>
        <w:t>运行的流程</w:t>
      </w:r>
      <w:r>
        <w:t>,</w:t>
      </w:r>
      <w:proofErr w:type="gramStart"/>
      <w:r>
        <w:t>最</w:t>
      </w:r>
      <w:proofErr w:type="gramEnd"/>
      <w:r>
        <w:t>核心的是两块</w:t>
      </w:r>
      <w:r>
        <w:t>,</w:t>
      </w:r>
      <w:r>
        <w:t>第一块要学习一下</w:t>
      </w:r>
      <w:proofErr w:type="spellStart"/>
      <w:r>
        <w:t>katka</w:t>
      </w:r>
      <w:proofErr w:type="spellEnd"/>
      <w:r>
        <w:t>客户端是如何去设计一个非常优秀</w:t>
      </w:r>
      <w:r>
        <w:rPr>
          <w:rFonts w:hint="eastAsia"/>
        </w:rPr>
        <w:t>的生产级的保证高吞吐的一个缓冲机制</w:t>
      </w:r>
    </w:p>
    <w:p w14:paraId="004555FA" w14:textId="425C95BB" w:rsidR="008820EE" w:rsidRDefault="008820EE" w:rsidP="008820EE">
      <w:pPr>
        <w:ind w:firstLine="420"/>
      </w:pPr>
      <w:r>
        <w:rPr>
          <w:rFonts w:hint="eastAsia"/>
        </w:rPr>
        <w:t>要深入的分析一下</w:t>
      </w:r>
      <w:r>
        <w:t>,</w:t>
      </w:r>
      <w:r>
        <w:t>生产端的</w:t>
      </w:r>
      <w:r>
        <w:t>Sender</w:t>
      </w:r>
      <w:r>
        <w:t>线程他的网络通信的模块</w:t>
      </w:r>
      <w:r>
        <w:t>,</w:t>
      </w:r>
      <w:r>
        <w:t>这个是我们绝对重点中的</w:t>
      </w:r>
    </w:p>
    <w:p w14:paraId="74E8FC46" w14:textId="5D204C84" w:rsidR="005633DE" w:rsidRDefault="005633DE" w:rsidP="005633DE">
      <w:pPr>
        <w:pStyle w:val="3"/>
        <w:ind w:firstLine="420"/>
      </w:pPr>
      <w:r>
        <w:rPr>
          <w:rFonts w:hint="eastAsia"/>
        </w:rPr>
        <w:lastRenderedPageBreak/>
        <w:t>客户端通信</w:t>
      </w:r>
    </w:p>
    <w:p w14:paraId="5BD2C11C" w14:textId="6AA544F6" w:rsidR="008820EE" w:rsidRDefault="008820EE" w:rsidP="008E775C">
      <w:pPr>
        <w:ind w:firstLine="420"/>
      </w:pPr>
      <w:r>
        <w:rPr>
          <w:rFonts w:hint="eastAsia"/>
        </w:rPr>
        <w:t>重点</w:t>
      </w:r>
      <w:r>
        <w:t>,</w:t>
      </w:r>
      <w:r>
        <w:t>必须要搞清楚</w:t>
      </w:r>
      <w:proofErr w:type="spellStart"/>
      <w:r>
        <w:t>kafka</w:t>
      </w:r>
      <w:proofErr w:type="spellEnd"/>
      <w:r>
        <w:t>客户端是如何通过网络通信把一批消息发送到</w:t>
      </w:r>
      <w:r>
        <w:t>broker</w:t>
      </w:r>
      <w:r>
        <w:t>上去的</w:t>
      </w:r>
      <w:r>
        <w:t>,</w:t>
      </w:r>
      <w:r>
        <w:t>这</w:t>
      </w:r>
      <w:r>
        <w:rPr>
          <w:rFonts w:hint="eastAsia"/>
        </w:rPr>
        <w:t>个里面对于网络通信的很多细节</w:t>
      </w:r>
      <w:r>
        <w:t>,</w:t>
      </w:r>
      <w:r>
        <w:t>我们需要去深入的</w:t>
      </w:r>
      <w:proofErr w:type="gramStart"/>
      <w:r>
        <w:t>扣一下</w:t>
      </w:r>
      <w:proofErr w:type="gramEnd"/>
      <w:r>
        <w:rPr>
          <w:rFonts w:hint="eastAsia"/>
        </w:rPr>
        <w:t>网络通信的设置一些对应的参数</w:t>
      </w:r>
      <w:r>
        <w:t>,</w:t>
      </w:r>
      <w:r>
        <w:t>应对网络故障</w:t>
      </w:r>
      <w:r>
        <w:t>,</w:t>
      </w:r>
      <w:r>
        <w:t>人家是怎么来做的</w:t>
      </w:r>
    </w:p>
    <w:p w14:paraId="5AFF2280" w14:textId="152B3D3B" w:rsidR="008E775C" w:rsidRDefault="008E775C" w:rsidP="008E775C">
      <w:pPr>
        <w:pStyle w:val="3"/>
        <w:ind w:firstLine="420"/>
      </w:pPr>
      <w:r>
        <w:t>broker</w:t>
      </w:r>
    </w:p>
    <w:p w14:paraId="725408D8" w14:textId="78C0A0BD" w:rsidR="008820EE" w:rsidRDefault="008820EE" w:rsidP="008E775C">
      <w:pPr>
        <w:ind w:firstLine="420"/>
      </w:pPr>
      <w:r>
        <w:rPr>
          <w:rFonts w:hint="eastAsia"/>
        </w:rPr>
        <w:t>消息会到</w:t>
      </w:r>
      <w:proofErr w:type="spellStart"/>
      <w:r>
        <w:t>katka</w:t>
      </w:r>
      <w:proofErr w:type="spellEnd"/>
      <w:r>
        <w:t xml:space="preserve"> broker</w:t>
      </w:r>
      <w:r>
        <w:t>那块去</w:t>
      </w:r>
      <w:r>
        <w:t>,</w:t>
      </w:r>
      <w:r>
        <w:t>我们要学习很多重点的地方</w:t>
      </w:r>
      <w:r>
        <w:t>,</w:t>
      </w:r>
      <w:r>
        <w:t>首先就是网络</w:t>
      </w:r>
      <w:proofErr w:type="gramStart"/>
      <w:r>
        <w:t>通信里</w:t>
      </w:r>
      <w:proofErr w:type="gramEnd"/>
      <w:r>
        <w:t>的</w:t>
      </w:r>
      <w:r>
        <w:t>server</w:t>
      </w:r>
      <w:r>
        <w:rPr>
          <w:rFonts w:hint="eastAsia"/>
        </w:rPr>
        <w:t>端的处理架构应该如何来设计</w:t>
      </w:r>
      <w:r>
        <w:t>,</w:t>
      </w:r>
      <w:r>
        <w:t>以及</w:t>
      </w:r>
      <w:r>
        <w:t>server</w:t>
      </w:r>
      <w:r>
        <w:t>端的网络通信的细节</w:t>
      </w:r>
      <w:r>
        <w:t>,</w:t>
      </w:r>
      <w:r>
        <w:t>包括里面的</w:t>
      </w:r>
      <w:proofErr w:type="gramStart"/>
      <w:r>
        <w:t>底层网</w:t>
      </w:r>
      <w:proofErr w:type="gramEnd"/>
      <w:r>
        <w:t>各通信</w:t>
      </w:r>
      <w:r>
        <w:rPr>
          <w:rFonts w:hint="eastAsia"/>
        </w:rPr>
        <w:t>对应的一些参数的设置</w:t>
      </w:r>
    </w:p>
    <w:p w14:paraId="10E37411" w14:textId="447CD21A" w:rsidR="008E775C" w:rsidRDefault="000043E1" w:rsidP="000043E1">
      <w:pPr>
        <w:pStyle w:val="3"/>
        <w:ind w:firstLine="420"/>
      </w:pPr>
      <w:r>
        <w:rPr>
          <w:rFonts w:hint="eastAsia"/>
        </w:rPr>
        <w:t>磁盘读写</w:t>
      </w:r>
    </w:p>
    <w:p w14:paraId="4CD6894F" w14:textId="4AD93A97" w:rsidR="008E775C" w:rsidRDefault="008E775C" w:rsidP="000043E1">
      <w:pPr>
        <w:ind w:firstLine="420"/>
      </w:pPr>
      <w:r>
        <w:rPr>
          <w:rFonts w:hint="eastAsia"/>
        </w:rPr>
        <w:t>深入的学习他的磁盘读写这块是如何来实现的</w:t>
      </w:r>
      <w:r>
        <w:t>,</w:t>
      </w:r>
      <w:r>
        <w:t>他的消息是如何写入磁盘的</w:t>
      </w:r>
      <w:r>
        <w:t>,</w:t>
      </w:r>
      <w:r>
        <w:t>磁盘的存储结</w:t>
      </w:r>
      <w:r>
        <w:rPr>
          <w:rFonts w:hint="eastAsia"/>
        </w:rPr>
        <w:t>构</w:t>
      </w:r>
      <w:r>
        <w:t>,</w:t>
      </w:r>
      <w:r>
        <w:t>怎么去使用</w:t>
      </w:r>
      <w:proofErr w:type="spellStart"/>
      <w:r>
        <w:t>os</w:t>
      </w:r>
      <w:proofErr w:type="spellEnd"/>
      <w:r>
        <w:t xml:space="preserve"> page </w:t>
      </w:r>
      <w:proofErr w:type="spellStart"/>
      <w:r>
        <w:t>cahe</w:t>
      </w:r>
      <w:proofErr w:type="spellEnd"/>
      <w:r>
        <w:t>,</w:t>
      </w:r>
      <w:r>
        <w:t>怎么实现磁盘文件的顺序写</w:t>
      </w:r>
      <w:r>
        <w:t>,</w:t>
      </w:r>
      <w:r>
        <w:t>非常的优秀的</w:t>
      </w:r>
      <w:r>
        <w:t>,</w:t>
      </w:r>
      <w:r>
        <w:t>我们要来学习</w:t>
      </w:r>
      <w:r>
        <w:rPr>
          <w:rFonts w:hint="eastAsia"/>
        </w:rPr>
        <w:t>里面的这些东西</w:t>
      </w:r>
    </w:p>
    <w:p w14:paraId="0AA985F4" w14:textId="4B90B331" w:rsidR="003712FB" w:rsidRDefault="003712FB" w:rsidP="003712FB">
      <w:pPr>
        <w:pStyle w:val="3"/>
        <w:ind w:firstLine="420"/>
      </w:pPr>
      <w:r>
        <w:rPr>
          <w:rFonts w:hint="eastAsia"/>
        </w:rPr>
        <w:t>集群</w:t>
      </w:r>
      <w:r w:rsidR="00641219">
        <w:rPr>
          <w:rFonts w:hint="eastAsia"/>
        </w:rPr>
        <w:t>和高可用架构</w:t>
      </w:r>
    </w:p>
    <w:p w14:paraId="6C836383" w14:textId="09373A84" w:rsidR="008E775C" w:rsidRDefault="008E775C" w:rsidP="003712FB">
      <w:pPr>
        <w:ind w:firstLine="420"/>
      </w:pPr>
      <w:r>
        <w:rPr>
          <w:rFonts w:hint="eastAsia"/>
        </w:rPr>
        <w:t>多副本冗余以及高可用的架构设计</w:t>
      </w:r>
      <w:r>
        <w:t>, leader</w:t>
      </w:r>
      <w:r>
        <w:t>和</w:t>
      </w:r>
      <w:r>
        <w:t>follower</w:t>
      </w:r>
      <w:r>
        <w:t>是如何同步的</w:t>
      </w:r>
      <w:r>
        <w:t>,</w:t>
      </w:r>
      <w:r>
        <w:t>副本是如何传输的</w:t>
      </w:r>
      <w:r>
        <w:t>,</w:t>
      </w:r>
      <w:r>
        <w:rPr>
          <w:rFonts w:hint="eastAsia"/>
        </w:rPr>
        <w:t>另外就是这个过程中</w:t>
      </w:r>
      <w:r>
        <w:t>,</w:t>
      </w:r>
      <w:r>
        <w:t>他的各种</w:t>
      </w:r>
      <w:r>
        <w:t>offset</w:t>
      </w:r>
      <w:r>
        <w:t>是如何变更的</w:t>
      </w:r>
      <w:r>
        <w:t>,</w:t>
      </w:r>
      <w:r>
        <w:t>如果</w:t>
      </w:r>
      <w:r>
        <w:t>leader</w:t>
      </w:r>
      <w:r>
        <w:t>所在的</w:t>
      </w:r>
      <w:r>
        <w:t>broker</w:t>
      </w:r>
      <w:r>
        <w:t>故障了</w:t>
      </w:r>
      <w:r>
        <w:t>,</w:t>
      </w:r>
      <w:r>
        <w:rPr>
          <w:rFonts w:hint="eastAsia"/>
        </w:rPr>
        <w:t>是如何进行</w:t>
      </w:r>
      <w:r>
        <w:t>leader</w:t>
      </w:r>
      <w:r>
        <w:t>和</w:t>
      </w:r>
      <w:r>
        <w:t>follower</w:t>
      </w:r>
      <w:r>
        <w:t>的切换的</w:t>
      </w:r>
      <w:r>
        <w:t>,</w:t>
      </w:r>
      <w:r>
        <w:t>高可用的架构</w:t>
      </w:r>
    </w:p>
    <w:p w14:paraId="26CC9A05" w14:textId="123D70E9" w:rsidR="00641219" w:rsidRDefault="00641219" w:rsidP="003712FB">
      <w:pPr>
        <w:ind w:firstLine="420"/>
      </w:pPr>
    </w:p>
    <w:p w14:paraId="5A214BDF" w14:textId="4141BC9D" w:rsidR="00641219" w:rsidRDefault="00641219" w:rsidP="00641219">
      <w:pPr>
        <w:pStyle w:val="3"/>
        <w:ind w:firstLine="420"/>
      </w:pPr>
      <w:r>
        <w:rPr>
          <w:rFonts w:hint="eastAsia"/>
        </w:rPr>
        <w:t>负载均衡和伸缩架构</w:t>
      </w:r>
    </w:p>
    <w:p w14:paraId="11EDB844" w14:textId="63763852" w:rsidR="00641219" w:rsidRDefault="00641219" w:rsidP="00641219">
      <w:pPr>
        <w:ind w:firstLine="420"/>
      </w:pPr>
      <w:r>
        <w:rPr>
          <w:rFonts w:hint="eastAsia"/>
        </w:rPr>
        <w:t>负载均衡以及伸缩架构</w:t>
      </w:r>
      <w:r>
        <w:t>,</w:t>
      </w:r>
      <w:r>
        <w:t>他是如何保证数据均匀的分布在集群的各个</w:t>
      </w:r>
      <w:r>
        <w:t>broker</w:t>
      </w:r>
      <w:r>
        <w:t>机器上的</w:t>
      </w:r>
      <w:r>
        <w:t>,</w:t>
      </w:r>
      <w:r>
        <w:t>负</w:t>
      </w:r>
      <w:r>
        <w:rPr>
          <w:rFonts w:hint="eastAsia"/>
        </w:rPr>
        <w:t>载均衡</w:t>
      </w:r>
      <w:r>
        <w:t>,</w:t>
      </w:r>
      <w:r>
        <w:t>如何进行</w:t>
      </w:r>
      <w:r>
        <w:t>topic</w:t>
      </w:r>
      <w:r>
        <w:t>的</w:t>
      </w:r>
      <w:r>
        <w:t>partition</w:t>
      </w:r>
      <w:r>
        <w:t>的扩容</w:t>
      </w:r>
      <w:r>
        <w:t>,</w:t>
      </w:r>
      <w:r>
        <w:t>让一个</w:t>
      </w:r>
      <w:r>
        <w:t>topic</w:t>
      </w:r>
      <w:r>
        <w:t>可以通过</w:t>
      </w:r>
      <w:r>
        <w:t>partition</w:t>
      </w:r>
      <w:r>
        <w:t>扩容来使用集</w:t>
      </w:r>
      <w:r>
        <w:rPr>
          <w:rFonts w:hint="eastAsia"/>
        </w:rPr>
        <w:t>群里更多的</w:t>
      </w:r>
      <w:r>
        <w:t>broker</w:t>
      </w:r>
      <w:r>
        <w:t>的机器资源</w:t>
      </w:r>
      <w:r>
        <w:t>,</w:t>
      </w:r>
      <w:r>
        <w:t>另外一个就是说</w:t>
      </w:r>
      <w:r>
        <w:t>broker</w:t>
      </w:r>
      <w:r>
        <w:t>扩容</w:t>
      </w:r>
      <w:r>
        <w:t>,</w:t>
      </w:r>
      <w:r>
        <w:t>如何通过</w:t>
      </w:r>
      <w:proofErr w:type="gramStart"/>
      <w:r>
        <w:t>加更多</w:t>
      </w:r>
      <w:proofErr w:type="gramEnd"/>
      <w:r>
        <w:t>的</w:t>
      </w:r>
      <w:r>
        <w:t>broker</w:t>
      </w:r>
      <w:r>
        <w:t>机</w:t>
      </w:r>
      <w:r>
        <w:rPr>
          <w:rFonts w:hint="eastAsia"/>
        </w:rPr>
        <w:t>器来扩容集群的存储资源以及网络资源</w:t>
      </w:r>
      <w:r>
        <w:t>,</w:t>
      </w:r>
    </w:p>
    <w:p w14:paraId="495B8F2F" w14:textId="5890EADE" w:rsidR="00641219" w:rsidRDefault="00641219" w:rsidP="00641219">
      <w:pPr>
        <w:ind w:firstLine="420"/>
      </w:pPr>
    </w:p>
    <w:p w14:paraId="4A8F3CF6" w14:textId="1BE06ECA" w:rsidR="00641219" w:rsidRDefault="00641219" w:rsidP="00641219">
      <w:pPr>
        <w:pStyle w:val="3"/>
        <w:ind w:firstLine="420"/>
      </w:pPr>
      <w:r>
        <w:rPr>
          <w:rFonts w:hint="eastAsia"/>
        </w:rPr>
        <w:t>消费端</w:t>
      </w:r>
    </w:p>
    <w:p w14:paraId="0C0703FE" w14:textId="54AA84A8" w:rsidR="00641219" w:rsidRDefault="00641219" w:rsidP="00641219">
      <w:pPr>
        <w:ind w:firstLine="420"/>
      </w:pPr>
      <w:r>
        <w:rPr>
          <w:rFonts w:hint="eastAsia"/>
        </w:rPr>
        <w:t>消费端的原理</w:t>
      </w:r>
      <w:r>
        <w:t>,</w:t>
      </w:r>
      <w:r>
        <w:t>每个</w:t>
      </w:r>
      <w:proofErr w:type="gramStart"/>
      <w:r>
        <w:t>消费组</w:t>
      </w:r>
      <w:proofErr w:type="gramEnd"/>
      <w:r>
        <w:t>的主控节点是如何来选择的</w:t>
      </w:r>
      <w:r>
        <w:t>, group coordinator</w:t>
      </w:r>
      <w:r>
        <w:t>如何选择</w:t>
      </w:r>
      <w:r>
        <w:t>,consumer group leader</w:t>
      </w:r>
      <w:r>
        <w:t>如何选择</w:t>
      </w:r>
      <w:r>
        <w:t>,</w:t>
      </w:r>
      <w:r>
        <w:t>分区分配的方法</w:t>
      </w:r>
      <w:r>
        <w:t>,</w:t>
      </w:r>
      <w:r>
        <w:t>分布式消费的实现机制</w:t>
      </w:r>
      <w:r>
        <w:t>,</w:t>
      </w:r>
      <w:r>
        <w:t>拉取消息的原</w:t>
      </w:r>
      <w:r>
        <w:rPr>
          <w:rFonts w:hint="eastAsia"/>
        </w:rPr>
        <w:t>理</w:t>
      </w:r>
      <w:r>
        <w:t xml:space="preserve">, offset </w:t>
      </w:r>
      <w:r>
        <w:t>提交的原理</w:t>
      </w:r>
    </w:p>
    <w:p w14:paraId="40DF7320" w14:textId="7AF088E5" w:rsidR="008E775C" w:rsidRPr="008E775C" w:rsidRDefault="008E775C" w:rsidP="00CF0A1B">
      <w:pPr>
        <w:ind w:firstLineChars="0" w:firstLine="0"/>
      </w:pPr>
    </w:p>
    <w:p w14:paraId="4D0791B2" w14:textId="62F226AB" w:rsidR="00EB2A53" w:rsidRDefault="00821BAE" w:rsidP="00A73E57">
      <w:pPr>
        <w:pStyle w:val="10"/>
        <w:ind w:firstLine="420"/>
      </w:pPr>
      <w:r>
        <w:rPr>
          <w:rFonts w:hint="eastAsia"/>
        </w:rPr>
        <w:lastRenderedPageBreak/>
        <w:t>生产者</w:t>
      </w:r>
    </w:p>
    <w:p w14:paraId="493230D5" w14:textId="095EA33E" w:rsidR="00A36D52" w:rsidRPr="00A36D52" w:rsidRDefault="00FA1321" w:rsidP="00CF0A1B">
      <w:pPr>
        <w:pStyle w:val="2"/>
      </w:pPr>
      <w:r>
        <w:rPr>
          <w:rFonts w:hint="eastAsia"/>
        </w:rPr>
        <w:t>生产者</w:t>
      </w:r>
    </w:p>
    <w:p w14:paraId="7817B7EC" w14:textId="4A31BE0C" w:rsidR="00FA1321" w:rsidRDefault="00FA1321" w:rsidP="00FA1321">
      <w:pPr>
        <w:pStyle w:val="3"/>
        <w:ind w:firstLine="420"/>
      </w:pPr>
      <w:r>
        <w:rPr>
          <w:rFonts w:hint="eastAsia"/>
        </w:rPr>
        <w:t>生产者</w:t>
      </w:r>
    </w:p>
    <w:p w14:paraId="0A51AA45" w14:textId="3507A00F" w:rsidR="00FA1321" w:rsidRDefault="00AB1110" w:rsidP="00BD1B2C">
      <w:pPr>
        <w:ind w:firstLine="420"/>
      </w:pPr>
      <w:r>
        <w:rPr>
          <w:rFonts w:hint="eastAsia"/>
        </w:rPr>
        <w:t>既然要从</w:t>
      </w:r>
      <w:proofErr w:type="spellStart"/>
      <w:r>
        <w:t>katka</w:t>
      </w:r>
      <w:proofErr w:type="spellEnd"/>
      <w:r>
        <w:t>生产端开始研究他的源码</w:t>
      </w:r>
      <w:r>
        <w:t>,</w:t>
      </w:r>
      <w:r>
        <w:t>就得先看一下他的生产</w:t>
      </w:r>
      <w:proofErr w:type="gramStart"/>
      <w:r>
        <w:t>端涉及</w:t>
      </w:r>
      <w:proofErr w:type="gramEnd"/>
      <w:r>
        <w:t>到哪些东西</w:t>
      </w:r>
      <w:proofErr w:type="spellStart"/>
      <w:r>
        <w:t>KakaProducer</w:t>
      </w:r>
      <w:proofErr w:type="spellEnd"/>
      <w:r>
        <w:t>,</w:t>
      </w:r>
      <w:r>
        <w:t>里面包含了核心的资源</w:t>
      </w:r>
      <w:r>
        <w:t>,</w:t>
      </w:r>
      <w:r>
        <w:t>包括线程资源以及</w:t>
      </w:r>
      <w:proofErr w:type="gramStart"/>
      <w:r>
        <w:t>网备资源</w:t>
      </w:r>
      <w:proofErr w:type="gramEnd"/>
      <w:r>
        <w:t>,</w:t>
      </w:r>
      <w:r>
        <w:t>他主要是通过一些线</w:t>
      </w:r>
      <w:r>
        <w:rPr>
          <w:rFonts w:hint="eastAsia"/>
        </w:rPr>
        <w:t>程实现了消息的异步发送</w:t>
      </w:r>
      <w:r>
        <w:t>,</w:t>
      </w:r>
      <w:r>
        <w:t>批处理机制</w:t>
      </w:r>
      <w:r>
        <w:t>,</w:t>
      </w:r>
      <w:r>
        <w:t>维护了</w:t>
      </w:r>
      <w:proofErr w:type="gramStart"/>
      <w:r>
        <w:t>跟各个</w:t>
      </w:r>
      <w:proofErr w:type="gramEnd"/>
      <w:r>
        <w:t>broker</w:t>
      </w:r>
      <w:r>
        <w:t>的网络连接</w:t>
      </w:r>
      <w:r>
        <w:t>,</w:t>
      </w:r>
      <w:r>
        <w:t>然后可以通过</w:t>
      </w:r>
      <w:r>
        <w:rPr>
          <w:rFonts w:hint="eastAsia"/>
        </w:rPr>
        <w:t>网络连接发送消息到</w:t>
      </w:r>
      <w:r>
        <w:t>broker</w:t>
      </w:r>
      <w:r>
        <w:t>去</w:t>
      </w:r>
      <w:r>
        <w:rPr>
          <w:rFonts w:hint="eastAsia"/>
        </w:rPr>
        <w:t>可以整个系统全局就通过唯一的一个</w:t>
      </w:r>
      <w:proofErr w:type="spellStart"/>
      <w:r>
        <w:t>katkaProducer</w:t>
      </w:r>
      <w:proofErr w:type="spellEnd"/>
      <w:r>
        <w:t>来发送消息也是可以的</w:t>
      </w:r>
      <w:r>
        <w:t>,</w:t>
      </w:r>
      <w:r>
        <w:t>多线程并发安</w:t>
      </w:r>
      <w:r>
        <w:rPr>
          <w:rFonts w:hint="eastAsia"/>
        </w:rPr>
        <w:t>全的</w:t>
      </w:r>
      <w:r>
        <w:t>,</w:t>
      </w:r>
      <w:r>
        <w:t>发送的消息是通过</w:t>
      </w:r>
      <w:proofErr w:type="spellStart"/>
      <w:r>
        <w:t>ProducerRecord</w:t>
      </w:r>
      <w:proofErr w:type="spellEnd"/>
      <w:r>
        <w:t>来进行封装的</w:t>
      </w:r>
      <w:r>
        <w:t>,</w:t>
      </w:r>
      <w:r>
        <w:t>代表了你要生产发送的一条消息</w:t>
      </w:r>
      <w:r>
        <w:t>,</w:t>
      </w:r>
      <w:r>
        <w:rPr>
          <w:rFonts w:hint="eastAsia"/>
        </w:rPr>
        <w:t>交给</w:t>
      </w:r>
      <w:proofErr w:type="spellStart"/>
      <w:r>
        <w:t>KafkaProducer</w:t>
      </w:r>
      <w:proofErr w:type="spellEnd"/>
      <w:r>
        <w:t>来进行发送即可</w:t>
      </w:r>
      <w:r w:rsidR="005B5DA9">
        <w:rPr>
          <w:rFonts w:hint="eastAsia"/>
        </w:rPr>
        <w:t>。</w:t>
      </w:r>
    </w:p>
    <w:p w14:paraId="00942F1A" w14:textId="4FDFAF24" w:rsidR="00FC03E9" w:rsidRDefault="00FC03E9" w:rsidP="00BD1B2C">
      <w:pPr>
        <w:ind w:firstLine="420"/>
      </w:pPr>
    </w:p>
    <w:p w14:paraId="239C2B44" w14:textId="480590EB" w:rsidR="00FC03E9" w:rsidRPr="00FC03E9" w:rsidRDefault="00FC03E9" w:rsidP="00673285">
      <w:pPr>
        <w:pStyle w:val="3"/>
        <w:ind w:firstLine="420"/>
        <w:rPr>
          <w:rFonts w:hint="eastAsia"/>
        </w:rPr>
      </w:pPr>
      <w:r>
        <w:rPr>
          <w:rFonts w:hint="eastAsia"/>
        </w:rPr>
        <w:t>核心组件</w:t>
      </w:r>
    </w:p>
    <w:p w14:paraId="1D61E1E3" w14:textId="77777777" w:rsidR="00FC03E9" w:rsidRDefault="00FC03E9" w:rsidP="00FC03E9">
      <w:pPr>
        <w:ind w:firstLine="420"/>
      </w:pPr>
      <w:r>
        <w:t>(1)</w:t>
      </w:r>
      <w:r>
        <w:t>核心组件</w:t>
      </w:r>
      <w:r>
        <w:t>1: Partitioner,</w:t>
      </w:r>
      <w:r>
        <w:t>后面用来决定</w:t>
      </w:r>
      <w:r>
        <w:t>,</w:t>
      </w:r>
      <w:r>
        <w:t>你发送的每条消息是路由到</w:t>
      </w:r>
      <w:r>
        <w:t>Topic</w:t>
      </w:r>
      <w:r>
        <w:t>的哪个分</w:t>
      </w:r>
    </w:p>
    <w:p w14:paraId="4F238EDD" w14:textId="77777777" w:rsidR="00FC03E9" w:rsidRDefault="00FC03E9" w:rsidP="00FC03E9">
      <w:pPr>
        <w:ind w:firstLineChars="0" w:firstLine="0"/>
      </w:pPr>
      <w:r>
        <w:rPr>
          <w:rFonts w:hint="eastAsia"/>
        </w:rPr>
        <w:t>区里去的</w:t>
      </w:r>
    </w:p>
    <w:p w14:paraId="39023277" w14:textId="543863A7" w:rsidR="00FC03E9" w:rsidRDefault="00FC03E9" w:rsidP="00756C56">
      <w:pPr>
        <w:ind w:firstLine="420"/>
      </w:pPr>
      <w:r>
        <w:t>(2)</w:t>
      </w:r>
      <w:r>
        <w:t>核心组件</w:t>
      </w:r>
      <w:r>
        <w:t>2: Metadata,</w:t>
      </w:r>
      <w:r>
        <w:t>这个是对于生产</w:t>
      </w:r>
      <w:proofErr w:type="gramStart"/>
      <w:r>
        <w:t>端来说</w:t>
      </w:r>
      <w:proofErr w:type="gramEnd"/>
      <w:r>
        <w:t>非常核心的一个组件</w:t>
      </w:r>
      <w:r>
        <w:t>,</w:t>
      </w:r>
      <w:r>
        <w:t>他是用来从</w:t>
      </w:r>
      <w:r>
        <w:t>broker</w:t>
      </w:r>
      <w:r>
        <w:rPr>
          <w:rFonts w:hint="eastAsia"/>
        </w:rPr>
        <w:t>集群去拉取元数据的</w:t>
      </w:r>
      <w:r>
        <w:t>Topics ( Topic &gt; Partitions (</w:t>
      </w:r>
      <w:proofErr w:type="spellStart"/>
      <w:r>
        <w:t>LeadertFollowers</w:t>
      </w:r>
      <w:proofErr w:type="spellEnd"/>
      <w:r>
        <w:t>, ISR)),</w:t>
      </w:r>
      <w:r>
        <w:t>后面如果写消息</w:t>
      </w:r>
      <w:r>
        <w:rPr>
          <w:rFonts w:hint="eastAsia"/>
        </w:rPr>
        <w:t>到</w:t>
      </w:r>
      <w:r>
        <w:t>Topic,</w:t>
      </w:r>
      <w:r>
        <w:t>才知道这个</w:t>
      </w:r>
      <w:r>
        <w:t>Topic</w:t>
      </w:r>
      <w:r>
        <w:t>有哪些</w:t>
      </w:r>
      <w:r>
        <w:t>Partitions, Partition Leader</w:t>
      </w:r>
      <w:r>
        <w:t>所在的</w:t>
      </w:r>
      <w:r>
        <w:t>Broker</w:t>
      </w:r>
    </w:p>
    <w:p w14:paraId="3214A1BF" w14:textId="1253F242" w:rsidR="00FC03E9" w:rsidRDefault="00FC03E9" w:rsidP="00756C56">
      <w:pPr>
        <w:ind w:firstLine="420"/>
      </w:pPr>
      <w:r>
        <w:rPr>
          <w:rFonts w:hint="eastAsia"/>
        </w:rPr>
        <w:t>后面肯定会每隔</w:t>
      </w:r>
      <w:proofErr w:type="gramStart"/>
      <w:r>
        <w:rPr>
          <w:rFonts w:hint="eastAsia"/>
        </w:rPr>
        <w:t>一</w:t>
      </w:r>
      <w:proofErr w:type="gramEnd"/>
      <w:r>
        <w:rPr>
          <w:rFonts w:hint="eastAsia"/>
        </w:rPr>
        <w:t>小段时间就再次发送请求刷新元数据</w:t>
      </w:r>
      <w:r>
        <w:t>, metadata.max.age.ms,</w:t>
      </w:r>
      <w:r>
        <w:t>默认是</w:t>
      </w:r>
      <w:r>
        <w:t>5</w:t>
      </w:r>
      <w:r>
        <w:rPr>
          <w:rFonts w:hint="eastAsia"/>
        </w:rPr>
        <w:t>分钟</w:t>
      </w:r>
      <w:r>
        <w:t>,</w:t>
      </w:r>
      <w:r>
        <w:t>默认每隔</w:t>
      </w:r>
      <w:r>
        <w:t>5</w:t>
      </w:r>
      <w:r>
        <w:t>分钟一定会强制刷新一下</w:t>
      </w:r>
    </w:p>
    <w:p w14:paraId="1BB356AD" w14:textId="7EBD2F84" w:rsidR="00FC03E9" w:rsidRDefault="00FC03E9" w:rsidP="00756C56">
      <w:pPr>
        <w:ind w:firstLine="420"/>
      </w:pPr>
      <w:r>
        <w:rPr>
          <w:rFonts w:hint="eastAsia"/>
        </w:rPr>
        <w:t>还有就是我们猜测</w:t>
      </w:r>
      <w:r>
        <w:t>,</w:t>
      </w:r>
      <w:r>
        <w:t>在发送消息的时候</w:t>
      </w:r>
      <w:r>
        <w:t>,</w:t>
      </w:r>
      <w:r>
        <w:t>如果发现你要写入的某个</w:t>
      </w:r>
      <w:r>
        <w:t>Topic</w:t>
      </w:r>
      <w:r>
        <w:t>对应的元数据不在</w:t>
      </w:r>
      <w:proofErr w:type="gramStart"/>
      <w:r>
        <w:rPr>
          <w:rFonts w:hint="eastAsia"/>
        </w:rPr>
        <w:t>本地</w:t>
      </w:r>
      <w:r>
        <w:t>,</w:t>
      </w:r>
      <w:proofErr w:type="gramEnd"/>
      <w:r>
        <w:t>那么他是不是肯定会通过这个组件</w:t>
      </w:r>
      <w:r>
        <w:t>,</w:t>
      </w:r>
      <w:r>
        <w:t>发送请求到</w:t>
      </w:r>
      <w:r>
        <w:t>broker</w:t>
      </w:r>
      <w:r>
        <w:t>尝试拉取这个</w:t>
      </w:r>
      <w:r>
        <w:t>topic</w:t>
      </w:r>
      <w:r>
        <w:t>对应的元</w:t>
      </w:r>
      <w:r>
        <w:rPr>
          <w:rFonts w:hint="eastAsia"/>
        </w:rPr>
        <w:t>数据</w:t>
      </w:r>
      <w:r>
        <w:t>,</w:t>
      </w:r>
      <w:r>
        <w:t>如果你在集群里增加了一台</w:t>
      </w:r>
      <w:r>
        <w:t>broker,</w:t>
      </w:r>
      <w:r>
        <w:t>也会涉及到元数据的变化</w:t>
      </w:r>
    </w:p>
    <w:p w14:paraId="3AD4DFA7" w14:textId="77777777" w:rsidR="00984D31" w:rsidRDefault="00984D31" w:rsidP="00756C56">
      <w:pPr>
        <w:ind w:firstLine="420"/>
      </w:pPr>
    </w:p>
    <w:p w14:paraId="757CD96E" w14:textId="77777777" w:rsidR="00DF6A4F" w:rsidRDefault="00984D31" w:rsidP="00984D31">
      <w:pPr>
        <w:ind w:firstLine="420"/>
      </w:pPr>
      <w:r>
        <w:t>(3)</w:t>
      </w:r>
      <w:r>
        <w:t>核心参数</w:t>
      </w:r>
      <w:r>
        <w:t>:</w:t>
      </w:r>
    </w:p>
    <w:p w14:paraId="28D999A8" w14:textId="77777777" w:rsidR="00DF6A4F" w:rsidRDefault="00984D31" w:rsidP="00DF6A4F">
      <w:pPr>
        <w:ind w:left="420" w:firstLine="420"/>
      </w:pPr>
      <w:r>
        <w:t>每个请求的最大大小</w:t>
      </w:r>
      <w:r>
        <w:t>(1mb),</w:t>
      </w:r>
    </w:p>
    <w:p w14:paraId="7B043EF3" w14:textId="227BBF77" w:rsidR="00DF6A4F" w:rsidRDefault="00984D31" w:rsidP="00DF6A4F">
      <w:pPr>
        <w:ind w:left="420" w:firstLine="420"/>
      </w:pPr>
      <w:r>
        <w:t>缓冲区的内存大小</w:t>
      </w:r>
      <w:r>
        <w:t>,</w:t>
      </w:r>
      <w:r w:rsidR="00DF6A4F">
        <w:t xml:space="preserve"> </w:t>
      </w:r>
      <w:r w:rsidR="00DF6A4F">
        <w:rPr>
          <w:rFonts w:hint="eastAsia"/>
        </w:rPr>
        <w:t>32mb</w:t>
      </w:r>
    </w:p>
    <w:p w14:paraId="76DF3CD3" w14:textId="6FDCB34C" w:rsidR="00984D31" w:rsidRDefault="00984D31" w:rsidP="00DF6A4F">
      <w:pPr>
        <w:ind w:left="420" w:firstLine="420"/>
      </w:pPr>
      <w:r>
        <w:t>重试时间间隔</w:t>
      </w:r>
      <w:r>
        <w:t>,</w:t>
      </w:r>
      <w:r>
        <w:t>缓冲区</w:t>
      </w:r>
      <w:r w:rsidR="00DF6A4F">
        <w:rPr>
          <w:rFonts w:hint="eastAsia"/>
        </w:rPr>
        <w:t>：</w:t>
      </w:r>
      <w:r w:rsidR="00DF6A4F">
        <w:rPr>
          <w:rFonts w:hint="eastAsia"/>
        </w:rPr>
        <w:t>60s</w:t>
      </w:r>
    </w:p>
    <w:p w14:paraId="478D2700" w14:textId="34D22215" w:rsidR="00984D31" w:rsidRDefault="00984D31" w:rsidP="00DF6A4F">
      <w:pPr>
        <w:ind w:left="420" w:firstLine="420"/>
      </w:pPr>
      <w:r>
        <w:rPr>
          <w:rFonts w:hint="eastAsia"/>
        </w:rPr>
        <w:t>填满之后的阻塞时间</w:t>
      </w:r>
      <w:r w:rsidR="00DF6A4F">
        <w:t>: 60s</w:t>
      </w:r>
    </w:p>
    <w:p w14:paraId="7C723D37" w14:textId="00EB8912" w:rsidR="00DF6A4F" w:rsidRDefault="00DF6A4F" w:rsidP="00DF6A4F">
      <w:pPr>
        <w:ind w:left="420" w:firstLine="420"/>
      </w:pPr>
      <w:r>
        <w:rPr>
          <w:rFonts w:hint="eastAsia"/>
        </w:rPr>
        <w:t>请求超时时间</w:t>
      </w:r>
      <w:r>
        <w:t>:30s</w:t>
      </w:r>
      <w:r w:rsidR="00236855">
        <w:t>.</w:t>
      </w:r>
    </w:p>
    <w:p w14:paraId="41BCE5F2" w14:textId="2F16C5DC" w:rsidR="005A51FB" w:rsidRDefault="00706F56" w:rsidP="00FE39D0">
      <w:pPr>
        <w:ind w:firstLineChars="95" w:firstLine="199"/>
      </w:pPr>
      <w:r>
        <w:rPr>
          <w:rFonts w:hint="eastAsia"/>
        </w:rPr>
        <w:t xml:space="preserve"> </w:t>
      </w:r>
      <w:r w:rsidR="005A51FB">
        <w:rPr>
          <w:rFonts w:hint="eastAsia"/>
        </w:rPr>
        <w:t>默认情况下</w:t>
      </w:r>
      <w:r w:rsidR="005A51FB">
        <w:t>,</w:t>
      </w:r>
      <w:r w:rsidR="005A51FB">
        <w:t>如果光光是考虑</w:t>
      </w:r>
      <w:r w:rsidR="005A51FB">
        <w:t>batch</w:t>
      </w:r>
      <w:r w:rsidR="005A51FB">
        <w:t>的机制的话</w:t>
      </w:r>
      <w:r w:rsidR="005A51FB">
        <w:t>,</w:t>
      </w:r>
      <w:r w:rsidR="005A51FB">
        <w:t>那么必须要等到足够多的消息打包成一个</w:t>
      </w:r>
      <w:r w:rsidR="005A51FB">
        <w:t>batch,</w:t>
      </w:r>
      <w:r w:rsidR="005A51FB">
        <w:t>才能通过</w:t>
      </w:r>
      <w:r w:rsidR="005A51FB">
        <w:t>request</w:t>
      </w:r>
      <w:r w:rsidR="005A51FB">
        <w:t>发送到</w:t>
      </w:r>
      <w:r w:rsidR="005A51FB">
        <w:t>broker</w:t>
      </w:r>
      <w:r w:rsidR="005A51FB">
        <w:t>上去</w:t>
      </w:r>
      <w:r w:rsidR="005A51FB">
        <w:t>;</w:t>
      </w:r>
      <w:r w:rsidR="005A51FB">
        <w:t>但是有一个问题</w:t>
      </w:r>
      <w:r w:rsidR="005A51FB">
        <w:t>,</w:t>
      </w:r>
      <w:r w:rsidR="005A51FB">
        <w:t>如果你发送了一条消息</w:t>
      </w:r>
      <w:r w:rsidR="005A51FB">
        <w:t>,</w:t>
      </w:r>
      <w:r w:rsidR="005A51FB">
        <w:t>但</w:t>
      </w:r>
      <w:r w:rsidR="005A51FB">
        <w:rPr>
          <w:rFonts w:hint="eastAsia"/>
        </w:rPr>
        <w:t>是等了很久都没有达到一个</w:t>
      </w:r>
      <w:r w:rsidR="005A51FB">
        <w:t>bath</w:t>
      </w:r>
      <w:r w:rsidR="005A51FB">
        <w:t>大小</w:t>
      </w:r>
    </w:p>
    <w:p w14:paraId="06CE3DF9" w14:textId="17B15893" w:rsidR="005A51FB" w:rsidRDefault="005A51FB" w:rsidP="00FE39D0">
      <w:pPr>
        <w:ind w:firstLineChars="0" w:firstLine="0"/>
      </w:pPr>
    </w:p>
    <w:p w14:paraId="312C30C1" w14:textId="77777777" w:rsidR="005A51FB" w:rsidRDefault="005A51FB" w:rsidP="005A51FB">
      <w:pPr>
        <w:ind w:firstLineChars="95" w:firstLine="199"/>
      </w:pPr>
      <w:r>
        <w:rPr>
          <w:rFonts w:hint="eastAsia"/>
        </w:rPr>
        <w:t>所以说要设置一个</w:t>
      </w:r>
      <w:r>
        <w:t>linger.ms,</w:t>
      </w:r>
      <w:r>
        <w:t>如果在指定时间范围内</w:t>
      </w:r>
      <w:r>
        <w:t>,</w:t>
      </w:r>
      <w:r>
        <w:t>都没凑出来一个</w:t>
      </w:r>
      <w:r>
        <w:t>batch</w:t>
      </w:r>
      <w:r>
        <w:t>把这条消息发</w:t>
      </w:r>
    </w:p>
    <w:p w14:paraId="075737E7" w14:textId="77777777" w:rsidR="005A51FB" w:rsidRDefault="005A51FB" w:rsidP="005A51FB">
      <w:pPr>
        <w:ind w:firstLineChars="95" w:firstLine="199"/>
      </w:pPr>
      <w:r>
        <w:rPr>
          <w:rFonts w:hint="eastAsia"/>
        </w:rPr>
        <w:t>送出去</w:t>
      </w:r>
      <w:r>
        <w:t>,</w:t>
      </w:r>
      <w:r>
        <w:t>那么到了这个</w:t>
      </w:r>
      <w:r>
        <w:t>inger.ms</w:t>
      </w:r>
      <w:r>
        <w:t>指定的时间</w:t>
      </w:r>
      <w:r>
        <w:t>,</w:t>
      </w:r>
      <w:r>
        <w:t>比如说</w:t>
      </w:r>
      <w:r>
        <w:t>5ms,</w:t>
      </w:r>
      <w:r>
        <w:t>如果</w:t>
      </w:r>
      <w:r>
        <w:t>5ms</w:t>
      </w:r>
      <w:r>
        <w:t>还没凑出来一个</w:t>
      </w:r>
      <w:r>
        <w:t>batch,</w:t>
      </w:r>
    </w:p>
    <w:p w14:paraId="66F61AAE" w14:textId="6CBAE807" w:rsidR="00706F56" w:rsidRDefault="005A51FB" w:rsidP="005A51FB">
      <w:pPr>
        <w:ind w:firstLineChars="95" w:firstLine="199"/>
      </w:pPr>
      <w:r>
        <w:rPr>
          <w:rFonts w:hint="eastAsia"/>
        </w:rPr>
        <w:t>那么就必须立即把这个消息发送出去</w:t>
      </w:r>
    </w:p>
    <w:p w14:paraId="59643FEA" w14:textId="77777777" w:rsidR="00C0700A" w:rsidRDefault="00C0700A" w:rsidP="005A51FB">
      <w:pPr>
        <w:ind w:firstLineChars="95" w:firstLine="199"/>
      </w:pPr>
    </w:p>
    <w:p w14:paraId="015F548F" w14:textId="77777777" w:rsidR="00FE39D0" w:rsidRDefault="00FE39D0" w:rsidP="00FE39D0">
      <w:pPr>
        <w:ind w:firstLineChars="95" w:firstLine="199"/>
      </w:pPr>
      <w:r>
        <w:t>(6)</w:t>
      </w:r>
      <w:r>
        <w:t>核心组件</w:t>
      </w:r>
      <w:r>
        <w:t>:</w:t>
      </w:r>
      <w:r>
        <w:t>网络通信的组件</w:t>
      </w:r>
      <w:r>
        <w:t xml:space="preserve">, </w:t>
      </w:r>
      <w:proofErr w:type="spellStart"/>
      <w:r>
        <w:t>NetworkClient</w:t>
      </w:r>
      <w:proofErr w:type="spellEnd"/>
      <w:r>
        <w:t>,</w:t>
      </w:r>
      <w:r>
        <w:t>一个网络连接最多空闲多长时间</w:t>
      </w:r>
      <w:r>
        <w:t>(9</w:t>
      </w:r>
      <w:r>
        <w:t>分</w:t>
      </w:r>
    </w:p>
    <w:p w14:paraId="413BB53C" w14:textId="77777777" w:rsidR="00FE39D0" w:rsidRDefault="00FE39D0" w:rsidP="00FE39D0">
      <w:pPr>
        <w:ind w:firstLineChars="95" w:firstLine="199"/>
      </w:pPr>
      <w:r>
        <w:rPr>
          <w:rFonts w:hint="eastAsia"/>
        </w:rPr>
        <w:t>钟</w:t>
      </w:r>
      <w:r>
        <w:t>),</w:t>
      </w:r>
      <w:r>
        <w:t>每个连接最多有几个</w:t>
      </w:r>
      <w:r>
        <w:t>request</w:t>
      </w:r>
      <w:r>
        <w:t>没收到响应</w:t>
      </w:r>
      <w:r>
        <w:t>(5</w:t>
      </w:r>
      <w:r>
        <w:t>个</w:t>
      </w:r>
      <w:r>
        <w:t>),</w:t>
      </w:r>
      <w:r>
        <w:t>重试连接的时间间隔</w:t>
      </w:r>
      <w:r>
        <w:t>(50ms), Socket</w:t>
      </w:r>
    </w:p>
    <w:p w14:paraId="5AE40EA3" w14:textId="53499DDA" w:rsidR="005A51FB" w:rsidRDefault="00FE39D0" w:rsidP="00FE39D0">
      <w:pPr>
        <w:ind w:firstLineChars="95" w:firstLine="199"/>
      </w:pPr>
      <w:r>
        <w:rPr>
          <w:rFonts w:hint="eastAsia"/>
        </w:rPr>
        <w:lastRenderedPageBreak/>
        <w:t>发送缓冲区大小</w:t>
      </w:r>
      <w:r>
        <w:t>(128kb), Socket</w:t>
      </w:r>
      <w:r>
        <w:t>接收缓冲区大小</w:t>
      </w:r>
      <w:r>
        <w:t>(32kb)</w:t>
      </w:r>
    </w:p>
    <w:p w14:paraId="4A39A5A3" w14:textId="77777777" w:rsidR="00E04692" w:rsidRDefault="00E04692" w:rsidP="00FE39D0">
      <w:pPr>
        <w:ind w:firstLineChars="95" w:firstLine="199"/>
      </w:pPr>
    </w:p>
    <w:p w14:paraId="6AFB444D" w14:textId="77777777" w:rsidR="00E04692" w:rsidRDefault="00E04692" w:rsidP="00E04692">
      <w:pPr>
        <w:ind w:firstLine="420"/>
      </w:pPr>
      <w:r>
        <w:t>(7)</w:t>
      </w:r>
      <w:r>
        <w:t>核心组件</w:t>
      </w:r>
      <w:r>
        <w:t>: Sender</w:t>
      </w:r>
      <w:r>
        <w:t>线程</w:t>
      </w:r>
      <w:r>
        <w:t>,</w:t>
      </w:r>
      <w:r>
        <w:t>负责从缓冲区里获取消息发送到</w:t>
      </w:r>
      <w:r>
        <w:t>broker</w:t>
      </w:r>
      <w:r>
        <w:t>上去</w:t>
      </w:r>
      <w:r>
        <w:t>, request</w:t>
      </w:r>
      <w:r>
        <w:t>最大</w:t>
      </w:r>
    </w:p>
    <w:p w14:paraId="5527ECB5" w14:textId="15C5BA85" w:rsidR="00984D31" w:rsidRDefault="00E04692" w:rsidP="00E04692">
      <w:pPr>
        <w:ind w:firstLine="420"/>
      </w:pPr>
      <w:r>
        <w:rPr>
          <w:rFonts w:hint="eastAsia"/>
        </w:rPr>
        <w:t>大小</w:t>
      </w:r>
      <w:r>
        <w:t>(1mb), acks (1,</w:t>
      </w:r>
      <w:r>
        <w:t>只要</w:t>
      </w:r>
      <w:r>
        <w:t>leader</w:t>
      </w:r>
      <w:r>
        <w:t>写入成功就认为成功</w:t>
      </w:r>
      <w:r>
        <w:t>),</w:t>
      </w:r>
      <w:r>
        <w:t>重试次数</w:t>
      </w:r>
      <w:r>
        <w:t>(o,</w:t>
      </w:r>
      <w:r>
        <w:t>无重试</w:t>
      </w:r>
      <w:r>
        <w:t>),</w:t>
      </w:r>
      <w:r>
        <w:t>请求</w:t>
      </w:r>
      <w:r w:rsidR="005D1358">
        <w:rPr>
          <w:rFonts w:hint="eastAsia"/>
        </w:rPr>
        <w:t>超时时间</w:t>
      </w:r>
      <w:r w:rsidR="005D1358">
        <w:rPr>
          <w:rFonts w:hint="eastAsia"/>
        </w:rPr>
        <w:t>30s</w:t>
      </w:r>
      <w:r w:rsidR="005D1358">
        <w:t>,</w:t>
      </w:r>
      <w:r w:rsidR="005D1358">
        <w:rPr>
          <w:rFonts w:hint="eastAsia"/>
        </w:rPr>
        <w:t>线程类叫做</w:t>
      </w:r>
      <w:r w:rsidR="005D1358">
        <w:t xml:space="preserve"> </w:t>
      </w:r>
      <w:proofErr w:type="spellStart"/>
      <w:r w:rsidR="005D1358">
        <w:rPr>
          <w:rFonts w:hint="eastAsia"/>
        </w:rPr>
        <w:t>kafkathread</w:t>
      </w:r>
      <w:proofErr w:type="spellEnd"/>
      <w:r w:rsidR="005D1358">
        <w:t xml:space="preserve"> </w:t>
      </w:r>
      <w:r w:rsidR="005D1358">
        <w:rPr>
          <w:rFonts w:hint="eastAsia"/>
        </w:rPr>
        <w:t>，线程名字叫做</w:t>
      </w:r>
      <w:proofErr w:type="gramStart"/>
      <w:r w:rsidR="005D1358">
        <w:t>”</w:t>
      </w:r>
      <w:proofErr w:type="spellStart"/>
      <w:proofErr w:type="gramEnd"/>
      <w:r w:rsidR="005D1358">
        <w:t>kafka</w:t>
      </w:r>
      <w:proofErr w:type="spellEnd"/>
      <w:r w:rsidR="005D1358">
        <w:t>-producer-network -thread.”</w:t>
      </w:r>
    </w:p>
    <w:p w14:paraId="0BB066F5" w14:textId="532C987F" w:rsidR="00D27D51" w:rsidRPr="005D1358" w:rsidRDefault="00D27D51" w:rsidP="00E04692">
      <w:pPr>
        <w:ind w:firstLine="420"/>
      </w:pPr>
    </w:p>
    <w:p w14:paraId="5B0D93DD" w14:textId="43FE3CEF" w:rsidR="002555DC" w:rsidRDefault="002555DC" w:rsidP="002555DC">
      <w:pPr>
        <w:pStyle w:val="3"/>
        <w:ind w:firstLine="420"/>
      </w:pPr>
      <w:r w:rsidRPr="002555DC">
        <w:rPr>
          <w:rFonts w:hint="eastAsia"/>
        </w:rPr>
        <w:t>生产消息分发策略</w:t>
      </w:r>
    </w:p>
    <w:p w14:paraId="2C132612" w14:textId="62E0E55A" w:rsidR="002555DC" w:rsidRDefault="002555DC" w:rsidP="009E13E8">
      <w:pPr>
        <w:ind w:firstLine="420"/>
      </w:pPr>
      <w:r>
        <w:rPr>
          <w:rFonts w:hint="eastAsia"/>
        </w:rPr>
        <w:t>消息是</w:t>
      </w:r>
      <w:proofErr w:type="spellStart"/>
      <w:r>
        <w:t>kafka</w:t>
      </w:r>
      <w:proofErr w:type="spellEnd"/>
      <w:r>
        <w:t xml:space="preserve"> </w:t>
      </w:r>
      <w:r>
        <w:t>最基本的数据单元，在</w:t>
      </w:r>
      <w:proofErr w:type="spellStart"/>
      <w:r>
        <w:t>kafaka</w:t>
      </w:r>
      <w:proofErr w:type="spellEnd"/>
      <w:r>
        <w:t xml:space="preserve"> </w:t>
      </w:r>
      <w:r>
        <w:t>中，一条消息由</w:t>
      </w:r>
      <w:r>
        <w:t>key</w:t>
      </w:r>
      <w:r>
        <w:t>、</w:t>
      </w:r>
      <w:r>
        <w:t xml:space="preserve">value </w:t>
      </w:r>
      <w:r>
        <w:t>两部分组成。</w:t>
      </w:r>
    </w:p>
    <w:p w14:paraId="75A84193" w14:textId="14D59379" w:rsidR="002555DC" w:rsidRDefault="002555DC" w:rsidP="002555DC">
      <w:pPr>
        <w:ind w:firstLine="420"/>
      </w:pPr>
      <w:r>
        <w:rPr>
          <w:rFonts w:hint="eastAsia"/>
        </w:rPr>
        <w:t>在发送一条消息时，我们可以指定这个</w:t>
      </w:r>
      <w:r>
        <w:t>key</w:t>
      </w:r>
      <w:r>
        <w:t>，那么</w:t>
      </w:r>
      <w:r>
        <w:t xml:space="preserve">producer </w:t>
      </w:r>
      <w:r>
        <w:t>会根据</w:t>
      </w:r>
      <w:r>
        <w:t xml:space="preserve">key </w:t>
      </w:r>
      <w:r>
        <w:t>和</w:t>
      </w:r>
      <w:r>
        <w:t xml:space="preserve">partition </w:t>
      </w:r>
      <w:r>
        <w:t>机制来判断当前这条消息应该发送并存储到哪个</w:t>
      </w:r>
      <w:r>
        <w:t xml:space="preserve">partition </w:t>
      </w:r>
      <w:r>
        <w:t>中。我们可以根据需要进行扩展</w:t>
      </w:r>
      <w:r>
        <w:t xml:space="preserve">producer </w:t>
      </w:r>
      <w:r>
        <w:t>和</w:t>
      </w:r>
      <w:r>
        <w:t xml:space="preserve">partition </w:t>
      </w:r>
      <w:r>
        <w:t>机制。</w:t>
      </w:r>
    </w:p>
    <w:p w14:paraId="60874460" w14:textId="3BA80806" w:rsidR="007E3713" w:rsidRDefault="007E3713" w:rsidP="007E3713">
      <w:pPr>
        <w:pStyle w:val="3"/>
        <w:ind w:firstLine="420"/>
      </w:pPr>
      <w:r w:rsidRPr="007E3713">
        <w:rPr>
          <w:rFonts w:hint="eastAsia"/>
        </w:rPr>
        <w:t>消息默认的分发机制</w:t>
      </w:r>
    </w:p>
    <w:p w14:paraId="6977B897" w14:textId="11F68E6D" w:rsidR="007E3713" w:rsidRDefault="007E3713" w:rsidP="00A01F23">
      <w:pPr>
        <w:ind w:firstLine="420"/>
      </w:pPr>
      <w:r>
        <w:rPr>
          <w:rFonts w:hint="eastAsia"/>
        </w:rPr>
        <w:t>默认情况下，</w:t>
      </w:r>
      <w:proofErr w:type="spellStart"/>
      <w:r>
        <w:t>kafka</w:t>
      </w:r>
      <w:proofErr w:type="spellEnd"/>
      <w:r>
        <w:t xml:space="preserve"> </w:t>
      </w:r>
      <w:r>
        <w:t>采用的时</w:t>
      </w:r>
      <w:r>
        <w:t xml:space="preserve">hash </w:t>
      </w:r>
      <w:r>
        <w:t>取模的分区算法</w:t>
      </w:r>
      <w:r>
        <w:t>(</w:t>
      </w:r>
      <w:proofErr w:type="spellStart"/>
      <w:r>
        <w:t>DefaultPartitioner</w:t>
      </w:r>
      <w:proofErr w:type="spellEnd"/>
      <w:r>
        <w:t>)</w:t>
      </w:r>
      <w:r>
        <w:t>。</w:t>
      </w:r>
    </w:p>
    <w:p w14:paraId="30F1638E" w14:textId="13B992C2" w:rsidR="007E3713" w:rsidRDefault="007E3713" w:rsidP="007E3713">
      <w:pPr>
        <w:ind w:firstLine="420"/>
      </w:pPr>
      <w:r>
        <w:rPr>
          <w:rFonts w:hint="eastAsia"/>
        </w:rPr>
        <w:t>该默认的分区算法，如果</w:t>
      </w:r>
      <w:r>
        <w:t>key</w:t>
      </w:r>
      <w:r>
        <w:t>为</w:t>
      </w:r>
      <w:r>
        <w:t>null</w:t>
      </w:r>
      <w:r>
        <w:t>，则会随机分配一个分区，这个</w:t>
      </w:r>
      <w:proofErr w:type="gramStart"/>
      <w:r>
        <w:t>随机是</w:t>
      </w:r>
      <w:proofErr w:type="gramEnd"/>
      <w:r>
        <w:t>在这个参数</w:t>
      </w:r>
      <w:r>
        <w:t xml:space="preserve"> “matadata.max.age.ms” </w:t>
      </w:r>
      <w:r>
        <w:t>的时间范围内随机选择一个。对于这个时间段内，如果</w:t>
      </w:r>
      <w:r>
        <w:t>key</w:t>
      </w:r>
      <w:r>
        <w:t>为</w:t>
      </w:r>
      <w:r>
        <w:t>null</w:t>
      </w:r>
      <w:r>
        <w:t>，则只会发送到唯一的分区。这个值在默认情况下是</w:t>
      </w:r>
      <w:r>
        <w:t>10</w:t>
      </w:r>
      <w:r>
        <w:t>分钟更新一次。</w:t>
      </w:r>
    </w:p>
    <w:p w14:paraId="513FE7A1" w14:textId="3B8C250C" w:rsidR="00AD5D39" w:rsidRDefault="00AD5D39" w:rsidP="007E3713">
      <w:pPr>
        <w:ind w:firstLine="420"/>
      </w:pPr>
      <w:r w:rsidRPr="00AD5D39">
        <w:rPr>
          <w:rFonts w:hint="eastAsia"/>
        </w:rPr>
        <w:t>关于</w:t>
      </w:r>
      <w:r w:rsidRPr="00AD5D39">
        <w:t>Metadata</w:t>
      </w:r>
      <w:r w:rsidRPr="00AD5D39">
        <w:t>类</w:t>
      </w:r>
    </w:p>
    <w:p w14:paraId="6299CB6F" w14:textId="18CAA1BF" w:rsidR="007E3713" w:rsidRDefault="007007A6" w:rsidP="002555DC">
      <w:pPr>
        <w:ind w:firstLine="420"/>
      </w:pPr>
      <w:r w:rsidRPr="007007A6">
        <w:rPr>
          <w:rFonts w:hint="eastAsia"/>
        </w:rPr>
        <w:t>简单理解就是</w:t>
      </w:r>
      <w:proofErr w:type="spellStart"/>
      <w:r w:rsidRPr="007007A6">
        <w:t>Topc</w:t>
      </w:r>
      <w:proofErr w:type="spellEnd"/>
      <w:r w:rsidRPr="007007A6">
        <w:t xml:space="preserve"> </w:t>
      </w:r>
      <w:r w:rsidRPr="007007A6">
        <w:t>、</w:t>
      </w:r>
      <w:r w:rsidRPr="007007A6">
        <w:t xml:space="preserve"> Partition </w:t>
      </w:r>
      <w:r w:rsidRPr="007007A6">
        <w:t>和</w:t>
      </w:r>
      <w:r w:rsidRPr="007007A6">
        <w:t xml:space="preserve"> Broker </w:t>
      </w:r>
      <w:r w:rsidRPr="007007A6">
        <w:t>的映射关系，每个</w:t>
      </w:r>
      <w:r w:rsidRPr="007007A6">
        <w:t xml:space="preserve">Topic </w:t>
      </w:r>
      <w:r w:rsidRPr="007007A6">
        <w:t>的每一个</w:t>
      </w:r>
      <w:r w:rsidRPr="007007A6">
        <w:t xml:space="preserve"> Partition</w:t>
      </w:r>
      <w:r w:rsidRPr="007007A6">
        <w:t>，需要知道对应的</w:t>
      </w:r>
      <w:r w:rsidRPr="007007A6">
        <w:t xml:space="preserve">broker </w:t>
      </w:r>
      <w:r w:rsidRPr="007007A6">
        <w:t>列表是什么、</w:t>
      </w:r>
      <w:r w:rsidRPr="007007A6">
        <w:t>Leader</w:t>
      </w:r>
      <w:r w:rsidRPr="007007A6">
        <w:t>是谁、</w:t>
      </w:r>
      <w:r w:rsidRPr="007007A6">
        <w:t>Follower</w:t>
      </w:r>
      <w:r w:rsidRPr="007007A6">
        <w:t>是谁。这些信息都是存储在</w:t>
      </w:r>
      <w:r w:rsidRPr="007007A6">
        <w:t>Metadata</w:t>
      </w:r>
      <w:r w:rsidRPr="007007A6">
        <w:t>这个类的。</w:t>
      </w:r>
    </w:p>
    <w:p w14:paraId="30ABEB96" w14:textId="41E067D1" w:rsidR="00B36B88" w:rsidRDefault="00B36B88" w:rsidP="002555DC">
      <w:pPr>
        <w:ind w:firstLine="420"/>
      </w:pPr>
      <w:r w:rsidRPr="00B36B88">
        <w:rPr>
          <w:rFonts w:hint="eastAsia"/>
        </w:rPr>
        <w:t>消费者的消费原理</w:t>
      </w:r>
    </w:p>
    <w:p w14:paraId="4F9EEDC4" w14:textId="60B6B504" w:rsidR="00EE1F84" w:rsidRDefault="00EE1F84" w:rsidP="00EE1F84">
      <w:pPr>
        <w:pStyle w:val="3"/>
        <w:ind w:firstLine="420"/>
      </w:pPr>
      <w:r>
        <w:rPr>
          <w:rFonts w:hint="eastAsia"/>
        </w:rPr>
        <w:lastRenderedPageBreak/>
        <w:t>发送数据</w:t>
      </w:r>
    </w:p>
    <w:p w14:paraId="5C4B56C2" w14:textId="05F0A75C" w:rsidR="00B62F89" w:rsidRPr="00B62F89" w:rsidRDefault="00B62F89" w:rsidP="00B62F89">
      <w:pPr>
        <w:ind w:firstLine="420"/>
      </w:pPr>
      <w:r>
        <w:rPr>
          <w:noProof/>
        </w:rPr>
        <w:drawing>
          <wp:inline distT="0" distB="0" distL="0" distR="0" wp14:anchorId="7C512067" wp14:editId="3BCF6D00">
            <wp:extent cx="5274310" cy="38842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84295"/>
                    </a:xfrm>
                    <a:prstGeom prst="rect">
                      <a:avLst/>
                    </a:prstGeom>
                  </pic:spPr>
                </pic:pic>
              </a:graphicData>
            </a:graphic>
          </wp:inline>
        </w:drawing>
      </w:r>
    </w:p>
    <w:p w14:paraId="17983792" w14:textId="39F1E73C" w:rsidR="00EE1F84" w:rsidRPr="00EE1F84" w:rsidRDefault="00EE1F84" w:rsidP="00EE1F84">
      <w:pPr>
        <w:ind w:firstLineChars="95" w:firstLine="199"/>
      </w:pPr>
      <w:r w:rsidRPr="00EE1F84">
        <w:t>Producer</w:t>
      </w:r>
      <w:r w:rsidRPr="00EE1F84">
        <w:t>在写入数据的时候永远的找</w:t>
      </w:r>
      <w:r w:rsidRPr="00EE1F84">
        <w:t>leader</w:t>
      </w:r>
      <w:r w:rsidRPr="00EE1F84">
        <w:t>，不会直接将数据写入</w:t>
      </w:r>
      <w:r w:rsidRPr="00EE1F84">
        <w:t>follower</w:t>
      </w:r>
      <w:r w:rsidRPr="00EE1F84">
        <w:t>！那</w:t>
      </w:r>
      <w:r w:rsidRPr="00EE1F84">
        <w:t>leader</w:t>
      </w:r>
      <w:r w:rsidRPr="00EE1F84">
        <w:t>怎么找呢？</w:t>
      </w:r>
    </w:p>
    <w:p w14:paraId="2756763E" w14:textId="25B677C1" w:rsidR="00B47E8D" w:rsidRPr="00B47E8D" w:rsidRDefault="001202E9" w:rsidP="00B47E8D">
      <w:pPr>
        <w:ind w:firstLine="420"/>
      </w:pPr>
      <w:r w:rsidRPr="001202E9">
        <w:rPr>
          <w:noProof/>
        </w:rPr>
        <w:drawing>
          <wp:inline distT="0" distB="0" distL="0" distR="0" wp14:anchorId="3612A4A0" wp14:editId="4893C0BF">
            <wp:extent cx="5274310" cy="2499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99360"/>
                    </a:xfrm>
                    <a:prstGeom prst="rect">
                      <a:avLst/>
                    </a:prstGeom>
                    <a:noFill/>
                    <a:ln>
                      <a:noFill/>
                    </a:ln>
                  </pic:spPr>
                </pic:pic>
              </a:graphicData>
            </a:graphic>
          </wp:inline>
        </w:drawing>
      </w:r>
    </w:p>
    <w:p w14:paraId="762D7B73" w14:textId="77777777" w:rsidR="00147BF3" w:rsidRPr="00147BF3" w:rsidRDefault="00147BF3" w:rsidP="00147BF3">
      <w:pPr>
        <w:ind w:firstLine="420"/>
      </w:pPr>
      <w:r w:rsidRPr="00147BF3">
        <w:rPr>
          <w:rFonts w:hint="eastAsia"/>
        </w:rPr>
        <w:t>发送的流程就在图中已经说明了，就不单独在文字列出来了！需要注意的一点是，消息写入</w:t>
      </w:r>
      <w:r w:rsidRPr="00147BF3">
        <w:t>leader</w:t>
      </w:r>
      <w:r w:rsidRPr="00147BF3">
        <w:t>后，</w:t>
      </w:r>
      <w:r w:rsidRPr="00147BF3">
        <w:t>follower</w:t>
      </w:r>
      <w:r w:rsidRPr="00147BF3">
        <w:t>是主动的去</w:t>
      </w:r>
      <w:r w:rsidRPr="00147BF3">
        <w:t>leader</w:t>
      </w:r>
      <w:r w:rsidRPr="00147BF3">
        <w:t>进行同步的！</w:t>
      </w:r>
      <w:r w:rsidRPr="00147BF3">
        <w:t>producer</w:t>
      </w:r>
      <w:r w:rsidRPr="00147BF3">
        <w:t>采用</w:t>
      </w:r>
      <w:r w:rsidRPr="00147BF3">
        <w:t>push</w:t>
      </w:r>
      <w:r w:rsidRPr="00147BF3">
        <w:t>模式将数据发布到</w:t>
      </w:r>
      <w:r w:rsidRPr="00147BF3">
        <w:t>broker</w:t>
      </w:r>
      <w:r w:rsidRPr="00147BF3">
        <w:t>，每条消息追加到分区中，顺序写入磁盘，所以保证同一分区内的数据是有序的！写入示意图如下：</w:t>
      </w:r>
    </w:p>
    <w:p w14:paraId="2E7083D7" w14:textId="70428716" w:rsidR="00BE019D" w:rsidRDefault="000B271C" w:rsidP="00951AF1">
      <w:pPr>
        <w:ind w:firstLine="420"/>
      </w:pPr>
      <w:r w:rsidRPr="000B271C">
        <w:rPr>
          <w:noProof/>
        </w:rPr>
        <w:lastRenderedPageBreak/>
        <w:drawing>
          <wp:inline distT="0" distB="0" distL="0" distR="0" wp14:anchorId="0ABC8B45" wp14:editId="437B679B">
            <wp:extent cx="5274310" cy="2620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20010"/>
                    </a:xfrm>
                    <a:prstGeom prst="rect">
                      <a:avLst/>
                    </a:prstGeom>
                    <a:noFill/>
                    <a:ln>
                      <a:noFill/>
                    </a:ln>
                  </pic:spPr>
                </pic:pic>
              </a:graphicData>
            </a:graphic>
          </wp:inline>
        </w:drawing>
      </w:r>
    </w:p>
    <w:p w14:paraId="434558C5" w14:textId="31C943FB" w:rsidR="000B271C" w:rsidRDefault="000B271C" w:rsidP="00951AF1">
      <w:pPr>
        <w:ind w:firstLine="420"/>
      </w:pPr>
      <w:r w:rsidRPr="000B271C">
        <w:rPr>
          <w:rFonts w:hint="eastAsia"/>
        </w:rPr>
        <w:t>上面说到数据会写入到不同的分区，那</w:t>
      </w:r>
      <w:proofErr w:type="spellStart"/>
      <w:r w:rsidRPr="000B271C">
        <w:t>kafka</w:t>
      </w:r>
      <w:proofErr w:type="spellEnd"/>
      <w:r w:rsidRPr="000B271C">
        <w:t>为什么要做分区呢？相信大家应该也能猜到，分区的主要目的是：</w:t>
      </w:r>
    </w:p>
    <w:p w14:paraId="6F03F0BF" w14:textId="5DEE3C4D" w:rsidR="00515009" w:rsidRDefault="00515009" w:rsidP="00C35C83">
      <w:pPr>
        <w:ind w:firstLine="420"/>
      </w:pPr>
      <w:r>
        <w:t>1</w:t>
      </w:r>
      <w:r>
        <w:t>、</w:t>
      </w:r>
      <w:r>
        <w:t xml:space="preserve"> </w:t>
      </w:r>
      <w:r>
        <w:t>方便扩展。因为一个</w:t>
      </w:r>
      <w:r>
        <w:t>topic</w:t>
      </w:r>
      <w:r>
        <w:t>可以有多个</w:t>
      </w:r>
      <w:r>
        <w:t>partition</w:t>
      </w:r>
      <w:r>
        <w:t>，所以我们可以通过扩展机器去轻松的应对日益增长的数据量。</w:t>
      </w:r>
    </w:p>
    <w:p w14:paraId="1141CB8E" w14:textId="14888EE9" w:rsidR="00515009" w:rsidRDefault="00515009" w:rsidP="00515009">
      <w:pPr>
        <w:ind w:firstLine="420"/>
      </w:pPr>
      <w:r>
        <w:t>2</w:t>
      </w:r>
      <w:r>
        <w:t>、</w:t>
      </w:r>
      <w:r>
        <w:t xml:space="preserve"> </w:t>
      </w:r>
      <w:r>
        <w:t>提高并发。以</w:t>
      </w:r>
      <w:r>
        <w:t>partition</w:t>
      </w:r>
      <w:r>
        <w:t>为读写单位，可以多个消费者同时消费数据，提高了消息的处理效率。</w:t>
      </w:r>
    </w:p>
    <w:p w14:paraId="55DF3C5D" w14:textId="4D1A68D3" w:rsidR="00D14A85" w:rsidRDefault="00D14A85" w:rsidP="00515009">
      <w:pPr>
        <w:ind w:firstLine="420"/>
      </w:pPr>
      <w:r w:rsidRPr="00D14A85">
        <w:rPr>
          <w:rFonts w:hint="eastAsia"/>
        </w:rPr>
        <w:t>熟悉负载均衡的朋友应该知道，当我们向某个服务器发送请求的时候，服务端可能会对请求做一个负载，将流量分发到不同的服务器，那在</w:t>
      </w:r>
      <w:proofErr w:type="spellStart"/>
      <w:r w:rsidRPr="00D14A85">
        <w:t>kafka</w:t>
      </w:r>
      <w:proofErr w:type="spellEnd"/>
      <w:r w:rsidRPr="00D14A85">
        <w:t>中，如果某个</w:t>
      </w:r>
      <w:r w:rsidRPr="00D14A85">
        <w:t>topic</w:t>
      </w:r>
      <w:r w:rsidRPr="00D14A85">
        <w:t>有多个</w:t>
      </w:r>
      <w:r w:rsidRPr="00D14A85">
        <w:t>partition</w:t>
      </w:r>
      <w:r w:rsidRPr="00D14A85">
        <w:t>，</w:t>
      </w:r>
      <w:r w:rsidRPr="00D14A85">
        <w:t>producer</w:t>
      </w:r>
      <w:r w:rsidRPr="00D14A85">
        <w:t>又怎么知道该将数据发往哪个</w:t>
      </w:r>
      <w:r w:rsidRPr="00D14A85">
        <w:t>partition</w:t>
      </w:r>
      <w:r w:rsidRPr="00D14A85">
        <w:t>呢？</w:t>
      </w:r>
    </w:p>
    <w:p w14:paraId="351B2035" w14:textId="68A191D3" w:rsidR="00E92EB5" w:rsidRDefault="00E92EB5" w:rsidP="00780026">
      <w:pPr>
        <w:ind w:firstLine="420"/>
      </w:pPr>
      <w:proofErr w:type="spellStart"/>
      <w:r>
        <w:t>kafka</w:t>
      </w:r>
      <w:proofErr w:type="spellEnd"/>
      <w:r>
        <w:t>中有几个原则：</w:t>
      </w:r>
    </w:p>
    <w:p w14:paraId="20F70608" w14:textId="38010DA5" w:rsidR="00E92EB5" w:rsidRDefault="00E92EB5" w:rsidP="00780026">
      <w:pPr>
        <w:ind w:firstLine="420"/>
      </w:pPr>
      <w:r>
        <w:t>1</w:t>
      </w:r>
      <w:r>
        <w:t>、</w:t>
      </w:r>
      <w:r>
        <w:t xml:space="preserve"> partition</w:t>
      </w:r>
      <w:r>
        <w:t>在写入的时候可以指定需要写入的</w:t>
      </w:r>
      <w:r>
        <w:t>partition</w:t>
      </w:r>
      <w:r>
        <w:t>，如果有指定，则写入对应的</w:t>
      </w:r>
      <w:r>
        <w:t>partition</w:t>
      </w:r>
      <w:r>
        <w:t>。</w:t>
      </w:r>
    </w:p>
    <w:p w14:paraId="3BCD3857" w14:textId="19644D95" w:rsidR="00E92EB5" w:rsidRDefault="00E92EB5" w:rsidP="00780026">
      <w:pPr>
        <w:ind w:firstLine="420"/>
      </w:pPr>
      <w:r>
        <w:t>2</w:t>
      </w:r>
      <w:r>
        <w:t>、</w:t>
      </w:r>
      <w:r>
        <w:t xml:space="preserve"> </w:t>
      </w:r>
      <w:r>
        <w:t>如果没有指定</w:t>
      </w:r>
      <w:r>
        <w:t>partition</w:t>
      </w:r>
      <w:r>
        <w:t>，但是设置了数据的</w:t>
      </w:r>
      <w:r>
        <w:t>key</w:t>
      </w:r>
      <w:r>
        <w:t>，则会根据</w:t>
      </w:r>
      <w:r>
        <w:t>key</w:t>
      </w:r>
      <w:r>
        <w:t>的值</w:t>
      </w:r>
      <w:r>
        <w:t>hash</w:t>
      </w:r>
      <w:r>
        <w:t>出一个</w:t>
      </w:r>
      <w:r>
        <w:t>partition</w:t>
      </w:r>
      <w:r>
        <w:t>。</w:t>
      </w:r>
    </w:p>
    <w:p w14:paraId="0B1A85CB" w14:textId="1B75357B" w:rsidR="00E92EB5" w:rsidRDefault="00E92EB5" w:rsidP="00780026">
      <w:pPr>
        <w:ind w:firstLine="420"/>
      </w:pPr>
      <w:r>
        <w:t>3</w:t>
      </w:r>
      <w:r>
        <w:t>、</w:t>
      </w:r>
      <w:r>
        <w:t xml:space="preserve"> </w:t>
      </w:r>
      <w:r>
        <w:t>如果既没指定</w:t>
      </w:r>
      <w:r>
        <w:t>partition</w:t>
      </w:r>
      <w:r>
        <w:t>，又没有设置</w:t>
      </w:r>
      <w:r>
        <w:t>key</w:t>
      </w:r>
      <w:r>
        <w:t>，则会轮询选出一个</w:t>
      </w:r>
      <w:r>
        <w:t>partition</w:t>
      </w:r>
      <w:r>
        <w:t>。</w:t>
      </w:r>
    </w:p>
    <w:p w14:paraId="69F7EE5F" w14:textId="7A916E8C" w:rsidR="00E92EB5" w:rsidRDefault="00E92EB5" w:rsidP="00780026">
      <w:pPr>
        <w:ind w:firstLine="420"/>
      </w:pPr>
      <w:r>
        <w:rPr>
          <w:rFonts w:hint="eastAsia"/>
        </w:rPr>
        <w:t>保证消息不丢失是一个消息队列中间件的基本保证，那</w:t>
      </w:r>
      <w:r>
        <w:t>producer</w:t>
      </w:r>
      <w:r>
        <w:t>在向</w:t>
      </w:r>
      <w:proofErr w:type="spellStart"/>
      <w:r>
        <w:t>kafka</w:t>
      </w:r>
      <w:proofErr w:type="spellEnd"/>
      <w:r>
        <w:t>写入消息的时候，怎么保证消息不丢失呢？</w:t>
      </w:r>
    </w:p>
    <w:p w14:paraId="4FB6A3C1" w14:textId="384AD9E9" w:rsidR="00E92EB5" w:rsidRDefault="00E92EB5" w:rsidP="00780026">
      <w:pPr>
        <w:ind w:firstLine="420"/>
      </w:pPr>
      <w:r>
        <w:rPr>
          <w:rFonts w:hint="eastAsia"/>
        </w:rPr>
        <w:t>其实上面的写入流程图中有描述出来，那就是通过</w:t>
      </w:r>
      <w:r>
        <w:t>ACK</w:t>
      </w:r>
      <w:r>
        <w:t>应答机制！在生产者向队列写入数据的时候可以设置参数来确定是否确认</w:t>
      </w:r>
      <w:proofErr w:type="spellStart"/>
      <w:r>
        <w:t>kafka</w:t>
      </w:r>
      <w:proofErr w:type="spellEnd"/>
      <w:r>
        <w:t>接收到数据，这个参数可设置的值为</w:t>
      </w:r>
      <w:r>
        <w:t>0</w:t>
      </w:r>
      <w:r>
        <w:t>、</w:t>
      </w:r>
      <w:r>
        <w:t>1</w:t>
      </w:r>
      <w:r>
        <w:t>、</w:t>
      </w:r>
      <w:r>
        <w:t>all</w:t>
      </w:r>
      <w:r>
        <w:t>。</w:t>
      </w:r>
    </w:p>
    <w:p w14:paraId="38475812" w14:textId="2A968C99" w:rsidR="00E92EB5" w:rsidRDefault="00E92EB5" w:rsidP="00780026">
      <w:pPr>
        <w:ind w:firstLine="420"/>
      </w:pPr>
      <w:r>
        <w:t>0</w:t>
      </w:r>
      <w:r>
        <w:t>代表</w:t>
      </w:r>
      <w:r>
        <w:t>producer</w:t>
      </w:r>
      <w:r>
        <w:t>往集群发送数据不需要等到集群的返回，</w:t>
      </w:r>
      <w:proofErr w:type="gramStart"/>
      <w:r>
        <w:t>不确保</w:t>
      </w:r>
      <w:proofErr w:type="gramEnd"/>
      <w:r>
        <w:t>消息发送成功。安全性最低但是效率最高。</w:t>
      </w:r>
    </w:p>
    <w:p w14:paraId="3FB6AF3E" w14:textId="6C9C91F6" w:rsidR="00E92EB5" w:rsidRDefault="00E92EB5" w:rsidP="00780026">
      <w:pPr>
        <w:ind w:firstLine="420"/>
      </w:pPr>
      <w:r>
        <w:t>1</w:t>
      </w:r>
      <w:r>
        <w:t>代表</w:t>
      </w:r>
      <w:r>
        <w:t>producer</w:t>
      </w:r>
      <w:r>
        <w:t>往集群发送数据只要</w:t>
      </w:r>
      <w:r>
        <w:t>leader</w:t>
      </w:r>
      <w:r>
        <w:t>应答就可以发送下一条，</w:t>
      </w:r>
      <w:proofErr w:type="gramStart"/>
      <w:r>
        <w:t>只确保</w:t>
      </w:r>
      <w:proofErr w:type="gramEnd"/>
      <w:r>
        <w:t>leader</w:t>
      </w:r>
      <w:r>
        <w:t>发送成功。</w:t>
      </w:r>
    </w:p>
    <w:p w14:paraId="313A46CE" w14:textId="4D98760A" w:rsidR="00E92EB5" w:rsidRPr="00780026" w:rsidRDefault="00E92EB5" w:rsidP="00780026">
      <w:pPr>
        <w:ind w:firstLine="420"/>
      </w:pPr>
      <w:r>
        <w:t>all</w:t>
      </w:r>
      <w:r>
        <w:t>代表</w:t>
      </w:r>
      <w:r>
        <w:t>producer</w:t>
      </w:r>
      <w:r>
        <w:t>往集群发送数据需要所有的</w:t>
      </w:r>
      <w:r>
        <w:t>follower</w:t>
      </w:r>
      <w:r>
        <w:t>都完成从</w:t>
      </w:r>
      <w:r>
        <w:t>leader</w:t>
      </w:r>
      <w:r>
        <w:t>的同步才会发送下一条，确保</w:t>
      </w:r>
      <w:r>
        <w:t>leader</w:t>
      </w:r>
      <w:r>
        <w:t>发送成功和所有的副本都完成备份。安全性最高，但是效率最低。</w:t>
      </w:r>
    </w:p>
    <w:p w14:paraId="09343E19" w14:textId="4120C856" w:rsidR="00E92EB5" w:rsidRDefault="00E92EB5" w:rsidP="00E92EB5">
      <w:pPr>
        <w:ind w:firstLine="420"/>
      </w:pPr>
      <w:r>
        <w:rPr>
          <w:rFonts w:hint="eastAsia"/>
        </w:rPr>
        <w:t>最后要注意的是，如果往不存在的</w:t>
      </w:r>
      <w:r>
        <w:t>topic</w:t>
      </w:r>
      <w:r>
        <w:t>写数据，能不能写入成功呢？</w:t>
      </w:r>
      <w:proofErr w:type="spellStart"/>
      <w:r>
        <w:t>kafka</w:t>
      </w:r>
      <w:proofErr w:type="spellEnd"/>
      <w:r>
        <w:t>会自动创建</w:t>
      </w:r>
      <w:r>
        <w:t>topic</w:t>
      </w:r>
      <w:r>
        <w:t>，分区和副本的数量根据默认配置都是</w:t>
      </w:r>
      <w:r>
        <w:t>1</w:t>
      </w:r>
      <w:r>
        <w:t>。</w:t>
      </w:r>
    </w:p>
    <w:p w14:paraId="21B2684E" w14:textId="545842BD" w:rsidR="00A9517C" w:rsidRDefault="00A9517C" w:rsidP="00E92EB5">
      <w:pPr>
        <w:ind w:firstLine="420"/>
      </w:pPr>
    </w:p>
    <w:p w14:paraId="65FC6637" w14:textId="77777777" w:rsidR="00A9271E" w:rsidRPr="00A9271E" w:rsidRDefault="00A9271E" w:rsidP="00A9271E">
      <w:pPr>
        <w:ind w:firstLine="420"/>
      </w:pPr>
    </w:p>
    <w:p w14:paraId="56C6B6B1" w14:textId="6EA346C4" w:rsidR="00D27D51" w:rsidRDefault="00D27D51" w:rsidP="00D27D51">
      <w:pPr>
        <w:pStyle w:val="2"/>
      </w:pPr>
      <w:r>
        <w:rPr>
          <w:rFonts w:hint="eastAsia"/>
        </w:rPr>
        <w:lastRenderedPageBreak/>
        <w:t>元数据</w:t>
      </w:r>
      <w:r w:rsidR="008258A4">
        <w:rPr>
          <w:rFonts w:hint="eastAsia"/>
        </w:rPr>
        <w:t>的拉取</w:t>
      </w:r>
    </w:p>
    <w:p w14:paraId="6B17F320" w14:textId="00CAB445" w:rsidR="008258A4" w:rsidRDefault="008258A4" w:rsidP="005D72C2">
      <w:pPr>
        <w:ind w:firstLine="420"/>
      </w:pPr>
      <w:r>
        <w:rPr>
          <w:rFonts w:hint="eastAsia"/>
        </w:rPr>
        <w:t>分析完毕了</w:t>
      </w:r>
      <w:proofErr w:type="spellStart"/>
      <w:r>
        <w:t>katkaProducer</w:t>
      </w:r>
      <w:proofErr w:type="spellEnd"/>
      <w:r>
        <w:t>初始化的时候</w:t>
      </w:r>
      <w:r>
        <w:t>,</w:t>
      </w:r>
      <w:r>
        <w:t>都涉及到了哪些组件</w:t>
      </w:r>
      <w:r>
        <w:t>,</w:t>
      </w:r>
      <w:r>
        <w:t>每个组件对应的一些核心</w:t>
      </w:r>
      <w:r>
        <w:rPr>
          <w:rFonts w:hint="eastAsia"/>
        </w:rPr>
        <w:t>参数在源码里的注释和默认值</w:t>
      </w:r>
      <w:r>
        <w:t>,</w:t>
      </w:r>
      <w:r>
        <w:t>他的作用和效果</w:t>
      </w:r>
      <w:r>
        <w:t>,</w:t>
      </w:r>
      <w:r>
        <w:t>都进行了分析</w:t>
      </w:r>
      <w:r>
        <w:t>,</w:t>
      </w:r>
      <w:r>
        <w:t>到底会不会真实的去拉取</w:t>
      </w:r>
      <w:r>
        <w:rPr>
          <w:rFonts w:hint="eastAsia"/>
        </w:rPr>
        <w:t>集群的元数据呢</w:t>
      </w:r>
      <w:r>
        <w:t>?</w:t>
      </w:r>
    </w:p>
    <w:p w14:paraId="10D709C4" w14:textId="77777777" w:rsidR="008258A4" w:rsidRDefault="008258A4" w:rsidP="008258A4">
      <w:pPr>
        <w:ind w:firstLine="420"/>
      </w:pPr>
      <w:r>
        <w:t>wait(),</w:t>
      </w:r>
      <w:r>
        <w:t>释放锁</w:t>
      </w:r>
      <w:r>
        <w:t>,</w:t>
      </w:r>
      <w:r>
        <w:t>然后进入一个休眠等待再次被人唤醒获取锁的状态</w:t>
      </w:r>
    </w:p>
    <w:p w14:paraId="68828C4C" w14:textId="7B7268EB" w:rsidR="008258A4" w:rsidRDefault="008258A4" w:rsidP="005D72C2">
      <w:pPr>
        <w:ind w:firstLine="420"/>
      </w:pPr>
      <w:r>
        <w:rPr>
          <w:rFonts w:hint="eastAsia"/>
        </w:rPr>
        <w:t>此时如果有人获取</w:t>
      </w:r>
      <w:proofErr w:type="gramStart"/>
      <w:r>
        <w:rPr>
          <w:rFonts w:hint="eastAsia"/>
        </w:rPr>
        <w:t>锁之后</w:t>
      </w:r>
      <w:proofErr w:type="gramEnd"/>
      <w:r>
        <w:t>,</w:t>
      </w:r>
      <w:r>
        <w:t>调用</w:t>
      </w:r>
      <w:r>
        <w:t>notifyAl1o,</w:t>
      </w:r>
      <w:r>
        <w:t>就会</w:t>
      </w:r>
      <w:proofErr w:type="gramStart"/>
      <w:r>
        <w:t>把之前</w:t>
      </w:r>
      <w:proofErr w:type="gramEnd"/>
      <w:r>
        <w:t>调用</w:t>
      </w:r>
      <w:r>
        <w:t>wat(</w:t>
      </w:r>
      <w:r>
        <w:t>方法进入休眠的线程给唤</w:t>
      </w:r>
      <w:r>
        <w:rPr>
          <w:rFonts w:hint="eastAsia"/>
        </w:rPr>
        <w:t>醒</w:t>
      </w:r>
      <w:r>
        <w:t>,</w:t>
      </w:r>
      <w:r>
        <w:t>让他们再次尝试获取锁</w:t>
      </w:r>
    </w:p>
    <w:p w14:paraId="7190CE88" w14:textId="6F3005DE" w:rsidR="008258A4" w:rsidRDefault="008258A4" w:rsidP="005D72C2">
      <w:pPr>
        <w:ind w:firstLine="420"/>
      </w:pPr>
      <w:r>
        <w:rPr>
          <w:rFonts w:hint="eastAsia"/>
        </w:rPr>
        <w:t>在</w:t>
      </w:r>
      <w:proofErr w:type="spellStart"/>
      <w:r>
        <w:t>KatkaProducer</w:t>
      </w:r>
      <w:proofErr w:type="spellEnd"/>
      <w:r>
        <w:t>初始化的时候</w:t>
      </w:r>
      <w:r>
        <w:t>,</w:t>
      </w:r>
      <w:r>
        <w:t>并没有真正的去某一个</w:t>
      </w:r>
      <w:r>
        <w:t>broker</w:t>
      </w:r>
      <w:r>
        <w:t>上去拉取元数据的</w:t>
      </w:r>
      <w:r>
        <w:t>,</w:t>
      </w:r>
      <w:r>
        <w:t>但是他</w:t>
      </w:r>
      <w:r>
        <w:rPr>
          <w:rFonts w:hint="eastAsia"/>
        </w:rPr>
        <w:t>肯定是对集群元数据做了一个初始化的</w:t>
      </w:r>
      <w:r>
        <w:t>,</w:t>
      </w:r>
      <w:r>
        <w:t>把你配置的那些</w:t>
      </w:r>
      <w:r>
        <w:t>broker</w:t>
      </w:r>
      <w:r>
        <w:t>地址转化为了</w:t>
      </w:r>
      <w:r>
        <w:t>Node,</w:t>
      </w:r>
      <w:r>
        <w:t>放在</w:t>
      </w:r>
    </w:p>
    <w:p w14:paraId="50B90923" w14:textId="65A05F6D" w:rsidR="005D72C2" w:rsidRPr="008258A4" w:rsidRDefault="008258A4" w:rsidP="005D72C2">
      <w:pPr>
        <w:ind w:firstLineChars="0" w:firstLine="0"/>
      </w:pPr>
      <w:r>
        <w:t>Cluster</w:t>
      </w:r>
      <w:r>
        <w:t>对象实例里</w:t>
      </w:r>
    </w:p>
    <w:p w14:paraId="067E8F49" w14:textId="77777777" w:rsidR="005D72C2" w:rsidRDefault="005D72C2" w:rsidP="005D72C2">
      <w:pPr>
        <w:ind w:firstLine="420"/>
      </w:pPr>
      <w:r>
        <w:t>List&lt;Node&gt;, Kafka Broker</w:t>
      </w:r>
      <w:r>
        <w:t>节点</w:t>
      </w:r>
      <w:r>
        <w:t>,</w:t>
      </w:r>
      <w:r>
        <w:t>一台机器</w:t>
      </w:r>
    </w:p>
    <w:p w14:paraId="3B0D4183" w14:textId="7431FE3C" w:rsidR="00D27D51" w:rsidRDefault="005D72C2" w:rsidP="0094468F">
      <w:pPr>
        <w:ind w:firstLine="420"/>
      </w:pPr>
      <w:proofErr w:type="spellStart"/>
      <w:r>
        <w:t>Listestring</w:t>
      </w:r>
      <w:proofErr w:type="spellEnd"/>
      <w:r>
        <w:t xml:space="preserve"> , </w:t>
      </w:r>
      <w:proofErr w:type="spellStart"/>
      <w:r>
        <w:t>unautorhizedopics</w:t>
      </w:r>
      <w:proofErr w:type="spellEnd"/>
      <w:r>
        <w:t>,</w:t>
      </w:r>
      <w:r>
        <w:t>没有被授权访问的</w:t>
      </w:r>
      <w:r>
        <w:t>Topic</w:t>
      </w:r>
      <w:r>
        <w:t>的列表</w:t>
      </w:r>
      <w:r>
        <w:t>,</w:t>
      </w:r>
      <w:r>
        <w:t>就是</w:t>
      </w:r>
      <w:proofErr w:type="spellStart"/>
      <w:r>
        <w:t>ka</w:t>
      </w:r>
      <w:r w:rsidR="00E33611">
        <w:rPr>
          <w:rFonts w:hint="eastAsia"/>
        </w:rPr>
        <w:t>f</w:t>
      </w:r>
      <w:r>
        <w:t>ka</w:t>
      </w:r>
      <w:proofErr w:type="spellEnd"/>
      <w:r>
        <w:t>是可以支持权</w:t>
      </w:r>
      <w:r>
        <w:rPr>
          <w:rFonts w:hint="eastAsia"/>
        </w:rPr>
        <w:t>限控制的</w:t>
      </w:r>
      <w:r>
        <w:t>,</w:t>
      </w:r>
      <w:r>
        <w:t>如果你的客户端没有被授权访问某个</w:t>
      </w:r>
      <w:r>
        <w:t>Topic,</w:t>
      </w:r>
      <w:r>
        <w:t>那么就会放在这个列表里</w:t>
      </w:r>
      <w:r w:rsidR="00E33611">
        <w:rPr>
          <w:rFonts w:hint="eastAsia"/>
        </w:rPr>
        <w:t>。</w:t>
      </w:r>
    </w:p>
    <w:p w14:paraId="428147DE" w14:textId="5425587D" w:rsidR="00E33611" w:rsidRDefault="00E33611" w:rsidP="0068168A">
      <w:pPr>
        <w:ind w:firstLine="420"/>
      </w:pPr>
      <w:r>
        <w:t>Map&lt;</w:t>
      </w:r>
      <w:proofErr w:type="spellStart"/>
      <w:r>
        <w:t>TopicParittion</w:t>
      </w:r>
      <w:proofErr w:type="spellEnd"/>
      <w:r>
        <w:t xml:space="preserve">, </w:t>
      </w:r>
      <w:proofErr w:type="spellStart"/>
      <w:r>
        <w:t>Partitioninfox</w:t>
      </w:r>
      <w:proofErr w:type="spellEnd"/>
      <w:r>
        <w:t xml:space="preserve">&gt; </w:t>
      </w:r>
      <w:proofErr w:type="spellStart"/>
      <w:r>
        <w:t>TopicPartition</w:t>
      </w:r>
      <w:proofErr w:type="spellEnd"/>
      <w:r>
        <w:t>就代表了一个分区</w:t>
      </w:r>
      <w:r>
        <w:t>,</w:t>
      </w:r>
      <w:r>
        <w:t>里面就是他的</w:t>
      </w:r>
      <w:proofErr w:type="spellStart"/>
      <w:r>
        <w:t>toplc</w:t>
      </w:r>
      <w:proofErr w:type="spellEnd"/>
      <w:r>
        <w:t>的</w:t>
      </w:r>
      <w:r>
        <w:rPr>
          <w:rFonts w:hint="eastAsia"/>
        </w:rPr>
        <w:t>名字</w:t>
      </w:r>
      <w:r>
        <w:t>,</w:t>
      </w:r>
      <w:r>
        <w:t>以及他在</w:t>
      </w:r>
      <w:r>
        <w:t>topic</w:t>
      </w:r>
      <w:r>
        <w:t>里的分区号</w:t>
      </w:r>
      <w:r>
        <w:t xml:space="preserve">; </w:t>
      </w:r>
      <w:proofErr w:type="spellStart"/>
      <w:r>
        <w:t>Partitininfo</w:t>
      </w:r>
      <w:proofErr w:type="spellEnd"/>
      <w:r>
        <w:t>,</w:t>
      </w:r>
      <w:r>
        <w:t>就代表了分区的详细信息</w:t>
      </w:r>
      <w:r>
        <w:t>,</w:t>
      </w:r>
      <w:r>
        <w:t>属于哪个</w:t>
      </w:r>
      <w:r>
        <w:t>topic,</w:t>
      </w:r>
      <w:r>
        <w:rPr>
          <w:rFonts w:hint="eastAsia"/>
        </w:rPr>
        <w:t>分区号</w:t>
      </w:r>
      <w:r>
        <w:t>,</w:t>
      </w:r>
      <w:r>
        <w:t>每个分区都有多个副本</w:t>
      </w:r>
      <w:r>
        <w:t>, Leader</w:t>
      </w:r>
      <w:r>
        <w:t>在哪</w:t>
      </w:r>
      <w:r>
        <w:t>broker</w:t>
      </w:r>
      <w:r>
        <w:t>上</w:t>
      </w:r>
      <w:r>
        <w:t>, followers</w:t>
      </w:r>
      <w:r>
        <w:t>在哪些</w:t>
      </w:r>
      <w:r>
        <w:t>broker</w:t>
      </w:r>
      <w:r>
        <w:t>上</w:t>
      </w:r>
      <w:r>
        <w:t>, ISR</w:t>
      </w:r>
      <w:r>
        <w:rPr>
          <w:rFonts w:hint="eastAsia"/>
        </w:rPr>
        <w:t>列表</w:t>
      </w:r>
      <w:r>
        <w:t>,</w:t>
      </w:r>
      <w:r>
        <w:t>都</w:t>
      </w:r>
      <w:proofErr w:type="gramStart"/>
      <w:r>
        <w:t>在里面</w:t>
      </w:r>
      <w:proofErr w:type="gramEnd"/>
      <w:r w:rsidR="0068168A">
        <w:br/>
      </w:r>
      <w:proofErr w:type="spellStart"/>
      <w:r w:rsidR="0068168A">
        <w:t>availablepartitionsyTopic</w:t>
      </w:r>
      <w:proofErr w:type="spellEnd"/>
      <w:r w:rsidR="0068168A">
        <w:t xml:space="preserve">, </w:t>
      </w:r>
      <w:proofErr w:type="gramStart"/>
      <w:r w:rsidR="0068168A">
        <w:t>个</w:t>
      </w:r>
      <w:proofErr w:type="spellStart"/>
      <w:proofErr w:type="gramEnd"/>
      <w:r w:rsidR="0068168A">
        <w:t>toplic</w:t>
      </w:r>
      <w:proofErr w:type="spellEnd"/>
      <w:r w:rsidR="0068168A">
        <w:t>哪些当前可用的分区</w:t>
      </w:r>
      <w:r w:rsidR="0068168A">
        <w:t>,</w:t>
      </w:r>
      <w:r w:rsidR="0068168A">
        <w:t>如果某个分区没有</w:t>
      </w:r>
      <w:r w:rsidR="0068168A">
        <w:t>leader</w:t>
      </w:r>
      <w:r w:rsidR="0068168A">
        <w:t>是</w:t>
      </w:r>
      <w:r w:rsidR="0068168A">
        <w:rPr>
          <w:rFonts w:hint="eastAsia"/>
        </w:rPr>
        <w:t>存活的</w:t>
      </w:r>
      <w:r w:rsidR="0068168A">
        <w:t>,</w:t>
      </w:r>
      <w:r w:rsidR="0068168A">
        <w:t>此时那个分区就</w:t>
      </w:r>
      <w:proofErr w:type="gramStart"/>
      <w:r w:rsidR="0068168A">
        <w:t>不</w:t>
      </w:r>
      <w:proofErr w:type="gramEnd"/>
      <w:r w:rsidR="0068168A">
        <w:t>可用了</w:t>
      </w:r>
      <w:r w:rsidR="0068168A">
        <w:rPr>
          <w:rFonts w:hint="eastAsia"/>
        </w:rPr>
        <w:t>。</w:t>
      </w:r>
    </w:p>
    <w:p w14:paraId="37C0A54D" w14:textId="77777777" w:rsidR="0068168A" w:rsidRDefault="0068168A" w:rsidP="0068168A">
      <w:pPr>
        <w:ind w:firstLine="420"/>
      </w:pPr>
    </w:p>
    <w:p w14:paraId="206F79FA" w14:textId="2906DFE9" w:rsidR="0068168A" w:rsidRDefault="0068168A" w:rsidP="0068168A">
      <w:pPr>
        <w:ind w:firstLineChars="95" w:firstLine="199"/>
      </w:pPr>
      <w:proofErr w:type="spellStart"/>
      <w:r w:rsidRPr="0068168A">
        <w:t>partitionsyNode</w:t>
      </w:r>
      <w:proofErr w:type="spellEnd"/>
      <w:r w:rsidRPr="0068168A">
        <w:t>,</w:t>
      </w:r>
      <w:r w:rsidRPr="0068168A">
        <w:t>每个</w:t>
      </w:r>
      <w:r w:rsidRPr="0068168A">
        <w:t>broker</w:t>
      </w:r>
      <w:r w:rsidRPr="0068168A">
        <w:t>上放了哪些</w:t>
      </w:r>
      <w:r>
        <w:rPr>
          <w:rFonts w:hint="eastAsia"/>
        </w:rPr>
        <w:t>分区。</w:t>
      </w:r>
    </w:p>
    <w:p w14:paraId="07C8C77D" w14:textId="59709FFC" w:rsidR="0068168A" w:rsidRDefault="00EE77D8" w:rsidP="0068168A">
      <w:pPr>
        <w:ind w:firstLineChars="95" w:firstLine="199"/>
      </w:pPr>
      <w:proofErr w:type="spellStart"/>
      <w:r w:rsidRPr="00EE77D8">
        <w:t>nodesByld</w:t>
      </w:r>
      <w:proofErr w:type="spellEnd"/>
      <w:r w:rsidRPr="00EE77D8">
        <w:t>, broker.id &gt; Node</w:t>
      </w:r>
    </w:p>
    <w:p w14:paraId="50B675AA" w14:textId="43DF682C" w:rsidR="00F27871" w:rsidRPr="00F27871" w:rsidRDefault="00F27871" w:rsidP="0068168A">
      <w:pPr>
        <w:ind w:firstLineChars="95" w:firstLine="199"/>
      </w:pPr>
    </w:p>
    <w:p w14:paraId="2D567B07" w14:textId="423DA1CF" w:rsidR="0068168A" w:rsidRDefault="00F27871" w:rsidP="00F27871">
      <w:pPr>
        <w:pStyle w:val="2"/>
      </w:pPr>
      <w:r>
        <w:rPr>
          <w:rFonts w:hint="eastAsia"/>
        </w:rPr>
        <w:t>拦截器</w:t>
      </w:r>
    </w:p>
    <w:p w14:paraId="51754F4D" w14:textId="71ABB2BE" w:rsidR="000A32D4" w:rsidRDefault="009E264D" w:rsidP="009E264D">
      <w:pPr>
        <w:pStyle w:val="3"/>
        <w:ind w:firstLine="420"/>
      </w:pPr>
      <w:r>
        <w:rPr>
          <w:rFonts w:hint="eastAsia"/>
        </w:rPr>
        <w:t>拦截器</w:t>
      </w:r>
    </w:p>
    <w:p w14:paraId="06A77DE5" w14:textId="77777777" w:rsidR="0028272E" w:rsidRDefault="00CB00E0" w:rsidP="009E264D">
      <w:pPr>
        <w:ind w:firstLine="420"/>
      </w:pPr>
      <w:r w:rsidRPr="00CB00E0">
        <w:t>Kafka</w:t>
      </w:r>
      <w:r w:rsidRPr="00CB00E0">
        <w:t>中的拦截器（</w:t>
      </w:r>
      <w:r w:rsidRPr="00CB00E0">
        <w:t>Interceptor</w:t>
      </w:r>
      <w:r w:rsidRPr="00CB00E0">
        <w:t>）是</w:t>
      </w:r>
      <w:r w:rsidRPr="00CB00E0">
        <w:t>0.10.x.x</w:t>
      </w:r>
      <w:r w:rsidRPr="00CB00E0">
        <w:t>版本引入的一个功能，一共有两种：</w:t>
      </w:r>
    </w:p>
    <w:p w14:paraId="1FE6D2FF" w14:textId="77777777" w:rsidR="00DF052C" w:rsidRDefault="00CB00E0" w:rsidP="00DF052C">
      <w:pPr>
        <w:ind w:left="420" w:firstLine="420"/>
      </w:pPr>
      <w:r w:rsidRPr="00CB00E0">
        <w:t>Kafka Producer</w:t>
      </w:r>
      <w:r w:rsidRPr="00CB00E0">
        <w:t>端的拦截器</w:t>
      </w:r>
    </w:p>
    <w:p w14:paraId="32AFFEBF" w14:textId="24CCAE98" w:rsidR="00DF052C" w:rsidRDefault="00CB00E0" w:rsidP="00DF052C">
      <w:pPr>
        <w:ind w:left="420" w:firstLine="420"/>
      </w:pPr>
      <w:r w:rsidRPr="00CB00E0">
        <w:t>Kafka Consumer</w:t>
      </w:r>
      <w:r w:rsidRPr="00CB00E0">
        <w:t>端的拦截器</w:t>
      </w:r>
    </w:p>
    <w:p w14:paraId="62F52360" w14:textId="75394F9C" w:rsidR="009E264D" w:rsidRPr="009E264D" w:rsidRDefault="00CB00E0" w:rsidP="009E264D">
      <w:pPr>
        <w:ind w:firstLine="420"/>
      </w:pPr>
      <w:r w:rsidRPr="00CB00E0">
        <w:t>本篇主要讲述的是</w:t>
      </w:r>
      <w:r w:rsidRPr="00CB00E0">
        <w:t>Kafka Producer</w:t>
      </w:r>
      <w:r w:rsidRPr="00CB00E0">
        <w:t>端的拦截器，它主要用来对消息进行拦截或者修改，也可以用于</w:t>
      </w:r>
      <w:r w:rsidRPr="00CB00E0">
        <w:t>Producer</w:t>
      </w:r>
      <w:r w:rsidRPr="00CB00E0">
        <w:t>的</w:t>
      </w:r>
      <w:r w:rsidRPr="00CB00E0">
        <w:t>Callback</w:t>
      </w:r>
      <w:r w:rsidRPr="00CB00E0">
        <w:t>回调之前进行相应的预处理。</w:t>
      </w:r>
    </w:p>
    <w:p w14:paraId="18028CA7" w14:textId="4B91A948" w:rsidR="00F27871" w:rsidRDefault="00A34AB6" w:rsidP="00A34AB6">
      <w:pPr>
        <w:pStyle w:val="3"/>
        <w:ind w:firstLine="420"/>
      </w:pPr>
      <w:r>
        <w:rPr>
          <w:rFonts w:hint="eastAsia"/>
        </w:rPr>
        <w:t>使用</w:t>
      </w:r>
    </w:p>
    <w:p w14:paraId="745E9D1E" w14:textId="0F0727CF" w:rsidR="00D26E1D" w:rsidRDefault="00D26E1D" w:rsidP="00D26E1D">
      <w:pPr>
        <w:ind w:firstLine="420"/>
      </w:pPr>
      <w:r w:rsidRPr="00D26E1D">
        <w:rPr>
          <w:rFonts w:hint="eastAsia"/>
        </w:rPr>
        <w:t>使用</w:t>
      </w:r>
      <w:r w:rsidRPr="00D26E1D">
        <w:t>Kafka Producer</w:t>
      </w:r>
      <w:r w:rsidRPr="00D26E1D">
        <w:t>端的拦截器非常简单，主要是实现</w:t>
      </w:r>
      <w:proofErr w:type="spellStart"/>
      <w:r w:rsidRPr="00D26E1D">
        <w:t>ProducerInterceptor</w:t>
      </w:r>
      <w:proofErr w:type="spellEnd"/>
      <w:r w:rsidRPr="00D26E1D">
        <w:t>接口，此接口包含</w:t>
      </w:r>
      <w:r w:rsidRPr="00D26E1D">
        <w:t>4</w:t>
      </w:r>
      <w:r w:rsidRPr="00D26E1D">
        <w:t>个方法：</w:t>
      </w:r>
    </w:p>
    <w:p w14:paraId="200AFFC8" w14:textId="77777777" w:rsidR="008F63A6" w:rsidRDefault="008F63A6" w:rsidP="008F63A6">
      <w:pPr>
        <w:ind w:firstLine="420"/>
      </w:pPr>
      <w:proofErr w:type="spellStart"/>
      <w:r>
        <w:t>ProducerRecord</w:t>
      </w:r>
      <w:proofErr w:type="spellEnd"/>
      <w:r>
        <w:t xml:space="preserve">&lt;K, V&gt; </w:t>
      </w:r>
      <w:proofErr w:type="spellStart"/>
      <w:r>
        <w:t>onSend</w:t>
      </w:r>
      <w:proofErr w:type="spellEnd"/>
      <w:r>
        <w:t>(</w:t>
      </w:r>
      <w:proofErr w:type="spellStart"/>
      <w:r>
        <w:t>ProducerRecord</w:t>
      </w:r>
      <w:proofErr w:type="spellEnd"/>
      <w:r>
        <w:t>&lt;K, V&gt; record)</w:t>
      </w:r>
      <w:r>
        <w:t>：</w:t>
      </w:r>
      <w:r>
        <w:t>Producer</w:t>
      </w:r>
      <w:r>
        <w:t>在将消息序列化和分配分区之前会调用拦截器的这个方法来对消息进行相应的操作。一般来说最好不要修改消息</w:t>
      </w:r>
      <w:proofErr w:type="spellStart"/>
      <w:r>
        <w:t>ProducerRecord</w:t>
      </w:r>
      <w:proofErr w:type="spellEnd"/>
      <w:r>
        <w:t>的</w:t>
      </w:r>
      <w:r>
        <w:t>topic</w:t>
      </w:r>
      <w:r>
        <w:t>、</w:t>
      </w:r>
      <w:r>
        <w:t>key</w:t>
      </w:r>
      <w:r>
        <w:t>以及</w:t>
      </w:r>
      <w:r>
        <w:t>partition</w:t>
      </w:r>
      <w:r>
        <w:t>等信息，如果要修改，也需确保对其有准确的判断，否则会与预想的效果出现偏差。比如修改</w:t>
      </w:r>
      <w:r>
        <w:t>key</w:t>
      </w:r>
      <w:r>
        <w:t>不仅会影响分区的计算，同样</w:t>
      </w:r>
      <w:r>
        <w:lastRenderedPageBreak/>
        <w:t>也会影响</w:t>
      </w:r>
      <w:r>
        <w:t>Broker</w:t>
      </w:r>
      <w:r>
        <w:t>端日志压缩（</w:t>
      </w:r>
      <w:r>
        <w:t>Log Compaction</w:t>
      </w:r>
      <w:r>
        <w:t>）的功能。</w:t>
      </w:r>
    </w:p>
    <w:p w14:paraId="61035F8A" w14:textId="77777777" w:rsidR="008F63A6" w:rsidRDefault="008F63A6" w:rsidP="008F63A6">
      <w:pPr>
        <w:ind w:firstLine="420"/>
      </w:pPr>
      <w:r>
        <w:t xml:space="preserve">void </w:t>
      </w:r>
      <w:proofErr w:type="spellStart"/>
      <w:r>
        <w:t>onAcknowledgement</w:t>
      </w:r>
      <w:proofErr w:type="spellEnd"/>
      <w:r>
        <w:t>(</w:t>
      </w:r>
      <w:proofErr w:type="spellStart"/>
      <w:r>
        <w:t>RecordMetadata</w:t>
      </w:r>
      <w:proofErr w:type="spellEnd"/>
      <w:r>
        <w:t xml:space="preserve"> metadata, Exception exception)</w:t>
      </w:r>
      <w:r>
        <w:t>：在消息被应答（</w:t>
      </w:r>
      <w:r>
        <w:t>Acknowledgement</w:t>
      </w:r>
      <w:r>
        <w:t>）之前或者消息发送失败时调用，优先于用户设定的</w:t>
      </w:r>
      <w:r>
        <w:t>Callback</w:t>
      </w:r>
      <w:r>
        <w:t>之前执行。这个方法运行在</w:t>
      </w:r>
      <w:r>
        <w:t>Producer</w:t>
      </w:r>
      <w:r>
        <w:t>的</w:t>
      </w:r>
      <w:r>
        <w:t>IO</w:t>
      </w:r>
      <w:r>
        <w:t>线程中，所以这个方法里实现的代码逻辑越简单越好，否则会影响消息的发送速率。</w:t>
      </w:r>
    </w:p>
    <w:p w14:paraId="597520B3" w14:textId="77777777" w:rsidR="008F63A6" w:rsidRDefault="008F63A6" w:rsidP="008F63A6">
      <w:pPr>
        <w:ind w:firstLine="420"/>
      </w:pPr>
      <w:r>
        <w:t>void close()</w:t>
      </w:r>
      <w:r>
        <w:t>：关闭当前的拦截器，此方法主要用于执行一些资源的清理工作。</w:t>
      </w:r>
    </w:p>
    <w:p w14:paraId="208EEF37" w14:textId="7D745E9F" w:rsidR="00134F07" w:rsidRDefault="008F63A6" w:rsidP="008F63A6">
      <w:pPr>
        <w:ind w:firstLine="420"/>
      </w:pPr>
      <w:proofErr w:type="gramStart"/>
      <w:r>
        <w:t>configure(</w:t>
      </w:r>
      <w:proofErr w:type="gramEnd"/>
      <w:r>
        <w:t>Map&lt;String, ?&gt; configs)</w:t>
      </w:r>
      <w:r>
        <w:t>：用来初始化此类的方法，这个是</w:t>
      </w:r>
      <w:proofErr w:type="spellStart"/>
      <w:r>
        <w:t>ProducerInterceptor</w:t>
      </w:r>
      <w:proofErr w:type="spellEnd"/>
      <w:r>
        <w:t>接口的父接口</w:t>
      </w:r>
      <w:r>
        <w:t>Configurable</w:t>
      </w:r>
      <w:r>
        <w:t>中的方法。</w:t>
      </w:r>
    </w:p>
    <w:p w14:paraId="6B3AD887" w14:textId="350AD305" w:rsidR="00A34AB6" w:rsidRDefault="00886C78" w:rsidP="00D26E1D">
      <w:pPr>
        <w:ind w:firstLine="420"/>
      </w:pPr>
      <w:r w:rsidRPr="00886C78">
        <w:rPr>
          <w:rFonts w:hint="eastAsia"/>
        </w:rPr>
        <w:t>一般情况下只需要关注并实现</w:t>
      </w:r>
      <w:proofErr w:type="spellStart"/>
      <w:r w:rsidRPr="00886C78">
        <w:t>onSend</w:t>
      </w:r>
      <w:proofErr w:type="spellEnd"/>
      <w:r w:rsidRPr="00886C78">
        <w:t>或者</w:t>
      </w:r>
      <w:proofErr w:type="spellStart"/>
      <w:r w:rsidRPr="00886C78">
        <w:t>onAcknowledgement</w:t>
      </w:r>
      <w:proofErr w:type="spellEnd"/>
      <w:r w:rsidRPr="00886C78">
        <w:t>方法即可。下面我们来举个案例，通过</w:t>
      </w:r>
      <w:proofErr w:type="spellStart"/>
      <w:r w:rsidRPr="00886C78">
        <w:t>onSend</w:t>
      </w:r>
      <w:proofErr w:type="spellEnd"/>
      <w:r w:rsidRPr="00886C78">
        <w:t>方法来过滤消息体为空的消息以及通过</w:t>
      </w:r>
      <w:proofErr w:type="spellStart"/>
      <w:r w:rsidRPr="00886C78">
        <w:t>onAcknowledgement</w:t>
      </w:r>
      <w:proofErr w:type="spellEnd"/>
      <w:r w:rsidRPr="00886C78">
        <w:t>方法来计算发送消息的成功率。</w:t>
      </w:r>
    </w:p>
    <w:p w14:paraId="7B4E3650" w14:textId="5D86AE02" w:rsidR="00AF0FD9" w:rsidRDefault="00AF0FD9" w:rsidP="00AF0FD9">
      <w:pPr>
        <w:pStyle w:val="3"/>
        <w:ind w:firstLine="420"/>
      </w:pPr>
      <w:r>
        <w:t>D</w:t>
      </w:r>
      <w:r>
        <w:rPr>
          <w:rFonts w:hint="eastAsia"/>
        </w:rPr>
        <w:t>emo</w:t>
      </w:r>
    </w:p>
    <w:p w14:paraId="12CE779E" w14:textId="74387F51" w:rsidR="00AF0FD9" w:rsidRDefault="00B31D22" w:rsidP="00AF0FD9">
      <w:pPr>
        <w:ind w:firstLine="420"/>
      </w:pPr>
      <w:r w:rsidRPr="00B31D22">
        <w:rPr>
          <w:rFonts w:hint="eastAsia"/>
        </w:rPr>
        <w:t>一般情况下只需要关注并实现</w:t>
      </w:r>
      <w:proofErr w:type="spellStart"/>
      <w:r w:rsidRPr="00B31D22">
        <w:t>onSend</w:t>
      </w:r>
      <w:proofErr w:type="spellEnd"/>
      <w:r w:rsidRPr="00B31D22">
        <w:t>或者</w:t>
      </w:r>
      <w:proofErr w:type="spellStart"/>
      <w:r w:rsidRPr="00B31D22">
        <w:t>onAcknowledgement</w:t>
      </w:r>
      <w:proofErr w:type="spellEnd"/>
      <w:r w:rsidRPr="00B31D22">
        <w:t>方法即可。下面我们来举个案例，通过</w:t>
      </w:r>
      <w:proofErr w:type="spellStart"/>
      <w:r w:rsidRPr="00B31D22">
        <w:t>onSend</w:t>
      </w:r>
      <w:proofErr w:type="spellEnd"/>
      <w:r w:rsidRPr="00B31D22">
        <w:t>方法来过滤消息体为空的消息以及通过</w:t>
      </w:r>
      <w:proofErr w:type="spellStart"/>
      <w:r w:rsidRPr="00B31D22">
        <w:t>onAcknowledgement</w:t>
      </w:r>
      <w:proofErr w:type="spellEnd"/>
      <w:r w:rsidRPr="00B31D22">
        <w:t>方法来计算发送消息的成功率</w:t>
      </w:r>
    </w:p>
    <w:p w14:paraId="367932FF" w14:textId="5C11A4AA" w:rsidR="00B31D22" w:rsidRDefault="00B31D22" w:rsidP="00AF0FD9">
      <w:pPr>
        <w:ind w:firstLine="420"/>
      </w:pPr>
      <w:r>
        <w:t>D</w:t>
      </w:r>
      <w:r>
        <w:rPr>
          <w:rFonts w:hint="eastAsia"/>
        </w:rPr>
        <w:t>emo</w:t>
      </w:r>
    </w:p>
    <w:tbl>
      <w:tblPr>
        <w:tblStyle w:val="ab"/>
        <w:tblW w:w="0" w:type="auto"/>
        <w:tblLook w:val="04A0" w:firstRow="1" w:lastRow="0" w:firstColumn="1" w:lastColumn="0" w:noHBand="0" w:noVBand="1"/>
      </w:tblPr>
      <w:tblGrid>
        <w:gridCol w:w="8296"/>
      </w:tblGrid>
      <w:tr w:rsidR="00EB79DB" w14:paraId="37B4637F" w14:textId="77777777" w:rsidTr="00EB79DB">
        <w:tc>
          <w:tcPr>
            <w:tcW w:w="8296" w:type="dxa"/>
          </w:tcPr>
          <w:p w14:paraId="6C006D3D" w14:textId="77777777" w:rsidR="00EB79DB" w:rsidRPr="00EB79DB" w:rsidRDefault="00EB79DB" w:rsidP="00EB79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EB79DB">
              <w:rPr>
                <w:rFonts w:ascii="Consolas" w:eastAsia="MingLiU" w:hAnsi="Consolas" w:cs="MingLiU"/>
                <w:b/>
                <w:color w:val="000080"/>
                <w:sz w:val="20"/>
                <w:szCs w:val="20"/>
                <w:lang w:eastAsia="zh-TW"/>
              </w:rPr>
              <w:t xml:space="preserve">public class </w:t>
            </w:r>
            <w:proofErr w:type="spellStart"/>
            <w:r w:rsidRPr="00EB79DB">
              <w:rPr>
                <w:rFonts w:ascii="Consolas" w:eastAsia="MingLiU" w:hAnsi="Consolas" w:cs="MingLiU"/>
                <w:bCs w:val="0"/>
                <w:color w:val="000000"/>
                <w:sz w:val="20"/>
                <w:szCs w:val="20"/>
                <w:lang w:eastAsia="zh-TW"/>
              </w:rPr>
              <w:t>ProducerInterceptorDemo</w:t>
            </w:r>
            <w:proofErr w:type="spellEnd"/>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
                <w:color w:val="000080"/>
                <w:sz w:val="20"/>
                <w:szCs w:val="20"/>
                <w:lang w:eastAsia="zh-TW"/>
              </w:rPr>
              <w:t xml:space="preserve">implements </w:t>
            </w:r>
            <w:proofErr w:type="spellStart"/>
            <w:r w:rsidRPr="00EB79DB">
              <w:rPr>
                <w:rFonts w:ascii="Consolas" w:eastAsia="MingLiU" w:hAnsi="Consolas" w:cs="MingLiU"/>
                <w:bCs w:val="0"/>
                <w:color w:val="000000"/>
                <w:sz w:val="20"/>
                <w:szCs w:val="20"/>
                <w:lang w:eastAsia="zh-TW"/>
              </w:rPr>
              <w:t>ProducerInterceptor</w:t>
            </w:r>
            <w:proofErr w:type="spellEnd"/>
            <w:r w:rsidRPr="00EB79DB">
              <w:rPr>
                <w:rFonts w:ascii="Consolas" w:eastAsia="MingLiU" w:hAnsi="Consolas" w:cs="MingLiU"/>
                <w:bCs w:val="0"/>
                <w:color w:val="000000"/>
                <w:sz w:val="20"/>
                <w:szCs w:val="20"/>
                <w:lang w:eastAsia="zh-TW"/>
              </w:rPr>
              <w:t>&lt;</w:t>
            </w:r>
            <w:proofErr w:type="spellStart"/>
            <w:r w:rsidRPr="00EB79DB">
              <w:rPr>
                <w:rFonts w:ascii="Consolas" w:eastAsia="MingLiU" w:hAnsi="Consolas" w:cs="MingLiU"/>
                <w:bCs w:val="0"/>
                <w:color w:val="000000"/>
                <w:sz w:val="20"/>
                <w:szCs w:val="20"/>
                <w:lang w:eastAsia="zh-TW"/>
              </w:rPr>
              <w:t>String,String</w:t>
            </w:r>
            <w:proofErr w:type="spellEnd"/>
            <w:r w:rsidRPr="00EB79DB">
              <w:rPr>
                <w:rFonts w:ascii="Consolas" w:eastAsia="MingLiU" w:hAnsi="Consolas" w:cs="MingLiU"/>
                <w:bCs w:val="0"/>
                <w:color w:val="000000"/>
                <w:sz w:val="20"/>
                <w:szCs w:val="20"/>
                <w:lang w:eastAsia="zh-TW"/>
              </w:rPr>
              <w:t>&gt;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private volatile long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private volatile long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w:t>
            </w:r>
            <w:proofErr w:type="spellStart"/>
            <w:r w:rsidRPr="00EB79DB">
              <w:rPr>
                <w:rFonts w:ascii="Consolas" w:eastAsia="MingLiU" w:hAnsi="Consolas" w:cs="MingLiU"/>
                <w:bCs w:val="0"/>
                <w:color w:val="000000"/>
                <w:sz w:val="20"/>
                <w:szCs w:val="20"/>
                <w:lang w:eastAsia="zh-TW"/>
              </w:rPr>
              <w:t>ProducerRecord</w:t>
            </w:r>
            <w:proofErr w:type="spellEnd"/>
            <w:r w:rsidRPr="00EB79DB">
              <w:rPr>
                <w:rFonts w:ascii="Consolas" w:eastAsia="MingLiU" w:hAnsi="Consolas" w:cs="MingLiU"/>
                <w:bCs w:val="0"/>
                <w:color w:val="000000"/>
                <w:sz w:val="20"/>
                <w:szCs w:val="20"/>
                <w:lang w:eastAsia="zh-TW"/>
              </w:rPr>
              <w:t xml:space="preserve">&lt;String, String&gt; </w:t>
            </w:r>
            <w:proofErr w:type="spellStart"/>
            <w:r w:rsidRPr="00EB79DB">
              <w:rPr>
                <w:rFonts w:ascii="Consolas" w:eastAsia="MingLiU" w:hAnsi="Consolas" w:cs="MingLiU"/>
                <w:bCs w:val="0"/>
                <w:color w:val="000000"/>
                <w:sz w:val="20"/>
                <w:szCs w:val="20"/>
                <w:lang w:eastAsia="zh-TW"/>
              </w:rPr>
              <w:t>onSend</w:t>
            </w:r>
            <w:proofErr w:type="spellEnd"/>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ProducerRecord</w:t>
            </w:r>
            <w:proofErr w:type="spellEnd"/>
            <w:r w:rsidRPr="00EB79DB">
              <w:rPr>
                <w:rFonts w:ascii="Consolas" w:eastAsia="MingLiU" w:hAnsi="Consolas" w:cs="MingLiU"/>
                <w:bCs w:val="0"/>
                <w:color w:val="000000"/>
                <w:sz w:val="20"/>
                <w:szCs w:val="20"/>
                <w:lang w:eastAsia="zh-TW"/>
              </w:rPr>
              <w:t>&lt;String, String&gt; record)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if</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record.value</w:t>
            </w:r>
            <w:proofErr w:type="spellEnd"/>
            <w:r w:rsidRPr="00EB79DB">
              <w:rPr>
                <w:rFonts w:ascii="Consolas" w:eastAsia="MingLiU" w:hAnsi="Consolas" w:cs="MingLiU"/>
                <w:bCs w:val="0"/>
                <w:color w:val="000000"/>
                <w:sz w:val="20"/>
                <w:szCs w:val="20"/>
                <w:lang w:eastAsia="zh-TW"/>
              </w:rPr>
              <w:t>().length()&lt;=</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return null</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return </w:t>
            </w:r>
            <w:r w:rsidRPr="00EB79DB">
              <w:rPr>
                <w:rFonts w:ascii="Consolas" w:eastAsia="MingLiU" w:hAnsi="Consolas" w:cs="MingLiU"/>
                <w:bCs w:val="0"/>
                <w:color w:val="000000"/>
                <w:sz w:val="20"/>
                <w:szCs w:val="20"/>
                <w:lang w:eastAsia="zh-TW"/>
              </w:rPr>
              <w:t>record;</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proofErr w:type="spellStart"/>
            <w:r w:rsidRPr="00EB79DB">
              <w:rPr>
                <w:rFonts w:ascii="Consolas" w:eastAsia="MingLiU" w:hAnsi="Consolas" w:cs="MingLiU"/>
                <w:bCs w:val="0"/>
                <w:color w:val="000000"/>
                <w:sz w:val="20"/>
                <w:szCs w:val="20"/>
                <w:lang w:eastAsia="zh-TW"/>
              </w:rPr>
              <w:t>onAcknowledgement</w:t>
            </w:r>
            <w:proofErr w:type="spellEnd"/>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RecordMetadata</w:t>
            </w:r>
            <w:proofErr w:type="spellEnd"/>
            <w:r w:rsidRPr="00EB79DB">
              <w:rPr>
                <w:rFonts w:ascii="Consolas" w:eastAsia="MingLiU" w:hAnsi="Consolas" w:cs="MingLiU"/>
                <w:bCs w:val="0"/>
                <w:color w:val="000000"/>
                <w:sz w:val="20"/>
                <w:szCs w:val="20"/>
                <w:lang w:eastAsia="zh-TW"/>
              </w:rPr>
              <w:t xml:space="preserve"> metadata, Exception exception)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if </w:t>
            </w:r>
            <w:r w:rsidRPr="00EB79DB">
              <w:rPr>
                <w:rFonts w:ascii="Consolas" w:eastAsia="MingLiU" w:hAnsi="Consolas" w:cs="MingLiU"/>
                <w:bCs w:val="0"/>
                <w:color w:val="000000"/>
                <w:sz w:val="20"/>
                <w:szCs w:val="20"/>
                <w:lang w:eastAsia="zh-TW"/>
              </w:rPr>
              <w:t xml:space="preserve">(exception == </w:t>
            </w:r>
            <w:r w:rsidRPr="00EB79DB">
              <w:rPr>
                <w:rFonts w:ascii="Consolas" w:eastAsia="MingLiU" w:hAnsi="Consolas" w:cs="MingLiU"/>
                <w:b/>
                <w:color w:val="000080"/>
                <w:sz w:val="20"/>
                <w:szCs w:val="20"/>
                <w:lang w:eastAsia="zh-TW"/>
              </w:rPr>
              <w:t>null</w:t>
            </w:r>
            <w:r w:rsidRPr="00EB79DB">
              <w:rPr>
                <w:rFonts w:ascii="Consolas" w:eastAsia="MingLiU" w:hAnsi="Consolas" w:cs="MingLiU"/>
                <w:bCs w:val="0"/>
                <w:color w:val="000000"/>
                <w:sz w:val="20"/>
                <w:szCs w:val="20"/>
                <w:lang w:eastAsia="zh-TW"/>
              </w:rPr>
              <w:t>) {</w:t>
            </w:r>
            <w:r w:rsidRPr="00EB79DB">
              <w:rPr>
                <w:rFonts w:ascii="Consolas" w:eastAsia="MingLiU" w:hAnsi="Consolas" w:cs="MingLiU"/>
                <w:bCs w:val="0"/>
                <w:color w:val="000000"/>
                <w:sz w:val="20"/>
                <w:szCs w:val="20"/>
                <w:lang w:eastAsia="zh-TW"/>
              </w:rPr>
              <w:br/>
              <w:t xml:space="preserve">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 </w:t>
            </w:r>
            <w:r w:rsidRPr="00EB79DB">
              <w:rPr>
                <w:rFonts w:ascii="Consolas" w:eastAsia="MingLiU" w:hAnsi="Consolas" w:cs="MingLiU"/>
                <w:b/>
                <w:color w:val="000080"/>
                <w:sz w:val="20"/>
                <w:szCs w:val="20"/>
                <w:lang w:eastAsia="zh-TW"/>
              </w:rPr>
              <w:t xml:space="preserve">else </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r w:rsidRPr="00EB79DB">
              <w:rPr>
                <w:rFonts w:ascii="Consolas" w:eastAsia="MingLiU" w:hAnsi="Consolas" w:cs="MingLiU"/>
                <w:bCs w:val="0"/>
                <w:color w:val="000000"/>
                <w:sz w:val="20"/>
                <w:szCs w:val="20"/>
                <w:lang w:eastAsia="zh-TW"/>
              </w:rPr>
              <w:t>close()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double </w:t>
            </w:r>
            <w:proofErr w:type="spellStart"/>
            <w:r w:rsidRPr="00EB79DB">
              <w:rPr>
                <w:rFonts w:ascii="Consolas" w:eastAsia="MingLiU" w:hAnsi="Consolas" w:cs="MingLiU"/>
                <w:bCs w:val="0"/>
                <w:color w:val="000000"/>
                <w:sz w:val="20"/>
                <w:szCs w:val="20"/>
                <w:lang w:eastAsia="zh-TW"/>
              </w:rPr>
              <w:t>successRatio</w:t>
            </w:r>
            <w:proofErr w:type="spellEnd"/>
            <w:r w:rsidRPr="00EB79DB">
              <w:rPr>
                <w:rFonts w:ascii="Consolas" w:eastAsia="MingLiU" w:hAnsi="Consolas" w:cs="MingLiU"/>
                <w:bCs w:val="0"/>
                <w:color w:val="000000"/>
                <w:sz w:val="20"/>
                <w:szCs w:val="20"/>
                <w:lang w:eastAsia="zh-TW"/>
              </w:rPr>
              <w:t xml:space="preserve"> = (</w:t>
            </w:r>
            <w:r w:rsidRPr="00EB79DB">
              <w:rPr>
                <w:rFonts w:ascii="Consolas" w:eastAsia="MingLiU" w:hAnsi="Consolas" w:cs="MingLiU"/>
                <w:b/>
                <w:color w:val="000080"/>
                <w:sz w:val="20"/>
                <w:szCs w:val="20"/>
                <w:lang w:eastAsia="zh-TW"/>
              </w:rPr>
              <w:t>double</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lastRenderedPageBreak/>
              <w:t xml:space="preserve">        </w:t>
            </w:r>
            <w:proofErr w:type="spellStart"/>
            <w:r w:rsidRPr="00EB79DB">
              <w:rPr>
                <w:rFonts w:ascii="Consolas" w:eastAsia="MingLiU" w:hAnsi="Consolas" w:cs="MingLiU"/>
                <w:bCs w:val="0"/>
                <w:color w:val="000000"/>
                <w:sz w:val="20"/>
                <w:szCs w:val="20"/>
                <w:lang w:eastAsia="zh-TW"/>
              </w:rPr>
              <w:t>System.</w:t>
            </w:r>
            <w:r w:rsidRPr="00EB79DB">
              <w:rPr>
                <w:rFonts w:ascii="Consolas" w:eastAsia="MingLiU" w:hAnsi="Consolas" w:cs="MingLiU"/>
                <w:b/>
                <w:i/>
                <w:iCs/>
                <w:color w:val="660E7A"/>
                <w:sz w:val="20"/>
                <w:szCs w:val="20"/>
                <w:lang w:eastAsia="zh-TW"/>
              </w:rPr>
              <w:t>out</w:t>
            </w:r>
            <w:r w:rsidRPr="00EB79DB">
              <w:rPr>
                <w:rFonts w:ascii="Consolas" w:eastAsia="MingLiU" w:hAnsi="Consolas" w:cs="MingLiU"/>
                <w:bCs w:val="0"/>
                <w:color w:val="000000"/>
                <w:sz w:val="20"/>
                <w:szCs w:val="20"/>
                <w:lang w:eastAsia="zh-TW"/>
              </w:rPr>
              <w:t>.println</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 xml:space="preserve">"[INFO] </w:t>
            </w:r>
            <w:r w:rsidRPr="00EB79DB">
              <w:rPr>
                <w:rFonts w:ascii="黑体" w:eastAsia="黑体" w:hAnsi="黑体" w:cs="MingLiU" w:hint="eastAsia"/>
                <w:b/>
                <w:color w:val="008000"/>
                <w:sz w:val="20"/>
                <w:szCs w:val="20"/>
                <w:lang w:eastAsia="zh-TW"/>
              </w:rPr>
              <w:t>发送成功率</w:t>
            </w:r>
            <w:r w:rsidRPr="00EB79DB">
              <w:rPr>
                <w:rFonts w:ascii="Consolas" w:eastAsia="MingLiU" w:hAnsi="Consolas" w:cs="MingLiU"/>
                <w:b/>
                <w:color w:val="008000"/>
                <w:sz w:val="20"/>
                <w:szCs w:val="20"/>
                <w:lang w:eastAsia="zh-TW"/>
              </w:rPr>
              <w:t>="</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String.</w:t>
            </w:r>
            <w:r w:rsidRPr="00EB79DB">
              <w:rPr>
                <w:rFonts w:ascii="Consolas" w:eastAsia="MingLiU" w:hAnsi="Consolas" w:cs="MingLiU"/>
                <w:bCs w:val="0"/>
                <w:i/>
                <w:iCs/>
                <w:color w:val="000000"/>
                <w:sz w:val="20"/>
                <w:szCs w:val="20"/>
                <w:lang w:eastAsia="zh-TW"/>
              </w:rPr>
              <w:t>format</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"%f"</w:t>
            </w:r>
            <w:r w:rsidRPr="00EB79DB">
              <w:rPr>
                <w:rFonts w:ascii="Consolas" w:eastAsia="MingLiU" w:hAnsi="Consolas" w:cs="MingLiU"/>
                <w:bCs w:val="0"/>
                <w:color w:val="000000"/>
                <w:sz w:val="20"/>
                <w:szCs w:val="20"/>
                <w:lang w:eastAsia="zh-TW"/>
              </w:rPr>
              <w:t xml:space="preserve">, </w:t>
            </w:r>
            <w:proofErr w:type="spellStart"/>
            <w:r w:rsidRPr="00EB79DB">
              <w:rPr>
                <w:rFonts w:ascii="Consolas" w:eastAsia="MingLiU" w:hAnsi="Consolas" w:cs="MingLiU"/>
                <w:bCs w:val="0"/>
                <w:color w:val="000000"/>
                <w:sz w:val="20"/>
                <w:szCs w:val="20"/>
                <w:lang w:eastAsia="zh-TW"/>
              </w:rPr>
              <w:t>successRatio</w:t>
            </w:r>
            <w:proofErr w:type="spellEnd"/>
            <w:r w:rsidRPr="00EB79DB">
              <w:rPr>
                <w:rFonts w:ascii="Consolas" w:eastAsia="MingLiU" w:hAnsi="Consolas" w:cs="MingLiU"/>
                <w:bCs w:val="0"/>
                <w:color w:val="000000"/>
                <w:sz w:val="20"/>
                <w:szCs w:val="20"/>
                <w:lang w:eastAsia="zh-TW"/>
              </w:rPr>
              <w:t xml:space="preserve"> * </w:t>
            </w:r>
            <w:r w:rsidRPr="00EB79DB">
              <w:rPr>
                <w:rFonts w:ascii="Consolas" w:eastAsia="MingLiU" w:hAnsi="Consolas" w:cs="MingLiU"/>
                <w:bCs w:val="0"/>
                <w:color w:val="0000FF"/>
                <w:sz w:val="20"/>
                <w:szCs w:val="20"/>
                <w:lang w:eastAsia="zh-TW"/>
              </w:rPr>
              <w:t>100</w:t>
            </w:r>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r w:rsidRPr="00EB79DB">
              <w:rPr>
                <w:rFonts w:ascii="Consolas" w:eastAsia="MingLiU" w:hAnsi="Consolas" w:cs="MingLiU"/>
                <w:bCs w:val="0"/>
                <w:color w:val="000000"/>
                <w:sz w:val="20"/>
                <w:szCs w:val="20"/>
                <w:lang w:eastAsia="zh-TW"/>
              </w:rPr>
              <w:t>configure(Map&lt;String, ?&gt; configs) {}</w:t>
            </w:r>
            <w:r w:rsidRPr="00EB79DB">
              <w:rPr>
                <w:rFonts w:ascii="Consolas" w:eastAsia="MingLiU" w:hAnsi="Consolas" w:cs="MingLiU"/>
                <w:bCs w:val="0"/>
                <w:color w:val="000000"/>
                <w:sz w:val="20"/>
                <w:szCs w:val="20"/>
                <w:lang w:eastAsia="zh-TW"/>
              </w:rPr>
              <w:br/>
              <w:t>}</w:t>
            </w:r>
          </w:p>
          <w:p w14:paraId="36A01E3A" w14:textId="77777777" w:rsidR="00EB79DB" w:rsidRPr="00EB79DB" w:rsidRDefault="00EB79DB" w:rsidP="00AF0FD9">
            <w:pPr>
              <w:ind w:firstLineChars="0" w:firstLine="0"/>
            </w:pPr>
          </w:p>
        </w:tc>
      </w:tr>
    </w:tbl>
    <w:p w14:paraId="2BE6F217" w14:textId="209034D3" w:rsidR="00B31D22" w:rsidRDefault="00EB79DB" w:rsidP="00AF0FD9">
      <w:pPr>
        <w:ind w:firstLine="420"/>
      </w:pPr>
      <w:r w:rsidRPr="00EB79DB">
        <w:rPr>
          <w:rFonts w:hint="eastAsia"/>
        </w:rPr>
        <w:lastRenderedPageBreak/>
        <w:t>自定义的</w:t>
      </w:r>
      <w:proofErr w:type="spellStart"/>
      <w:r w:rsidRPr="00EB79DB">
        <w:t>ProducerInterceptorDemo</w:t>
      </w:r>
      <w:proofErr w:type="spellEnd"/>
      <w:proofErr w:type="gramStart"/>
      <w:r w:rsidRPr="00EB79DB">
        <w:t>类实现</w:t>
      </w:r>
      <w:proofErr w:type="gramEnd"/>
      <w:r w:rsidRPr="00EB79DB">
        <w:t>之后就可以在</w:t>
      </w:r>
      <w:r w:rsidRPr="00EB79DB">
        <w:t>Kafka Producer</w:t>
      </w:r>
      <w:r w:rsidRPr="00EB79DB">
        <w:t>的主程序中指定，示例代码如下：</w:t>
      </w:r>
    </w:p>
    <w:tbl>
      <w:tblPr>
        <w:tblStyle w:val="ab"/>
        <w:tblW w:w="0" w:type="auto"/>
        <w:tblLook w:val="04A0" w:firstRow="1" w:lastRow="0" w:firstColumn="1" w:lastColumn="0" w:noHBand="0" w:noVBand="1"/>
      </w:tblPr>
      <w:tblGrid>
        <w:gridCol w:w="8296"/>
      </w:tblGrid>
      <w:tr w:rsidR="00150750" w14:paraId="139DBFA7" w14:textId="77777777" w:rsidTr="00150750">
        <w:tc>
          <w:tcPr>
            <w:tcW w:w="8296" w:type="dxa"/>
          </w:tcPr>
          <w:p w14:paraId="166AA08B" w14:textId="14C876F1" w:rsidR="00150750" w:rsidRPr="00135A90" w:rsidRDefault="00150750" w:rsidP="00135A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150750">
              <w:rPr>
                <w:rFonts w:ascii="Consolas" w:eastAsia="MingLiU" w:hAnsi="Consolas" w:cs="MingLiU"/>
                <w:b/>
                <w:color w:val="000080"/>
                <w:sz w:val="20"/>
                <w:szCs w:val="20"/>
                <w:lang w:eastAsia="zh-TW"/>
              </w:rPr>
              <w:t xml:space="preserve">public class </w:t>
            </w:r>
            <w:proofErr w:type="spellStart"/>
            <w:r w:rsidRPr="00150750">
              <w:rPr>
                <w:rFonts w:ascii="Consolas" w:eastAsia="MingLiU" w:hAnsi="Consolas" w:cs="MingLiU"/>
                <w:bCs w:val="0"/>
                <w:color w:val="000000"/>
                <w:sz w:val="20"/>
                <w:szCs w:val="20"/>
                <w:lang w:eastAsia="zh-TW"/>
              </w:rPr>
              <w:t>TestInterceptro</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final </w:t>
            </w:r>
            <w:r w:rsidRPr="00150750">
              <w:rPr>
                <w:rFonts w:ascii="Consolas" w:eastAsia="MingLiU" w:hAnsi="Consolas" w:cs="MingLiU"/>
                <w:bCs w:val="0"/>
                <w:color w:val="000000"/>
                <w:sz w:val="20"/>
                <w:szCs w:val="20"/>
                <w:lang w:eastAsia="zh-TW"/>
              </w:rPr>
              <w:t xml:space="preserve">String </w:t>
            </w:r>
            <w:proofErr w:type="spellStart"/>
            <w:r w:rsidRPr="00150750">
              <w:rPr>
                <w:rFonts w:ascii="Consolas" w:eastAsia="MingLiU" w:hAnsi="Consolas" w:cs="MingLiU"/>
                <w:b/>
                <w:i/>
                <w:iCs/>
                <w:color w:val="660E7A"/>
                <w:sz w:val="20"/>
                <w:szCs w:val="20"/>
                <w:lang w:eastAsia="zh-TW"/>
              </w:rPr>
              <w:t>brokerList</w:t>
            </w:r>
            <w:proofErr w:type="spellEnd"/>
            <w:r w:rsidRPr="00150750">
              <w:rPr>
                <w:rFonts w:ascii="Consolas" w:eastAsia="MingLiU" w:hAnsi="Consolas" w:cs="MingLiU"/>
                <w:b/>
                <w:i/>
                <w:iCs/>
                <w:color w:val="660E7A"/>
                <w:sz w:val="20"/>
                <w:szCs w:val="20"/>
                <w:lang w:eastAsia="zh-TW"/>
              </w:rPr>
              <w:t xml:space="preserve"> </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"localhost:9092"</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final </w:t>
            </w:r>
            <w:r w:rsidRPr="00150750">
              <w:rPr>
                <w:rFonts w:ascii="Consolas" w:eastAsia="MingLiU" w:hAnsi="Consolas" w:cs="MingLiU"/>
                <w:bCs w:val="0"/>
                <w:color w:val="000000"/>
                <w:sz w:val="20"/>
                <w:szCs w:val="20"/>
                <w:lang w:eastAsia="zh-TW"/>
              </w:rPr>
              <w:t xml:space="preserve">String </w:t>
            </w:r>
            <w:r w:rsidRPr="00150750">
              <w:rPr>
                <w:rFonts w:ascii="Consolas" w:eastAsia="MingLiU" w:hAnsi="Consolas" w:cs="MingLiU"/>
                <w:b/>
                <w:i/>
                <w:iCs/>
                <w:color w:val="660E7A"/>
                <w:sz w:val="20"/>
                <w:szCs w:val="20"/>
                <w:lang w:eastAsia="zh-TW"/>
              </w:rPr>
              <w:t xml:space="preserve">topic </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"hidden-topic"</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void </w:t>
            </w:r>
            <w:r w:rsidRPr="00150750">
              <w:rPr>
                <w:rFonts w:ascii="Consolas" w:eastAsia="MingLiU" w:hAnsi="Consolas" w:cs="MingLiU"/>
                <w:bCs w:val="0"/>
                <w:color w:val="000000"/>
                <w:sz w:val="20"/>
                <w:szCs w:val="20"/>
                <w:lang w:eastAsia="zh-TW"/>
              </w:rPr>
              <w:t xml:space="preserve">main(String[] </w:t>
            </w:r>
            <w:proofErr w:type="spellStart"/>
            <w:r w:rsidRPr="00150750">
              <w:rPr>
                <w:rFonts w:ascii="Consolas" w:eastAsia="MingLiU" w:hAnsi="Consolas" w:cs="MingLiU"/>
                <w:bCs w:val="0"/>
                <w:color w:val="000000"/>
                <w:sz w:val="20"/>
                <w:szCs w:val="20"/>
                <w:lang w:eastAsia="zh-TW"/>
              </w:rPr>
              <w:t>args</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0080"/>
                <w:sz w:val="20"/>
                <w:szCs w:val="20"/>
                <w:lang w:eastAsia="zh-TW"/>
              </w:rPr>
              <w:t xml:space="preserve">throws </w:t>
            </w:r>
            <w:proofErr w:type="spellStart"/>
            <w:r w:rsidRPr="00150750">
              <w:rPr>
                <w:rFonts w:ascii="Consolas" w:eastAsia="MingLiU" w:hAnsi="Consolas" w:cs="MingLiU"/>
                <w:bCs w:val="0"/>
                <w:color w:val="000000"/>
                <w:sz w:val="20"/>
                <w:szCs w:val="20"/>
                <w:lang w:eastAsia="zh-TW"/>
              </w:rPr>
              <w:t>ExecutionException</w:t>
            </w:r>
            <w:proofErr w:type="spellEnd"/>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Cs w:val="0"/>
                <w:color w:val="000000"/>
                <w:sz w:val="20"/>
                <w:szCs w:val="20"/>
                <w:lang w:eastAsia="zh-TW"/>
              </w:rPr>
              <w:t>InterruptedException</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Cs w:val="0"/>
                <w:color w:val="000000"/>
                <w:sz w:val="20"/>
                <w:szCs w:val="20"/>
                <w:lang w:eastAsia="zh-TW"/>
              </w:rPr>
              <w:br/>
              <w:t xml:space="preserve">        Properties </w:t>
            </w:r>
            <w:proofErr w:type="spellStart"/>
            <w:r w:rsidRPr="00150750">
              <w:rPr>
                <w:rFonts w:ascii="Consolas" w:eastAsia="MingLiU" w:hAnsi="Consolas" w:cs="MingLiU"/>
                <w:bCs w:val="0"/>
                <w:color w:val="000000"/>
                <w:sz w:val="20"/>
                <w:szCs w:val="20"/>
                <w:lang w:eastAsia="zh-TW"/>
              </w:rPr>
              <w:t>properties</w:t>
            </w:r>
            <w:proofErr w:type="spellEnd"/>
            <w:r w:rsidRPr="00150750">
              <w:rPr>
                <w:rFonts w:ascii="Consolas" w:eastAsia="MingLiU" w:hAnsi="Consolas" w:cs="MingLiU"/>
                <w:bCs w:val="0"/>
                <w:color w:val="000000"/>
                <w:sz w:val="20"/>
                <w:szCs w:val="20"/>
                <w:lang w:eastAsia="zh-TW"/>
              </w:rPr>
              <w:t xml:space="preserve"> = </w:t>
            </w:r>
            <w:r w:rsidRPr="00150750">
              <w:rPr>
                <w:rFonts w:ascii="Consolas" w:eastAsia="MingLiU" w:hAnsi="Consolas" w:cs="MingLiU"/>
                <w:b/>
                <w:color w:val="000080"/>
                <w:sz w:val="20"/>
                <w:szCs w:val="20"/>
                <w:lang w:eastAsia="zh-TW"/>
              </w:rPr>
              <w:t xml:space="preserve">new </w:t>
            </w:r>
            <w:r w:rsidRPr="00150750">
              <w:rPr>
                <w:rFonts w:ascii="Consolas" w:eastAsia="MingLiU" w:hAnsi="Consolas" w:cs="MingLiU"/>
                <w:bCs w:val="0"/>
                <w:color w:val="000000"/>
                <w:sz w:val="20"/>
                <w:szCs w:val="20"/>
                <w:lang w:eastAsia="zh-TW"/>
              </w:rPr>
              <w:t>Properties();</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key.serializer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org.apache.kafka.common.serialization.StringSerializer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value.serializer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org.apache.kafka.common.serialization.StringSerializer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bootstrap.servers</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
                <w:i/>
                <w:iCs/>
                <w:color w:val="660E7A"/>
                <w:sz w:val="20"/>
                <w:szCs w:val="20"/>
                <w:lang w:eastAsia="zh-TW"/>
              </w:rPr>
              <w:t>brokerList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interceptor.classes</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com.hidden.producer.ProducerInterceptorDemo</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Producer&lt;String, String&gt; producer = </w:t>
            </w:r>
            <w:r w:rsidRPr="00150750">
              <w:rPr>
                <w:rFonts w:ascii="Consolas" w:eastAsia="MingLiU" w:hAnsi="Consolas" w:cs="MingLiU"/>
                <w:b/>
                <w:color w:val="000080"/>
                <w:sz w:val="20"/>
                <w:szCs w:val="20"/>
                <w:lang w:eastAsia="zh-TW"/>
              </w:rPr>
              <w:t xml:space="preserve">new </w:t>
            </w:r>
            <w:proofErr w:type="spellStart"/>
            <w:r w:rsidRPr="00150750">
              <w:rPr>
                <w:rFonts w:ascii="Consolas" w:eastAsia="MingLiU" w:hAnsi="Consolas" w:cs="MingLiU"/>
                <w:bCs w:val="0"/>
                <w:color w:val="000000"/>
                <w:sz w:val="20"/>
                <w:szCs w:val="20"/>
                <w:lang w:eastAsia="zh-TW"/>
              </w:rPr>
              <w:t>KafkaProducer</w:t>
            </w:r>
            <w:proofErr w:type="spellEnd"/>
            <w:r w:rsidRPr="00150750">
              <w:rPr>
                <w:rFonts w:ascii="Consolas" w:eastAsia="MingLiU" w:hAnsi="Consolas" w:cs="MingLiU"/>
                <w:bCs w:val="0"/>
                <w:color w:val="000000"/>
                <w:sz w:val="20"/>
                <w:szCs w:val="20"/>
                <w:lang w:eastAsia="zh-TW"/>
              </w:rPr>
              <w:t>&lt;String, String&gt;(properties);</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for</w:t>
            </w:r>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0080"/>
                <w:sz w:val="20"/>
                <w:szCs w:val="20"/>
                <w:lang w:eastAsia="zh-TW"/>
              </w:rPr>
              <w:t xml:space="preserve">int </w:t>
            </w:r>
            <w:proofErr w:type="spellStart"/>
            <w:r w:rsidRPr="00150750">
              <w:rPr>
                <w:rFonts w:ascii="Consolas" w:eastAsia="MingLiU" w:hAnsi="Consolas" w:cs="MingLiU"/>
                <w:bCs w:val="0"/>
                <w:color w:val="000000"/>
                <w:sz w:val="20"/>
                <w:szCs w:val="20"/>
                <w:lang w:eastAsia="zh-TW"/>
              </w:rPr>
              <w:t>i</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FF"/>
                <w:sz w:val="20"/>
                <w:szCs w:val="20"/>
                <w:lang w:eastAsia="zh-TW"/>
              </w:rPr>
              <w:t>0</w:t>
            </w:r>
            <w:r w:rsidRPr="00150750">
              <w:rPr>
                <w:rFonts w:ascii="Consolas" w:eastAsia="MingLiU" w:hAnsi="Consolas" w:cs="MingLiU"/>
                <w:bCs w:val="0"/>
                <w:color w:val="000000"/>
                <w:sz w:val="20"/>
                <w:szCs w:val="20"/>
                <w:lang w:eastAsia="zh-TW"/>
              </w:rPr>
              <w:t>;i&lt;</w:t>
            </w:r>
            <w:r w:rsidRPr="00150750">
              <w:rPr>
                <w:rFonts w:ascii="Consolas" w:eastAsia="MingLiU" w:hAnsi="Consolas" w:cs="MingLiU"/>
                <w:bCs w:val="0"/>
                <w:color w:val="0000FF"/>
                <w:sz w:val="20"/>
                <w:szCs w:val="20"/>
                <w:lang w:eastAsia="zh-TW"/>
              </w:rPr>
              <w:t>100</w:t>
            </w:r>
            <w:r w:rsidRPr="00150750">
              <w:rPr>
                <w:rFonts w:ascii="Consolas" w:eastAsia="MingLiU" w:hAnsi="Consolas" w:cs="MingLiU"/>
                <w:bCs w:val="0"/>
                <w:color w:val="000000"/>
                <w:sz w:val="20"/>
                <w:szCs w:val="20"/>
                <w:lang w:eastAsia="zh-TW"/>
              </w:rPr>
              <w:t>;i++) {</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 xml:space="preserve">&lt;String, String&gt;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 xml:space="preserve"> = </w:t>
            </w:r>
            <w:r w:rsidRPr="00150750">
              <w:rPr>
                <w:rFonts w:ascii="Consolas" w:eastAsia="MingLiU" w:hAnsi="Consolas" w:cs="MingLiU"/>
                <w:b/>
                <w:color w:val="000080"/>
                <w:sz w:val="20"/>
                <w:szCs w:val="20"/>
                <w:lang w:eastAsia="zh-TW"/>
              </w:rPr>
              <w:t xml:space="preserve">new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&lt;String, String&gt;(</w:t>
            </w:r>
            <w:r w:rsidRPr="00150750">
              <w:rPr>
                <w:rFonts w:ascii="Consolas" w:eastAsia="MingLiU" w:hAnsi="Consolas" w:cs="MingLiU"/>
                <w:b/>
                <w:i/>
                <w:iCs/>
                <w:color w:val="660E7A"/>
                <w:sz w:val="20"/>
                <w:szCs w:val="20"/>
                <w:lang w:eastAsia="zh-TW"/>
              </w:rPr>
              <w:t>topic</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 xml:space="preserve">"msg-" </w:t>
            </w:r>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Cs w:val="0"/>
                <w:color w:val="000000"/>
                <w:sz w:val="20"/>
                <w:szCs w:val="20"/>
                <w:lang w:eastAsia="zh-TW"/>
              </w:rPr>
              <w:t>i</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producer.send</w:t>
            </w:r>
            <w:proofErr w:type="spellEnd"/>
            <w:r w:rsidRPr="00150750">
              <w:rPr>
                <w:rFonts w:ascii="Consolas" w:eastAsia="MingLiU" w:hAnsi="Consolas" w:cs="MingLiU"/>
                <w:bCs w:val="0"/>
                <w:color w:val="000000"/>
                <w:sz w:val="20"/>
                <w:szCs w:val="20"/>
                <w:lang w:eastAsia="zh-TW"/>
              </w:rPr>
              <w:t>(</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).get();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producer.close</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Cs w:val="0"/>
                <w:color w:val="000000"/>
                <w:sz w:val="20"/>
                <w:szCs w:val="20"/>
                <w:lang w:eastAsia="zh-TW"/>
              </w:rPr>
              <w:br/>
              <w:t>}</w:t>
            </w:r>
          </w:p>
        </w:tc>
      </w:tr>
    </w:tbl>
    <w:p w14:paraId="582AE9A1" w14:textId="77777777" w:rsidR="006B2ACA" w:rsidRPr="006B2ACA" w:rsidRDefault="006B2ACA" w:rsidP="006B2ACA">
      <w:pPr>
        <w:ind w:firstLine="420"/>
      </w:pPr>
      <w:r w:rsidRPr="006B2ACA">
        <w:t>Kafka Producer</w:t>
      </w:r>
      <w:r w:rsidRPr="006B2ACA">
        <w:t>不仅可以指定一个拦截器，还可以指定多个拦截器以形成拦截链，这个</w:t>
      </w:r>
      <w:proofErr w:type="gramStart"/>
      <w:r w:rsidRPr="006B2ACA">
        <w:t>拦截链会按照</w:t>
      </w:r>
      <w:proofErr w:type="gramEnd"/>
      <w:r w:rsidRPr="006B2ACA">
        <w:t>其中的拦截器的加入顺序一一执行。比如上面的程序多添加一个拦截器，示例如下：</w:t>
      </w:r>
    </w:p>
    <w:p w14:paraId="574735AD" w14:textId="3A043409" w:rsidR="00150750" w:rsidRPr="00307753" w:rsidRDefault="00307753" w:rsidP="00AF0FD9">
      <w:pPr>
        <w:ind w:firstLine="420"/>
      </w:pPr>
      <w:proofErr w:type="spellStart"/>
      <w:proofErr w:type="gramStart"/>
      <w:r w:rsidRPr="00307753">
        <w:t>properties.put</w:t>
      </w:r>
      <w:proofErr w:type="spellEnd"/>
      <w:r w:rsidRPr="00307753">
        <w:t>(</w:t>
      </w:r>
      <w:proofErr w:type="gramEnd"/>
      <w:r w:rsidRPr="00307753">
        <w:t>"</w:t>
      </w:r>
      <w:proofErr w:type="spellStart"/>
      <w:r w:rsidRPr="00307753">
        <w:t>interceptor.classes</w:t>
      </w:r>
      <w:proofErr w:type="spellEnd"/>
      <w:r w:rsidRPr="00307753">
        <w:t>", "com.hidden.producer.ProducerInterceptorDemo,com.hidden.producer.ProducerInterceptorDemoPlus");</w:t>
      </w:r>
    </w:p>
    <w:p w14:paraId="4DA26122" w14:textId="4D5994DE" w:rsidR="00975DC4" w:rsidRPr="00D26E1D" w:rsidRDefault="003E4565" w:rsidP="00D26E1D">
      <w:pPr>
        <w:ind w:firstLine="420"/>
      </w:pPr>
      <w:r w:rsidRPr="003E4565">
        <w:rPr>
          <w:rFonts w:hint="eastAsia"/>
        </w:rPr>
        <w:t>这样</w:t>
      </w:r>
      <w:r w:rsidRPr="003E4565">
        <w:t>Kafka Producer</w:t>
      </w:r>
      <w:r w:rsidRPr="003E4565">
        <w:t>会先执行拦截器</w:t>
      </w:r>
      <w:proofErr w:type="spellStart"/>
      <w:r w:rsidRPr="003E4565">
        <w:t>ProducerInterceptorDemo</w:t>
      </w:r>
      <w:proofErr w:type="spellEnd"/>
      <w:r w:rsidRPr="003E4565">
        <w:t>，之后再执行</w:t>
      </w:r>
      <w:proofErr w:type="spellStart"/>
      <w:r w:rsidRPr="003E4565">
        <w:t>ProducerInterceptorDemoPlus</w:t>
      </w:r>
      <w:proofErr w:type="spellEnd"/>
      <w:r w:rsidRPr="003E4565">
        <w:t>。</w:t>
      </w:r>
    </w:p>
    <w:p w14:paraId="7EACC5E2" w14:textId="77777777" w:rsidR="00D26E1D" w:rsidRPr="00F27871" w:rsidRDefault="00D26E1D" w:rsidP="00F27871">
      <w:pPr>
        <w:ind w:firstLine="420"/>
      </w:pPr>
    </w:p>
    <w:p w14:paraId="271CE7DE" w14:textId="74DB9E73" w:rsidR="008E158C" w:rsidRDefault="008E158C" w:rsidP="008E158C">
      <w:pPr>
        <w:pStyle w:val="2"/>
      </w:pPr>
      <w:r>
        <w:rPr>
          <w:rFonts w:hint="eastAsia"/>
        </w:rPr>
        <w:t>发送方式</w:t>
      </w:r>
    </w:p>
    <w:p w14:paraId="285AA055" w14:textId="4F56F4D4" w:rsidR="00BD77B0" w:rsidRDefault="00BD77B0" w:rsidP="00BD77B0">
      <w:pPr>
        <w:pStyle w:val="3"/>
        <w:ind w:firstLine="420"/>
      </w:pPr>
      <w:r>
        <w:rPr>
          <w:rFonts w:hint="eastAsia"/>
        </w:rPr>
        <w:t>消息发送方式</w:t>
      </w:r>
    </w:p>
    <w:p w14:paraId="748E5A44" w14:textId="785974D6" w:rsidR="008E158C" w:rsidRDefault="00523F29" w:rsidP="00E177A6">
      <w:pPr>
        <w:ind w:firstLine="420"/>
      </w:pPr>
      <w:proofErr w:type="spellStart"/>
      <w:r w:rsidRPr="00523F29">
        <w:t>kafka</w:t>
      </w:r>
      <w:proofErr w:type="spellEnd"/>
      <w:r w:rsidRPr="00523F29">
        <w:t>有同步（</w:t>
      </w:r>
      <w:r w:rsidRPr="00523F29">
        <w:t>sync</w:t>
      </w:r>
      <w:r w:rsidRPr="00523F29">
        <w:t>）、异步（</w:t>
      </w:r>
      <w:r w:rsidRPr="00523F29">
        <w:t>async</w:t>
      </w:r>
      <w:r w:rsidRPr="00523F29">
        <w:t>）以及</w:t>
      </w:r>
      <w:proofErr w:type="spellStart"/>
      <w:r w:rsidRPr="00523F29">
        <w:t>oneway</w:t>
      </w:r>
      <w:proofErr w:type="spellEnd"/>
      <w:r w:rsidRPr="00523F29">
        <w:t>这三种发送方式，某些概念上区分也可以分为同步和异步两种，同步和异步的发送方式通过</w:t>
      </w:r>
      <w:r w:rsidRPr="00523F29">
        <w:t>“</w:t>
      </w:r>
      <w:proofErr w:type="spellStart"/>
      <w:r w:rsidRPr="00523F29">
        <w:t>producer.type</w:t>
      </w:r>
      <w:proofErr w:type="spellEnd"/>
      <w:r w:rsidRPr="00523F29">
        <w:t>”</w:t>
      </w:r>
      <w:r w:rsidRPr="00523F29">
        <w:t>参数指定，而</w:t>
      </w:r>
      <w:proofErr w:type="spellStart"/>
      <w:r w:rsidRPr="00523F29">
        <w:t>oneway</w:t>
      </w:r>
      <w:proofErr w:type="spellEnd"/>
      <w:r w:rsidRPr="00523F29">
        <w:t>由</w:t>
      </w:r>
      <w:r w:rsidRPr="00523F29">
        <w:t>“</w:t>
      </w:r>
      <w:proofErr w:type="spellStart"/>
      <w:r w:rsidRPr="00523F29">
        <w:t>request.require.acks</w:t>
      </w:r>
      <w:proofErr w:type="spellEnd"/>
      <w:r w:rsidRPr="00523F29">
        <w:t>”</w:t>
      </w:r>
      <w:r w:rsidRPr="00523F29">
        <w:t>参数指定。</w:t>
      </w:r>
    </w:p>
    <w:p w14:paraId="1AE43100" w14:textId="26ABF79A" w:rsidR="005A0F2A" w:rsidRDefault="00544C2F" w:rsidP="00CF5F38">
      <w:pPr>
        <w:pStyle w:val="3"/>
        <w:ind w:firstLine="420"/>
      </w:pPr>
      <w:r w:rsidRPr="00CF5F38">
        <w:t>S</w:t>
      </w:r>
      <w:r w:rsidR="00CF5F38" w:rsidRPr="00CF5F38">
        <w:t>ync</w:t>
      </w:r>
      <w:r>
        <w:t xml:space="preserve"> </w:t>
      </w:r>
      <w:r>
        <w:rPr>
          <w:rFonts w:hint="eastAsia"/>
        </w:rPr>
        <w:t>vs</w:t>
      </w:r>
      <w:r w:rsidRPr="00544C2F">
        <w:t xml:space="preserve"> async</w:t>
      </w:r>
      <w:r>
        <w:t xml:space="preserve"> </w:t>
      </w:r>
    </w:p>
    <w:p w14:paraId="6A3A4AF2" w14:textId="77777777" w:rsidR="00E02C4C" w:rsidRDefault="00CF5F38" w:rsidP="00CF5F38">
      <w:pPr>
        <w:ind w:firstLine="420"/>
      </w:pPr>
      <w:proofErr w:type="spellStart"/>
      <w:r w:rsidRPr="00CF5F38">
        <w:t>producer.type</w:t>
      </w:r>
      <w:proofErr w:type="spellEnd"/>
      <w:r w:rsidRPr="00CF5F38">
        <w:t>的默认值是</w:t>
      </w:r>
      <w:r w:rsidRPr="00CF5F38">
        <w:t>sync</w:t>
      </w:r>
      <w:r w:rsidRPr="00CF5F38">
        <w:t>，即同步的方式。</w:t>
      </w:r>
    </w:p>
    <w:p w14:paraId="619E8FBF" w14:textId="59677A7B" w:rsidR="00CF5F38" w:rsidRDefault="00CF5F38" w:rsidP="00CF5F38">
      <w:pPr>
        <w:ind w:firstLine="420"/>
      </w:pPr>
      <w:r w:rsidRPr="00CF5F38">
        <w:t>这个参数指定了在后台线程中消息的发送方式是同步的还是异步的。如果设置成异步的模式，可以运行生产者以</w:t>
      </w:r>
      <w:r w:rsidRPr="00CF5F38">
        <w:t>batch</w:t>
      </w:r>
      <w:r w:rsidRPr="00CF5F38">
        <w:t>的形式</w:t>
      </w:r>
      <w:r w:rsidRPr="00CF5F38">
        <w:t>push</w:t>
      </w:r>
      <w:r w:rsidRPr="00CF5F38">
        <w:t>数据，这样会极大的提高</w:t>
      </w:r>
      <w:r w:rsidRPr="00CF5F38">
        <w:t>broker</w:t>
      </w:r>
      <w:r w:rsidRPr="00CF5F38">
        <w:t>的性能，但是这样会增加丢失数据的风险。</w:t>
      </w:r>
    </w:p>
    <w:p w14:paraId="66A199BE" w14:textId="24FF9BC2" w:rsidR="000F66FE" w:rsidRDefault="00E020A3" w:rsidP="00CF5F38">
      <w:pPr>
        <w:ind w:firstLine="420"/>
      </w:pPr>
      <w:r w:rsidRPr="00E020A3">
        <w:rPr>
          <w:rFonts w:hint="eastAsia"/>
        </w:rPr>
        <w:t>对于异步模式，还有</w:t>
      </w:r>
      <w:r w:rsidRPr="00E020A3">
        <w:t>4</w:t>
      </w:r>
      <w:r w:rsidRPr="00E020A3">
        <w:t>个配套的参数，</w:t>
      </w:r>
    </w:p>
    <w:p w14:paraId="23E2A1ED" w14:textId="77777777" w:rsidR="00815262" w:rsidRDefault="00E020A3" w:rsidP="00CF5F38">
      <w:pPr>
        <w:ind w:firstLine="420"/>
      </w:pPr>
      <w:r w:rsidRPr="00E020A3">
        <w:t>queue.buffering.max.ms</w:t>
      </w:r>
      <w:r w:rsidRPr="00E020A3">
        <w:tab/>
        <w:t>5000</w:t>
      </w:r>
      <w:r w:rsidRPr="00E020A3">
        <w:tab/>
      </w:r>
    </w:p>
    <w:p w14:paraId="7D0715FF" w14:textId="3B25600D" w:rsidR="00E020A3" w:rsidRDefault="00E020A3" w:rsidP="00815262">
      <w:pPr>
        <w:ind w:left="420" w:firstLine="420"/>
      </w:pPr>
      <w:r w:rsidRPr="00E020A3">
        <w:t>启用异步模式时，</w:t>
      </w:r>
      <w:r w:rsidRPr="00E020A3">
        <w:t>producer</w:t>
      </w:r>
      <w:r w:rsidRPr="00E020A3">
        <w:t>缓存消息的时间。比如我们设置成</w:t>
      </w:r>
      <w:r w:rsidRPr="00E020A3">
        <w:t>1000</w:t>
      </w:r>
      <w:r w:rsidRPr="00E020A3">
        <w:t>时，它会缓存</w:t>
      </w:r>
      <w:r w:rsidRPr="00E020A3">
        <w:t>1s</w:t>
      </w:r>
      <w:r w:rsidRPr="00E020A3">
        <w:t>的数据再一次发送出去，这样可以极大的增加</w:t>
      </w:r>
      <w:r w:rsidRPr="00E020A3">
        <w:t>broker</w:t>
      </w:r>
      <w:r w:rsidRPr="00E020A3">
        <w:t>吞吐量，但也会造成时效性的降低。</w:t>
      </w:r>
    </w:p>
    <w:p w14:paraId="7CA467D3" w14:textId="77777777" w:rsidR="00673525" w:rsidRDefault="00FB2B29" w:rsidP="00CF5F38">
      <w:pPr>
        <w:ind w:firstLine="420"/>
      </w:pPr>
      <w:proofErr w:type="spellStart"/>
      <w:proofErr w:type="gramStart"/>
      <w:r w:rsidRPr="00FB2B29">
        <w:t>queue.buffering.max.messages</w:t>
      </w:r>
      <w:proofErr w:type="spellEnd"/>
      <w:proofErr w:type="gramEnd"/>
      <w:r w:rsidRPr="00FB2B29">
        <w:tab/>
        <w:t>10000</w:t>
      </w:r>
      <w:r w:rsidRPr="00FB2B29">
        <w:tab/>
      </w:r>
    </w:p>
    <w:p w14:paraId="095B36E7" w14:textId="14F10047" w:rsidR="002D459A" w:rsidRDefault="00FB2B29" w:rsidP="00673525">
      <w:pPr>
        <w:ind w:left="420" w:firstLine="420"/>
      </w:pPr>
      <w:r w:rsidRPr="00FB2B29">
        <w:t>启用异步模式时，</w:t>
      </w:r>
      <w:r w:rsidRPr="00FB2B29">
        <w:t>producer</w:t>
      </w:r>
      <w:r w:rsidRPr="00FB2B29">
        <w:t>缓存队列里最大缓存的消息数量，如果超过这个值，</w:t>
      </w:r>
      <w:r w:rsidRPr="00FB2B29">
        <w:t>producer</w:t>
      </w:r>
      <w:r w:rsidRPr="00FB2B29">
        <w:t>就会阻塞或者丢掉消息。</w:t>
      </w:r>
    </w:p>
    <w:p w14:paraId="67F0819B" w14:textId="77777777" w:rsidR="00F34C08" w:rsidRDefault="008A4C5F" w:rsidP="00CF5F38">
      <w:pPr>
        <w:ind w:firstLine="420"/>
      </w:pPr>
      <w:r w:rsidRPr="008A4C5F">
        <w:t>queue.enqueue.timeout.ms</w:t>
      </w:r>
      <w:r w:rsidRPr="008A4C5F">
        <w:tab/>
        <w:t>-1</w:t>
      </w:r>
      <w:r w:rsidRPr="008A4C5F">
        <w:tab/>
      </w:r>
    </w:p>
    <w:p w14:paraId="7B449250" w14:textId="1449A2A0" w:rsidR="00FB2B29" w:rsidRPr="00CF5F38" w:rsidRDefault="008A4C5F" w:rsidP="00F34C08">
      <w:pPr>
        <w:ind w:left="420" w:firstLine="420"/>
      </w:pPr>
      <w:r w:rsidRPr="008A4C5F">
        <w:t>当达到上面参数时</w:t>
      </w:r>
      <w:r w:rsidRPr="008A4C5F">
        <w:t>producer</w:t>
      </w:r>
      <w:r w:rsidRPr="008A4C5F">
        <w:t>会阻塞等待的时间。如果设置为</w:t>
      </w:r>
      <w:r w:rsidRPr="008A4C5F">
        <w:t>0</w:t>
      </w:r>
      <w:r w:rsidRPr="008A4C5F">
        <w:t>，</w:t>
      </w:r>
      <w:r w:rsidRPr="008A4C5F">
        <w:t>buffer</w:t>
      </w:r>
      <w:r w:rsidRPr="008A4C5F">
        <w:t>队列满时</w:t>
      </w:r>
      <w:r w:rsidRPr="008A4C5F">
        <w:t>producer</w:t>
      </w:r>
      <w:r w:rsidRPr="008A4C5F">
        <w:t>不会阻塞，消息直接被丢掉；若设置为</w:t>
      </w:r>
      <w:r w:rsidRPr="008A4C5F">
        <w:t>-1</w:t>
      </w:r>
      <w:r w:rsidRPr="008A4C5F">
        <w:t>，</w:t>
      </w:r>
      <w:r w:rsidRPr="008A4C5F">
        <w:t>producer</w:t>
      </w:r>
      <w:r w:rsidRPr="008A4C5F">
        <w:t>会被阻塞，不会丢消息。</w:t>
      </w:r>
    </w:p>
    <w:p w14:paraId="29925AC6" w14:textId="77777777" w:rsidR="002D28FE" w:rsidRDefault="001F75D6" w:rsidP="00CF5F38">
      <w:pPr>
        <w:ind w:firstLine="420"/>
      </w:pPr>
      <w:proofErr w:type="spellStart"/>
      <w:proofErr w:type="gramStart"/>
      <w:r w:rsidRPr="001F75D6">
        <w:t>batch.num.messages</w:t>
      </w:r>
      <w:proofErr w:type="spellEnd"/>
      <w:proofErr w:type="gramEnd"/>
      <w:r w:rsidRPr="001F75D6">
        <w:tab/>
        <w:t>200</w:t>
      </w:r>
      <w:r w:rsidRPr="001F75D6">
        <w:tab/>
      </w:r>
    </w:p>
    <w:p w14:paraId="06DBD63A" w14:textId="54EFDCA6" w:rsidR="00CF5F38" w:rsidRDefault="001F75D6" w:rsidP="002D28FE">
      <w:pPr>
        <w:ind w:left="420" w:firstLine="420"/>
      </w:pPr>
      <w:r w:rsidRPr="001F75D6">
        <w:t>启用异步模式时，一个</w:t>
      </w:r>
      <w:r w:rsidRPr="001F75D6">
        <w:t>batch</w:t>
      </w:r>
      <w:r w:rsidRPr="001F75D6">
        <w:t>缓存的消息数量。达到这个数值时，</w:t>
      </w:r>
      <w:r w:rsidRPr="001F75D6">
        <w:t>producer</w:t>
      </w:r>
      <w:r w:rsidRPr="001F75D6">
        <w:t>才会发送消息。（每次批量发送的数量）</w:t>
      </w:r>
    </w:p>
    <w:p w14:paraId="10F0AB78" w14:textId="7BEEC1EE" w:rsidR="00712E1A" w:rsidRDefault="00712E1A" w:rsidP="002D28FE">
      <w:pPr>
        <w:ind w:left="420" w:firstLine="420"/>
      </w:pPr>
    </w:p>
    <w:p w14:paraId="1192AF2A" w14:textId="21F4F8DC" w:rsidR="00712E1A" w:rsidRDefault="00712E1A" w:rsidP="002D28FE">
      <w:pPr>
        <w:ind w:left="420" w:firstLine="420"/>
      </w:pPr>
      <w:r w:rsidRPr="00712E1A">
        <w:rPr>
          <w:rFonts w:hint="eastAsia"/>
        </w:rPr>
        <w:t>以</w:t>
      </w:r>
      <w:r w:rsidRPr="00712E1A">
        <w:t>batch</w:t>
      </w:r>
      <w:r w:rsidRPr="00712E1A">
        <w:t>的方式推送数据可以极大的提高处理效率，</w:t>
      </w:r>
      <w:proofErr w:type="spellStart"/>
      <w:r w:rsidRPr="00712E1A">
        <w:t>kafka</w:t>
      </w:r>
      <w:proofErr w:type="spellEnd"/>
      <w:r w:rsidRPr="00712E1A">
        <w:t xml:space="preserve"> producer</w:t>
      </w:r>
      <w:r w:rsidRPr="00712E1A">
        <w:t>可以将消息在内存中累计到一定数量后作为一个</w:t>
      </w:r>
      <w:r w:rsidRPr="00712E1A">
        <w:t>batch</w:t>
      </w:r>
      <w:r w:rsidRPr="00712E1A">
        <w:t>发送请求。</w:t>
      </w:r>
      <w:r w:rsidRPr="00712E1A">
        <w:t>batch</w:t>
      </w:r>
      <w:r w:rsidRPr="00712E1A">
        <w:t>的数量大小可以通过</w:t>
      </w:r>
      <w:r w:rsidRPr="00712E1A">
        <w:t>producer</w:t>
      </w:r>
      <w:r w:rsidRPr="00712E1A">
        <w:t>的参数（</w:t>
      </w:r>
      <w:proofErr w:type="spellStart"/>
      <w:r w:rsidRPr="00712E1A">
        <w:t>batch.num.messages</w:t>
      </w:r>
      <w:proofErr w:type="spellEnd"/>
      <w:r w:rsidRPr="00712E1A">
        <w:t>）控制。通过增加</w:t>
      </w:r>
      <w:r w:rsidRPr="00712E1A">
        <w:t>batch</w:t>
      </w:r>
      <w:r w:rsidRPr="00712E1A">
        <w:t>的大小，可以减少网络请求和磁盘</w:t>
      </w:r>
      <w:r w:rsidRPr="00712E1A">
        <w:t>IO</w:t>
      </w:r>
      <w:r w:rsidRPr="00712E1A">
        <w:t>的次数，当然具体参数设置需要在效率和时效性方面做一个权衡。在比较新的版本中还有</w:t>
      </w:r>
      <w:proofErr w:type="spellStart"/>
      <w:r w:rsidRPr="00712E1A">
        <w:t>batch.size</w:t>
      </w:r>
      <w:proofErr w:type="spellEnd"/>
      <w:r w:rsidRPr="00712E1A">
        <w:t>这个参数。</w:t>
      </w:r>
    </w:p>
    <w:p w14:paraId="4DFBDCCC" w14:textId="3CA16160" w:rsidR="00573BF7" w:rsidRDefault="00573BF7" w:rsidP="00573BF7">
      <w:pPr>
        <w:pStyle w:val="3"/>
        <w:ind w:firstLine="420"/>
      </w:pPr>
      <w:proofErr w:type="spellStart"/>
      <w:r w:rsidRPr="00573BF7">
        <w:t>Oneway</w:t>
      </w:r>
      <w:proofErr w:type="spellEnd"/>
    </w:p>
    <w:p w14:paraId="2AEF1ED5" w14:textId="5039C9DD" w:rsidR="00573BF7" w:rsidRDefault="00573BF7" w:rsidP="00573BF7">
      <w:pPr>
        <w:ind w:firstLine="420"/>
      </w:pPr>
      <w:proofErr w:type="spellStart"/>
      <w:r w:rsidRPr="00573BF7">
        <w:t>oneway</w:t>
      </w:r>
      <w:proofErr w:type="spellEnd"/>
      <w:r w:rsidRPr="00573BF7">
        <w:t>是只顾消息发出去而不管死活，消息可靠性最低，但是低延迟、高吞吐，这种对于某些完全对可靠性没有要求的场景还是适用的，即</w:t>
      </w:r>
      <w:proofErr w:type="spellStart"/>
      <w:r w:rsidRPr="00573BF7">
        <w:t>request.required.acks</w:t>
      </w:r>
      <w:proofErr w:type="spellEnd"/>
      <w:r w:rsidRPr="00573BF7">
        <w:t>设置为</w:t>
      </w:r>
      <w:r w:rsidRPr="00573BF7">
        <w:t>0</w:t>
      </w:r>
      <w:r w:rsidRPr="00573BF7">
        <w:t>。</w:t>
      </w:r>
    </w:p>
    <w:p w14:paraId="5402140D" w14:textId="119116EF" w:rsidR="00A6744F" w:rsidRDefault="00A6744F" w:rsidP="00A6744F">
      <w:pPr>
        <w:pStyle w:val="3"/>
        <w:ind w:firstLine="420"/>
      </w:pPr>
      <w:r w:rsidRPr="00A6744F">
        <w:rPr>
          <w:rFonts w:hint="eastAsia"/>
        </w:rPr>
        <w:t>一般配置</w:t>
      </w:r>
    </w:p>
    <w:p w14:paraId="06298DC5" w14:textId="7578D07D" w:rsidR="00A6744F" w:rsidRDefault="00A6744F" w:rsidP="00A6744F">
      <w:pPr>
        <w:ind w:firstLine="420"/>
      </w:pPr>
      <w:r w:rsidRPr="00A6744F">
        <w:rPr>
          <w:rFonts w:hint="eastAsia"/>
        </w:rPr>
        <w:t>对于</w:t>
      </w:r>
      <w:r w:rsidRPr="00A6744F">
        <w:t>sync</w:t>
      </w:r>
      <w:r w:rsidRPr="00A6744F">
        <w:t>的发送方式：</w:t>
      </w:r>
    </w:p>
    <w:p w14:paraId="7565E7A1" w14:textId="77777777" w:rsidR="008572B6" w:rsidRDefault="008572B6" w:rsidP="00FB3AC9">
      <w:pPr>
        <w:ind w:left="420" w:firstLine="420"/>
      </w:pPr>
      <w:proofErr w:type="spellStart"/>
      <w:proofErr w:type="gramStart"/>
      <w:r>
        <w:lastRenderedPageBreak/>
        <w:t>producer.type</w:t>
      </w:r>
      <w:proofErr w:type="spellEnd"/>
      <w:proofErr w:type="gramEnd"/>
      <w:r>
        <w:t>=sync</w:t>
      </w:r>
    </w:p>
    <w:p w14:paraId="36E352F5" w14:textId="72595FAC" w:rsidR="008572B6" w:rsidRDefault="008572B6" w:rsidP="00FB3AC9">
      <w:pPr>
        <w:ind w:left="420" w:firstLine="420"/>
      </w:pPr>
      <w:proofErr w:type="spellStart"/>
      <w:proofErr w:type="gramStart"/>
      <w:r>
        <w:t>request.required</w:t>
      </w:r>
      <w:proofErr w:type="gramEnd"/>
      <w:r>
        <w:t>.acks</w:t>
      </w:r>
      <w:proofErr w:type="spellEnd"/>
      <w:r>
        <w:t>=1</w:t>
      </w:r>
    </w:p>
    <w:p w14:paraId="35766034" w14:textId="1781BC07" w:rsidR="00FB3AC9" w:rsidRDefault="00FB3AC9" w:rsidP="00FB3AC9">
      <w:pPr>
        <w:ind w:firstLine="420"/>
      </w:pPr>
      <w:r w:rsidRPr="00FB3AC9">
        <w:rPr>
          <w:rFonts w:hint="eastAsia"/>
        </w:rPr>
        <w:t>对于</w:t>
      </w:r>
      <w:r w:rsidRPr="00FB3AC9">
        <w:t>async</w:t>
      </w:r>
      <w:r w:rsidRPr="00FB3AC9">
        <w:t>的发送方式：</w:t>
      </w:r>
    </w:p>
    <w:p w14:paraId="4B01B9BD" w14:textId="77777777" w:rsidR="00F555E9" w:rsidRDefault="00F555E9" w:rsidP="00BA2122">
      <w:pPr>
        <w:ind w:left="420" w:firstLine="420"/>
      </w:pPr>
      <w:proofErr w:type="spellStart"/>
      <w:proofErr w:type="gramStart"/>
      <w:r>
        <w:t>producer.type</w:t>
      </w:r>
      <w:proofErr w:type="spellEnd"/>
      <w:proofErr w:type="gramEnd"/>
      <w:r>
        <w:t>=async</w:t>
      </w:r>
    </w:p>
    <w:p w14:paraId="1C3F63F9" w14:textId="77777777" w:rsidR="00F555E9" w:rsidRDefault="00F555E9" w:rsidP="00BA2122">
      <w:pPr>
        <w:ind w:left="420" w:firstLine="420"/>
      </w:pPr>
      <w:proofErr w:type="spellStart"/>
      <w:proofErr w:type="gramStart"/>
      <w:r>
        <w:t>request.required</w:t>
      </w:r>
      <w:proofErr w:type="gramEnd"/>
      <w:r>
        <w:t>.acks</w:t>
      </w:r>
      <w:proofErr w:type="spellEnd"/>
      <w:r>
        <w:t>=1</w:t>
      </w:r>
    </w:p>
    <w:p w14:paraId="46EB18E7" w14:textId="77777777" w:rsidR="00F555E9" w:rsidRDefault="00F555E9" w:rsidP="00BA2122">
      <w:pPr>
        <w:ind w:left="420" w:firstLine="420"/>
      </w:pPr>
      <w:r>
        <w:t>queue.buffering.max.ms=5000</w:t>
      </w:r>
    </w:p>
    <w:p w14:paraId="442740C4" w14:textId="77777777" w:rsidR="00F555E9" w:rsidRDefault="00F555E9" w:rsidP="00BA2122">
      <w:pPr>
        <w:ind w:left="420" w:firstLine="420"/>
      </w:pPr>
      <w:proofErr w:type="spellStart"/>
      <w:proofErr w:type="gramStart"/>
      <w:r>
        <w:t>queue.buffering.max.messages</w:t>
      </w:r>
      <w:proofErr w:type="spellEnd"/>
      <w:proofErr w:type="gramEnd"/>
      <w:r>
        <w:t>=10000</w:t>
      </w:r>
    </w:p>
    <w:p w14:paraId="30EC79CB" w14:textId="77777777" w:rsidR="00F555E9" w:rsidRDefault="00F555E9" w:rsidP="00BA2122">
      <w:pPr>
        <w:ind w:left="420" w:firstLine="420"/>
      </w:pPr>
      <w:r>
        <w:t>queue.enqueue.timeout.ms = -1</w:t>
      </w:r>
    </w:p>
    <w:p w14:paraId="6717141C" w14:textId="7B092B5F" w:rsidR="00F555E9" w:rsidRPr="00FB3AC9" w:rsidRDefault="00F555E9" w:rsidP="00BA2122">
      <w:pPr>
        <w:ind w:left="420" w:firstLine="420"/>
      </w:pPr>
      <w:proofErr w:type="spellStart"/>
      <w:proofErr w:type="gramStart"/>
      <w:r>
        <w:t>batch.num.messages</w:t>
      </w:r>
      <w:proofErr w:type="spellEnd"/>
      <w:proofErr w:type="gramEnd"/>
      <w:r>
        <w:t>=200</w:t>
      </w:r>
    </w:p>
    <w:p w14:paraId="67FAC518" w14:textId="01E3DCBB" w:rsidR="00FD5602" w:rsidRDefault="00FD5602" w:rsidP="00FD5602">
      <w:pPr>
        <w:ind w:firstLine="420"/>
      </w:pPr>
      <w:r w:rsidRPr="00FD5602">
        <w:rPr>
          <w:rFonts w:hint="eastAsia"/>
        </w:rPr>
        <w:t>对于</w:t>
      </w:r>
      <w:proofErr w:type="spellStart"/>
      <w:r w:rsidRPr="00FD5602">
        <w:t>oneway</w:t>
      </w:r>
      <w:proofErr w:type="spellEnd"/>
      <w:r w:rsidRPr="00FD5602">
        <w:t>的</w:t>
      </w:r>
      <w:proofErr w:type="gramStart"/>
      <w:r w:rsidRPr="00FD5602">
        <w:t>发送发送</w:t>
      </w:r>
      <w:proofErr w:type="gramEnd"/>
      <w:r w:rsidRPr="00FD5602">
        <w:t>：</w:t>
      </w:r>
    </w:p>
    <w:p w14:paraId="0EB121E2" w14:textId="77777777" w:rsidR="00995301" w:rsidRDefault="00995301" w:rsidP="00CE69B3">
      <w:pPr>
        <w:ind w:left="420" w:firstLine="420"/>
      </w:pPr>
      <w:proofErr w:type="spellStart"/>
      <w:proofErr w:type="gramStart"/>
      <w:r>
        <w:t>producer.type</w:t>
      </w:r>
      <w:proofErr w:type="spellEnd"/>
      <w:proofErr w:type="gramEnd"/>
      <w:r>
        <w:t>=async</w:t>
      </w:r>
    </w:p>
    <w:p w14:paraId="69B85094" w14:textId="290472C1" w:rsidR="00FB3AC9" w:rsidRPr="00FD5602" w:rsidRDefault="00995301" w:rsidP="00703C7D">
      <w:pPr>
        <w:ind w:left="420" w:firstLine="420"/>
      </w:pPr>
      <w:proofErr w:type="spellStart"/>
      <w:proofErr w:type="gramStart"/>
      <w:r>
        <w:t>request.required</w:t>
      </w:r>
      <w:proofErr w:type="gramEnd"/>
      <w:r>
        <w:t>.acks</w:t>
      </w:r>
      <w:proofErr w:type="spellEnd"/>
      <w:r>
        <w:t>=0</w:t>
      </w:r>
    </w:p>
    <w:p w14:paraId="34A7CBF6" w14:textId="6174B70D" w:rsidR="00D80C04" w:rsidRDefault="00703C7D" w:rsidP="00573BF7">
      <w:pPr>
        <w:pStyle w:val="3"/>
        <w:ind w:firstLine="420"/>
      </w:pPr>
      <w:r>
        <w:rPr>
          <w:rFonts w:hint="eastAsia"/>
        </w:rPr>
        <w:t>总结</w:t>
      </w:r>
    </w:p>
    <w:p w14:paraId="559F64EF" w14:textId="4D309BBD" w:rsidR="00703C7D" w:rsidRDefault="00703C7D" w:rsidP="00703C7D">
      <w:pPr>
        <w:ind w:firstLine="420"/>
      </w:pPr>
      <w:r w:rsidRPr="00703C7D">
        <w:t>producers</w:t>
      </w:r>
      <w:r w:rsidRPr="00703C7D">
        <w:t>可以一步的并行向</w:t>
      </w:r>
      <w:proofErr w:type="spellStart"/>
      <w:r w:rsidRPr="00703C7D">
        <w:t>kafka</w:t>
      </w:r>
      <w:proofErr w:type="spellEnd"/>
      <w:r w:rsidRPr="00703C7D">
        <w:t>发送消息，但是通常</w:t>
      </w:r>
      <w:r w:rsidRPr="00703C7D">
        <w:t>producer</w:t>
      </w:r>
      <w:r w:rsidRPr="00703C7D">
        <w:t>在发送完消息之后会得到一个响应，返回的是</w:t>
      </w:r>
      <w:r w:rsidRPr="00703C7D">
        <w:t>offset</w:t>
      </w:r>
      <w:proofErr w:type="gramStart"/>
      <w:r w:rsidRPr="00703C7D">
        <w:t>值或者</w:t>
      </w:r>
      <w:proofErr w:type="gramEnd"/>
      <w:r w:rsidRPr="00703C7D">
        <w:t>发送过程中遇到的错误。这其中有个非常重要的参数</w:t>
      </w:r>
      <w:r w:rsidRPr="00703C7D">
        <w:t>“</w:t>
      </w:r>
      <w:proofErr w:type="spellStart"/>
      <w:r w:rsidRPr="00703C7D">
        <w:t>request.required.acks</w:t>
      </w:r>
      <w:proofErr w:type="spellEnd"/>
      <w:r w:rsidRPr="00703C7D">
        <w:t>”</w:t>
      </w:r>
      <w:r w:rsidRPr="00703C7D">
        <w:t>，这个参数决定了</w:t>
      </w:r>
      <w:r w:rsidRPr="00703C7D">
        <w:t>producer</w:t>
      </w:r>
      <w:r w:rsidRPr="00703C7D">
        <w:t>要求</w:t>
      </w:r>
      <w:r w:rsidRPr="00703C7D">
        <w:t>leader partition</w:t>
      </w:r>
      <w:r w:rsidRPr="00703C7D">
        <w:t>收到确认的副本个数，如果</w:t>
      </w:r>
      <w:r w:rsidRPr="00703C7D">
        <w:t>acks</w:t>
      </w:r>
      <w:r w:rsidRPr="00703C7D">
        <w:t>设置为</w:t>
      </w:r>
      <w:r w:rsidRPr="00703C7D">
        <w:t>0</w:t>
      </w:r>
      <w:r w:rsidRPr="00703C7D">
        <w:t>，表示</w:t>
      </w:r>
      <w:r w:rsidRPr="00703C7D">
        <w:t>producer</w:t>
      </w:r>
      <w:r w:rsidRPr="00703C7D">
        <w:t>不会等待</w:t>
      </w:r>
      <w:r w:rsidRPr="00703C7D">
        <w:t>broker</w:t>
      </w:r>
      <w:r w:rsidRPr="00703C7D">
        <w:t>的相应，所以，</w:t>
      </w:r>
      <w:r w:rsidRPr="00703C7D">
        <w:t>producer</w:t>
      </w:r>
      <w:r w:rsidRPr="00703C7D">
        <w:t>无法知道消息是否发生成功，这样有可能导致数据丢失，但同时，</w:t>
      </w:r>
      <w:r w:rsidRPr="00703C7D">
        <w:t>acks</w:t>
      </w:r>
      <w:r w:rsidRPr="00703C7D">
        <w:t>值为</w:t>
      </w:r>
      <w:r w:rsidRPr="00703C7D">
        <w:t>0</w:t>
      </w:r>
      <w:r w:rsidRPr="00703C7D">
        <w:t>会得到最大的系统吞吐量。若</w:t>
      </w:r>
      <w:r w:rsidRPr="00703C7D">
        <w:t>acks</w:t>
      </w:r>
      <w:r w:rsidRPr="00703C7D">
        <w:t>设置为</w:t>
      </w:r>
      <w:r w:rsidRPr="00703C7D">
        <w:t>1</w:t>
      </w:r>
      <w:r w:rsidRPr="00703C7D">
        <w:t>，表示</w:t>
      </w:r>
      <w:r w:rsidRPr="00703C7D">
        <w:t>producer</w:t>
      </w:r>
      <w:r w:rsidRPr="00703C7D">
        <w:t>会在</w:t>
      </w:r>
      <w:r w:rsidRPr="00703C7D">
        <w:t>leader partition</w:t>
      </w:r>
      <w:r w:rsidRPr="00703C7D">
        <w:t>收到消息时得到</w:t>
      </w:r>
      <w:r w:rsidRPr="00703C7D">
        <w:t>broker</w:t>
      </w:r>
      <w:r w:rsidRPr="00703C7D">
        <w:t>的一个确认，这样会有更好的可靠性，因为客户端会等待知道</w:t>
      </w:r>
      <w:r w:rsidRPr="00703C7D">
        <w:t>broker</w:t>
      </w:r>
      <w:r w:rsidRPr="00703C7D">
        <w:t>确认收到消息。若设置为</w:t>
      </w:r>
      <w:r w:rsidRPr="00703C7D">
        <w:t>-1</w:t>
      </w:r>
      <w:r w:rsidRPr="00703C7D">
        <w:t>，</w:t>
      </w:r>
      <w:r w:rsidRPr="00703C7D">
        <w:t>producer</w:t>
      </w:r>
      <w:r w:rsidRPr="00703C7D">
        <w:t>会在所有备份的</w:t>
      </w:r>
      <w:r w:rsidRPr="00703C7D">
        <w:t>partition</w:t>
      </w:r>
      <w:r w:rsidRPr="00703C7D">
        <w:t>收到消息时得到</w:t>
      </w:r>
      <w:r w:rsidRPr="00703C7D">
        <w:t>broker</w:t>
      </w:r>
      <w:r w:rsidRPr="00703C7D">
        <w:t>的确认，这个设置可以得到最高的可靠性保证。</w:t>
      </w:r>
    </w:p>
    <w:p w14:paraId="3DED3BA0" w14:textId="72A773C7" w:rsidR="00956A11" w:rsidRDefault="00C15932" w:rsidP="002D1E0F">
      <w:pPr>
        <w:pStyle w:val="2"/>
      </w:pPr>
      <w:r>
        <w:rPr>
          <w:rFonts w:hint="eastAsia"/>
        </w:rPr>
        <w:t>序列化</w:t>
      </w:r>
    </w:p>
    <w:p w14:paraId="1D11863E" w14:textId="6F5869C3" w:rsidR="002D1E0F" w:rsidRDefault="00495DA2" w:rsidP="00495DA2">
      <w:pPr>
        <w:pStyle w:val="3"/>
        <w:ind w:firstLine="420"/>
      </w:pPr>
      <w:r>
        <w:rPr>
          <w:rFonts w:hint="eastAsia"/>
        </w:rPr>
        <w:t>序列化</w:t>
      </w:r>
    </w:p>
    <w:p w14:paraId="3E7FBC8F" w14:textId="77777777" w:rsidR="00A46CEC" w:rsidRDefault="00B61E4A" w:rsidP="00495DA2">
      <w:pPr>
        <w:ind w:firstLine="420"/>
      </w:pPr>
      <w:r w:rsidRPr="00B61E4A">
        <w:t>Kafka Producer</w:t>
      </w:r>
      <w:r w:rsidRPr="00B61E4A">
        <w:t>在发送消息时必须配置的参数为：</w:t>
      </w:r>
    </w:p>
    <w:p w14:paraId="4E61283F" w14:textId="77777777" w:rsidR="00A46CEC" w:rsidRDefault="00B61E4A" w:rsidP="00A46CEC">
      <w:pPr>
        <w:ind w:left="420" w:firstLine="420"/>
      </w:pPr>
      <w:proofErr w:type="spellStart"/>
      <w:r w:rsidRPr="00B61E4A">
        <w:t>bootstrap.servers</w:t>
      </w:r>
      <w:proofErr w:type="spellEnd"/>
      <w:r w:rsidRPr="00B61E4A">
        <w:t>、</w:t>
      </w:r>
    </w:p>
    <w:p w14:paraId="5EB7939C" w14:textId="43A6BA77" w:rsidR="00A46CEC" w:rsidRDefault="00B61E4A" w:rsidP="00A46CEC">
      <w:pPr>
        <w:ind w:left="420" w:firstLine="420"/>
      </w:pPr>
      <w:proofErr w:type="spellStart"/>
      <w:proofErr w:type="gramStart"/>
      <w:r w:rsidRPr="00B61E4A">
        <w:t>key.serializer</w:t>
      </w:r>
      <w:proofErr w:type="spellEnd"/>
      <w:proofErr w:type="gramEnd"/>
    </w:p>
    <w:p w14:paraId="170F0935" w14:textId="77777777" w:rsidR="00B93601" w:rsidRDefault="00B61E4A" w:rsidP="00A46CEC">
      <w:pPr>
        <w:ind w:left="420" w:firstLine="420"/>
      </w:pPr>
      <w:proofErr w:type="spellStart"/>
      <w:r w:rsidRPr="00B61E4A">
        <w:t>value.serializer</w:t>
      </w:r>
      <w:proofErr w:type="spellEnd"/>
      <w:r w:rsidRPr="00B61E4A">
        <w:t>。</w:t>
      </w:r>
    </w:p>
    <w:p w14:paraId="2DDE404C" w14:textId="745FB77C" w:rsidR="00495DA2" w:rsidRPr="00495DA2" w:rsidRDefault="00B61E4A" w:rsidP="00A46CEC">
      <w:pPr>
        <w:ind w:left="420" w:firstLine="420"/>
      </w:pPr>
      <w:r w:rsidRPr="00B61E4A">
        <w:t>序列化操作是在拦截器（</w:t>
      </w:r>
      <w:r w:rsidRPr="00B61E4A">
        <w:t>Interceptor</w:t>
      </w:r>
      <w:r w:rsidRPr="00B61E4A">
        <w:t>）执行之后并且在分配分区</w:t>
      </w:r>
      <w:r w:rsidRPr="00B61E4A">
        <w:t>(partitions)</w:t>
      </w:r>
      <w:r w:rsidRPr="00B61E4A">
        <w:t>之前执行的。</w:t>
      </w:r>
    </w:p>
    <w:p w14:paraId="730F466D" w14:textId="182B8F8C" w:rsidR="002D1E0F" w:rsidRDefault="004A73B8" w:rsidP="004A73B8">
      <w:pPr>
        <w:pStyle w:val="3"/>
        <w:ind w:firstLine="420"/>
      </w:pPr>
      <w:r>
        <w:t>D</w:t>
      </w:r>
      <w:r>
        <w:rPr>
          <w:rFonts w:hint="eastAsia"/>
        </w:rPr>
        <w:t>emo</w:t>
      </w:r>
    </w:p>
    <w:tbl>
      <w:tblPr>
        <w:tblStyle w:val="ab"/>
        <w:tblW w:w="0" w:type="auto"/>
        <w:tblLook w:val="04A0" w:firstRow="1" w:lastRow="0" w:firstColumn="1" w:lastColumn="0" w:noHBand="0" w:noVBand="1"/>
      </w:tblPr>
      <w:tblGrid>
        <w:gridCol w:w="8296"/>
      </w:tblGrid>
      <w:tr w:rsidR="001D579F" w14:paraId="7FAFA897" w14:textId="77777777" w:rsidTr="001D579F">
        <w:tc>
          <w:tcPr>
            <w:tcW w:w="8296" w:type="dxa"/>
          </w:tcPr>
          <w:p w14:paraId="33A87C0C" w14:textId="77777777" w:rsidR="001D579F" w:rsidRPr="001D579F" w:rsidRDefault="001D579F" w:rsidP="001D5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1D579F">
              <w:rPr>
                <w:rFonts w:ascii="Consolas" w:eastAsia="MingLiU" w:hAnsi="Consolas" w:cs="MingLiU"/>
                <w:b/>
                <w:color w:val="000080"/>
                <w:sz w:val="20"/>
                <w:szCs w:val="20"/>
                <w:lang w:eastAsia="zh-TW"/>
              </w:rPr>
              <w:t xml:space="preserve">public class </w:t>
            </w:r>
            <w:proofErr w:type="spellStart"/>
            <w:r w:rsidRPr="001D579F">
              <w:rPr>
                <w:rFonts w:ascii="Consolas" w:eastAsia="MingLiU" w:hAnsi="Consolas" w:cs="MingLiU"/>
                <w:bCs w:val="0"/>
                <w:color w:val="000000"/>
                <w:sz w:val="20"/>
                <w:szCs w:val="20"/>
                <w:lang w:eastAsia="zh-TW"/>
              </w:rPr>
              <w:t>ProducerJavaDemo</w:t>
            </w:r>
            <w:proofErr w:type="spellEnd"/>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final </w:t>
            </w:r>
            <w:r w:rsidRPr="001D579F">
              <w:rPr>
                <w:rFonts w:ascii="Consolas" w:eastAsia="MingLiU" w:hAnsi="Consolas" w:cs="MingLiU"/>
                <w:bCs w:val="0"/>
                <w:color w:val="000000"/>
                <w:sz w:val="20"/>
                <w:szCs w:val="20"/>
                <w:lang w:eastAsia="zh-TW"/>
              </w:rPr>
              <w:t xml:space="preserve">String </w:t>
            </w:r>
            <w:proofErr w:type="spellStart"/>
            <w:r w:rsidRPr="001D579F">
              <w:rPr>
                <w:rFonts w:ascii="Consolas" w:eastAsia="MingLiU" w:hAnsi="Consolas" w:cs="MingLiU"/>
                <w:b/>
                <w:i/>
                <w:iCs/>
                <w:color w:val="660E7A"/>
                <w:sz w:val="20"/>
                <w:szCs w:val="20"/>
                <w:lang w:eastAsia="zh-TW"/>
              </w:rPr>
              <w:t>brokerList</w:t>
            </w:r>
            <w:proofErr w:type="spellEnd"/>
            <w:r w:rsidRPr="001D579F">
              <w:rPr>
                <w:rFonts w:ascii="Consolas" w:eastAsia="MingLiU" w:hAnsi="Consolas" w:cs="MingLiU"/>
                <w:b/>
                <w:i/>
                <w:iCs/>
                <w:color w:val="660E7A"/>
                <w:sz w:val="20"/>
                <w:szCs w:val="20"/>
                <w:lang w:eastAsia="zh-TW"/>
              </w:rPr>
              <w:t xml:space="preserve">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"192.168.0.2:9092,192.168.0.3:9092,192.168.0.4:9092"</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final </w:t>
            </w:r>
            <w:r w:rsidRPr="001D579F">
              <w:rPr>
                <w:rFonts w:ascii="Consolas" w:eastAsia="MingLiU" w:hAnsi="Consolas" w:cs="MingLiU"/>
                <w:bCs w:val="0"/>
                <w:color w:val="000000"/>
                <w:sz w:val="20"/>
                <w:szCs w:val="20"/>
                <w:lang w:eastAsia="zh-TW"/>
              </w:rPr>
              <w:t xml:space="preserve">String </w:t>
            </w:r>
            <w:r w:rsidRPr="001D579F">
              <w:rPr>
                <w:rFonts w:ascii="Consolas" w:eastAsia="MingLiU" w:hAnsi="Consolas" w:cs="MingLiU"/>
                <w:b/>
                <w:i/>
                <w:iCs/>
                <w:color w:val="660E7A"/>
                <w:sz w:val="20"/>
                <w:szCs w:val="20"/>
                <w:lang w:eastAsia="zh-TW"/>
              </w:rPr>
              <w:t xml:space="preserve">topic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"hidden-topic"</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void </w:t>
            </w:r>
            <w:r w:rsidRPr="001D579F">
              <w:rPr>
                <w:rFonts w:ascii="Consolas" w:eastAsia="MingLiU" w:hAnsi="Consolas" w:cs="MingLiU"/>
                <w:bCs w:val="0"/>
                <w:color w:val="000000"/>
                <w:sz w:val="20"/>
                <w:szCs w:val="20"/>
                <w:lang w:eastAsia="zh-TW"/>
              </w:rPr>
              <w:t xml:space="preserve">main(String[] </w:t>
            </w:r>
            <w:proofErr w:type="spellStart"/>
            <w:r w:rsidRPr="001D579F">
              <w:rPr>
                <w:rFonts w:ascii="Consolas" w:eastAsia="MingLiU" w:hAnsi="Consolas" w:cs="MingLiU"/>
                <w:bCs w:val="0"/>
                <w:color w:val="000000"/>
                <w:sz w:val="20"/>
                <w:szCs w:val="20"/>
                <w:lang w:eastAsia="zh-TW"/>
              </w:rPr>
              <w:t>args</w:t>
            </w:r>
            <w:proofErr w:type="spellEnd"/>
            <w:r w:rsidRPr="001D579F">
              <w:rPr>
                <w:rFonts w:ascii="Consolas" w:eastAsia="MingLiU" w:hAnsi="Consolas" w:cs="MingLiU"/>
                <w:bCs w:val="0"/>
                <w:color w:val="000000"/>
                <w:sz w:val="20"/>
                <w:szCs w:val="20"/>
                <w:lang w:eastAsia="zh-TW"/>
              </w:rPr>
              <w:t>) {</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lastRenderedPageBreak/>
              <w:t xml:space="preserve">        Properties </w:t>
            </w:r>
            <w:proofErr w:type="spellStart"/>
            <w:r w:rsidRPr="001D579F">
              <w:rPr>
                <w:rFonts w:ascii="Consolas" w:eastAsia="MingLiU" w:hAnsi="Consolas" w:cs="MingLiU"/>
                <w:bCs w:val="0"/>
                <w:color w:val="000000"/>
                <w:sz w:val="20"/>
                <w:szCs w:val="20"/>
                <w:lang w:eastAsia="zh-TW"/>
              </w:rPr>
              <w:t>properties</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Properties();</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key.serializer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org.apache.kafka.common.serialization.StringSerializer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value.serializer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org.apache.kafka.common.serialization.StringSerializer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"client.id"</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"hidden-producer-client-id-1"</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bootstrap.servers</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proofErr w:type="spellStart"/>
            <w:r w:rsidRPr="001D579F">
              <w:rPr>
                <w:rFonts w:ascii="Consolas" w:eastAsia="MingLiU" w:hAnsi="Consolas" w:cs="MingLiU"/>
                <w:b/>
                <w:i/>
                <w:iCs/>
                <w:color w:val="660E7A"/>
                <w:sz w:val="20"/>
                <w:szCs w:val="20"/>
                <w:lang w:eastAsia="zh-TW"/>
              </w:rPr>
              <w:t>brokerList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Producer&lt;</w:t>
            </w:r>
            <w:proofErr w:type="spellStart"/>
            <w:r w:rsidRPr="001D579F">
              <w:rPr>
                <w:rFonts w:ascii="Consolas" w:eastAsia="MingLiU" w:hAnsi="Consolas" w:cs="MingLiU"/>
                <w:bCs w:val="0"/>
                <w:color w:val="000000"/>
                <w:sz w:val="20"/>
                <w:szCs w:val="20"/>
                <w:lang w:eastAsia="zh-TW"/>
              </w:rPr>
              <w:t>String,String</w:t>
            </w:r>
            <w:proofErr w:type="spellEnd"/>
            <w:r w:rsidRPr="001D579F">
              <w:rPr>
                <w:rFonts w:ascii="Consolas" w:eastAsia="MingLiU" w:hAnsi="Consolas" w:cs="MingLiU"/>
                <w:bCs w:val="0"/>
                <w:color w:val="000000"/>
                <w:sz w:val="20"/>
                <w:szCs w:val="20"/>
                <w:lang w:eastAsia="zh-TW"/>
              </w:rPr>
              <w:t xml:space="preserve">&gt; producer = </w:t>
            </w:r>
            <w:r w:rsidRPr="001D579F">
              <w:rPr>
                <w:rFonts w:ascii="Consolas" w:eastAsia="MingLiU" w:hAnsi="Consolas" w:cs="MingLiU"/>
                <w:b/>
                <w:color w:val="000080"/>
                <w:sz w:val="20"/>
                <w:szCs w:val="20"/>
                <w:lang w:eastAsia="zh-TW"/>
              </w:rPr>
              <w:t xml:space="preserve">new </w:t>
            </w:r>
            <w:proofErr w:type="spellStart"/>
            <w:r w:rsidRPr="001D579F">
              <w:rPr>
                <w:rFonts w:ascii="Consolas" w:eastAsia="MingLiU" w:hAnsi="Consolas" w:cs="MingLiU"/>
                <w:bCs w:val="0"/>
                <w:color w:val="000000"/>
                <w:sz w:val="20"/>
                <w:szCs w:val="20"/>
                <w:lang w:eastAsia="zh-TW"/>
              </w:rPr>
              <w:t>KafkaProducer</w:t>
            </w:r>
            <w:proofErr w:type="spellEnd"/>
            <w:r w:rsidRPr="001D579F">
              <w:rPr>
                <w:rFonts w:ascii="Consolas" w:eastAsia="MingLiU" w:hAnsi="Consolas" w:cs="MingLiU"/>
                <w:bCs w:val="0"/>
                <w:color w:val="000000"/>
                <w:sz w:val="20"/>
                <w:szCs w:val="20"/>
                <w:lang w:eastAsia="zh-TW"/>
              </w:rPr>
              <w:t>&lt;</w:t>
            </w:r>
            <w:proofErr w:type="spellStart"/>
            <w:r w:rsidRPr="001D579F">
              <w:rPr>
                <w:rFonts w:ascii="Consolas" w:eastAsia="MingLiU" w:hAnsi="Consolas" w:cs="MingLiU"/>
                <w:bCs w:val="0"/>
                <w:color w:val="000000"/>
                <w:sz w:val="20"/>
                <w:szCs w:val="20"/>
                <w:lang w:eastAsia="zh-TW"/>
              </w:rPr>
              <w:t>String,String</w:t>
            </w:r>
            <w:proofErr w:type="spellEnd"/>
            <w:r w:rsidRPr="001D579F">
              <w:rPr>
                <w:rFonts w:ascii="Consolas" w:eastAsia="MingLiU" w:hAnsi="Consolas" w:cs="MingLiU"/>
                <w:bCs w:val="0"/>
                <w:color w:val="000000"/>
                <w:sz w:val="20"/>
                <w:szCs w:val="20"/>
                <w:lang w:eastAsia="zh-TW"/>
              </w:rPr>
              <w:t>&gt;(properties);</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while </w:t>
            </w:r>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0080"/>
                <w:sz w:val="20"/>
                <w:szCs w:val="20"/>
                <w:lang w:eastAsia="zh-TW"/>
              </w:rPr>
              <w:t>true</w:t>
            </w:r>
            <w:r w:rsidRPr="001D579F">
              <w:rPr>
                <w:rFonts w:ascii="Consolas" w:eastAsia="MingLiU" w:hAnsi="Consolas" w:cs="MingLiU"/>
                <w:bCs w:val="0"/>
                <w:color w:val="000000"/>
                <w:sz w:val="20"/>
                <w:szCs w:val="20"/>
                <w:lang w:eastAsia="zh-TW"/>
              </w:rPr>
              <w:t>) {</w:t>
            </w:r>
            <w:r w:rsidRPr="001D579F">
              <w:rPr>
                <w:rFonts w:ascii="Consolas" w:eastAsia="MingLiU" w:hAnsi="Consolas" w:cs="MingLiU"/>
                <w:bCs w:val="0"/>
                <w:color w:val="000000"/>
                <w:sz w:val="20"/>
                <w:szCs w:val="20"/>
                <w:lang w:eastAsia="zh-TW"/>
              </w:rPr>
              <w:br/>
              <w:t xml:space="preserve">            String message =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kafka_message</w:t>
            </w:r>
            <w:proofErr w:type="spellEnd"/>
            <w:r w:rsidRPr="001D579F">
              <w:rPr>
                <w:rFonts w:ascii="Consolas" w:eastAsia="MingLiU" w:hAnsi="Consolas" w:cs="MingLiU"/>
                <w:b/>
                <w:color w:val="008000"/>
                <w:sz w:val="20"/>
                <w:szCs w:val="20"/>
                <w:lang w:eastAsia="zh-TW"/>
              </w:rPr>
              <w:t xml:space="preserve">-"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Date().</w:t>
            </w:r>
            <w:proofErr w:type="spellStart"/>
            <w:r w:rsidRPr="001D579F">
              <w:rPr>
                <w:rFonts w:ascii="Consolas" w:eastAsia="MingLiU" w:hAnsi="Consolas" w:cs="MingLiU"/>
                <w:bCs w:val="0"/>
                <w:color w:val="000000"/>
                <w:sz w:val="20"/>
                <w:szCs w:val="20"/>
                <w:lang w:eastAsia="zh-TW"/>
              </w:rPr>
              <w:t>getTime</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8000"/>
                <w:sz w:val="20"/>
                <w:szCs w:val="20"/>
                <w:lang w:eastAsia="zh-TW"/>
              </w:rPr>
              <w:t xml:space="preserve">"-edited by </w:t>
            </w:r>
            <w:proofErr w:type="spellStart"/>
            <w:r w:rsidRPr="001D579F">
              <w:rPr>
                <w:rFonts w:ascii="Consolas" w:eastAsia="MingLiU" w:hAnsi="Consolas" w:cs="MingLiU"/>
                <w:b/>
                <w:color w:val="008000"/>
                <w:sz w:val="20"/>
                <w:szCs w:val="20"/>
                <w:lang w:eastAsia="zh-TW"/>
              </w:rPr>
              <w:t>hidden.zhu</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&lt;String, String&gt;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0080"/>
                <w:sz w:val="20"/>
                <w:szCs w:val="20"/>
                <w:lang w:eastAsia="zh-TW"/>
              </w:rPr>
              <w:t xml:space="preserve">new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&lt;String, String&gt;(</w:t>
            </w:r>
            <w:proofErr w:type="spellStart"/>
            <w:r w:rsidRPr="001D579F">
              <w:rPr>
                <w:rFonts w:ascii="Consolas" w:eastAsia="MingLiU" w:hAnsi="Consolas" w:cs="MingLiU"/>
                <w:b/>
                <w:i/>
                <w:iCs/>
                <w:color w:val="660E7A"/>
                <w:sz w:val="20"/>
                <w:szCs w:val="20"/>
                <w:lang w:eastAsia="zh-TW"/>
              </w:rPr>
              <w:t>topic</w:t>
            </w:r>
            <w:r w:rsidRPr="001D579F">
              <w:rPr>
                <w:rFonts w:ascii="Consolas" w:eastAsia="MingLiU" w:hAnsi="Consolas" w:cs="MingLiU"/>
                <w:bCs w:val="0"/>
                <w:color w:val="000000"/>
                <w:sz w:val="20"/>
                <w:szCs w:val="20"/>
                <w:lang w:eastAsia="zh-TW"/>
              </w:rPr>
              <w:t>,message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try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Future&lt;</w:t>
            </w:r>
            <w:proofErr w:type="spellStart"/>
            <w:r w:rsidRPr="001D579F">
              <w:rPr>
                <w:rFonts w:ascii="Consolas" w:eastAsia="MingLiU" w:hAnsi="Consolas" w:cs="MingLiU"/>
                <w:bCs w:val="0"/>
                <w:color w:val="000000"/>
                <w:sz w:val="20"/>
                <w:szCs w:val="20"/>
                <w:lang w:eastAsia="zh-TW"/>
              </w:rPr>
              <w:t>RecordMetadata</w:t>
            </w:r>
            <w:proofErr w:type="spellEnd"/>
            <w:r w:rsidRPr="001D579F">
              <w:rPr>
                <w:rFonts w:ascii="Consolas" w:eastAsia="MingLiU" w:hAnsi="Consolas" w:cs="MingLiU"/>
                <w:bCs w:val="0"/>
                <w:color w:val="000000"/>
                <w:sz w:val="20"/>
                <w:szCs w:val="20"/>
                <w:lang w:eastAsia="zh-TW"/>
              </w:rPr>
              <w:t xml:space="preserve">&gt; future =  </w:t>
            </w:r>
            <w:proofErr w:type="spellStart"/>
            <w:r w:rsidRPr="001D579F">
              <w:rPr>
                <w:rFonts w:ascii="Consolas" w:eastAsia="MingLiU" w:hAnsi="Consolas" w:cs="MingLiU"/>
                <w:bCs w:val="0"/>
                <w:color w:val="000000"/>
                <w:sz w:val="20"/>
                <w:szCs w:val="20"/>
                <w:lang w:eastAsia="zh-TW"/>
              </w:rPr>
              <w:t>producer.send</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Callback()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void </w:t>
            </w:r>
            <w:proofErr w:type="spellStart"/>
            <w:r w:rsidRPr="001D579F">
              <w:rPr>
                <w:rFonts w:ascii="Consolas" w:eastAsia="MingLiU" w:hAnsi="Consolas" w:cs="MingLiU"/>
                <w:bCs w:val="0"/>
                <w:color w:val="000000"/>
                <w:sz w:val="20"/>
                <w:szCs w:val="20"/>
                <w:lang w:eastAsia="zh-TW"/>
              </w:rPr>
              <w:t>onCompletion</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RecordMetadata</w:t>
            </w:r>
            <w:proofErr w:type="spellEnd"/>
            <w:r w:rsidRPr="001D579F">
              <w:rPr>
                <w:rFonts w:ascii="Consolas" w:eastAsia="MingLiU" w:hAnsi="Consolas" w:cs="MingLiU"/>
                <w:bCs w:val="0"/>
                <w:color w:val="000000"/>
                <w:sz w:val="20"/>
                <w:szCs w:val="20"/>
                <w:lang w:eastAsia="zh-TW"/>
              </w:rPr>
              <w:t xml:space="preserve"> metadata, Exception exception)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metadata.offset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metadata.topic</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.println</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metadata.partition</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 </w:t>
            </w:r>
            <w:r w:rsidRPr="001D579F">
              <w:rPr>
                <w:rFonts w:ascii="Consolas" w:eastAsia="MingLiU" w:hAnsi="Consolas" w:cs="MingLiU"/>
                <w:b/>
                <w:color w:val="000080"/>
                <w:sz w:val="20"/>
                <w:szCs w:val="20"/>
                <w:lang w:eastAsia="zh-TW"/>
              </w:rPr>
              <w:t xml:space="preserve">catch </w:t>
            </w:r>
            <w:r w:rsidRPr="001D579F">
              <w:rPr>
                <w:rFonts w:ascii="Consolas" w:eastAsia="MingLiU" w:hAnsi="Consolas" w:cs="MingLiU"/>
                <w:bCs w:val="0"/>
                <w:color w:val="000000"/>
                <w:sz w:val="20"/>
                <w:szCs w:val="20"/>
                <w:lang w:eastAsia="zh-TW"/>
              </w:rPr>
              <w:t>(Exception e)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e.printStackTrace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try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TimeUnit.</w:t>
            </w:r>
            <w:r w:rsidRPr="001D579F">
              <w:rPr>
                <w:rFonts w:ascii="Consolas" w:eastAsia="MingLiU" w:hAnsi="Consolas" w:cs="MingLiU"/>
                <w:b/>
                <w:i/>
                <w:iCs/>
                <w:color w:val="660E7A"/>
                <w:sz w:val="20"/>
                <w:szCs w:val="20"/>
                <w:lang w:eastAsia="zh-TW"/>
              </w:rPr>
              <w:t>MILLISECONDS</w:t>
            </w:r>
            <w:r w:rsidRPr="001D579F">
              <w:rPr>
                <w:rFonts w:ascii="Consolas" w:eastAsia="MingLiU" w:hAnsi="Consolas" w:cs="MingLiU"/>
                <w:bCs w:val="0"/>
                <w:color w:val="000000"/>
                <w:sz w:val="20"/>
                <w:szCs w:val="20"/>
                <w:lang w:eastAsia="zh-TW"/>
              </w:rPr>
              <w:t>.sleep</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FF"/>
                <w:sz w:val="20"/>
                <w:szCs w:val="20"/>
                <w:lang w:eastAsia="zh-TW"/>
              </w:rPr>
              <w:t>10</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 </w:t>
            </w:r>
            <w:r w:rsidRPr="001D579F">
              <w:rPr>
                <w:rFonts w:ascii="Consolas" w:eastAsia="MingLiU" w:hAnsi="Consolas" w:cs="MingLiU"/>
                <w:b/>
                <w:color w:val="000080"/>
                <w:sz w:val="20"/>
                <w:szCs w:val="20"/>
                <w:lang w:eastAsia="zh-TW"/>
              </w:rPr>
              <w:t xml:space="preserve">catch </w:t>
            </w:r>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InterruptedException</w:t>
            </w:r>
            <w:proofErr w:type="spellEnd"/>
            <w:r w:rsidRPr="001D579F">
              <w:rPr>
                <w:rFonts w:ascii="Consolas" w:eastAsia="MingLiU" w:hAnsi="Consolas" w:cs="MingLiU"/>
                <w:bCs w:val="0"/>
                <w:color w:val="000000"/>
                <w:sz w:val="20"/>
                <w:szCs w:val="20"/>
                <w:lang w:eastAsia="zh-TW"/>
              </w:rPr>
              <w:t xml:space="preserve"> e)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e.printStackTrace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w:t>
            </w:r>
          </w:p>
          <w:p w14:paraId="2408C664" w14:textId="77777777" w:rsidR="001D579F" w:rsidRPr="001D579F" w:rsidRDefault="001D579F" w:rsidP="004A73B8">
            <w:pPr>
              <w:ind w:firstLineChars="0" w:firstLine="0"/>
            </w:pPr>
          </w:p>
        </w:tc>
      </w:tr>
    </w:tbl>
    <w:p w14:paraId="5A2EB1E5" w14:textId="6AE00F4D" w:rsidR="004A73B8" w:rsidRDefault="00D3481C" w:rsidP="004A73B8">
      <w:pPr>
        <w:ind w:firstLine="420"/>
      </w:pPr>
      <w:r w:rsidRPr="00D3481C">
        <w:rPr>
          <w:rFonts w:hint="eastAsia"/>
        </w:rPr>
        <w:lastRenderedPageBreak/>
        <w:t>上面的程序中使用的是</w:t>
      </w:r>
      <w:r w:rsidRPr="00D3481C">
        <w:t>Kafka</w:t>
      </w:r>
      <w:r w:rsidRPr="00D3481C">
        <w:t>客户端自带的</w:t>
      </w:r>
      <w:proofErr w:type="spellStart"/>
      <w:r w:rsidRPr="00D3481C">
        <w:t>org.apache.kafka.common.serialization.StringSerializer</w:t>
      </w:r>
      <w:proofErr w:type="spellEnd"/>
      <w:r w:rsidRPr="00D3481C">
        <w:t>，除了用于</w:t>
      </w:r>
      <w:r w:rsidRPr="00D3481C">
        <w:t>String</w:t>
      </w:r>
      <w:r w:rsidRPr="00D3481C">
        <w:t>类型的序列化器之外还有：</w:t>
      </w:r>
      <w:proofErr w:type="spellStart"/>
      <w:r w:rsidRPr="00D3481C">
        <w:t>ByteArray</w:t>
      </w:r>
      <w:proofErr w:type="spellEnd"/>
      <w:r w:rsidRPr="00D3481C">
        <w:t>、</w:t>
      </w:r>
      <w:proofErr w:type="spellStart"/>
      <w:r w:rsidRPr="00D3481C">
        <w:t>ByteBuffer</w:t>
      </w:r>
      <w:proofErr w:type="spellEnd"/>
      <w:r w:rsidRPr="00D3481C">
        <w:t>、</w:t>
      </w:r>
      <w:r w:rsidRPr="00D3481C">
        <w:t>Bytes</w:t>
      </w:r>
      <w:r w:rsidRPr="00D3481C">
        <w:t>、</w:t>
      </w:r>
      <w:r w:rsidRPr="00D3481C">
        <w:t>Double</w:t>
      </w:r>
      <w:r w:rsidRPr="00D3481C">
        <w:t>、</w:t>
      </w:r>
      <w:r w:rsidRPr="00D3481C">
        <w:t>Integer</w:t>
      </w:r>
      <w:r w:rsidRPr="00D3481C">
        <w:t>、</w:t>
      </w:r>
      <w:r w:rsidRPr="00D3481C">
        <w:t>Long</w:t>
      </w:r>
      <w:r w:rsidRPr="00D3481C">
        <w:t>这几种类型，它们都实现了</w:t>
      </w:r>
      <w:proofErr w:type="spellStart"/>
      <w:r w:rsidRPr="00D3481C">
        <w:t>org.apache.kafka.common.serialization.Serializer</w:t>
      </w:r>
      <w:proofErr w:type="spellEnd"/>
      <w:r w:rsidRPr="00D3481C">
        <w:t>接口，此接口有三种方法：</w:t>
      </w:r>
    </w:p>
    <w:p w14:paraId="76B886E9" w14:textId="77777777" w:rsidR="00627E2E" w:rsidRDefault="00627E2E" w:rsidP="00627E2E">
      <w:pPr>
        <w:ind w:firstLine="420"/>
      </w:pPr>
      <w:r>
        <w:t xml:space="preserve">public void </w:t>
      </w:r>
      <w:proofErr w:type="gramStart"/>
      <w:r>
        <w:t>configure(</w:t>
      </w:r>
      <w:proofErr w:type="gramEnd"/>
      <w:r>
        <w:t xml:space="preserve">Map&lt;String, ?&gt; configs, </w:t>
      </w:r>
      <w:proofErr w:type="spellStart"/>
      <w:r>
        <w:t>boolean</w:t>
      </w:r>
      <w:proofErr w:type="spellEnd"/>
      <w:r>
        <w:t xml:space="preserve"> </w:t>
      </w:r>
      <w:proofErr w:type="spellStart"/>
      <w:r>
        <w:t>isKey</w:t>
      </w:r>
      <w:proofErr w:type="spellEnd"/>
      <w:r>
        <w:t>)</w:t>
      </w:r>
      <w:r>
        <w:t>：用来配置当前类。</w:t>
      </w:r>
    </w:p>
    <w:p w14:paraId="201C8DE9" w14:textId="77777777" w:rsidR="00627E2E" w:rsidRDefault="00627E2E" w:rsidP="00627E2E">
      <w:pPr>
        <w:ind w:firstLine="420"/>
      </w:pPr>
      <w:r>
        <w:t>public byte[] serialize(String topic, T data)</w:t>
      </w:r>
      <w:r>
        <w:t>：用来执行序列化。</w:t>
      </w:r>
    </w:p>
    <w:p w14:paraId="30B7F6E2" w14:textId="64C09F4E" w:rsidR="00D3481C" w:rsidRDefault="00627E2E" w:rsidP="00627E2E">
      <w:pPr>
        <w:ind w:firstLine="420"/>
      </w:pPr>
      <w:r>
        <w:lastRenderedPageBreak/>
        <w:t>public void close()</w:t>
      </w:r>
      <w:r>
        <w:t>：用来关闭当前序列化器。一般情况下这个方法都是个空方法，如果实现了此方法，必须确保此方法的</w:t>
      </w:r>
      <w:proofErr w:type="gramStart"/>
      <w:r>
        <w:t>幂</w:t>
      </w:r>
      <w:proofErr w:type="gramEnd"/>
      <w:r>
        <w:t>等性，因为这个方法很可能会被</w:t>
      </w:r>
      <w:proofErr w:type="spellStart"/>
      <w:r>
        <w:t>KafkaProducer</w:t>
      </w:r>
      <w:proofErr w:type="spellEnd"/>
      <w:r>
        <w:t>调用多次。</w:t>
      </w:r>
    </w:p>
    <w:p w14:paraId="4CAC6F91" w14:textId="14931A13" w:rsidR="00586228" w:rsidRDefault="00586228" w:rsidP="00627E2E">
      <w:pPr>
        <w:ind w:firstLine="420"/>
      </w:pPr>
      <w:r w:rsidRPr="00586228">
        <w:rPr>
          <w:rFonts w:hint="eastAsia"/>
        </w:rPr>
        <w:t>下面我们来看看</w:t>
      </w:r>
      <w:r w:rsidRPr="00586228">
        <w:t>Kafka</w:t>
      </w:r>
      <w:r w:rsidRPr="00586228">
        <w:t>中</w:t>
      </w:r>
      <w:proofErr w:type="spellStart"/>
      <w:r w:rsidRPr="00586228">
        <w:t>org.apache.kafka.common.serialization.StringSerializer</w:t>
      </w:r>
      <w:proofErr w:type="spellEnd"/>
      <w:r w:rsidRPr="00586228">
        <w:t>的具体实现，源码如下：</w:t>
      </w:r>
    </w:p>
    <w:p w14:paraId="6A5C1528" w14:textId="1BD31B65" w:rsidR="00CC0273" w:rsidRDefault="00CC0273" w:rsidP="00627E2E">
      <w:pPr>
        <w:ind w:firstLine="420"/>
      </w:pPr>
      <w:r>
        <w:rPr>
          <w:noProof/>
        </w:rPr>
        <w:drawing>
          <wp:inline distT="0" distB="0" distL="0" distR="0" wp14:anchorId="586886A5" wp14:editId="5E1C5471">
            <wp:extent cx="5274310" cy="45091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09135"/>
                    </a:xfrm>
                    <a:prstGeom prst="rect">
                      <a:avLst/>
                    </a:prstGeom>
                  </pic:spPr>
                </pic:pic>
              </a:graphicData>
            </a:graphic>
          </wp:inline>
        </w:drawing>
      </w:r>
    </w:p>
    <w:p w14:paraId="0CCEB774" w14:textId="4882FE58" w:rsidR="007D6EC0" w:rsidRDefault="007D6EC0" w:rsidP="00627E2E">
      <w:pPr>
        <w:ind w:firstLine="420"/>
      </w:pPr>
      <w:r w:rsidRPr="007D6EC0">
        <w:rPr>
          <w:rFonts w:hint="eastAsia"/>
        </w:rPr>
        <w:t>首先看下</w:t>
      </w:r>
      <w:proofErr w:type="spellStart"/>
      <w:r w:rsidRPr="007D6EC0">
        <w:t>StringSerializer</w:t>
      </w:r>
      <w:proofErr w:type="spellEnd"/>
      <w:r w:rsidRPr="007D6EC0">
        <w:t>中的</w:t>
      </w:r>
      <w:r w:rsidRPr="007D6EC0">
        <w:t xml:space="preserve">configure(Map&lt;String, ?&gt; configs, </w:t>
      </w:r>
      <w:proofErr w:type="spellStart"/>
      <w:r w:rsidRPr="007D6EC0">
        <w:t>boolean</w:t>
      </w:r>
      <w:proofErr w:type="spellEnd"/>
      <w:r w:rsidRPr="007D6EC0">
        <w:t xml:space="preserve"> </w:t>
      </w:r>
      <w:proofErr w:type="spellStart"/>
      <w:r w:rsidRPr="007D6EC0">
        <w:t>isKey</w:t>
      </w:r>
      <w:proofErr w:type="spellEnd"/>
      <w:r w:rsidRPr="007D6EC0">
        <w:t>)</w:t>
      </w:r>
      <w:r w:rsidRPr="007D6EC0">
        <w:t>方法，这个方法的执行是在创建</w:t>
      </w:r>
      <w:proofErr w:type="spellStart"/>
      <w:r w:rsidRPr="007D6EC0">
        <w:t>KafkaProducer</w:t>
      </w:r>
      <w:proofErr w:type="spellEnd"/>
      <w:r w:rsidRPr="007D6EC0">
        <w:t>实例的时候调用的，即执行代码</w:t>
      </w:r>
      <w:r w:rsidRPr="007D6EC0">
        <w:t>Producer&lt;</w:t>
      </w:r>
      <w:proofErr w:type="spellStart"/>
      <w:r w:rsidRPr="007D6EC0">
        <w:t>String,String</w:t>
      </w:r>
      <w:proofErr w:type="spellEnd"/>
      <w:r w:rsidRPr="007D6EC0">
        <w:t xml:space="preserve">&gt; producer = new </w:t>
      </w:r>
      <w:proofErr w:type="spellStart"/>
      <w:r w:rsidRPr="007D6EC0">
        <w:t>KafkaProducer</w:t>
      </w:r>
      <w:proofErr w:type="spellEnd"/>
      <w:r w:rsidRPr="007D6EC0">
        <w:t>&lt;</w:t>
      </w:r>
      <w:proofErr w:type="spellStart"/>
      <w:r w:rsidRPr="007D6EC0">
        <w:t>String,String</w:t>
      </w:r>
      <w:proofErr w:type="spellEnd"/>
      <w:r w:rsidRPr="007D6EC0">
        <w:t>&gt;(properties)</w:t>
      </w:r>
      <w:r w:rsidRPr="007D6EC0">
        <w:t>时调用，主要用来确定编码类型，不过一般</w:t>
      </w:r>
      <w:proofErr w:type="spellStart"/>
      <w:r w:rsidRPr="007D6EC0">
        <w:t>key.serializer.encoding</w:t>
      </w:r>
      <w:proofErr w:type="spellEnd"/>
      <w:r w:rsidRPr="007D6EC0">
        <w:t>或</w:t>
      </w:r>
      <w:proofErr w:type="spellStart"/>
      <w:r w:rsidRPr="007D6EC0">
        <w:t>serializer.encoding</w:t>
      </w:r>
      <w:proofErr w:type="spellEnd"/>
      <w:r w:rsidRPr="007D6EC0">
        <w:t>都不会配</w:t>
      </w:r>
      <w:r w:rsidRPr="007D6EC0">
        <w:rPr>
          <w:rFonts w:hint="eastAsia"/>
        </w:rPr>
        <w:t>置，更确切的来说在</w:t>
      </w:r>
      <w:r w:rsidRPr="007D6EC0">
        <w:t>Kafka Producer Configs</w:t>
      </w:r>
      <w:r w:rsidRPr="007D6EC0">
        <w:t>列表里都没有此项，所以一般情况下</w:t>
      </w:r>
      <w:r w:rsidRPr="007D6EC0">
        <w:t>encoding</w:t>
      </w:r>
      <w:r w:rsidRPr="007D6EC0">
        <w:t>的值就是</w:t>
      </w:r>
      <w:r w:rsidRPr="007D6EC0">
        <w:t>UTF-8</w:t>
      </w:r>
      <w:r w:rsidRPr="007D6EC0">
        <w:t>。</w:t>
      </w:r>
      <w:r w:rsidRPr="007D6EC0">
        <w:t>serialize(String topic, String data)</w:t>
      </w:r>
      <w:r w:rsidRPr="007D6EC0">
        <w:t>方法非常的直观，就是将</w:t>
      </w:r>
      <w:r w:rsidRPr="007D6EC0">
        <w:t>String</w:t>
      </w:r>
      <w:r w:rsidRPr="007D6EC0">
        <w:t>类型的</w:t>
      </w:r>
      <w:r w:rsidRPr="007D6EC0">
        <w:t>data</w:t>
      </w:r>
      <w:r w:rsidRPr="007D6EC0">
        <w:t>转为</w:t>
      </w:r>
      <w:r w:rsidRPr="007D6EC0">
        <w:t>byte[]</w:t>
      </w:r>
      <w:r w:rsidRPr="007D6EC0">
        <w:t>类型即可。</w:t>
      </w:r>
    </w:p>
    <w:p w14:paraId="64644923" w14:textId="4E8DC0D2" w:rsidR="009F273B" w:rsidRDefault="009F273B" w:rsidP="00627E2E">
      <w:pPr>
        <w:ind w:firstLine="420"/>
      </w:pPr>
      <w:r w:rsidRPr="009F273B">
        <w:rPr>
          <w:rFonts w:hint="eastAsia"/>
        </w:rPr>
        <w:t>如果</w:t>
      </w:r>
      <w:r w:rsidRPr="009F273B">
        <w:t>Kafka</w:t>
      </w:r>
      <w:r w:rsidRPr="009F273B">
        <w:t>自身提供的诸如</w:t>
      </w:r>
      <w:r w:rsidRPr="009F273B">
        <w:t>String</w:t>
      </w:r>
      <w:r w:rsidRPr="009F273B">
        <w:t>、</w:t>
      </w:r>
      <w:proofErr w:type="spellStart"/>
      <w:r w:rsidRPr="009F273B">
        <w:t>ByteArray</w:t>
      </w:r>
      <w:proofErr w:type="spellEnd"/>
      <w:r w:rsidRPr="009F273B">
        <w:t>、</w:t>
      </w:r>
      <w:proofErr w:type="spellStart"/>
      <w:r w:rsidRPr="009F273B">
        <w:t>ByteBuffer</w:t>
      </w:r>
      <w:proofErr w:type="spellEnd"/>
      <w:r w:rsidRPr="009F273B">
        <w:t>、</w:t>
      </w:r>
      <w:r w:rsidRPr="009F273B">
        <w:t>Bytes</w:t>
      </w:r>
      <w:r w:rsidRPr="009F273B">
        <w:t>、</w:t>
      </w:r>
      <w:r w:rsidRPr="009F273B">
        <w:t>Double</w:t>
      </w:r>
      <w:r w:rsidRPr="009F273B">
        <w:t>、</w:t>
      </w:r>
      <w:r w:rsidRPr="009F273B">
        <w:t>Integer</w:t>
      </w:r>
      <w:r w:rsidRPr="009F273B">
        <w:t>、</w:t>
      </w:r>
      <w:r w:rsidRPr="009F273B">
        <w:t>Long</w:t>
      </w:r>
      <w:r w:rsidRPr="009F273B">
        <w:t>这些类型的</w:t>
      </w:r>
      <w:r w:rsidRPr="009F273B">
        <w:t>Serializer</w:t>
      </w:r>
      <w:r w:rsidRPr="009F273B">
        <w:t>都不能满足需求，读者可以选择使用如</w:t>
      </w:r>
      <w:r w:rsidRPr="009F273B">
        <w:t>Avro</w:t>
      </w:r>
      <w:r w:rsidRPr="009F273B">
        <w:t>、</w:t>
      </w:r>
      <w:r w:rsidRPr="009F273B">
        <w:t>JSON</w:t>
      </w:r>
      <w:r w:rsidRPr="009F273B">
        <w:t>、</w:t>
      </w:r>
      <w:r w:rsidRPr="009F273B">
        <w:t>Thrift</w:t>
      </w:r>
      <w:r w:rsidRPr="009F273B">
        <w:t>、</w:t>
      </w:r>
      <w:proofErr w:type="spellStart"/>
      <w:r w:rsidRPr="009F273B">
        <w:t>ProtoBuf</w:t>
      </w:r>
      <w:proofErr w:type="spellEnd"/>
      <w:r w:rsidRPr="009F273B">
        <w:t>或者</w:t>
      </w:r>
      <w:proofErr w:type="spellStart"/>
      <w:r w:rsidRPr="009F273B">
        <w:t>Protostuff</w:t>
      </w:r>
      <w:proofErr w:type="spellEnd"/>
      <w:r w:rsidRPr="009F273B">
        <w:t>等通用的序列化工具来实现，</w:t>
      </w:r>
      <w:proofErr w:type="gramStart"/>
      <w:r w:rsidRPr="009F273B">
        <w:t>亦或</w:t>
      </w:r>
      <w:proofErr w:type="gramEnd"/>
      <w:r w:rsidRPr="009F273B">
        <w:t>者是使用自定义类型的</w:t>
      </w:r>
      <w:r w:rsidRPr="009F273B">
        <w:t>Serializer</w:t>
      </w:r>
      <w:r w:rsidRPr="009F273B">
        <w:t>来实现。下面就以一个简单的例子来介绍下如何自定义类型的使用方法。</w:t>
      </w:r>
    </w:p>
    <w:p w14:paraId="2F2B1F64" w14:textId="77777777" w:rsidR="00A63E39" w:rsidRDefault="00A63E39" w:rsidP="00627E2E">
      <w:pPr>
        <w:ind w:firstLine="420"/>
      </w:pPr>
    </w:p>
    <w:p w14:paraId="55EC4B58" w14:textId="2BC76CED" w:rsidR="0024168D" w:rsidRDefault="00A63E39" w:rsidP="00A63E39">
      <w:pPr>
        <w:pStyle w:val="3"/>
        <w:ind w:firstLine="420"/>
      </w:pPr>
      <w:r>
        <w:rPr>
          <w:rFonts w:hint="eastAsia"/>
        </w:rPr>
        <w:t>自定义序列化</w:t>
      </w:r>
    </w:p>
    <w:p w14:paraId="1CAA8E8D" w14:textId="4C5E01EC" w:rsidR="001E4274" w:rsidRPr="009A51A0" w:rsidRDefault="009A51A0" w:rsidP="001E4274">
      <w:pPr>
        <w:ind w:firstLineChars="0" w:firstLine="0"/>
        <w:rPr>
          <w:rFonts w:eastAsiaTheme="minorEastAsia"/>
        </w:rPr>
      </w:pPr>
      <w:r>
        <w:rPr>
          <w:rFonts w:eastAsiaTheme="minorEastAsia" w:hint="eastAsia"/>
        </w:rPr>
        <w:t xml:space="preserve"> </w:t>
      </w:r>
      <w:r>
        <w:rPr>
          <w:rFonts w:eastAsiaTheme="minorEastAsia"/>
        </w:rPr>
        <w:t xml:space="preserve">  数据</w:t>
      </w:r>
    </w:p>
    <w:tbl>
      <w:tblPr>
        <w:tblStyle w:val="ab"/>
        <w:tblW w:w="0" w:type="auto"/>
        <w:tblLook w:val="04A0" w:firstRow="1" w:lastRow="0" w:firstColumn="1" w:lastColumn="0" w:noHBand="0" w:noVBand="1"/>
      </w:tblPr>
      <w:tblGrid>
        <w:gridCol w:w="8296"/>
      </w:tblGrid>
      <w:tr w:rsidR="002B2DEC" w14:paraId="1CB4F5C4" w14:textId="77777777" w:rsidTr="002B2DEC">
        <w:tc>
          <w:tcPr>
            <w:tcW w:w="8296" w:type="dxa"/>
          </w:tcPr>
          <w:p w14:paraId="2ECB5F5C" w14:textId="22D872E5" w:rsidR="002B2DEC" w:rsidRPr="002B2DEC" w:rsidRDefault="002B2DEC" w:rsidP="001E4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2B2DEC">
              <w:rPr>
                <w:rFonts w:ascii="Consolas" w:eastAsia="MingLiU" w:hAnsi="Consolas" w:cs="MingLiU"/>
                <w:b/>
                <w:color w:val="000080"/>
                <w:sz w:val="20"/>
                <w:szCs w:val="20"/>
                <w:lang w:eastAsia="zh-TW"/>
              </w:rPr>
              <w:lastRenderedPageBreak/>
              <w:t xml:space="preserve">public class </w:t>
            </w:r>
            <w:r w:rsidRPr="002B2DEC">
              <w:rPr>
                <w:rFonts w:ascii="Consolas" w:eastAsia="MingLiU" w:hAnsi="Consolas" w:cs="MingLiU"/>
                <w:bCs w:val="0"/>
                <w:color w:val="000000"/>
                <w:sz w:val="20"/>
                <w:szCs w:val="20"/>
                <w:lang w:eastAsia="zh-TW"/>
              </w:rPr>
              <w:t>Company {</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
                <w:color w:val="000080"/>
                <w:sz w:val="20"/>
                <w:szCs w:val="20"/>
                <w:lang w:eastAsia="zh-TW"/>
              </w:rPr>
              <w:t xml:space="preserve">private </w:t>
            </w:r>
            <w:r w:rsidRPr="002B2DEC">
              <w:rPr>
                <w:rFonts w:ascii="Consolas" w:eastAsia="MingLiU" w:hAnsi="Consolas" w:cs="MingLiU"/>
                <w:bCs w:val="0"/>
                <w:color w:val="000000"/>
                <w:sz w:val="20"/>
                <w:szCs w:val="20"/>
                <w:lang w:eastAsia="zh-TW"/>
              </w:rPr>
              <w:t xml:space="preserve">String </w:t>
            </w:r>
            <w:r w:rsidRPr="002B2DEC">
              <w:rPr>
                <w:rFonts w:ascii="Consolas" w:eastAsia="MingLiU" w:hAnsi="Consolas" w:cs="MingLiU"/>
                <w:b/>
                <w:color w:val="660E7A"/>
                <w:sz w:val="20"/>
                <w:szCs w:val="20"/>
                <w:lang w:eastAsia="zh-TW"/>
              </w:rPr>
              <w:t>name</w:t>
            </w:r>
            <w:r w:rsidRPr="002B2DEC">
              <w:rPr>
                <w:rFonts w:ascii="Consolas" w:eastAsia="MingLiU" w:hAnsi="Consolas" w:cs="MingLiU"/>
                <w:bCs w:val="0"/>
                <w:color w:val="000000"/>
                <w:sz w:val="20"/>
                <w:szCs w:val="20"/>
                <w:lang w:eastAsia="zh-TW"/>
              </w:rPr>
              <w:t>;</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
                <w:color w:val="000080"/>
                <w:sz w:val="20"/>
                <w:szCs w:val="20"/>
                <w:lang w:eastAsia="zh-TW"/>
              </w:rPr>
              <w:t xml:space="preserve">private </w:t>
            </w:r>
            <w:r w:rsidRPr="002B2DEC">
              <w:rPr>
                <w:rFonts w:ascii="Consolas" w:eastAsia="MingLiU" w:hAnsi="Consolas" w:cs="MingLiU"/>
                <w:bCs w:val="0"/>
                <w:color w:val="000000"/>
                <w:sz w:val="20"/>
                <w:szCs w:val="20"/>
                <w:lang w:eastAsia="zh-TW"/>
              </w:rPr>
              <w:t xml:space="preserve">String </w:t>
            </w:r>
            <w:r w:rsidRPr="002B2DEC">
              <w:rPr>
                <w:rFonts w:ascii="Consolas" w:eastAsia="MingLiU" w:hAnsi="Consolas" w:cs="MingLiU"/>
                <w:b/>
                <w:color w:val="660E7A"/>
                <w:sz w:val="20"/>
                <w:szCs w:val="20"/>
                <w:lang w:eastAsia="zh-TW"/>
              </w:rPr>
              <w:t>address</w:t>
            </w:r>
            <w:r w:rsidRPr="002B2DEC">
              <w:rPr>
                <w:rFonts w:ascii="Consolas" w:eastAsia="MingLiU" w:hAnsi="Consolas" w:cs="MingLiU"/>
                <w:bCs w:val="0"/>
                <w:color w:val="000000"/>
                <w:sz w:val="20"/>
                <w:szCs w:val="20"/>
                <w:lang w:eastAsia="zh-TW"/>
              </w:rPr>
              <w:t>;</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Cs w:val="0"/>
                <w:i/>
                <w:iCs/>
                <w:color w:val="808080"/>
                <w:sz w:val="20"/>
                <w:szCs w:val="20"/>
                <w:lang w:eastAsia="zh-TW"/>
              </w:rPr>
              <w:t>//</w:t>
            </w:r>
            <w:r w:rsidRPr="002B2DEC">
              <w:rPr>
                <w:rFonts w:ascii="黑体" w:eastAsia="黑体" w:hAnsi="黑体" w:cs="MingLiU" w:hint="eastAsia"/>
                <w:bCs w:val="0"/>
                <w:i/>
                <w:iCs/>
                <w:color w:val="808080"/>
                <w:sz w:val="20"/>
                <w:szCs w:val="20"/>
                <w:lang w:eastAsia="zh-TW"/>
              </w:rPr>
              <w:t>省略</w:t>
            </w:r>
            <w:r w:rsidRPr="002B2DEC">
              <w:rPr>
                <w:rFonts w:ascii="Consolas" w:eastAsia="MingLiU" w:hAnsi="Consolas" w:cs="MingLiU"/>
                <w:bCs w:val="0"/>
                <w:i/>
                <w:iCs/>
                <w:color w:val="808080"/>
                <w:sz w:val="20"/>
                <w:szCs w:val="20"/>
                <w:lang w:eastAsia="zh-TW"/>
              </w:rPr>
              <w:t xml:space="preserve">Getter, Setter, Constructor &amp; </w:t>
            </w:r>
            <w:proofErr w:type="spellStart"/>
            <w:r w:rsidRPr="002B2DEC">
              <w:rPr>
                <w:rFonts w:ascii="Consolas" w:eastAsia="MingLiU" w:hAnsi="Consolas" w:cs="MingLiU"/>
                <w:bCs w:val="0"/>
                <w:i/>
                <w:iCs/>
                <w:color w:val="808080"/>
                <w:sz w:val="20"/>
                <w:szCs w:val="20"/>
                <w:lang w:eastAsia="zh-TW"/>
              </w:rPr>
              <w:t>toString</w:t>
            </w:r>
            <w:proofErr w:type="spellEnd"/>
            <w:r w:rsidRPr="002B2DEC">
              <w:rPr>
                <w:rFonts w:ascii="黑体" w:eastAsia="黑体" w:hAnsi="黑体" w:cs="MingLiU" w:hint="eastAsia"/>
                <w:bCs w:val="0"/>
                <w:i/>
                <w:iCs/>
                <w:color w:val="808080"/>
                <w:sz w:val="20"/>
                <w:szCs w:val="20"/>
                <w:lang w:eastAsia="zh-TW"/>
              </w:rPr>
              <w:t>方法</w:t>
            </w:r>
            <w:r w:rsidRPr="002B2DEC">
              <w:rPr>
                <w:rFonts w:ascii="Consolas" w:eastAsia="MingLiU" w:hAnsi="Consolas" w:cs="MingLiU"/>
                <w:bCs w:val="0"/>
                <w:color w:val="000000"/>
                <w:sz w:val="20"/>
                <w:szCs w:val="20"/>
                <w:lang w:eastAsia="zh-TW"/>
              </w:rPr>
              <w:br/>
              <w:t>}</w:t>
            </w:r>
          </w:p>
          <w:p w14:paraId="2110CDD4" w14:textId="77777777" w:rsidR="002B2DEC" w:rsidRPr="002B2DEC" w:rsidRDefault="002B2DEC" w:rsidP="002B2DEC">
            <w:pPr>
              <w:ind w:firstLineChars="0" w:firstLine="0"/>
              <w:rPr>
                <w:rFonts w:eastAsia="PMingLiU"/>
                <w:lang w:eastAsia="zh-TW"/>
              </w:rPr>
            </w:pPr>
          </w:p>
        </w:tc>
      </w:tr>
    </w:tbl>
    <w:p w14:paraId="6BAE3BFE" w14:textId="2EFCF3C9" w:rsidR="00A63E39" w:rsidRDefault="00A63E39" w:rsidP="00052C66">
      <w:pPr>
        <w:ind w:firstLineChars="0" w:firstLine="420"/>
      </w:pPr>
      <w:r w:rsidRPr="00A63E39">
        <w:rPr>
          <w:rFonts w:hint="eastAsia"/>
        </w:rPr>
        <w:t>示例中只修改了</w:t>
      </w:r>
      <w:proofErr w:type="spellStart"/>
      <w:r w:rsidRPr="00A63E39">
        <w:t>value.serializer</w:t>
      </w:r>
      <w:proofErr w:type="spellEnd"/>
      <w:r w:rsidRPr="00A63E39">
        <w:t>,</w:t>
      </w:r>
      <w:r w:rsidRPr="00A63E39">
        <w:t>而</w:t>
      </w:r>
      <w:proofErr w:type="spellStart"/>
      <w:r w:rsidRPr="00A63E39">
        <w:t>key.serializer</w:t>
      </w:r>
      <w:proofErr w:type="spellEnd"/>
      <w:r w:rsidRPr="00A63E39">
        <w:t>和</w:t>
      </w:r>
      <w:proofErr w:type="spellStart"/>
      <w:r w:rsidRPr="00A63E39">
        <w:t>value.serializer</w:t>
      </w:r>
      <w:proofErr w:type="spellEnd"/>
      <w:r w:rsidRPr="00A63E39">
        <w:t>没有什么区别，如果有真实需要，修改以下也未尝不可。</w:t>
      </w:r>
    </w:p>
    <w:p w14:paraId="39212DE0" w14:textId="2DF24086" w:rsidR="00DB7D3F" w:rsidRDefault="00DB7D3F" w:rsidP="00052C66">
      <w:pPr>
        <w:ind w:firstLineChars="0" w:firstLine="420"/>
      </w:pPr>
      <w:r>
        <w:t>自定义序列化类</w:t>
      </w:r>
    </w:p>
    <w:tbl>
      <w:tblPr>
        <w:tblStyle w:val="ab"/>
        <w:tblW w:w="0" w:type="auto"/>
        <w:tblLook w:val="04A0" w:firstRow="1" w:lastRow="0" w:firstColumn="1" w:lastColumn="0" w:noHBand="0" w:noVBand="1"/>
      </w:tblPr>
      <w:tblGrid>
        <w:gridCol w:w="8296"/>
      </w:tblGrid>
      <w:tr w:rsidR="00DB7D3F" w14:paraId="5E76E464" w14:textId="77777777" w:rsidTr="00DB7D3F">
        <w:tc>
          <w:tcPr>
            <w:tcW w:w="8296" w:type="dxa"/>
          </w:tcPr>
          <w:p w14:paraId="0281D8B0" w14:textId="77777777" w:rsidR="00DB7D3F" w:rsidRPr="00DB7D3F" w:rsidRDefault="00DB7D3F" w:rsidP="00DB7D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DB7D3F">
              <w:rPr>
                <w:rFonts w:ascii="Consolas" w:eastAsia="MingLiU" w:hAnsi="Consolas" w:cs="MingLiU"/>
                <w:b/>
                <w:color w:val="000080"/>
                <w:sz w:val="20"/>
                <w:szCs w:val="20"/>
                <w:lang w:eastAsia="zh-TW"/>
              </w:rPr>
              <w:t xml:space="preserve">public class </w:t>
            </w:r>
            <w:proofErr w:type="spellStart"/>
            <w:r w:rsidRPr="00DB7D3F">
              <w:rPr>
                <w:rFonts w:ascii="Consolas" w:eastAsia="MingLiU" w:hAnsi="Consolas" w:cs="MingLiU"/>
                <w:bCs w:val="0"/>
                <w:color w:val="000000"/>
                <w:sz w:val="20"/>
                <w:szCs w:val="20"/>
                <w:lang w:eastAsia="zh-TW"/>
              </w:rPr>
              <w:t>DemoSerializer</w:t>
            </w:r>
            <w:proofErr w:type="spellEnd"/>
            <w:r w:rsidRPr="00DB7D3F">
              <w:rPr>
                <w:rFonts w:ascii="Consolas" w:eastAsia="MingLiU" w:hAnsi="Consolas" w:cs="MingLiU"/>
                <w:bCs w:val="0"/>
                <w:color w:val="000000"/>
                <w:sz w:val="20"/>
                <w:szCs w:val="20"/>
                <w:lang w:eastAsia="zh-TW"/>
              </w:rPr>
              <w:t xml:space="preserve"> </w:t>
            </w:r>
            <w:r w:rsidRPr="00DB7D3F">
              <w:rPr>
                <w:rFonts w:ascii="Consolas" w:eastAsia="MingLiU" w:hAnsi="Consolas" w:cs="MingLiU"/>
                <w:b/>
                <w:color w:val="000080"/>
                <w:sz w:val="20"/>
                <w:szCs w:val="20"/>
                <w:lang w:eastAsia="zh-TW"/>
              </w:rPr>
              <w:t xml:space="preserve">implements </w:t>
            </w:r>
            <w:r w:rsidRPr="00DB7D3F">
              <w:rPr>
                <w:rFonts w:ascii="Consolas" w:eastAsia="MingLiU" w:hAnsi="Consolas" w:cs="MingLiU"/>
                <w:bCs w:val="0"/>
                <w:color w:val="000000"/>
                <w:sz w:val="20"/>
                <w:szCs w:val="20"/>
                <w:lang w:eastAsia="zh-TW"/>
              </w:rPr>
              <w:t>Serializer&lt;Company&gt;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public void </w:t>
            </w:r>
            <w:r w:rsidRPr="00DB7D3F">
              <w:rPr>
                <w:rFonts w:ascii="Consolas" w:eastAsia="MingLiU" w:hAnsi="Consolas" w:cs="MingLiU"/>
                <w:bCs w:val="0"/>
                <w:color w:val="000000"/>
                <w:sz w:val="20"/>
                <w:szCs w:val="20"/>
                <w:lang w:eastAsia="zh-TW"/>
              </w:rPr>
              <w:t xml:space="preserve">configure(Map&lt;String, ?&gt; configs, </w:t>
            </w:r>
            <w:proofErr w:type="spellStart"/>
            <w:r w:rsidRPr="00DB7D3F">
              <w:rPr>
                <w:rFonts w:ascii="Consolas" w:eastAsia="MingLiU" w:hAnsi="Consolas" w:cs="MingLiU"/>
                <w:b/>
                <w:color w:val="000080"/>
                <w:sz w:val="20"/>
                <w:szCs w:val="20"/>
                <w:lang w:eastAsia="zh-TW"/>
              </w:rPr>
              <w:t>boolean</w:t>
            </w:r>
            <w:proofErr w:type="spellEnd"/>
            <w:r w:rsidRPr="00DB7D3F">
              <w:rPr>
                <w:rFonts w:ascii="Consolas" w:eastAsia="MingLiU" w:hAnsi="Consolas" w:cs="MingLiU"/>
                <w:b/>
                <w:color w:val="000080"/>
                <w:sz w:val="20"/>
                <w:szCs w:val="20"/>
                <w:lang w:eastAsia="zh-TW"/>
              </w:rPr>
              <w:t xml:space="preserve"> </w:t>
            </w:r>
            <w:proofErr w:type="spellStart"/>
            <w:r w:rsidRPr="00DB7D3F">
              <w:rPr>
                <w:rFonts w:ascii="Consolas" w:eastAsia="MingLiU" w:hAnsi="Consolas" w:cs="MingLiU"/>
                <w:bCs w:val="0"/>
                <w:color w:val="000000"/>
                <w:sz w:val="20"/>
                <w:szCs w:val="20"/>
                <w:lang w:eastAsia="zh-TW"/>
              </w:rPr>
              <w:t>isKey</w:t>
            </w:r>
            <w:proofErr w:type="spellEnd"/>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public byte</w:t>
            </w:r>
            <w:r w:rsidRPr="00DB7D3F">
              <w:rPr>
                <w:rFonts w:ascii="Consolas" w:eastAsia="MingLiU" w:hAnsi="Consolas" w:cs="MingLiU"/>
                <w:bCs w:val="0"/>
                <w:color w:val="000000"/>
                <w:sz w:val="20"/>
                <w:szCs w:val="20"/>
                <w:lang w:eastAsia="zh-TW"/>
              </w:rPr>
              <w:t>[] serialize(String topic, Company data)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 xml:space="preserve">(data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return null</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byte</w:t>
            </w:r>
            <w:r w:rsidRPr="00DB7D3F">
              <w:rPr>
                <w:rFonts w:ascii="Consolas" w:eastAsia="MingLiU" w:hAnsi="Consolas" w:cs="MingLiU"/>
                <w:bCs w:val="0"/>
                <w:color w:val="000000"/>
                <w:sz w:val="20"/>
                <w:szCs w:val="20"/>
                <w:lang w:eastAsia="zh-TW"/>
              </w:rPr>
              <w:t>[] name, address;</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try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data.getName</w:t>
            </w:r>
            <w:proofErr w:type="spellEnd"/>
            <w:r w:rsidRPr="00DB7D3F">
              <w:rPr>
                <w:rFonts w:ascii="Consolas" w:eastAsia="MingLiU" w:hAnsi="Consolas" w:cs="MingLiU"/>
                <w:bCs w:val="0"/>
                <w:color w:val="000000"/>
                <w:sz w:val="20"/>
                <w:szCs w:val="20"/>
                <w:lang w:eastAsia="zh-TW"/>
              </w:rPr>
              <w:t xml:space="preserve">()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name = </w:t>
            </w:r>
            <w:proofErr w:type="spellStart"/>
            <w:r w:rsidRPr="00DB7D3F">
              <w:rPr>
                <w:rFonts w:ascii="Consolas" w:eastAsia="MingLiU" w:hAnsi="Consolas" w:cs="MingLiU"/>
                <w:bCs w:val="0"/>
                <w:color w:val="000000"/>
                <w:sz w:val="20"/>
                <w:szCs w:val="20"/>
                <w:lang w:eastAsia="zh-TW"/>
              </w:rPr>
              <w:t>data.getName</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getBytes</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
                <w:color w:val="008000"/>
                <w:sz w:val="20"/>
                <w:szCs w:val="20"/>
                <w:lang w:eastAsia="zh-TW"/>
              </w:rPr>
              <w:t>"UTF-8"</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else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name = </w:t>
            </w:r>
            <w:r w:rsidRPr="00DB7D3F">
              <w:rPr>
                <w:rFonts w:ascii="Consolas" w:eastAsia="MingLiU" w:hAnsi="Consolas" w:cs="MingLiU"/>
                <w:b/>
                <w:color w:val="000080"/>
                <w:sz w:val="20"/>
                <w:szCs w:val="20"/>
                <w:lang w:eastAsia="zh-TW"/>
              </w:rPr>
              <w:t>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data.getAddress</w:t>
            </w:r>
            <w:proofErr w:type="spellEnd"/>
            <w:r w:rsidRPr="00DB7D3F">
              <w:rPr>
                <w:rFonts w:ascii="Consolas" w:eastAsia="MingLiU" w:hAnsi="Consolas" w:cs="MingLiU"/>
                <w:bCs w:val="0"/>
                <w:color w:val="000000"/>
                <w:sz w:val="20"/>
                <w:szCs w:val="20"/>
                <w:lang w:eastAsia="zh-TW"/>
              </w:rPr>
              <w:t xml:space="preserve">()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address = </w:t>
            </w:r>
            <w:proofErr w:type="spellStart"/>
            <w:r w:rsidRPr="00DB7D3F">
              <w:rPr>
                <w:rFonts w:ascii="Consolas" w:eastAsia="MingLiU" w:hAnsi="Consolas" w:cs="MingLiU"/>
                <w:bCs w:val="0"/>
                <w:color w:val="000000"/>
                <w:sz w:val="20"/>
                <w:szCs w:val="20"/>
                <w:lang w:eastAsia="zh-TW"/>
              </w:rPr>
              <w:t>data.getAddress</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getBytes</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
                <w:color w:val="008000"/>
                <w:sz w:val="20"/>
                <w:szCs w:val="20"/>
                <w:lang w:eastAsia="zh-TW"/>
              </w:rPr>
              <w:t>"UTF-8"</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else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address = </w:t>
            </w:r>
            <w:r w:rsidRPr="00DB7D3F">
              <w:rPr>
                <w:rFonts w:ascii="Consolas" w:eastAsia="MingLiU" w:hAnsi="Consolas" w:cs="MingLiU"/>
                <w:b/>
                <w:color w:val="000080"/>
                <w:sz w:val="20"/>
                <w:szCs w:val="20"/>
                <w:lang w:eastAsia="zh-TW"/>
              </w:rPr>
              <w:t>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ByteBuffer</w:t>
            </w:r>
            <w:proofErr w:type="spellEnd"/>
            <w:r w:rsidRPr="00DB7D3F">
              <w:rPr>
                <w:rFonts w:ascii="Consolas" w:eastAsia="MingLiU" w:hAnsi="Consolas" w:cs="MingLiU"/>
                <w:bCs w:val="0"/>
                <w:color w:val="000000"/>
                <w:sz w:val="20"/>
                <w:szCs w:val="20"/>
                <w:lang w:eastAsia="zh-TW"/>
              </w:rPr>
              <w:t xml:space="preserve"> buffer = </w:t>
            </w:r>
            <w:proofErr w:type="spellStart"/>
            <w:r w:rsidRPr="00DB7D3F">
              <w:rPr>
                <w:rFonts w:ascii="Consolas" w:eastAsia="MingLiU" w:hAnsi="Consolas" w:cs="MingLiU"/>
                <w:bCs w:val="0"/>
                <w:color w:val="000000"/>
                <w:sz w:val="20"/>
                <w:szCs w:val="20"/>
                <w:lang w:eastAsia="zh-TW"/>
              </w:rPr>
              <w:t>ByteBuffer.</w:t>
            </w:r>
            <w:r w:rsidRPr="00DB7D3F">
              <w:rPr>
                <w:rFonts w:ascii="Consolas" w:eastAsia="MingLiU" w:hAnsi="Consolas" w:cs="MingLiU"/>
                <w:bCs w:val="0"/>
                <w:i/>
                <w:iCs/>
                <w:color w:val="000000"/>
                <w:sz w:val="20"/>
                <w:szCs w:val="20"/>
                <w:lang w:eastAsia="zh-TW"/>
              </w:rPr>
              <w:t>allocate</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4</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4</w:t>
            </w:r>
            <w:r w:rsidRPr="00DB7D3F">
              <w:rPr>
                <w:rFonts w:ascii="Consolas" w:eastAsia="MingLiU" w:hAnsi="Consolas" w:cs="MingLiU"/>
                <w:bCs w:val="0"/>
                <w:color w:val="000000"/>
                <w:sz w:val="20"/>
                <w:szCs w:val="20"/>
                <w:lang w:eastAsia="zh-TW"/>
              </w:rPr>
              <w:t>+name.</w:t>
            </w:r>
            <w:r w:rsidRPr="00DB7D3F">
              <w:rPr>
                <w:rFonts w:ascii="Consolas" w:eastAsia="MingLiU" w:hAnsi="Consolas" w:cs="MingLiU"/>
                <w:b/>
                <w:color w:val="660E7A"/>
                <w:sz w:val="20"/>
                <w:szCs w:val="20"/>
                <w:lang w:eastAsia="zh-TW"/>
              </w:rPr>
              <w:t xml:space="preserve">length </w:t>
            </w:r>
            <w:r w:rsidRPr="00DB7D3F">
              <w:rPr>
                <w:rFonts w:ascii="Consolas" w:eastAsia="MingLiU" w:hAnsi="Consolas" w:cs="MingLiU"/>
                <w:bCs w:val="0"/>
                <w:color w:val="000000"/>
                <w:sz w:val="20"/>
                <w:szCs w:val="20"/>
                <w:lang w:eastAsia="zh-TW"/>
              </w:rPr>
              <w:t xml:space="preserve">+ </w:t>
            </w:r>
            <w:proofErr w:type="spellStart"/>
            <w:r w:rsidRPr="00DB7D3F">
              <w:rPr>
                <w:rFonts w:ascii="Consolas" w:eastAsia="MingLiU" w:hAnsi="Consolas" w:cs="MingLiU"/>
                <w:bCs w:val="0"/>
                <w:color w:val="000000"/>
                <w:sz w:val="20"/>
                <w:szCs w:val="20"/>
                <w:lang w:eastAsia="zh-TW"/>
              </w:rPr>
              <w:t>address.</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buffer.putInt</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name.</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w:t>
            </w:r>
            <w:proofErr w:type="spellEnd"/>
            <w:r w:rsidRPr="00DB7D3F">
              <w:rPr>
                <w:rFonts w:ascii="Consolas" w:eastAsia="MingLiU" w:hAnsi="Consolas" w:cs="MingLiU"/>
                <w:bCs w:val="0"/>
                <w:color w:val="000000"/>
                <w:sz w:val="20"/>
                <w:szCs w:val="20"/>
                <w:lang w:eastAsia="zh-TW"/>
              </w:rPr>
              <w:t>(name);</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buffer.putInt</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address.</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w:t>
            </w:r>
            <w:proofErr w:type="spellEnd"/>
            <w:r w:rsidRPr="00DB7D3F">
              <w:rPr>
                <w:rFonts w:ascii="Consolas" w:eastAsia="MingLiU" w:hAnsi="Consolas" w:cs="MingLiU"/>
                <w:bCs w:val="0"/>
                <w:color w:val="000000"/>
                <w:sz w:val="20"/>
                <w:szCs w:val="20"/>
                <w:lang w:eastAsia="zh-TW"/>
              </w:rPr>
              <w:t>(address);</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return </w:t>
            </w:r>
            <w:proofErr w:type="spellStart"/>
            <w:r w:rsidRPr="00DB7D3F">
              <w:rPr>
                <w:rFonts w:ascii="Consolas" w:eastAsia="MingLiU" w:hAnsi="Consolas" w:cs="MingLiU"/>
                <w:bCs w:val="0"/>
                <w:color w:val="000000"/>
                <w:sz w:val="20"/>
                <w:szCs w:val="20"/>
                <w:lang w:eastAsia="zh-TW"/>
              </w:rPr>
              <w:t>buffer.array</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catch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UnsupportedEncodingException</w:t>
            </w:r>
            <w:proofErr w:type="spellEnd"/>
            <w:r w:rsidRPr="00DB7D3F">
              <w:rPr>
                <w:rFonts w:ascii="Consolas" w:eastAsia="MingLiU" w:hAnsi="Consolas" w:cs="MingLiU"/>
                <w:bCs w:val="0"/>
                <w:color w:val="000000"/>
                <w:sz w:val="20"/>
                <w:szCs w:val="20"/>
                <w:lang w:eastAsia="zh-TW"/>
              </w:rPr>
              <w:t xml:space="preserve"> e) {</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e.printStackTrace</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return 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public void </w:t>
            </w:r>
            <w:r w:rsidRPr="00DB7D3F">
              <w:rPr>
                <w:rFonts w:ascii="Consolas" w:eastAsia="MingLiU" w:hAnsi="Consolas" w:cs="MingLiU"/>
                <w:bCs w:val="0"/>
                <w:color w:val="000000"/>
                <w:sz w:val="20"/>
                <w:szCs w:val="20"/>
                <w:lang w:eastAsia="zh-TW"/>
              </w:rPr>
              <w:t>close() {}</w:t>
            </w:r>
            <w:r w:rsidRPr="00DB7D3F">
              <w:rPr>
                <w:rFonts w:ascii="Consolas" w:eastAsia="MingLiU" w:hAnsi="Consolas" w:cs="MingLiU"/>
                <w:bCs w:val="0"/>
                <w:color w:val="000000"/>
                <w:sz w:val="20"/>
                <w:szCs w:val="20"/>
                <w:lang w:eastAsia="zh-TW"/>
              </w:rPr>
              <w:br/>
              <w:t>}</w:t>
            </w:r>
          </w:p>
          <w:p w14:paraId="46199506" w14:textId="77777777" w:rsidR="00DB7D3F" w:rsidRPr="00C40B15" w:rsidRDefault="00DB7D3F" w:rsidP="00052C66">
            <w:pPr>
              <w:ind w:firstLineChars="0" w:firstLine="0"/>
            </w:pPr>
          </w:p>
        </w:tc>
      </w:tr>
    </w:tbl>
    <w:p w14:paraId="41A227A0" w14:textId="428CC59A" w:rsidR="00DB7D3F" w:rsidRDefault="00C40B15" w:rsidP="00C40B15">
      <w:pPr>
        <w:ind w:firstLineChars="0"/>
      </w:pPr>
      <w:r>
        <w:t>使用</w:t>
      </w:r>
      <w:r>
        <w:rPr>
          <w:rFonts w:hint="eastAsia"/>
        </w:rPr>
        <w:t>;</w:t>
      </w:r>
    </w:p>
    <w:tbl>
      <w:tblPr>
        <w:tblStyle w:val="ab"/>
        <w:tblW w:w="0" w:type="auto"/>
        <w:tblLook w:val="04A0" w:firstRow="1" w:lastRow="0" w:firstColumn="1" w:lastColumn="0" w:noHBand="0" w:noVBand="1"/>
      </w:tblPr>
      <w:tblGrid>
        <w:gridCol w:w="8296"/>
      </w:tblGrid>
      <w:tr w:rsidR="00D00108" w14:paraId="6CBDC20F" w14:textId="77777777" w:rsidTr="00D00108">
        <w:tc>
          <w:tcPr>
            <w:tcW w:w="8296" w:type="dxa"/>
          </w:tcPr>
          <w:p w14:paraId="096EAC23" w14:textId="77777777" w:rsidR="00120E3E" w:rsidRDefault="00120E3E" w:rsidP="00120E3E">
            <w:pPr>
              <w:ind w:firstLineChars="0" w:firstLine="0"/>
            </w:pPr>
            <w:proofErr w:type="spellStart"/>
            <w:proofErr w:type="gramStart"/>
            <w:r>
              <w:t>properties.put</w:t>
            </w:r>
            <w:proofErr w:type="spellEnd"/>
            <w:r>
              <w:t>(</w:t>
            </w:r>
            <w:proofErr w:type="gramEnd"/>
            <w:r>
              <w:t>"</w:t>
            </w:r>
            <w:proofErr w:type="spellStart"/>
            <w:r>
              <w:t>value.serializer</w:t>
            </w:r>
            <w:proofErr w:type="spellEnd"/>
            <w:r>
              <w:t>", "</w:t>
            </w:r>
            <w:proofErr w:type="spellStart"/>
            <w:r>
              <w:t>com.hidden.client.DemoSerializer</w:t>
            </w:r>
            <w:proofErr w:type="spellEnd"/>
            <w:r>
              <w:t>");</w:t>
            </w:r>
          </w:p>
          <w:p w14:paraId="75CE5FF4" w14:textId="77777777" w:rsidR="00120E3E" w:rsidRDefault="00120E3E" w:rsidP="00120E3E">
            <w:pPr>
              <w:ind w:firstLineChars="0" w:firstLine="0"/>
            </w:pPr>
            <w:r>
              <w:lastRenderedPageBreak/>
              <w:t>//</w:t>
            </w:r>
            <w:r>
              <w:t>记得也要将相应的</w:t>
            </w:r>
            <w:r>
              <w:t>String</w:t>
            </w:r>
            <w:r>
              <w:t>类型改为</w:t>
            </w:r>
            <w:r>
              <w:t>Company</w:t>
            </w:r>
            <w:r>
              <w:t>类型，如：</w:t>
            </w:r>
          </w:p>
          <w:p w14:paraId="0943F80C" w14:textId="77777777" w:rsidR="00120E3E" w:rsidRDefault="00120E3E" w:rsidP="00120E3E">
            <w:pPr>
              <w:ind w:firstLineChars="0" w:firstLine="0"/>
            </w:pPr>
            <w:r>
              <w:t>//Producer&lt;</w:t>
            </w:r>
            <w:proofErr w:type="spellStart"/>
            <w:proofErr w:type="gramStart"/>
            <w:r>
              <w:t>String,Company</w:t>
            </w:r>
            <w:proofErr w:type="spellEnd"/>
            <w:proofErr w:type="gramEnd"/>
            <w:r>
              <w:t xml:space="preserve">&gt; producer = new </w:t>
            </w:r>
            <w:proofErr w:type="spellStart"/>
            <w:r>
              <w:t>KafkaProducer</w:t>
            </w:r>
            <w:proofErr w:type="spellEnd"/>
            <w:r>
              <w:t>&lt;</w:t>
            </w:r>
            <w:proofErr w:type="spellStart"/>
            <w:r>
              <w:t>String,Company</w:t>
            </w:r>
            <w:proofErr w:type="spellEnd"/>
            <w:r>
              <w:t>&gt;(properties);</w:t>
            </w:r>
          </w:p>
          <w:p w14:paraId="0F8FA720" w14:textId="77777777" w:rsidR="00120E3E" w:rsidRDefault="00120E3E" w:rsidP="00120E3E">
            <w:pPr>
              <w:ind w:firstLineChars="0" w:firstLine="0"/>
            </w:pPr>
            <w:r>
              <w:t xml:space="preserve">//Company </w:t>
            </w:r>
            <w:proofErr w:type="spellStart"/>
            <w:r>
              <w:t>company</w:t>
            </w:r>
            <w:proofErr w:type="spellEnd"/>
            <w:r>
              <w:t xml:space="preserve"> = new </w:t>
            </w:r>
            <w:proofErr w:type="gramStart"/>
            <w:r>
              <w:t>Company(</w:t>
            </w:r>
            <w:proofErr w:type="gramEnd"/>
            <w:r>
              <w:t>);</w:t>
            </w:r>
          </w:p>
          <w:p w14:paraId="150B2409" w14:textId="77777777" w:rsidR="00120E3E" w:rsidRDefault="00120E3E" w:rsidP="00120E3E">
            <w:pPr>
              <w:ind w:firstLineChars="0" w:firstLine="0"/>
            </w:pPr>
            <w:r>
              <w:t>//</w:t>
            </w:r>
            <w:proofErr w:type="spellStart"/>
            <w:proofErr w:type="gramStart"/>
            <w:r>
              <w:t>company.setName</w:t>
            </w:r>
            <w:proofErr w:type="spellEnd"/>
            <w:proofErr w:type="gramEnd"/>
            <w:r>
              <w:t>("</w:t>
            </w:r>
            <w:proofErr w:type="spellStart"/>
            <w:r>
              <w:t>hidden.cooperation</w:t>
            </w:r>
            <w:proofErr w:type="spellEnd"/>
            <w:r>
              <w:t>-" + new Date().</w:t>
            </w:r>
            <w:proofErr w:type="spellStart"/>
            <w:r>
              <w:t>getTime</w:t>
            </w:r>
            <w:proofErr w:type="spellEnd"/>
            <w:r>
              <w:t>());</w:t>
            </w:r>
          </w:p>
          <w:p w14:paraId="67722397" w14:textId="77777777" w:rsidR="00120E3E" w:rsidRDefault="00120E3E" w:rsidP="00120E3E">
            <w:pPr>
              <w:ind w:firstLineChars="0" w:firstLine="0"/>
            </w:pPr>
            <w:r>
              <w:t>//</w:t>
            </w:r>
            <w:proofErr w:type="spellStart"/>
            <w:proofErr w:type="gramStart"/>
            <w:r>
              <w:t>company.setAddress</w:t>
            </w:r>
            <w:proofErr w:type="spellEnd"/>
            <w:proofErr w:type="gramEnd"/>
            <w:r>
              <w:t>("Shanghai, China");</w:t>
            </w:r>
          </w:p>
          <w:p w14:paraId="0E805807" w14:textId="20CC4C25" w:rsidR="00D00108" w:rsidRPr="00D00108" w:rsidRDefault="00120E3E" w:rsidP="00120E3E">
            <w:pPr>
              <w:ind w:firstLineChars="0" w:firstLine="0"/>
            </w:pPr>
            <w:r>
              <w:t>//</w:t>
            </w:r>
            <w:proofErr w:type="spellStart"/>
            <w:r>
              <w:t>ProducerRecord</w:t>
            </w:r>
            <w:proofErr w:type="spellEnd"/>
            <w:r>
              <w:t xml:space="preserve">&lt;String, Company&gt; </w:t>
            </w:r>
            <w:proofErr w:type="spellStart"/>
            <w:r>
              <w:t>producerRecord</w:t>
            </w:r>
            <w:proofErr w:type="spellEnd"/>
            <w:r>
              <w:t xml:space="preserve"> = new </w:t>
            </w:r>
            <w:proofErr w:type="spellStart"/>
            <w:r>
              <w:t>ProducerRecord</w:t>
            </w:r>
            <w:proofErr w:type="spellEnd"/>
            <w:r>
              <w:t>&lt;String, Company&gt;(</w:t>
            </w:r>
            <w:proofErr w:type="spellStart"/>
            <w:proofErr w:type="gramStart"/>
            <w:r>
              <w:t>topic,company</w:t>
            </w:r>
            <w:proofErr w:type="spellEnd"/>
            <w:proofErr w:type="gramEnd"/>
            <w:r>
              <w:t>);</w:t>
            </w:r>
          </w:p>
        </w:tc>
      </w:tr>
    </w:tbl>
    <w:p w14:paraId="39894D64" w14:textId="7511D428" w:rsidR="002B2DEC" w:rsidRDefault="00B65F29" w:rsidP="00B65F29">
      <w:pPr>
        <w:pStyle w:val="2"/>
      </w:pPr>
      <w:r>
        <w:rPr>
          <w:rFonts w:hint="eastAsia"/>
        </w:rPr>
        <w:lastRenderedPageBreak/>
        <w:t xml:space="preserve"> </w:t>
      </w:r>
      <w:r w:rsidR="00794046" w:rsidRPr="00794046">
        <w:rPr>
          <w:rFonts w:hint="eastAsia"/>
        </w:rPr>
        <w:t>分区分配计算</w:t>
      </w:r>
      <w:r w:rsidR="00BE0A7A">
        <w:rPr>
          <w:rFonts w:hint="eastAsia"/>
        </w:rPr>
        <w:t>（</w:t>
      </w:r>
      <w:proofErr w:type="gramStart"/>
      <w:r w:rsidR="008E0515" w:rsidRPr="008E0515">
        <w:rPr>
          <w:rFonts w:hint="eastAsia"/>
        </w:rPr>
        <w:t>分区器</w:t>
      </w:r>
      <w:proofErr w:type="gramEnd"/>
      <w:r w:rsidR="008E0515" w:rsidRPr="008E0515">
        <w:t>Partitions</w:t>
      </w:r>
      <w:r w:rsidR="00BE0A7A">
        <w:rPr>
          <w:rFonts w:hint="eastAsia"/>
        </w:rPr>
        <w:t>）</w:t>
      </w:r>
    </w:p>
    <w:p w14:paraId="480507C1" w14:textId="72FCABEF" w:rsidR="006B37C3" w:rsidRDefault="0086771D" w:rsidP="0086771D">
      <w:pPr>
        <w:pStyle w:val="3"/>
        <w:ind w:firstLine="420"/>
      </w:pPr>
      <w:r>
        <w:rPr>
          <w:rFonts w:hint="eastAsia"/>
        </w:rPr>
        <w:t>引入</w:t>
      </w:r>
    </w:p>
    <w:p w14:paraId="625CE190" w14:textId="51659AC1" w:rsidR="0086771D" w:rsidRDefault="00117297" w:rsidP="0086771D">
      <w:pPr>
        <w:ind w:firstLine="420"/>
      </w:pPr>
      <w:proofErr w:type="spellStart"/>
      <w:r w:rsidRPr="00117297">
        <w:t>KafkaProducer</w:t>
      </w:r>
      <w:proofErr w:type="spellEnd"/>
      <w:r w:rsidRPr="00117297">
        <w:t>在调用</w:t>
      </w:r>
      <w:r w:rsidRPr="00117297">
        <w:t>send</w:t>
      </w:r>
      <w:r w:rsidRPr="00117297">
        <w:t>方法发送消息至</w:t>
      </w:r>
      <w:r w:rsidRPr="00117297">
        <w:t>broker</w:t>
      </w:r>
      <w:r w:rsidRPr="00117297">
        <w:t>的过程中，首先是经过拦截器</w:t>
      </w:r>
      <w:proofErr w:type="spellStart"/>
      <w:r w:rsidRPr="00117297">
        <w:t>Inteceptors</w:t>
      </w:r>
      <w:proofErr w:type="spellEnd"/>
      <w:r w:rsidRPr="00117297">
        <w:t>处理，然后是经过序列化</w:t>
      </w:r>
      <w:r w:rsidRPr="00117297">
        <w:t>Serializer</w:t>
      </w:r>
      <w:r w:rsidRPr="00117297">
        <w:t>处理，之后就到了</w:t>
      </w:r>
      <w:r w:rsidRPr="00117297">
        <w:t>Partitions</w:t>
      </w:r>
      <w:r w:rsidRPr="00117297">
        <w:t>阶段，即分区分配计算阶段。</w:t>
      </w:r>
    </w:p>
    <w:p w14:paraId="41EEB973" w14:textId="66AADAC1" w:rsidR="00424546" w:rsidRPr="0086771D" w:rsidRDefault="00424546" w:rsidP="0086771D">
      <w:pPr>
        <w:ind w:firstLine="420"/>
      </w:pPr>
      <w:r w:rsidRPr="00424546">
        <w:rPr>
          <w:rFonts w:hint="eastAsia"/>
        </w:rPr>
        <w:t>在某些应用场景下，业务逻辑需要控制每条消息落到合适的分区中，有些情形下则只要根据默认的分配规则即可。在</w:t>
      </w:r>
      <w:proofErr w:type="spellStart"/>
      <w:r w:rsidRPr="00424546">
        <w:t>KafkaProducer</w:t>
      </w:r>
      <w:proofErr w:type="spellEnd"/>
      <w:r w:rsidRPr="00424546">
        <w:t>计算分配时，首先根据的是</w:t>
      </w:r>
      <w:proofErr w:type="spellStart"/>
      <w:r w:rsidRPr="00424546">
        <w:t>ProducerRecord</w:t>
      </w:r>
      <w:proofErr w:type="spellEnd"/>
      <w:r w:rsidRPr="00424546">
        <w:t>中的</w:t>
      </w:r>
      <w:r w:rsidRPr="00424546">
        <w:t>partition</w:t>
      </w:r>
      <w:r w:rsidRPr="00424546">
        <w:t>字段指定的序号计算分区。读者有可能刚睡醒，看到这个</w:t>
      </w:r>
      <w:proofErr w:type="spellStart"/>
      <w:r w:rsidRPr="00424546">
        <w:t>ProducerRecord</w:t>
      </w:r>
      <w:proofErr w:type="spellEnd"/>
      <w:r w:rsidRPr="00424546">
        <w:t>似曾相识，没有关系，先看段</w:t>
      </w:r>
      <w:r w:rsidRPr="00424546">
        <w:t>Kafka</w:t>
      </w:r>
      <w:r w:rsidRPr="00424546">
        <w:t>生产者的示例片段：</w:t>
      </w:r>
    </w:p>
    <w:p w14:paraId="57D7A576" w14:textId="77777777" w:rsidR="00B65F29" w:rsidRPr="00B65F29" w:rsidRDefault="00B65F29" w:rsidP="00B65F29">
      <w:pPr>
        <w:ind w:firstLine="420"/>
      </w:pPr>
    </w:p>
    <w:p w14:paraId="426A4873" w14:textId="35AEEBD6" w:rsidR="00A63E39" w:rsidRDefault="00AD373A" w:rsidP="00A63E39">
      <w:pPr>
        <w:ind w:firstLine="420"/>
        <w:rPr>
          <w:rFonts w:eastAsiaTheme="minorEastAsia"/>
        </w:rPr>
      </w:pPr>
      <w:r>
        <w:rPr>
          <w:noProof/>
        </w:rPr>
        <w:drawing>
          <wp:inline distT="0" distB="0" distL="0" distR="0" wp14:anchorId="5C538E43" wp14:editId="4C169346">
            <wp:extent cx="5274310" cy="15735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73530"/>
                    </a:xfrm>
                    <a:prstGeom prst="rect">
                      <a:avLst/>
                    </a:prstGeom>
                  </pic:spPr>
                </pic:pic>
              </a:graphicData>
            </a:graphic>
          </wp:inline>
        </w:drawing>
      </w:r>
    </w:p>
    <w:p w14:paraId="1BC4EDC9" w14:textId="79ABDDB6" w:rsidR="00842832" w:rsidRDefault="00842832" w:rsidP="00591863">
      <w:pPr>
        <w:ind w:firstLine="420"/>
      </w:pPr>
      <w:r w:rsidRPr="00842832">
        <w:rPr>
          <w:rFonts w:hint="eastAsia"/>
        </w:rPr>
        <w:t>没错，</w:t>
      </w:r>
      <w:proofErr w:type="spellStart"/>
      <w:r w:rsidRPr="00842832">
        <w:t>ProducerRecord</w:t>
      </w:r>
      <w:proofErr w:type="spellEnd"/>
      <w:r w:rsidRPr="00842832">
        <w:t>只是一个封装了消息的对象而已，</w:t>
      </w:r>
      <w:proofErr w:type="spellStart"/>
      <w:r w:rsidRPr="00842832">
        <w:t>ProducerRecord</w:t>
      </w:r>
      <w:proofErr w:type="spellEnd"/>
      <w:r w:rsidRPr="00842832">
        <w:t>一共有</w:t>
      </w:r>
      <w:r w:rsidRPr="00842832">
        <w:t>5</w:t>
      </w:r>
      <w:r w:rsidRPr="00842832">
        <w:t>个成员变量，即：</w:t>
      </w:r>
    </w:p>
    <w:p w14:paraId="7AC51C4E" w14:textId="77777777" w:rsidR="007664E5" w:rsidRDefault="007664E5" w:rsidP="007664E5">
      <w:pPr>
        <w:ind w:firstLine="420"/>
      </w:pPr>
      <w:r>
        <w:t>private final String topic;//</w:t>
      </w:r>
      <w:r>
        <w:t>所要发送的</w:t>
      </w:r>
      <w:r>
        <w:t>topic</w:t>
      </w:r>
    </w:p>
    <w:p w14:paraId="76DBCD7A" w14:textId="77777777" w:rsidR="007664E5" w:rsidRDefault="007664E5" w:rsidP="007664E5">
      <w:pPr>
        <w:ind w:firstLine="420"/>
      </w:pPr>
      <w:r>
        <w:t>private final Integer partition;//</w:t>
      </w:r>
      <w:r>
        <w:t>指定的</w:t>
      </w:r>
      <w:r>
        <w:t>partition</w:t>
      </w:r>
      <w:r>
        <w:t>序号</w:t>
      </w:r>
    </w:p>
    <w:p w14:paraId="6966A5F2" w14:textId="77777777" w:rsidR="007664E5" w:rsidRDefault="007664E5" w:rsidP="007664E5">
      <w:pPr>
        <w:ind w:firstLine="420"/>
      </w:pPr>
      <w:r>
        <w:t>private final Headers headers;//</w:t>
      </w:r>
      <w:r>
        <w:t>一组键值对，与</w:t>
      </w:r>
      <w:r>
        <w:t>RabbitMQ</w:t>
      </w:r>
      <w:r>
        <w:t>中的</w:t>
      </w:r>
      <w:r>
        <w:t>headers</w:t>
      </w:r>
      <w:r>
        <w:t>类似，</w:t>
      </w:r>
      <w:r>
        <w:t>kafka0.11.x</w:t>
      </w:r>
      <w:r>
        <w:t>版本才引入的一个属性</w:t>
      </w:r>
    </w:p>
    <w:p w14:paraId="21F93305" w14:textId="77777777" w:rsidR="007664E5" w:rsidRDefault="007664E5" w:rsidP="007664E5">
      <w:pPr>
        <w:ind w:firstLine="420"/>
      </w:pPr>
      <w:r>
        <w:t>private final K key;//</w:t>
      </w:r>
      <w:r>
        <w:t>消息的</w:t>
      </w:r>
      <w:r>
        <w:t>key</w:t>
      </w:r>
    </w:p>
    <w:p w14:paraId="70271530" w14:textId="77777777" w:rsidR="007664E5" w:rsidRDefault="007664E5" w:rsidP="007664E5">
      <w:pPr>
        <w:ind w:firstLine="420"/>
      </w:pPr>
      <w:r>
        <w:t>private final V value;//</w:t>
      </w:r>
      <w:r>
        <w:t>消息的</w:t>
      </w:r>
      <w:r>
        <w:t>value,</w:t>
      </w:r>
      <w:r>
        <w:t>即消息体</w:t>
      </w:r>
    </w:p>
    <w:p w14:paraId="516582CE" w14:textId="3FB70CB8" w:rsidR="007664E5" w:rsidRDefault="007664E5" w:rsidP="007664E5">
      <w:pPr>
        <w:ind w:firstLine="420"/>
      </w:pPr>
      <w:r>
        <w:t>private final Long timestamp;//</w:t>
      </w:r>
      <w:r>
        <w:t>消息的时间戳，可以分为</w:t>
      </w:r>
      <w:proofErr w:type="spellStart"/>
      <w:r>
        <w:t>Create_Time</w:t>
      </w:r>
      <w:proofErr w:type="spellEnd"/>
      <w:r>
        <w:t>和</w:t>
      </w:r>
      <w:proofErr w:type="spellStart"/>
      <w:r>
        <w:t>LogAppend_Time</w:t>
      </w:r>
      <w:proofErr w:type="spellEnd"/>
      <w:r>
        <w:t>之分，这个以后的文章中再表。</w:t>
      </w:r>
    </w:p>
    <w:p w14:paraId="627ADC3E" w14:textId="77777777" w:rsidR="00543C10" w:rsidRPr="00543C10" w:rsidRDefault="00543C10" w:rsidP="00543C10">
      <w:pPr>
        <w:ind w:firstLine="420"/>
      </w:pPr>
      <w:r w:rsidRPr="00543C10">
        <w:rPr>
          <w:rFonts w:hint="eastAsia"/>
        </w:rPr>
        <w:t>在</w:t>
      </w:r>
      <w:proofErr w:type="spellStart"/>
      <w:r w:rsidRPr="00543C10">
        <w:t>KafkaProducer</w:t>
      </w:r>
      <w:proofErr w:type="spellEnd"/>
      <w:r w:rsidRPr="00543C10">
        <w:t>的源码（</w:t>
      </w:r>
      <w:r w:rsidRPr="00543C10">
        <w:t>1.0.0</w:t>
      </w:r>
      <w:r w:rsidRPr="00543C10">
        <w:t>）中，计算分区时调用的是下面的</w:t>
      </w:r>
      <w:r w:rsidRPr="00543C10">
        <w:t>partition()</w:t>
      </w:r>
      <w:r w:rsidRPr="00543C10">
        <w:t>方法：</w:t>
      </w:r>
    </w:p>
    <w:tbl>
      <w:tblPr>
        <w:tblStyle w:val="ab"/>
        <w:tblW w:w="0" w:type="auto"/>
        <w:tblLook w:val="04A0" w:firstRow="1" w:lastRow="0" w:firstColumn="1" w:lastColumn="0" w:noHBand="0" w:noVBand="1"/>
      </w:tblPr>
      <w:tblGrid>
        <w:gridCol w:w="8296"/>
      </w:tblGrid>
      <w:tr w:rsidR="004E6284" w14:paraId="0C567F78" w14:textId="77777777" w:rsidTr="004E6284">
        <w:tc>
          <w:tcPr>
            <w:tcW w:w="8296" w:type="dxa"/>
          </w:tcPr>
          <w:p w14:paraId="5EDCC32C" w14:textId="77777777" w:rsidR="004E6284" w:rsidRPr="004E6284" w:rsidRDefault="004E6284" w:rsidP="008C64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4E6284">
              <w:rPr>
                <w:rFonts w:ascii="Consolas" w:eastAsia="MingLiU" w:hAnsi="Consolas" w:cs="MingLiU"/>
                <w:b/>
                <w:color w:val="000080"/>
                <w:sz w:val="20"/>
                <w:szCs w:val="20"/>
                <w:lang w:eastAsia="zh-TW"/>
              </w:rPr>
              <w:t xml:space="preserve">private int </w:t>
            </w:r>
            <w:proofErr w:type="gramStart"/>
            <w:r w:rsidRPr="004E6284">
              <w:rPr>
                <w:rFonts w:ascii="Consolas" w:eastAsia="MingLiU" w:hAnsi="Consolas" w:cs="MingLiU"/>
                <w:bCs w:val="0"/>
                <w:color w:val="000000"/>
                <w:sz w:val="20"/>
                <w:szCs w:val="20"/>
                <w:lang w:eastAsia="zh-TW"/>
              </w:rPr>
              <w:t>partition(</w:t>
            </w:r>
            <w:proofErr w:type="spellStart"/>
            <w:proofErr w:type="gramEnd"/>
            <w:r w:rsidRPr="004E6284">
              <w:rPr>
                <w:rFonts w:ascii="Consolas" w:eastAsia="MingLiU" w:hAnsi="Consolas" w:cs="MingLiU"/>
                <w:bCs w:val="0"/>
                <w:color w:val="000000"/>
                <w:sz w:val="20"/>
                <w:szCs w:val="20"/>
                <w:lang w:eastAsia="zh-TW"/>
              </w:rPr>
              <w:t>ProducerRecord</w:t>
            </w:r>
            <w:proofErr w:type="spellEnd"/>
            <w:r w:rsidRPr="004E6284">
              <w:rPr>
                <w:rFonts w:ascii="Consolas" w:eastAsia="MingLiU" w:hAnsi="Consolas" w:cs="MingLiU"/>
                <w:bCs w:val="0"/>
                <w:color w:val="000000"/>
                <w:sz w:val="20"/>
                <w:szCs w:val="20"/>
                <w:lang w:eastAsia="zh-TW"/>
              </w:rPr>
              <w:t>&lt;</w:t>
            </w:r>
            <w:r w:rsidRPr="004E6284">
              <w:rPr>
                <w:rFonts w:ascii="Consolas" w:eastAsia="MingLiU" w:hAnsi="Consolas" w:cs="MingLiU"/>
                <w:bCs w:val="0"/>
                <w:color w:val="808000"/>
                <w:sz w:val="20"/>
                <w:szCs w:val="20"/>
                <w:lang w:eastAsia="zh-TW"/>
              </w:rPr>
              <w:t>K</w:t>
            </w:r>
            <w:r w:rsidRPr="004E6284">
              <w:rPr>
                <w:rFonts w:ascii="Consolas" w:eastAsia="MingLiU" w:hAnsi="Consolas" w:cs="MingLiU"/>
                <w:bCs w:val="0"/>
                <w:color w:val="000000"/>
                <w:sz w:val="20"/>
                <w:szCs w:val="20"/>
                <w:lang w:eastAsia="zh-TW"/>
              </w:rPr>
              <w:t xml:space="preserve">, V&gt; record, </w:t>
            </w:r>
            <w:r w:rsidRPr="004E6284">
              <w:rPr>
                <w:rFonts w:ascii="Consolas" w:eastAsia="MingLiU" w:hAnsi="Consolas" w:cs="MingLiU"/>
                <w:b/>
                <w:color w:val="000080"/>
                <w:sz w:val="20"/>
                <w:szCs w:val="20"/>
                <w:lang w:eastAsia="zh-TW"/>
              </w:rPr>
              <w:t>byte</w:t>
            </w:r>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serializedKey</w:t>
            </w:r>
            <w:proofErr w:type="spellEnd"/>
            <w:r w:rsidRPr="004E6284">
              <w:rPr>
                <w:rFonts w:ascii="Consolas" w:eastAsia="MingLiU" w:hAnsi="Consolas" w:cs="MingLiU"/>
                <w:bCs w:val="0"/>
                <w:color w:val="000000"/>
                <w:sz w:val="20"/>
                <w:szCs w:val="20"/>
                <w:lang w:eastAsia="zh-TW"/>
              </w:rPr>
              <w:t xml:space="preserve">, </w:t>
            </w:r>
            <w:r w:rsidRPr="004E6284">
              <w:rPr>
                <w:rFonts w:ascii="Consolas" w:eastAsia="MingLiU" w:hAnsi="Consolas" w:cs="MingLiU"/>
                <w:b/>
                <w:color w:val="000080"/>
                <w:sz w:val="20"/>
                <w:szCs w:val="20"/>
                <w:lang w:eastAsia="zh-TW"/>
              </w:rPr>
              <w:t>byte</w:t>
            </w:r>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serializedValue</w:t>
            </w:r>
            <w:proofErr w:type="spellEnd"/>
            <w:r w:rsidRPr="004E6284">
              <w:rPr>
                <w:rFonts w:ascii="Consolas" w:eastAsia="MingLiU" w:hAnsi="Consolas" w:cs="MingLiU"/>
                <w:bCs w:val="0"/>
                <w:color w:val="000000"/>
                <w:sz w:val="20"/>
                <w:szCs w:val="20"/>
                <w:lang w:eastAsia="zh-TW"/>
              </w:rPr>
              <w:t>, Cluster cluster) {</w:t>
            </w:r>
            <w:r w:rsidRPr="004E6284">
              <w:rPr>
                <w:rFonts w:ascii="Consolas" w:eastAsia="MingLiU" w:hAnsi="Consolas" w:cs="MingLiU"/>
                <w:bCs w:val="0"/>
                <w:color w:val="000000"/>
                <w:sz w:val="20"/>
                <w:szCs w:val="20"/>
                <w:lang w:eastAsia="zh-TW"/>
              </w:rPr>
              <w:br/>
              <w:t xml:space="preserve">    Integer partition = </w:t>
            </w:r>
            <w:proofErr w:type="spellStart"/>
            <w:r w:rsidRPr="004E6284">
              <w:rPr>
                <w:rFonts w:ascii="Consolas" w:eastAsia="MingLiU" w:hAnsi="Consolas" w:cs="MingLiU"/>
                <w:bCs w:val="0"/>
                <w:color w:val="000000"/>
                <w:sz w:val="20"/>
                <w:szCs w:val="20"/>
                <w:lang w:eastAsia="zh-TW"/>
              </w:rPr>
              <w:t>record.partition</w:t>
            </w:r>
            <w:proofErr w:type="spellEnd"/>
            <w:r w:rsidRPr="004E6284">
              <w:rPr>
                <w:rFonts w:ascii="Consolas" w:eastAsia="MingLiU" w:hAnsi="Consolas" w:cs="MingLiU"/>
                <w:bCs w:val="0"/>
                <w:color w:val="000000"/>
                <w:sz w:val="20"/>
                <w:szCs w:val="20"/>
                <w:lang w:eastAsia="zh-TW"/>
              </w:rPr>
              <w:t>();</w:t>
            </w:r>
            <w:r w:rsidRPr="004E6284">
              <w:rPr>
                <w:rFonts w:ascii="Consolas" w:eastAsia="MingLiU" w:hAnsi="Consolas" w:cs="MingLiU"/>
                <w:bCs w:val="0"/>
                <w:color w:val="000000"/>
                <w:sz w:val="20"/>
                <w:szCs w:val="20"/>
                <w:lang w:eastAsia="zh-TW"/>
              </w:rPr>
              <w:br/>
              <w:t xml:space="preserve">    </w:t>
            </w:r>
            <w:r w:rsidRPr="004E6284">
              <w:rPr>
                <w:rFonts w:ascii="Consolas" w:eastAsia="MingLiU" w:hAnsi="Consolas" w:cs="MingLiU"/>
                <w:b/>
                <w:color w:val="000080"/>
                <w:sz w:val="20"/>
                <w:szCs w:val="20"/>
                <w:lang w:eastAsia="zh-TW"/>
              </w:rPr>
              <w:t xml:space="preserve">return </w:t>
            </w:r>
            <w:r w:rsidRPr="004E6284">
              <w:rPr>
                <w:rFonts w:ascii="Consolas" w:eastAsia="MingLiU" w:hAnsi="Consolas" w:cs="MingLiU"/>
                <w:bCs w:val="0"/>
                <w:color w:val="000000"/>
                <w:sz w:val="20"/>
                <w:szCs w:val="20"/>
                <w:lang w:eastAsia="zh-TW"/>
              </w:rPr>
              <w:t xml:space="preserve">partition != </w:t>
            </w:r>
            <w:r w:rsidRPr="004E6284">
              <w:rPr>
                <w:rFonts w:ascii="Consolas" w:eastAsia="MingLiU" w:hAnsi="Consolas" w:cs="MingLiU"/>
                <w:b/>
                <w:color w:val="000080"/>
                <w:sz w:val="20"/>
                <w:szCs w:val="20"/>
                <w:lang w:eastAsia="zh-TW"/>
              </w:rPr>
              <w:t xml:space="preserve">null </w:t>
            </w:r>
            <w:r w:rsidRPr="004E6284">
              <w:rPr>
                <w:rFonts w:ascii="Consolas" w:eastAsia="MingLiU" w:hAnsi="Consolas" w:cs="MingLiU"/>
                <w:bCs w:val="0"/>
                <w:color w:val="000000"/>
                <w:sz w:val="20"/>
                <w:szCs w:val="20"/>
                <w:lang w:eastAsia="zh-TW"/>
              </w:rPr>
              <w:t>?</w:t>
            </w:r>
            <w:r w:rsidRPr="004E6284">
              <w:rPr>
                <w:rFonts w:ascii="Consolas" w:eastAsia="MingLiU" w:hAnsi="Consolas" w:cs="MingLiU"/>
                <w:bCs w:val="0"/>
                <w:color w:val="000000"/>
                <w:sz w:val="20"/>
                <w:szCs w:val="20"/>
                <w:lang w:eastAsia="zh-TW"/>
              </w:rPr>
              <w:br/>
            </w:r>
            <w:r w:rsidRPr="004E6284">
              <w:rPr>
                <w:rFonts w:ascii="Consolas" w:eastAsia="MingLiU" w:hAnsi="Consolas" w:cs="MingLiU"/>
                <w:bCs w:val="0"/>
                <w:color w:val="000000"/>
                <w:sz w:val="20"/>
                <w:szCs w:val="20"/>
                <w:lang w:eastAsia="zh-TW"/>
              </w:rPr>
              <w:lastRenderedPageBreak/>
              <w:t xml:space="preserve">            partition :</w:t>
            </w:r>
            <w:r w:rsidRPr="004E6284">
              <w:rPr>
                <w:rFonts w:ascii="Consolas" w:eastAsia="MingLiU" w:hAnsi="Consolas" w:cs="MingLiU"/>
                <w:bCs w:val="0"/>
                <w:color w:val="000000"/>
                <w:sz w:val="20"/>
                <w:szCs w:val="20"/>
                <w:lang w:eastAsia="zh-TW"/>
              </w:rPr>
              <w:br/>
              <w:t xml:space="preserve">            </w:t>
            </w:r>
            <w:proofErr w:type="spellStart"/>
            <w:r w:rsidRPr="004E6284">
              <w:rPr>
                <w:rFonts w:ascii="Consolas" w:eastAsia="MingLiU" w:hAnsi="Consolas" w:cs="MingLiU"/>
                <w:bCs w:val="0"/>
                <w:color w:val="000000"/>
                <w:sz w:val="20"/>
                <w:szCs w:val="20"/>
                <w:lang w:eastAsia="zh-TW"/>
              </w:rPr>
              <w:t>partitioner.partition</w:t>
            </w:r>
            <w:proofErr w:type="spellEnd"/>
            <w:r w:rsidRPr="004E6284">
              <w:rPr>
                <w:rFonts w:ascii="Consolas" w:eastAsia="MingLiU" w:hAnsi="Consolas" w:cs="MingLiU"/>
                <w:bCs w:val="0"/>
                <w:color w:val="000000"/>
                <w:sz w:val="20"/>
                <w:szCs w:val="20"/>
                <w:lang w:eastAsia="zh-TW"/>
              </w:rPr>
              <w:t>(</w:t>
            </w:r>
            <w:proofErr w:type="spellStart"/>
            <w:r w:rsidRPr="004E6284">
              <w:rPr>
                <w:rFonts w:ascii="Consolas" w:eastAsia="MingLiU" w:hAnsi="Consolas" w:cs="MingLiU"/>
                <w:bCs w:val="0"/>
                <w:color w:val="000000"/>
                <w:sz w:val="20"/>
                <w:szCs w:val="20"/>
                <w:lang w:eastAsia="zh-TW"/>
              </w:rPr>
              <w:t>record.topic</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record.key</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serializedKey</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record.value</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serializedValue</w:t>
            </w:r>
            <w:proofErr w:type="spellEnd"/>
            <w:r w:rsidRPr="004E6284">
              <w:rPr>
                <w:rFonts w:ascii="Consolas" w:eastAsia="MingLiU" w:hAnsi="Consolas" w:cs="MingLiU"/>
                <w:bCs w:val="0"/>
                <w:color w:val="000000"/>
                <w:sz w:val="20"/>
                <w:szCs w:val="20"/>
                <w:lang w:eastAsia="zh-TW"/>
              </w:rPr>
              <w:t>, cluster);</w:t>
            </w:r>
            <w:r w:rsidRPr="004E6284">
              <w:rPr>
                <w:rFonts w:ascii="Consolas" w:eastAsia="MingLiU" w:hAnsi="Consolas" w:cs="MingLiU"/>
                <w:bCs w:val="0"/>
                <w:color w:val="000000"/>
                <w:sz w:val="20"/>
                <w:szCs w:val="20"/>
                <w:lang w:eastAsia="zh-TW"/>
              </w:rPr>
              <w:br/>
              <w:t>}</w:t>
            </w:r>
          </w:p>
          <w:p w14:paraId="048563E8" w14:textId="77777777" w:rsidR="004E6284" w:rsidRPr="004E6284" w:rsidRDefault="004E6284" w:rsidP="007664E5">
            <w:pPr>
              <w:ind w:firstLineChars="0" w:firstLine="0"/>
            </w:pPr>
          </w:p>
        </w:tc>
      </w:tr>
    </w:tbl>
    <w:p w14:paraId="6C6FB2BA" w14:textId="4B87D8A2" w:rsidR="00046969" w:rsidRDefault="00110037" w:rsidP="007664E5">
      <w:pPr>
        <w:ind w:firstLine="420"/>
      </w:pPr>
      <w:r w:rsidRPr="00110037">
        <w:rPr>
          <w:rFonts w:hint="eastAsia"/>
        </w:rPr>
        <w:lastRenderedPageBreak/>
        <w:t>可以看出的确是先判断有无指明</w:t>
      </w:r>
      <w:proofErr w:type="spellStart"/>
      <w:r w:rsidRPr="00110037">
        <w:t>ProducerRecord</w:t>
      </w:r>
      <w:proofErr w:type="spellEnd"/>
      <w:r w:rsidRPr="00110037">
        <w:t>的</w:t>
      </w:r>
      <w:r w:rsidRPr="00110037">
        <w:t>partition</w:t>
      </w:r>
      <w:r w:rsidRPr="00110037">
        <w:t>字段，如果没有指明，则再进一步计算分区。上面这段代码中的</w:t>
      </w:r>
      <w:r w:rsidRPr="00110037">
        <w:t>partitioner</w:t>
      </w:r>
      <w:r w:rsidRPr="00110037">
        <w:t>在默认情况下是指</w:t>
      </w:r>
      <w:r w:rsidRPr="00110037">
        <w:t>Kafka</w:t>
      </w:r>
      <w:r w:rsidRPr="00110037">
        <w:t>默认实现的</w:t>
      </w:r>
      <w:proofErr w:type="spellStart"/>
      <w:r w:rsidRPr="00110037">
        <w:t>org.apache.kafka.clients.producer.DefaultPartitioner</w:t>
      </w:r>
      <w:proofErr w:type="spellEnd"/>
      <w:r w:rsidRPr="00110037">
        <w:t>，其</w:t>
      </w:r>
      <w:r w:rsidRPr="00110037">
        <w:t>partition()</w:t>
      </w:r>
      <w:r w:rsidRPr="00110037">
        <w:t>方法实现如下：</w:t>
      </w:r>
    </w:p>
    <w:tbl>
      <w:tblPr>
        <w:tblStyle w:val="ab"/>
        <w:tblW w:w="0" w:type="auto"/>
        <w:tblLook w:val="04A0" w:firstRow="1" w:lastRow="0" w:firstColumn="1" w:lastColumn="0" w:noHBand="0" w:noVBand="1"/>
      </w:tblPr>
      <w:tblGrid>
        <w:gridCol w:w="8296"/>
      </w:tblGrid>
      <w:tr w:rsidR="009D508F" w14:paraId="5C7E3E70" w14:textId="77777777" w:rsidTr="009D508F">
        <w:tc>
          <w:tcPr>
            <w:tcW w:w="8296" w:type="dxa"/>
          </w:tcPr>
          <w:p w14:paraId="5ECC089D" w14:textId="77777777" w:rsidR="009D508F" w:rsidRPr="009D508F" w:rsidRDefault="009D508F" w:rsidP="009D50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9D508F">
              <w:rPr>
                <w:rFonts w:ascii="Consolas" w:eastAsia="MingLiU" w:hAnsi="Consolas" w:cs="MingLiU"/>
                <w:b/>
                <w:color w:val="000080"/>
                <w:sz w:val="20"/>
                <w:szCs w:val="20"/>
                <w:lang w:eastAsia="zh-TW"/>
              </w:rPr>
              <w:t xml:space="preserve">public int </w:t>
            </w:r>
            <w:r w:rsidRPr="009D508F">
              <w:rPr>
                <w:rFonts w:ascii="Consolas" w:eastAsia="MingLiU" w:hAnsi="Consolas" w:cs="MingLiU"/>
                <w:bCs w:val="0"/>
                <w:color w:val="000000"/>
                <w:sz w:val="20"/>
                <w:szCs w:val="20"/>
                <w:lang w:eastAsia="zh-TW"/>
              </w:rPr>
              <w:t xml:space="preserve">partition(String topic, Object key, </w:t>
            </w:r>
            <w:r w:rsidRPr="009D508F">
              <w:rPr>
                <w:rFonts w:ascii="Consolas" w:eastAsia="MingLiU" w:hAnsi="Consolas" w:cs="MingLiU"/>
                <w:b/>
                <w:color w:val="000080"/>
                <w:sz w:val="20"/>
                <w:szCs w:val="20"/>
                <w:lang w:eastAsia="zh-TW"/>
              </w:rPr>
              <w:t>byte</w:t>
            </w:r>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Object value, </w:t>
            </w:r>
            <w:r w:rsidRPr="009D508F">
              <w:rPr>
                <w:rFonts w:ascii="Consolas" w:eastAsia="MingLiU" w:hAnsi="Consolas" w:cs="MingLiU"/>
                <w:b/>
                <w:color w:val="000080"/>
                <w:sz w:val="20"/>
                <w:szCs w:val="20"/>
                <w:lang w:eastAsia="zh-TW"/>
              </w:rPr>
              <w:t>byte</w:t>
            </w:r>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valueBytes</w:t>
            </w:r>
            <w:proofErr w:type="spellEnd"/>
            <w:r w:rsidRPr="009D508F">
              <w:rPr>
                <w:rFonts w:ascii="Consolas" w:eastAsia="MingLiU" w:hAnsi="Consolas" w:cs="MingLiU"/>
                <w:bCs w:val="0"/>
                <w:color w:val="000000"/>
                <w:sz w:val="20"/>
                <w:szCs w:val="20"/>
                <w:lang w:eastAsia="zh-TW"/>
              </w:rPr>
              <w:t>, Cluster cluster) {</w:t>
            </w:r>
            <w:r w:rsidRPr="009D508F">
              <w:rPr>
                <w:rFonts w:ascii="Consolas" w:eastAsia="MingLiU" w:hAnsi="Consolas" w:cs="MingLiU"/>
                <w:bCs w:val="0"/>
                <w:color w:val="000000"/>
                <w:sz w:val="20"/>
                <w:szCs w:val="20"/>
                <w:lang w:eastAsia="zh-TW"/>
              </w:rPr>
              <w:br/>
              <w:t xml:space="preserve">    List&lt;</w:t>
            </w:r>
            <w:proofErr w:type="spellStart"/>
            <w:r w:rsidRPr="009D508F">
              <w:rPr>
                <w:rFonts w:ascii="Consolas" w:eastAsia="MingLiU" w:hAnsi="Consolas" w:cs="MingLiU"/>
                <w:bCs w:val="0"/>
                <w:color w:val="000000"/>
                <w:sz w:val="20"/>
                <w:szCs w:val="20"/>
                <w:lang w:eastAsia="zh-TW"/>
              </w:rPr>
              <w:t>PartitionInfo</w:t>
            </w:r>
            <w:proofErr w:type="spellEnd"/>
            <w:r w:rsidRPr="009D508F">
              <w:rPr>
                <w:rFonts w:ascii="Consolas" w:eastAsia="MingLiU" w:hAnsi="Consolas" w:cs="MingLiU"/>
                <w:bCs w:val="0"/>
                <w:color w:val="000000"/>
                <w:sz w:val="20"/>
                <w:szCs w:val="20"/>
                <w:lang w:eastAsia="zh-TW"/>
              </w:rPr>
              <w:t xml:space="preserve">&gt; partitions = </w:t>
            </w:r>
            <w:proofErr w:type="spellStart"/>
            <w:r w:rsidRPr="009D508F">
              <w:rPr>
                <w:rFonts w:ascii="Consolas" w:eastAsia="MingLiU" w:hAnsi="Consolas" w:cs="MingLiU"/>
                <w:bCs w:val="0"/>
                <w:color w:val="000000"/>
                <w:sz w:val="20"/>
                <w:szCs w:val="20"/>
                <w:lang w:eastAsia="zh-TW"/>
              </w:rPr>
              <w:t>cluster.partitionsForTopic</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partitions.size</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 </w:t>
            </w:r>
            <w:r w:rsidRPr="009D508F">
              <w:rPr>
                <w:rFonts w:ascii="Consolas" w:eastAsia="MingLiU" w:hAnsi="Consolas" w:cs="MingLiU"/>
                <w:b/>
                <w:color w:val="000080"/>
                <w:sz w:val="20"/>
                <w:szCs w:val="20"/>
                <w:lang w:eastAsia="zh-TW"/>
              </w:rPr>
              <w:t>null</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List&lt;</w:t>
            </w:r>
            <w:proofErr w:type="spellStart"/>
            <w:r w:rsidRPr="009D508F">
              <w:rPr>
                <w:rFonts w:ascii="Consolas" w:eastAsia="MingLiU" w:hAnsi="Consolas" w:cs="MingLiU"/>
                <w:bCs w:val="0"/>
                <w:color w:val="000000"/>
                <w:sz w:val="20"/>
                <w:szCs w:val="20"/>
                <w:lang w:eastAsia="zh-TW"/>
              </w:rPr>
              <w:t>PartitionInfo</w:t>
            </w:r>
            <w:proofErr w:type="spellEnd"/>
            <w:r w:rsidRPr="009D508F">
              <w:rPr>
                <w:rFonts w:ascii="Consolas" w:eastAsia="MingLiU" w:hAnsi="Consolas" w:cs="MingLiU"/>
                <w:bCs w:val="0"/>
                <w:color w:val="000000"/>
                <w:sz w:val="20"/>
                <w:szCs w:val="20"/>
                <w:lang w:eastAsia="zh-TW"/>
              </w:rPr>
              <w:t xml:space="preserve">&gt; </w:t>
            </w:r>
            <w:proofErr w:type="spellStart"/>
            <w:r w:rsidRPr="009D508F">
              <w:rPr>
                <w:rFonts w:ascii="Consolas" w:eastAsia="MingLiU" w:hAnsi="Consolas" w:cs="MingLiU"/>
                <w:bCs w:val="0"/>
                <w:color w:val="000000"/>
                <w:sz w:val="20"/>
                <w:szCs w:val="20"/>
                <w:lang w:eastAsia="zh-TW"/>
              </w:rPr>
              <w:t>availablePartitions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cluster.availablePartitionsForTopic</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availablePartitions.size</w:t>
            </w:r>
            <w:proofErr w:type="spellEnd"/>
            <w:r w:rsidRPr="009D508F">
              <w:rPr>
                <w:rFonts w:ascii="Consolas" w:eastAsia="MingLiU" w:hAnsi="Consolas" w:cs="MingLiU"/>
                <w:bCs w:val="0"/>
                <w:color w:val="000000"/>
                <w:sz w:val="20"/>
                <w:szCs w:val="20"/>
                <w:lang w:eastAsia="zh-TW"/>
              </w:rPr>
              <w:t xml:space="preserve">() &gt; </w:t>
            </w:r>
            <w:r w:rsidRPr="009D508F">
              <w:rPr>
                <w:rFonts w:ascii="Consolas" w:eastAsia="MingLiU" w:hAnsi="Consolas" w:cs="MingLiU"/>
                <w:bCs w:val="0"/>
                <w:color w:val="0000FF"/>
                <w:sz w:val="20"/>
                <w:szCs w:val="20"/>
                <w:lang w:eastAsia="zh-TW"/>
              </w:rPr>
              <w:t>0</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r w:rsidRPr="009D508F">
              <w:rPr>
                <w:rFonts w:ascii="Consolas" w:eastAsia="MingLiU" w:hAnsi="Consolas" w:cs="MingLiU"/>
                <w:bCs w:val="0"/>
                <w:color w:val="000000"/>
                <w:sz w:val="20"/>
                <w:szCs w:val="20"/>
                <w:lang w:eastAsia="zh-TW"/>
              </w:rPr>
              <w:t xml:space="preserve">part =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availablePartitions.size</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availablePartitions.get</w:t>
            </w:r>
            <w:proofErr w:type="spellEnd"/>
            <w:r w:rsidRPr="009D508F">
              <w:rPr>
                <w:rFonts w:ascii="Consolas" w:eastAsia="MingLiU" w:hAnsi="Consolas" w:cs="MingLiU"/>
                <w:bCs w:val="0"/>
                <w:color w:val="000000"/>
                <w:sz w:val="20"/>
                <w:szCs w:val="20"/>
                <w:lang w:eastAsia="zh-TW"/>
              </w:rPr>
              <w:t>(part).partition();</w:t>
            </w:r>
            <w:r w:rsidRPr="009D508F">
              <w:rPr>
                <w:rFonts w:ascii="Consolas" w:eastAsia="MingLiU" w:hAnsi="Consolas" w:cs="MingLiU"/>
                <w:bCs w:val="0"/>
                <w:color w:val="000000"/>
                <w:sz w:val="20"/>
                <w:szCs w:val="20"/>
                <w:lang w:eastAsia="zh-TW"/>
              </w:rPr>
              <w:br/>
              <w:t xml:space="preserve">        } </w:t>
            </w:r>
            <w:r w:rsidRPr="009D508F">
              <w:rPr>
                <w:rFonts w:ascii="Consolas" w:eastAsia="MingLiU" w:hAnsi="Consolas" w:cs="MingLiU"/>
                <w:b/>
                <w:color w:val="000080"/>
                <w:sz w:val="20"/>
                <w:szCs w:val="20"/>
                <w:lang w:eastAsia="zh-TW"/>
              </w:rPr>
              <w:t xml:space="preserve">else </w:t>
            </w:r>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i/>
                <w:iCs/>
                <w:color w:val="808080"/>
                <w:sz w:val="20"/>
                <w:szCs w:val="20"/>
                <w:lang w:eastAsia="zh-TW"/>
              </w:rPr>
              <w:t>// no partitions are available, give a non-available partition</w:t>
            </w:r>
            <w:r w:rsidRPr="009D508F">
              <w:rPr>
                <w:rFonts w:ascii="Consolas" w:eastAsia="MingLiU" w:hAnsi="Consolas" w:cs="MingLiU"/>
                <w:bCs w:val="0"/>
                <w:i/>
                <w:iCs/>
                <w:color w:val="80808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 </w:t>
            </w:r>
            <w:r w:rsidRPr="009D508F">
              <w:rPr>
                <w:rFonts w:ascii="Consolas" w:eastAsia="MingLiU" w:hAnsi="Consolas" w:cs="MingLiU"/>
                <w:b/>
                <w:color w:val="000080"/>
                <w:sz w:val="20"/>
                <w:szCs w:val="20"/>
                <w:lang w:eastAsia="zh-TW"/>
              </w:rPr>
              <w:t xml:space="preserve">else </w:t>
            </w:r>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i/>
                <w:iCs/>
                <w:color w:val="808080"/>
                <w:sz w:val="20"/>
                <w:szCs w:val="20"/>
                <w:lang w:eastAsia="zh-TW"/>
              </w:rPr>
              <w:t xml:space="preserve">// hash the </w:t>
            </w:r>
            <w:proofErr w:type="spellStart"/>
            <w:r w:rsidRPr="009D508F">
              <w:rPr>
                <w:rFonts w:ascii="Consolas" w:eastAsia="MingLiU" w:hAnsi="Consolas" w:cs="MingLiU"/>
                <w:bCs w:val="0"/>
                <w:i/>
                <w:iCs/>
                <w:color w:val="808080"/>
                <w:sz w:val="20"/>
                <w:szCs w:val="20"/>
                <w:lang w:eastAsia="zh-TW"/>
              </w:rPr>
              <w:t>keyBytes</w:t>
            </w:r>
            <w:proofErr w:type="spellEnd"/>
            <w:r w:rsidRPr="009D508F">
              <w:rPr>
                <w:rFonts w:ascii="Consolas" w:eastAsia="MingLiU" w:hAnsi="Consolas" w:cs="MingLiU"/>
                <w:bCs w:val="0"/>
                <w:i/>
                <w:iCs/>
                <w:color w:val="808080"/>
                <w:sz w:val="20"/>
                <w:szCs w:val="20"/>
                <w:lang w:eastAsia="zh-TW"/>
              </w:rPr>
              <w:t xml:space="preserve"> to choose a partition</w:t>
            </w:r>
            <w:r w:rsidRPr="009D508F">
              <w:rPr>
                <w:rFonts w:ascii="Consolas" w:eastAsia="MingLiU" w:hAnsi="Consolas" w:cs="MingLiU"/>
                <w:bCs w:val="0"/>
                <w:i/>
                <w:iCs/>
                <w:color w:val="80808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murmur2</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w:t>
            </w:r>
            <w:r w:rsidRPr="009D508F">
              <w:rPr>
                <w:rFonts w:ascii="Consolas" w:eastAsia="MingLiU" w:hAnsi="Consolas" w:cs="MingLiU"/>
                <w:bCs w:val="0"/>
                <w:color w:val="000000"/>
                <w:sz w:val="20"/>
                <w:szCs w:val="20"/>
                <w:lang w:eastAsia="zh-TW"/>
              </w:rPr>
              <w:br/>
            </w:r>
            <w:r w:rsidRPr="009D508F">
              <w:rPr>
                <w:rFonts w:ascii="Consolas" w:eastAsia="MingLiU" w:hAnsi="Consolas" w:cs="MingLiU"/>
                <w:bCs w:val="0"/>
                <w:color w:val="000000"/>
                <w:sz w:val="20"/>
                <w:szCs w:val="20"/>
                <w:lang w:eastAsia="zh-TW"/>
              </w:rPr>
              <w:br/>
            </w:r>
            <w:r w:rsidRPr="009D508F">
              <w:rPr>
                <w:rFonts w:ascii="Consolas" w:eastAsia="MingLiU" w:hAnsi="Consolas" w:cs="MingLiU"/>
                <w:b/>
                <w:color w:val="000080"/>
                <w:sz w:val="20"/>
                <w:szCs w:val="20"/>
                <w:lang w:eastAsia="zh-TW"/>
              </w:rPr>
              <w:t xml:space="preserve">private int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(String topic) {</w:t>
            </w:r>
            <w:r w:rsidRPr="009D508F">
              <w:rPr>
                <w:rFonts w:ascii="Consolas" w:eastAsia="MingLiU" w:hAnsi="Consolas" w:cs="MingLiU"/>
                <w:bCs w:val="0"/>
                <w:color w:val="000000"/>
                <w:sz w:val="20"/>
                <w:szCs w:val="20"/>
                <w:lang w:eastAsia="zh-TW"/>
              </w:rPr>
              <w:br/>
              <w:t xml:space="preserve">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 xml:space="preserve"> counter = </w:t>
            </w:r>
            <w:proofErr w:type="spellStart"/>
            <w:r w:rsidRPr="009D508F">
              <w:rPr>
                <w:rFonts w:ascii="Consolas" w:eastAsia="MingLiU" w:hAnsi="Consolas" w:cs="MingLiU"/>
                <w:bCs w:val="0"/>
                <w:color w:val="000000"/>
                <w:sz w:val="20"/>
                <w:szCs w:val="20"/>
                <w:lang w:eastAsia="zh-TW"/>
              </w:rPr>
              <w:t>topicCounterMap.get</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r w:rsidRPr="009D508F">
              <w:rPr>
                <w:rFonts w:ascii="Consolas" w:eastAsia="MingLiU" w:hAnsi="Consolas" w:cs="MingLiU"/>
                <w:b/>
                <w:color w:val="000080"/>
                <w:sz w:val="20"/>
                <w:szCs w:val="20"/>
                <w:lang w:eastAsia="zh-TW"/>
              </w:rPr>
              <w:t xml:space="preserve">null </w:t>
            </w:r>
            <w:r w:rsidRPr="009D508F">
              <w:rPr>
                <w:rFonts w:ascii="Consolas" w:eastAsia="MingLiU" w:hAnsi="Consolas" w:cs="MingLiU"/>
                <w:bCs w:val="0"/>
                <w:color w:val="000000"/>
                <w:sz w:val="20"/>
                <w:szCs w:val="20"/>
                <w:lang w:eastAsia="zh-TW"/>
              </w:rPr>
              <w:t>== counter) {</w:t>
            </w:r>
            <w:r w:rsidRPr="009D508F">
              <w:rPr>
                <w:rFonts w:ascii="Consolas" w:eastAsia="MingLiU" w:hAnsi="Consolas" w:cs="MingLiU"/>
                <w:bCs w:val="0"/>
                <w:color w:val="000000"/>
                <w:sz w:val="20"/>
                <w:szCs w:val="20"/>
                <w:lang w:eastAsia="zh-TW"/>
              </w:rPr>
              <w:br/>
              <w:t xml:space="preserve">        counter = </w:t>
            </w:r>
            <w:r w:rsidRPr="009D508F">
              <w:rPr>
                <w:rFonts w:ascii="Consolas" w:eastAsia="MingLiU" w:hAnsi="Consolas" w:cs="MingLiU"/>
                <w:b/>
                <w:color w:val="000080"/>
                <w:sz w:val="20"/>
                <w:szCs w:val="20"/>
                <w:lang w:eastAsia="zh-TW"/>
              </w:rPr>
              <w:t xml:space="preserve">new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ThreadLocalRandom.</w:t>
            </w:r>
            <w:r w:rsidRPr="009D508F">
              <w:rPr>
                <w:rFonts w:ascii="Consolas" w:eastAsia="MingLiU" w:hAnsi="Consolas" w:cs="MingLiU"/>
                <w:bCs w:val="0"/>
                <w:i/>
                <w:iCs/>
                <w:color w:val="000000"/>
                <w:sz w:val="20"/>
                <w:szCs w:val="20"/>
                <w:lang w:eastAsia="zh-TW"/>
              </w:rPr>
              <w:t>current</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nextInt</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topicCounterMap.putIfAbsent</w:t>
            </w:r>
            <w:proofErr w:type="spellEnd"/>
            <w:r w:rsidRPr="009D508F">
              <w:rPr>
                <w:rFonts w:ascii="Consolas" w:eastAsia="MingLiU" w:hAnsi="Consolas" w:cs="MingLiU"/>
                <w:bCs w:val="0"/>
                <w:color w:val="000000"/>
                <w:sz w:val="20"/>
                <w:szCs w:val="20"/>
                <w:lang w:eastAsia="zh-TW"/>
              </w:rPr>
              <w:t>(topic, counter);</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 xml:space="preserve"> != </w:t>
            </w:r>
            <w:r w:rsidRPr="009D508F">
              <w:rPr>
                <w:rFonts w:ascii="Consolas" w:eastAsia="MingLiU" w:hAnsi="Consolas" w:cs="MingLiU"/>
                <w:b/>
                <w:color w:val="000080"/>
                <w:sz w:val="20"/>
                <w:szCs w:val="20"/>
                <w:lang w:eastAsia="zh-TW"/>
              </w:rPr>
              <w:t>null</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counter = </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counter.getAndIncrement</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w:t>
            </w:r>
          </w:p>
          <w:p w14:paraId="2D8B851C" w14:textId="77777777" w:rsidR="009D508F" w:rsidRPr="009D508F" w:rsidRDefault="009D508F" w:rsidP="007664E5">
            <w:pPr>
              <w:ind w:firstLineChars="0" w:firstLine="0"/>
            </w:pPr>
          </w:p>
        </w:tc>
      </w:tr>
    </w:tbl>
    <w:p w14:paraId="358EA727" w14:textId="1B7DEEEB" w:rsidR="009D508F" w:rsidRDefault="00130CD2" w:rsidP="007664E5">
      <w:pPr>
        <w:ind w:firstLine="420"/>
      </w:pPr>
      <w:r w:rsidRPr="00130CD2">
        <w:rPr>
          <w:rFonts w:hint="eastAsia"/>
        </w:rPr>
        <w:lastRenderedPageBreak/>
        <w:t>由上源码可以看出</w:t>
      </w:r>
      <w:r w:rsidRPr="00130CD2">
        <w:t>partition</w:t>
      </w:r>
      <w:r w:rsidRPr="00130CD2">
        <w:t>的计算方式：</w:t>
      </w:r>
    </w:p>
    <w:p w14:paraId="423B02A9" w14:textId="77777777" w:rsidR="000F7FFB" w:rsidRDefault="000F7FFB" w:rsidP="00240012">
      <w:pPr>
        <w:ind w:left="420" w:firstLine="420"/>
      </w:pPr>
      <w:r>
        <w:rPr>
          <w:rFonts w:hint="eastAsia"/>
        </w:rPr>
        <w:t>如果</w:t>
      </w:r>
      <w:r>
        <w:t>key</w:t>
      </w:r>
      <w:r>
        <w:t>为</w:t>
      </w:r>
      <w:r>
        <w:t>null</w:t>
      </w:r>
      <w:r>
        <w:t>，则按照一种轮询的方式来计算分区分配</w:t>
      </w:r>
    </w:p>
    <w:p w14:paraId="49437AEC" w14:textId="49CD3C24" w:rsidR="000F7FFB" w:rsidRDefault="000F7FFB" w:rsidP="00240012">
      <w:pPr>
        <w:ind w:left="420" w:firstLine="420"/>
      </w:pPr>
      <w:r>
        <w:rPr>
          <w:rFonts w:hint="eastAsia"/>
        </w:rPr>
        <w:t>如果</w:t>
      </w:r>
      <w:r>
        <w:t>key</w:t>
      </w:r>
      <w:r>
        <w:t>不为</w:t>
      </w:r>
      <w:r>
        <w:t>null</w:t>
      </w:r>
      <w:r>
        <w:t>则使用称之为</w:t>
      </w:r>
      <w:r>
        <w:t>murmur</w:t>
      </w:r>
      <w:r>
        <w:t>的</w:t>
      </w:r>
      <w:r>
        <w:t>Hash</w:t>
      </w:r>
      <w:r>
        <w:t>算法（非加密型</w:t>
      </w:r>
      <w:r>
        <w:t>Hash</w:t>
      </w:r>
      <w:r>
        <w:t>函数，具备高运算性能及低碰撞率）来计算分区分配。</w:t>
      </w:r>
    </w:p>
    <w:p w14:paraId="6188FC3B" w14:textId="3F47EAEC" w:rsidR="00133C66" w:rsidRDefault="00133C66" w:rsidP="00133C66">
      <w:pPr>
        <w:pStyle w:val="3"/>
        <w:ind w:firstLine="420"/>
      </w:pPr>
      <w:r>
        <w:rPr>
          <w:rFonts w:hint="eastAsia"/>
        </w:rPr>
        <w:t>自定义</w:t>
      </w:r>
    </w:p>
    <w:p w14:paraId="6FB3C1E4" w14:textId="77777777" w:rsidR="00C36453" w:rsidRDefault="00714CDD" w:rsidP="00133C66">
      <w:pPr>
        <w:ind w:firstLineChars="95" w:firstLine="199"/>
      </w:pPr>
      <w:proofErr w:type="spellStart"/>
      <w:r w:rsidRPr="00714CDD">
        <w:t>KafkaProducer</w:t>
      </w:r>
      <w:proofErr w:type="spellEnd"/>
      <w:r w:rsidRPr="00714CDD">
        <w:t>中还支持自定义分区分配方式，与</w:t>
      </w:r>
    </w:p>
    <w:p w14:paraId="236D60D9" w14:textId="3C1EC3E9" w:rsidR="00C36453" w:rsidRDefault="00C36453" w:rsidP="00C36453">
      <w:pPr>
        <w:ind w:firstLine="420"/>
      </w:pPr>
      <w:r>
        <w:rPr>
          <w:rFonts w:hint="eastAsia"/>
        </w:rPr>
        <w:t>1</w:t>
      </w:r>
      <w:r>
        <w:rPr>
          <w:rFonts w:hint="eastAsia"/>
        </w:rPr>
        <w:t>、</w:t>
      </w:r>
      <w:r w:rsidR="00714CDD" w:rsidRPr="00714CDD">
        <w:t>实现</w:t>
      </w:r>
      <w:proofErr w:type="spellStart"/>
      <w:r w:rsidR="00714CDD" w:rsidRPr="00714CDD">
        <w:t>org.apache.kafka.clients.producer.Partitioner</w:t>
      </w:r>
      <w:proofErr w:type="spellEnd"/>
      <w:r w:rsidR="00714CDD" w:rsidRPr="00714CDD">
        <w:t>接口</w:t>
      </w:r>
    </w:p>
    <w:p w14:paraId="450C32D4" w14:textId="68F755B7" w:rsidR="00133C66" w:rsidRPr="00133C66" w:rsidRDefault="00C36453" w:rsidP="00C36453">
      <w:pPr>
        <w:ind w:firstLine="420"/>
      </w:pPr>
      <w:r>
        <w:rPr>
          <w:rFonts w:hint="eastAsia"/>
        </w:rPr>
        <w:t>2</w:t>
      </w:r>
      <w:r w:rsidR="00714CDD" w:rsidRPr="00714CDD">
        <w:t>然后在</w:t>
      </w:r>
      <w:proofErr w:type="spellStart"/>
      <w:r w:rsidR="00714CDD" w:rsidRPr="00714CDD">
        <w:t>KafkaProducer</w:t>
      </w:r>
      <w:proofErr w:type="spellEnd"/>
      <w:r w:rsidR="00714CDD" w:rsidRPr="00714CDD">
        <w:t>的配置中指定</w:t>
      </w:r>
      <w:proofErr w:type="spellStart"/>
      <w:r w:rsidR="00714CDD" w:rsidRPr="00714CDD">
        <w:t>partitioner.class</w:t>
      </w:r>
      <w:proofErr w:type="spellEnd"/>
      <w:r w:rsidR="00714CDD" w:rsidRPr="00714CDD">
        <w:t>为对应的自定义分区器（</w:t>
      </w:r>
      <w:r w:rsidR="00714CDD" w:rsidRPr="00714CDD">
        <w:t>Partitioners</w:t>
      </w:r>
      <w:r w:rsidR="00714CDD" w:rsidRPr="00714CDD">
        <w:t>）即可，即：</w:t>
      </w:r>
    </w:p>
    <w:p w14:paraId="74A91590" w14:textId="0C7A1042" w:rsidR="00591863" w:rsidRPr="00842832" w:rsidRDefault="006B1997" w:rsidP="00842832">
      <w:pPr>
        <w:ind w:firstLine="420"/>
        <w:rPr>
          <w:rFonts w:eastAsiaTheme="minorEastAsia"/>
        </w:rPr>
      </w:pPr>
      <w:r w:rsidRPr="006B1997">
        <w:rPr>
          <w:rFonts w:eastAsiaTheme="minorEastAsia"/>
        </w:rPr>
        <w:t>properties.put("partitioner.class","</w:t>
      </w:r>
      <w:proofErr w:type="gramStart"/>
      <w:r w:rsidRPr="006B1997">
        <w:rPr>
          <w:rFonts w:eastAsiaTheme="minorEastAsia"/>
        </w:rPr>
        <w:t>com.hidden</w:t>
      </w:r>
      <w:proofErr w:type="gramEnd"/>
      <w:r w:rsidRPr="006B1997">
        <w:rPr>
          <w:rFonts w:eastAsiaTheme="minorEastAsia"/>
        </w:rPr>
        <w:t>.partitioner.DemoPartitioner");</w:t>
      </w:r>
    </w:p>
    <w:p w14:paraId="411EDF92" w14:textId="7661C297" w:rsidR="00017253" w:rsidRDefault="00FB4A65" w:rsidP="00C6680C">
      <w:pPr>
        <w:ind w:firstLine="420"/>
      </w:pPr>
      <w:r w:rsidRPr="00FB4A65">
        <w:rPr>
          <w:rFonts w:hint="eastAsia"/>
        </w:rPr>
        <w:t>自定义</w:t>
      </w:r>
      <w:proofErr w:type="spellStart"/>
      <w:r w:rsidRPr="00FB4A65">
        <w:t>DemoPartitioner</w:t>
      </w:r>
      <w:proofErr w:type="spellEnd"/>
      <w:r w:rsidRPr="00FB4A65">
        <w:t>主要是实现</w:t>
      </w:r>
      <w:r w:rsidRPr="00FB4A65">
        <w:t>Partitioner</w:t>
      </w:r>
      <w:r w:rsidRPr="00FB4A65">
        <w:t>接口的</w:t>
      </w:r>
      <w:r w:rsidRPr="00FB4A65">
        <w:t xml:space="preserve">public int partition(String topic, Object key, byte[] </w:t>
      </w:r>
      <w:proofErr w:type="spellStart"/>
      <w:r w:rsidRPr="00FB4A65">
        <w:t>keyBytes</w:t>
      </w:r>
      <w:proofErr w:type="spellEnd"/>
      <w:r w:rsidRPr="00FB4A65">
        <w:t xml:space="preserve">, Object value, byte[] </w:t>
      </w:r>
      <w:proofErr w:type="spellStart"/>
      <w:r w:rsidRPr="00FB4A65">
        <w:t>valueBytes</w:t>
      </w:r>
      <w:proofErr w:type="spellEnd"/>
      <w:r w:rsidRPr="00FB4A65">
        <w:t>, Cluster cluster)</w:t>
      </w:r>
      <w:r w:rsidRPr="00FB4A65">
        <w:t>的方法。</w:t>
      </w:r>
      <w:proofErr w:type="spellStart"/>
      <w:r w:rsidRPr="00FB4A65">
        <w:t>DemoPartitioner</w:t>
      </w:r>
      <w:proofErr w:type="spellEnd"/>
      <w:r w:rsidRPr="00FB4A65">
        <w:t>稍微修改了下</w:t>
      </w:r>
      <w:proofErr w:type="spellStart"/>
      <w:r w:rsidRPr="00FB4A65">
        <w:t>DefaultPartitioner</w:t>
      </w:r>
      <w:proofErr w:type="spellEnd"/>
      <w:r w:rsidRPr="00FB4A65">
        <w:t>的计算方式，详细参考如下：</w:t>
      </w:r>
    </w:p>
    <w:tbl>
      <w:tblPr>
        <w:tblStyle w:val="ab"/>
        <w:tblW w:w="0" w:type="auto"/>
        <w:tblLook w:val="04A0" w:firstRow="1" w:lastRow="0" w:firstColumn="1" w:lastColumn="0" w:noHBand="0" w:noVBand="1"/>
      </w:tblPr>
      <w:tblGrid>
        <w:gridCol w:w="8296"/>
      </w:tblGrid>
      <w:tr w:rsidR="00443C43" w14:paraId="66BFFC60" w14:textId="77777777" w:rsidTr="00443C43">
        <w:tc>
          <w:tcPr>
            <w:tcW w:w="8296" w:type="dxa"/>
          </w:tcPr>
          <w:p w14:paraId="58E52AA1" w14:textId="60F6DF46" w:rsidR="00443C43" w:rsidRPr="00443C43" w:rsidRDefault="00443C43" w:rsidP="00FA35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443C43">
              <w:rPr>
                <w:rFonts w:ascii="Consolas" w:eastAsia="MingLiU" w:hAnsi="Consolas" w:cs="MingLiU"/>
                <w:b/>
                <w:color w:val="000080"/>
                <w:sz w:val="20"/>
                <w:szCs w:val="20"/>
                <w:lang w:eastAsia="zh-TW"/>
              </w:rPr>
              <w:t xml:space="preserve">public class </w:t>
            </w:r>
            <w:proofErr w:type="spellStart"/>
            <w:r w:rsidRPr="00443C43">
              <w:rPr>
                <w:rFonts w:ascii="Consolas" w:eastAsia="MingLiU" w:hAnsi="Consolas" w:cs="MingLiU"/>
                <w:bCs w:val="0"/>
                <w:color w:val="000000"/>
                <w:sz w:val="20"/>
                <w:szCs w:val="20"/>
                <w:lang w:eastAsia="zh-TW"/>
              </w:rPr>
              <w:t>DemoPartitioner</w:t>
            </w:r>
            <w:proofErr w:type="spellEnd"/>
            <w:r w:rsidRPr="00443C43">
              <w:rPr>
                <w:rFonts w:ascii="Consolas" w:eastAsia="MingLiU" w:hAnsi="Consolas" w:cs="MingLiU"/>
                <w:bCs w:val="0"/>
                <w:color w:val="000000"/>
                <w:sz w:val="20"/>
                <w:szCs w:val="20"/>
                <w:lang w:eastAsia="zh-TW"/>
              </w:rPr>
              <w:t xml:space="preserve"> </w:t>
            </w:r>
            <w:r w:rsidRPr="00443C43">
              <w:rPr>
                <w:rFonts w:ascii="Consolas" w:eastAsia="MingLiU" w:hAnsi="Consolas" w:cs="MingLiU"/>
                <w:b/>
                <w:color w:val="000080"/>
                <w:sz w:val="20"/>
                <w:szCs w:val="20"/>
                <w:lang w:eastAsia="zh-TW"/>
              </w:rPr>
              <w:t xml:space="preserve">implements </w:t>
            </w:r>
            <w:r w:rsidRPr="00443C43">
              <w:rPr>
                <w:rFonts w:ascii="Consolas" w:eastAsia="MingLiU" w:hAnsi="Consolas" w:cs="MingLiU"/>
                <w:bCs w:val="0"/>
                <w:color w:val="000000"/>
                <w:sz w:val="20"/>
                <w:szCs w:val="20"/>
                <w:lang w:eastAsia="zh-TW"/>
              </w:rPr>
              <w:t>Partitioner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private final </w:t>
            </w:r>
            <w:proofErr w:type="spellStart"/>
            <w:r w:rsidRPr="00443C43">
              <w:rPr>
                <w:rFonts w:ascii="Consolas" w:eastAsia="MingLiU" w:hAnsi="Consolas" w:cs="MingLiU"/>
                <w:bCs w:val="0"/>
                <w:color w:val="000000"/>
                <w:sz w:val="20"/>
                <w:szCs w:val="20"/>
                <w:lang w:eastAsia="zh-TW"/>
              </w:rPr>
              <w:t>AtomicInteger</w:t>
            </w:r>
            <w:proofErr w:type="spellEnd"/>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
                <w:color w:val="660E7A"/>
                <w:sz w:val="20"/>
                <w:szCs w:val="20"/>
                <w:lang w:eastAsia="zh-TW"/>
              </w:rPr>
              <w:t>atomicInteger</w:t>
            </w:r>
            <w:proofErr w:type="spellEnd"/>
            <w:r w:rsidRPr="00443C43">
              <w:rPr>
                <w:rFonts w:ascii="Consolas" w:eastAsia="MingLiU" w:hAnsi="Consolas" w:cs="MingLiU"/>
                <w:b/>
                <w:color w:val="660E7A"/>
                <w:sz w:val="20"/>
                <w:szCs w:val="20"/>
                <w:lang w:eastAsia="zh-TW"/>
              </w:rPr>
              <w:t xml:space="preserve"> </w:t>
            </w:r>
            <w:r w:rsidRPr="00443C43">
              <w:rPr>
                <w:rFonts w:ascii="Consolas" w:eastAsia="MingLiU" w:hAnsi="Consolas" w:cs="MingLiU"/>
                <w:bCs w:val="0"/>
                <w:color w:val="000000"/>
                <w:sz w:val="20"/>
                <w:szCs w:val="20"/>
                <w:lang w:eastAsia="zh-TW"/>
              </w:rPr>
              <w:t xml:space="preserve">= </w:t>
            </w:r>
            <w:r w:rsidRPr="00443C43">
              <w:rPr>
                <w:rFonts w:ascii="Consolas" w:eastAsia="MingLiU" w:hAnsi="Consolas" w:cs="MingLiU"/>
                <w:b/>
                <w:color w:val="000080"/>
                <w:sz w:val="20"/>
                <w:szCs w:val="20"/>
                <w:lang w:eastAsia="zh-TW"/>
              </w:rPr>
              <w:t xml:space="preserve">new </w:t>
            </w:r>
            <w:proofErr w:type="spellStart"/>
            <w:r w:rsidRPr="00443C43">
              <w:rPr>
                <w:rFonts w:ascii="Consolas" w:eastAsia="MingLiU" w:hAnsi="Consolas" w:cs="MingLiU"/>
                <w:bCs w:val="0"/>
                <w:color w:val="000000"/>
                <w:sz w:val="20"/>
                <w:szCs w:val="20"/>
                <w:lang w:eastAsia="zh-TW"/>
              </w:rPr>
              <w:t>AtomicInteger</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FF"/>
                <w:sz w:val="20"/>
                <w:szCs w:val="20"/>
                <w:lang w:eastAsia="zh-TW"/>
              </w:rPr>
              <w:t>0</w:t>
            </w:r>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void </w:t>
            </w:r>
            <w:r w:rsidRPr="00443C43">
              <w:rPr>
                <w:rFonts w:ascii="Consolas" w:eastAsia="MingLiU" w:hAnsi="Consolas" w:cs="MingLiU"/>
                <w:bCs w:val="0"/>
                <w:color w:val="000000"/>
                <w:sz w:val="20"/>
                <w:szCs w:val="20"/>
                <w:lang w:eastAsia="zh-TW"/>
              </w:rPr>
              <w:t>configure(Map&lt;String, ?&gt; configs)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int </w:t>
            </w:r>
            <w:r w:rsidRPr="00443C43">
              <w:rPr>
                <w:rFonts w:ascii="Consolas" w:eastAsia="MingLiU" w:hAnsi="Consolas" w:cs="MingLiU"/>
                <w:bCs w:val="0"/>
                <w:color w:val="000000"/>
                <w:sz w:val="20"/>
                <w:szCs w:val="20"/>
                <w:lang w:eastAsia="zh-TW"/>
              </w:rPr>
              <w:t xml:space="preserve">partition(String topic, Object key, </w:t>
            </w:r>
            <w:r w:rsidRPr="00443C43">
              <w:rPr>
                <w:rFonts w:ascii="Consolas" w:eastAsia="MingLiU" w:hAnsi="Consolas" w:cs="MingLiU"/>
                <w:b/>
                <w:color w:val="000080"/>
                <w:sz w:val="20"/>
                <w:szCs w:val="20"/>
                <w:lang w:eastAsia="zh-TW"/>
              </w:rPr>
              <w:t>byte</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xml:space="preserve">, Object value, </w:t>
            </w:r>
            <w:r w:rsidRPr="00443C43">
              <w:rPr>
                <w:rFonts w:ascii="Consolas" w:eastAsia="MingLiU" w:hAnsi="Consolas" w:cs="MingLiU"/>
                <w:b/>
                <w:color w:val="000080"/>
                <w:sz w:val="20"/>
                <w:szCs w:val="20"/>
                <w:lang w:eastAsia="zh-TW"/>
              </w:rPr>
              <w:t>byte</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valueBytes</w:t>
            </w:r>
            <w:proofErr w:type="spellEnd"/>
            <w:r w:rsidRPr="00443C43">
              <w:rPr>
                <w:rFonts w:ascii="Consolas" w:eastAsia="MingLiU" w:hAnsi="Consolas" w:cs="MingLiU"/>
                <w:bCs w:val="0"/>
                <w:color w:val="000000"/>
                <w:sz w:val="20"/>
                <w:szCs w:val="20"/>
                <w:lang w:eastAsia="zh-TW"/>
              </w:rPr>
              <w:t>, Cluster cluster) {</w:t>
            </w:r>
            <w:r w:rsidRPr="00443C43">
              <w:rPr>
                <w:rFonts w:ascii="Consolas" w:eastAsia="MingLiU" w:hAnsi="Consolas" w:cs="MingLiU"/>
                <w:bCs w:val="0"/>
                <w:color w:val="000000"/>
                <w:sz w:val="20"/>
                <w:szCs w:val="20"/>
                <w:lang w:eastAsia="zh-TW"/>
              </w:rPr>
              <w:br/>
              <w:t xml:space="preserve">        List&lt;</w:t>
            </w:r>
            <w:proofErr w:type="spellStart"/>
            <w:r w:rsidRPr="00443C43">
              <w:rPr>
                <w:rFonts w:ascii="Consolas" w:eastAsia="MingLiU" w:hAnsi="Consolas" w:cs="MingLiU"/>
                <w:bCs w:val="0"/>
                <w:color w:val="000000"/>
                <w:sz w:val="20"/>
                <w:szCs w:val="20"/>
                <w:lang w:eastAsia="zh-TW"/>
              </w:rPr>
              <w:t>PartitionInfo</w:t>
            </w:r>
            <w:proofErr w:type="spellEnd"/>
            <w:r w:rsidRPr="00443C43">
              <w:rPr>
                <w:rFonts w:ascii="Consolas" w:eastAsia="MingLiU" w:hAnsi="Consolas" w:cs="MingLiU"/>
                <w:bCs w:val="0"/>
                <w:color w:val="000000"/>
                <w:sz w:val="20"/>
                <w:szCs w:val="20"/>
                <w:lang w:eastAsia="zh-TW"/>
              </w:rPr>
              <w:t xml:space="preserve">&gt; partitions = </w:t>
            </w:r>
            <w:proofErr w:type="spellStart"/>
            <w:r w:rsidRPr="00443C43">
              <w:rPr>
                <w:rFonts w:ascii="Consolas" w:eastAsia="MingLiU" w:hAnsi="Consolas" w:cs="MingLiU"/>
                <w:bCs w:val="0"/>
                <w:color w:val="000000"/>
                <w:sz w:val="20"/>
                <w:szCs w:val="20"/>
                <w:lang w:eastAsia="zh-TW"/>
              </w:rPr>
              <w:t>cluster.partitionsForTopic</w:t>
            </w:r>
            <w:proofErr w:type="spellEnd"/>
            <w:r w:rsidRPr="00443C43">
              <w:rPr>
                <w:rFonts w:ascii="Consolas" w:eastAsia="MingLiU" w:hAnsi="Consolas" w:cs="MingLiU"/>
                <w:bCs w:val="0"/>
                <w:color w:val="000000"/>
                <w:sz w:val="20"/>
                <w:szCs w:val="20"/>
                <w:lang w:eastAsia="zh-TW"/>
              </w:rPr>
              <w:t>(topic);</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int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partitions.size</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if </w:t>
            </w:r>
            <w:r w:rsidRPr="00443C43">
              <w:rPr>
                <w:rFonts w:ascii="Consolas" w:eastAsia="MingLiU" w:hAnsi="Consolas" w:cs="MingLiU"/>
                <w:bCs w:val="0"/>
                <w:color w:val="000000"/>
                <w:sz w:val="20"/>
                <w:szCs w:val="20"/>
                <w:lang w:eastAsia="zh-TW"/>
              </w:rPr>
              <w:t>(</w:t>
            </w:r>
            <w:r w:rsidRPr="00443C43">
              <w:rPr>
                <w:rFonts w:ascii="Consolas" w:eastAsia="MingLiU" w:hAnsi="Consolas" w:cs="MingLiU"/>
                <w:b/>
                <w:color w:val="000080"/>
                <w:sz w:val="20"/>
                <w:szCs w:val="20"/>
                <w:lang w:eastAsia="zh-TW"/>
              </w:rPr>
              <w:t xml:space="preserve">null </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keyBytes.</w:t>
            </w:r>
            <w:r w:rsidRPr="00443C43">
              <w:rPr>
                <w:rFonts w:ascii="Consolas" w:eastAsia="MingLiU" w:hAnsi="Consolas" w:cs="MingLiU"/>
                <w:b/>
                <w:color w:val="660E7A"/>
                <w:sz w:val="20"/>
                <w:szCs w:val="20"/>
                <w:lang w:eastAsia="zh-TW"/>
              </w:rPr>
              <w:t>length</w:t>
            </w:r>
            <w:proofErr w:type="spellEnd"/>
            <w:r w:rsidRPr="00443C43">
              <w:rPr>
                <w:rFonts w:ascii="Consolas" w:eastAsia="MingLiU" w:hAnsi="Consolas" w:cs="MingLiU"/>
                <w:bCs w:val="0"/>
                <w:color w:val="000000"/>
                <w:sz w:val="20"/>
                <w:szCs w:val="20"/>
                <w:lang w:eastAsia="zh-TW"/>
              </w:rPr>
              <w:t>&lt;</w:t>
            </w:r>
            <w:r w:rsidRPr="00443C43">
              <w:rPr>
                <w:rFonts w:ascii="Consolas" w:eastAsia="MingLiU" w:hAnsi="Consolas" w:cs="MingLiU"/>
                <w:bCs w:val="0"/>
                <w:color w:val="0000FF"/>
                <w:sz w:val="20"/>
                <w:szCs w:val="20"/>
                <w:lang w:eastAsia="zh-TW"/>
              </w:rPr>
              <w:t>1</w:t>
            </w:r>
            <w:r w:rsidRPr="00443C43">
              <w:rPr>
                <w:rFonts w:ascii="Consolas" w:eastAsia="MingLiU" w:hAnsi="Consolas" w:cs="MingLiU"/>
                <w:bCs w:val="0"/>
                <w:color w:val="000000"/>
                <w:sz w:val="20"/>
                <w:szCs w:val="20"/>
                <w:lang w:eastAsia="zh-TW"/>
              </w:rPr>
              <w:t>)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return </w:t>
            </w:r>
            <w:proofErr w:type="spellStart"/>
            <w:r w:rsidRPr="00443C43">
              <w:rPr>
                <w:rFonts w:ascii="Consolas" w:eastAsia="MingLiU" w:hAnsi="Consolas" w:cs="MingLiU"/>
                <w:b/>
                <w:color w:val="660E7A"/>
                <w:sz w:val="20"/>
                <w:szCs w:val="20"/>
                <w:lang w:eastAsia="zh-TW"/>
              </w:rPr>
              <w:t>atomicInteger</w:t>
            </w:r>
            <w:r w:rsidRPr="00443C43">
              <w:rPr>
                <w:rFonts w:ascii="Consolas" w:eastAsia="MingLiU" w:hAnsi="Consolas" w:cs="MingLiU"/>
                <w:bCs w:val="0"/>
                <w:color w:val="000000"/>
                <w:sz w:val="20"/>
                <w:szCs w:val="20"/>
                <w:lang w:eastAsia="zh-TW"/>
              </w:rPr>
              <w:t>.getAndIncrement</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i/>
                <w:iCs/>
                <w:color w:val="808080"/>
                <w:sz w:val="20"/>
                <w:szCs w:val="20"/>
                <w:lang w:eastAsia="zh-TW"/>
              </w:rPr>
              <w:t>//</w:t>
            </w:r>
            <w:r w:rsidRPr="00443C43">
              <w:rPr>
                <w:rFonts w:ascii="黑体" w:eastAsia="黑体" w:hAnsi="黑体" w:cs="MingLiU" w:hint="eastAsia"/>
                <w:bCs w:val="0"/>
                <w:i/>
                <w:iCs/>
                <w:color w:val="808080"/>
                <w:sz w:val="20"/>
                <w:szCs w:val="20"/>
                <w:lang w:eastAsia="zh-TW"/>
              </w:rPr>
              <w:t>借用</w:t>
            </w:r>
            <w:r w:rsidRPr="00443C43">
              <w:rPr>
                <w:rFonts w:ascii="Consolas" w:eastAsia="MingLiU" w:hAnsi="Consolas" w:cs="MingLiU"/>
                <w:bCs w:val="0"/>
                <w:i/>
                <w:iCs/>
                <w:color w:val="808080"/>
                <w:sz w:val="20"/>
                <w:szCs w:val="20"/>
                <w:lang w:eastAsia="zh-TW"/>
              </w:rPr>
              <w:t>String</w:t>
            </w:r>
            <w:r w:rsidRPr="00443C43">
              <w:rPr>
                <w:rFonts w:ascii="黑体" w:eastAsia="黑体" w:hAnsi="黑体" w:cs="MingLiU" w:hint="eastAsia"/>
                <w:bCs w:val="0"/>
                <w:i/>
                <w:iCs/>
                <w:color w:val="808080"/>
                <w:sz w:val="20"/>
                <w:szCs w:val="20"/>
                <w:lang w:eastAsia="zh-TW"/>
              </w:rPr>
              <w:t>的</w:t>
            </w:r>
            <w:proofErr w:type="spellStart"/>
            <w:r w:rsidRPr="00443C43">
              <w:rPr>
                <w:rFonts w:ascii="Consolas" w:eastAsia="MingLiU" w:hAnsi="Consolas" w:cs="MingLiU"/>
                <w:bCs w:val="0"/>
                <w:i/>
                <w:iCs/>
                <w:color w:val="808080"/>
                <w:sz w:val="20"/>
                <w:szCs w:val="20"/>
                <w:lang w:eastAsia="zh-TW"/>
              </w:rPr>
              <w:t>hashCode</w:t>
            </w:r>
            <w:proofErr w:type="spellEnd"/>
            <w:r w:rsidRPr="00443C43">
              <w:rPr>
                <w:rFonts w:ascii="黑体" w:eastAsia="黑体" w:hAnsi="黑体" w:cs="MingLiU" w:hint="eastAsia"/>
                <w:bCs w:val="0"/>
                <w:i/>
                <w:iCs/>
                <w:color w:val="808080"/>
                <w:sz w:val="20"/>
                <w:szCs w:val="20"/>
                <w:lang w:eastAsia="zh-TW"/>
              </w:rPr>
              <w:t>的计算方式</w:t>
            </w:r>
            <w:r w:rsidRPr="00443C43">
              <w:rPr>
                <w:rFonts w:ascii="黑体" w:eastAsia="黑体" w:hAnsi="黑体" w:cs="MingLiU" w:hint="eastAsia"/>
                <w:bCs w:val="0"/>
                <w:i/>
                <w:iCs/>
                <w:color w:val="808080"/>
                <w:sz w:val="20"/>
                <w:szCs w:val="20"/>
                <w:lang w:eastAsia="zh-TW"/>
              </w:rPr>
              <w:br/>
              <w:t xml:space="preserve">        </w:t>
            </w:r>
            <w:r w:rsidRPr="00443C43">
              <w:rPr>
                <w:rFonts w:ascii="Consolas" w:eastAsia="MingLiU" w:hAnsi="Consolas" w:cs="MingLiU"/>
                <w:b/>
                <w:color w:val="000080"/>
                <w:sz w:val="20"/>
                <w:szCs w:val="20"/>
                <w:lang w:eastAsia="zh-TW"/>
              </w:rPr>
              <w:t xml:space="preserve">int </w:t>
            </w:r>
            <w:r w:rsidRPr="00443C43">
              <w:rPr>
                <w:rFonts w:ascii="Consolas" w:eastAsia="MingLiU" w:hAnsi="Consolas" w:cs="MingLiU"/>
                <w:bCs w:val="0"/>
                <w:color w:val="000000"/>
                <w:sz w:val="20"/>
                <w:szCs w:val="20"/>
                <w:lang w:eastAsia="zh-TW"/>
              </w:rPr>
              <w:t xml:space="preserve">hash = </w:t>
            </w:r>
            <w:r w:rsidRPr="00443C43">
              <w:rPr>
                <w:rFonts w:ascii="Consolas" w:eastAsia="MingLiU" w:hAnsi="Consolas" w:cs="MingLiU"/>
                <w:bCs w:val="0"/>
                <w:color w:val="0000FF"/>
                <w:sz w:val="20"/>
                <w:szCs w:val="20"/>
                <w:lang w:eastAsia="zh-TW"/>
              </w:rPr>
              <w:t>0</w:t>
            </w:r>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for </w:t>
            </w:r>
            <w:r w:rsidRPr="00443C43">
              <w:rPr>
                <w:rFonts w:ascii="Consolas" w:eastAsia="MingLiU" w:hAnsi="Consolas" w:cs="MingLiU"/>
                <w:bCs w:val="0"/>
                <w:color w:val="000000"/>
                <w:sz w:val="20"/>
                <w:szCs w:val="20"/>
                <w:lang w:eastAsia="zh-TW"/>
              </w:rPr>
              <w:t>(</w:t>
            </w:r>
            <w:r w:rsidRPr="00443C43">
              <w:rPr>
                <w:rFonts w:ascii="Consolas" w:eastAsia="MingLiU" w:hAnsi="Consolas" w:cs="MingLiU"/>
                <w:b/>
                <w:color w:val="000080"/>
                <w:sz w:val="20"/>
                <w:szCs w:val="20"/>
                <w:lang w:eastAsia="zh-TW"/>
              </w:rPr>
              <w:t xml:space="preserve">byte </w:t>
            </w:r>
            <w:r w:rsidRPr="00443C43">
              <w:rPr>
                <w:rFonts w:ascii="Consolas" w:eastAsia="MingLiU" w:hAnsi="Consolas" w:cs="MingLiU"/>
                <w:bCs w:val="0"/>
                <w:color w:val="000000"/>
                <w:sz w:val="20"/>
                <w:szCs w:val="20"/>
                <w:lang w:eastAsia="zh-TW"/>
              </w:rPr>
              <w:t xml:space="preserve">b :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w:t>
            </w:r>
            <w:r w:rsidRPr="00443C43">
              <w:rPr>
                <w:rFonts w:ascii="Consolas" w:eastAsia="MingLiU" w:hAnsi="Consolas" w:cs="MingLiU"/>
                <w:bCs w:val="0"/>
                <w:color w:val="000000"/>
                <w:sz w:val="20"/>
                <w:szCs w:val="20"/>
                <w:lang w:eastAsia="zh-TW"/>
              </w:rPr>
              <w:br/>
              <w:t xml:space="preserve">            hash = </w:t>
            </w:r>
            <w:r w:rsidRPr="00443C43">
              <w:rPr>
                <w:rFonts w:ascii="Consolas" w:eastAsia="MingLiU" w:hAnsi="Consolas" w:cs="MingLiU"/>
                <w:bCs w:val="0"/>
                <w:color w:val="0000FF"/>
                <w:sz w:val="20"/>
                <w:szCs w:val="20"/>
                <w:lang w:eastAsia="zh-TW"/>
              </w:rPr>
              <w:t xml:space="preserve">31 </w:t>
            </w:r>
            <w:r w:rsidRPr="00443C43">
              <w:rPr>
                <w:rFonts w:ascii="Consolas" w:eastAsia="MingLiU" w:hAnsi="Consolas" w:cs="MingLiU"/>
                <w:bCs w:val="0"/>
                <w:color w:val="000000"/>
                <w:sz w:val="20"/>
                <w:szCs w:val="20"/>
                <w:lang w:eastAsia="zh-TW"/>
              </w:rPr>
              <w:t>* hash + b;</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return </w:t>
            </w:r>
            <w:r w:rsidRPr="00443C43">
              <w:rPr>
                <w:rFonts w:ascii="Consolas" w:eastAsia="MingLiU" w:hAnsi="Consolas" w:cs="MingLiU"/>
                <w:bCs w:val="0"/>
                <w:color w:val="000000"/>
                <w:sz w:val="20"/>
                <w:szCs w:val="20"/>
                <w:lang w:eastAsia="zh-TW"/>
              </w:rPr>
              <w:t xml:space="preserve">hash %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void </w:t>
            </w:r>
            <w:r w:rsidRPr="00443C43">
              <w:rPr>
                <w:rFonts w:ascii="Consolas" w:eastAsia="MingLiU" w:hAnsi="Consolas" w:cs="MingLiU"/>
                <w:bCs w:val="0"/>
                <w:color w:val="000000"/>
                <w:sz w:val="20"/>
                <w:szCs w:val="20"/>
                <w:lang w:eastAsia="zh-TW"/>
              </w:rPr>
              <w:t>close() {}</w:t>
            </w:r>
            <w:r w:rsidRPr="00443C43">
              <w:rPr>
                <w:rFonts w:ascii="Consolas" w:eastAsia="MingLiU" w:hAnsi="Consolas" w:cs="MingLiU"/>
                <w:bCs w:val="0"/>
                <w:color w:val="000000"/>
                <w:sz w:val="20"/>
                <w:szCs w:val="20"/>
                <w:lang w:eastAsia="zh-TW"/>
              </w:rPr>
              <w:br/>
              <w:t>}</w:t>
            </w:r>
          </w:p>
          <w:p w14:paraId="5B08415A" w14:textId="77777777" w:rsidR="00443C43" w:rsidRPr="00443C43" w:rsidRDefault="00443C43" w:rsidP="00C6680C">
            <w:pPr>
              <w:ind w:firstLineChars="0" w:firstLine="0"/>
            </w:pPr>
          </w:p>
        </w:tc>
      </w:tr>
    </w:tbl>
    <w:p w14:paraId="1F7315D1" w14:textId="1CE11F9A" w:rsidR="00013535" w:rsidRDefault="00AE18C7" w:rsidP="00C6680C">
      <w:pPr>
        <w:ind w:firstLine="420"/>
      </w:pPr>
      <w:r w:rsidRPr="00AE18C7">
        <w:rPr>
          <w:rFonts w:hint="eastAsia"/>
        </w:rPr>
        <w:t>这个自定义</w:t>
      </w:r>
      <w:proofErr w:type="gramStart"/>
      <w:r w:rsidRPr="00AE18C7">
        <w:rPr>
          <w:rFonts w:hint="eastAsia"/>
        </w:rPr>
        <w:t>分区器</w:t>
      </w:r>
      <w:proofErr w:type="gramEnd"/>
      <w:r w:rsidRPr="00AE18C7">
        <w:rPr>
          <w:rFonts w:hint="eastAsia"/>
        </w:rPr>
        <w:t>的实现比较简单，读者可以根据自身业务的需求来灵活实现分配分区的计算方式，比如：一般大型电商都有多个仓库，可以将仓库的名称或者</w:t>
      </w:r>
      <w:r w:rsidRPr="00AE18C7">
        <w:t>ID</w:t>
      </w:r>
      <w:r w:rsidRPr="00AE18C7">
        <w:t>作为</w:t>
      </w:r>
      <w:r w:rsidRPr="00AE18C7">
        <w:t>Key</w:t>
      </w:r>
      <w:r w:rsidRPr="00AE18C7">
        <w:t>来灵活的记录商品信息。</w:t>
      </w:r>
    </w:p>
    <w:p w14:paraId="4C35D5C5" w14:textId="69789A0E" w:rsidR="00A9271E" w:rsidRDefault="00A9271E" w:rsidP="00A9271E">
      <w:pPr>
        <w:pStyle w:val="2"/>
      </w:pPr>
      <w:r>
        <w:rPr>
          <w:rFonts w:hint="eastAsia"/>
        </w:rPr>
        <w:lastRenderedPageBreak/>
        <w:t>消息</w:t>
      </w:r>
      <w:r w:rsidR="00FC58F9">
        <w:rPr>
          <w:rFonts w:hint="eastAsia"/>
        </w:rPr>
        <w:t>发送</w:t>
      </w:r>
      <w:r>
        <w:rPr>
          <w:rFonts w:hint="eastAsia"/>
        </w:rPr>
        <w:t>保障机制</w:t>
      </w:r>
    </w:p>
    <w:p w14:paraId="44EC2156" w14:textId="6A849A9A" w:rsidR="00A9271E" w:rsidRDefault="00A9271E" w:rsidP="00A9271E">
      <w:pPr>
        <w:pStyle w:val="3"/>
        <w:ind w:firstLine="420"/>
      </w:pPr>
      <w:r>
        <w:t>消息发送可靠性</w:t>
      </w:r>
    </w:p>
    <w:p w14:paraId="605EF73E" w14:textId="77777777" w:rsidR="00A9271E" w:rsidRPr="00A9271E" w:rsidRDefault="00A9271E" w:rsidP="00A9271E">
      <w:pPr>
        <w:ind w:firstLine="420"/>
      </w:pPr>
      <w:r w:rsidRPr="00A9271E">
        <w:rPr>
          <w:rFonts w:hint="eastAsia"/>
        </w:rPr>
        <w:t>当</w:t>
      </w:r>
      <w:r w:rsidRPr="00A9271E">
        <w:t>producer</w:t>
      </w:r>
      <w:r w:rsidRPr="00A9271E">
        <w:t>向</w:t>
      </w:r>
      <w:r w:rsidRPr="00A9271E">
        <w:t>leader</w:t>
      </w:r>
      <w:r w:rsidRPr="00A9271E">
        <w:t>发送数据时，可以通过</w:t>
      </w:r>
      <w:proofErr w:type="spellStart"/>
      <w:r w:rsidRPr="00A9271E">
        <w:t>request.required.acks</w:t>
      </w:r>
      <w:proofErr w:type="spellEnd"/>
      <w:r w:rsidRPr="00A9271E">
        <w:t>参数来设置数据可靠性的级别：</w:t>
      </w:r>
    </w:p>
    <w:p w14:paraId="7C2C0073" w14:textId="15218CF5" w:rsidR="00A9271E" w:rsidRPr="00A579E6" w:rsidRDefault="00A579E6" w:rsidP="00A9271E">
      <w:pPr>
        <w:ind w:firstLine="420"/>
      </w:pPr>
      <w:r w:rsidRPr="00A579E6">
        <w:t>1</w:t>
      </w:r>
      <w:r w:rsidRPr="00A579E6">
        <w:t>（默认）：这意味着</w:t>
      </w:r>
      <w:r w:rsidRPr="00A579E6">
        <w:t>producer</w:t>
      </w:r>
      <w:r w:rsidRPr="00A579E6">
        <w:t>在</w:t>
      </w:r>
      <w:r w:rsidRPr="00A579E6">
        <w:t>ISR</w:t>
      </w:r>
      <w:r w:rsidRPr="00A579E6">
        <w:t>中的</w:t>
      </w:r>
      <w:r w:rsidRPr="00A579E6">
        <w:t>leader</w:t>
      </w:r>
      <w:r w:rsidRPr="00A579E6">
        <w:t>已成功收到数据并得到确认。如果</w:t>
      </w:r>
      <w:r w:rsidRPr="00A579E6">
        <w:t>leader</w:t>
      </w:r>
      <w:proofErr w:type="gramStart"/>
      <w:r w:rsidRPr="00A579E6">
        <w:t>宕</w:t>
      </w:r>
      <w:proofErr w:type="gramEnd"/>
      <w:r w:rsidRPr="00A579E6">
        <w:t>机了，则会丢失数据。</w:t>
      </w:r>
    </w:p>
    <w:p w14:paraId="45FD267A" w14:textId="1193AAF1" w:rsidR="00A9271E" w:rsidRDefault="00444933" w:rsidP="00A9271E">
      <w:pPr>
        <w:ind w:firstLine="420"/>
      </w:pPr>
      <w:r w:rsidRPr="00444933">
        <w:t>0</w:t>
      </w:r>
      <w:r w:rsidRPr="00444933">
        <w:t>：这意味着</w:t>
      </w:r>
      <w:r w:rsidRPr="00444933">
        <w:t>producer</w:t>
      </w:r>
      <w:r w:rsidRPr="00444933">
        <w:t>无需等待来自</w:t>
      </w:r>
      <w:r w:rsidRPr="00444933">
        <w:t>broker</w:t>
      </w:r>
      <w:r w:rsidRPr="00444933">
        <w:t>的确认而继续发送下一批消息。这种情况</w:t>
      </w:r>
      <w:proofErr w:type="gramStart"/>
      <w:r w:rsidRPr="00444933">
        <w:t>下数据</w:t>
      </w:r>
      <w:proofErr w:type="gramEnd"/>
      <w:r w:rsidRPr="00444933">
        <w:t>传输效率最高，但是数据可靠性确是最低的。</w:t>
      </w:r>
    </w:p>
    <w:p w14:paraId="6911A023" w14:textId="4C73257B" w:rsidR="00FF3608" w:rsidRDefault="00FF3608" w:rsidP="00A9271E">
      <w:pPr>
        <w:ind w:firstLine="420"/>
      </w:pPr>
      <w:r w:rsidRPr="00FF3608">
        <w:t>-1</w:t>
      </w:r>
      <w:r w:rsidRPr="00FF3608">
        <w:t>：</w:t>
      </w:r>
      <w:r w:rsidRPr="00FF3608">
        <w:t>producer</w:t>
      </w:r>
      <w:r w:rsidRPr="00FF3608">
        <w:t>需要等待</w:t>
      </w:r>
      <w:r w:rsidRPr="00FF3608">
        <w:t>ISR</w:t>
      </w:r>
      <w:r w:rsidRPr="00FF3608">
        <w:t>中的所有</w:t>
      </w:r>
      <w:r w:rsidRPr="00FF3608">
        <w:t>follower</w:t>
      </w:r>
      <w:r w:rsidRPr="00FF3608">
        <w:t>都确认接收到数据后才算一次发送完成，可靠性最高。但是这样也不能保证数据不丢失，比如当</w:t>
      </w:r>
      <w:r w:rsidRPr="00FF3608">
        <w:t>ISR</w:t>
      </w:r>
      <w:r w:rsidRPr="00FF3608">
        <w:t>中只有</w:t>
      </w:r>
      <w:r w:rsidRPr="00FF3608">
        <w:t>leader</w:t>
      </w:r>
      <w:r w:rsidRPr="00FF3608">
        <w:t>时（前面</w:t>
      </w:r>
      <w:r w:rsidRPr="00FF3608">
        <w:t>ISR</w:t>
      </w:r>
      <w:r w:rsidRPr="00FF3608">
        <w:t>那一节讲到，</w:t>
      </w:r>
      <w:r w:rsidRPr="00FF3608">
        <w:t>ISR</w:t>
      </w:r>
      <w:r w:rsidRPr="00FF3608">
        <w:t>中的成员由于某些情况会增加也会减少，最少就只剩一个</w:t>
      </w:r>
      <w:r w:rsidRPr="00FF3608">
        <w:t>leader</w:t>
      </w:r>
      <w:r w:rsidRPr="00FF3608">
        <w:t>），这样就变成了</w:t>
      </w:r>
      <w:r w:rsidRPr="00FF3608">
        <w:t>acks=1</w:t>
      </w:r>
      <w:r w:rsidRPr="00FF3608">
        <w:t>的情况。</w:t>
      </w:r>
    </w:p>
    <w:p w14:paraId="7871BA92" w14:textId="576DE43E" w:rsidR="00B77F52" w:rsidRDefault="00B77F52" w:rsidP="00A9271E">
      <w:pPr>
        <w:ind w:firstLine="420"/>
      </w:pPr>
      <w:r w:rsidRPr="00B77F52">
        <w:rPr>
          <w:rFonts w:hint="eastAsia"/>
        </w:rPr>
        <w:t>如果要提高数据的可靠性，在设置</w:t>
      </w:r>
      <w:proofErr w:type="spellStart"/>
      <w:r w:rsidRPr="00B77F52">
        <w:t>request.required.acks</w:t>
      </w:r>
      <w:proofErr w:type="spellEnd"/>
      <w:r w:rsidRPr="00B77F52">
        <w:t>=-1</w:t>
      </w:r>
      <w:r w:rsidRPr="00B77F52">
        <w:t>的同时，也要</w:t>
      </w:r>
      <w:proofErr w:type="spellStart"/>
      <w:r w:rsidRPr="00B77F52">
        <w:t>min.insync.replicas</w:t>
      </w:r>
      <w:proofErr w:type="spellEnd"/>
      <w:r w:rsidRPr="00B77F52">
        <w:t>这个参数</w:t>
      </w:r>
      <w:r w:rsidRPr="00B77F52">
        <w:t>(</w:t>
      </w:r>
      <w:r w:rsidRPr="00B77F52">
        <w:t>可以在</w:t>
      </w:r>
      <w:r w:rsidRPr="00B77F52">
        <w:t>broker</w:t>
      </w:r>
      <w:r w:rsidRPr="00B77F52">
        <w:t>或者</w:t>
      </w:r>
      <w:r w:rsidRPr="00B77F52">
        <w:t>topic</w:t>
      </w:r>
      <w:r w:rsidRPr="00B77F52">
        <w:t>层面进行设置</w:t>
      </w:r>
      <w:r w:rsidRPr="00B77F52">
        <w:t>)</w:t>
      </w:r>
      <w:r w:rsidRPr="00B77F52">
        <w:t>的配合，这样才能发挥最大的功效。</w:t>
      </w:r>
      <w:proofErr w:type="spellStart"/>
      <w:r w:rsidRPr="00B77F52">
        <w:t>min.insync.replicas</w:t>
      </w:r>
      <w:proofErr w:type="spellEnd"/>
      <w:r w:rsidRPr="00B77F52">
        <w:t>这个参数设定</w:t>
      </w:r>
      <w:r w:rsidRPr="00B77F52">
        <w:t>ISR</w:t>
      </w:r>
      <w:r w:rsidRPr="00B77F52">
        <w:t>中的最小副本数是多少，默认值为</w:t>
      </w:r>
      <w:r w:rsidRPr="00B77F52">
        <w:t>1</w:t>
      </w:r>
      <w:r w:rsidRPr="00B77F52">
        <w:t>，当且仅当</w:t>
      </w:r>
      <w:proofErr w:type="spellStart"/>
      <w:r w:rsidRPr="00B77F52">
        <w:t>request.required.acks</w:t>
      </w:r>
      <w:proofErr w:type="spellEnd"/>
      <w:r w:rsidRPr="00B77F52">
        <w:t>参数设置为</w:t>
      </w:r>
      <w:r w:rsidRPr="00B77F52">
        <w:t>-1</w:t>
      </w:r>
      <w:r w:rsidRPr="00B77F52">
        <w:t>时，此参数才生效。如果</w:t>
      </w:r>
      <w:r w:rsidRPr="00B77F52">
        <w:t>ISR</w:t>
      </w:r>
      <w:r w:rsidRPr="00B77F52">
        <w:t>中的副本数少于</w:t>
      </w:r>
      <w:proofErr w:type="spellStart"/>
      <w:r w:rsidRPr="00B77F52">
        <w:t>min.insync.replicas</w:t>
      </w:r>
      <w:proofErr w:type="spellEnd"/>
      <w:r w:rsidRPr="00B77F52">
        <w:t>配置的数量时，客户端会返回异常：</w:t>
      </w:r>
      <w:proofErr w:type="spellStart"/>
      <w:r w:rsidRPr="00B77F52">
        <w:t>org.apache.kafka.common.errors.NotEnoughReplicasExceptoin</w:t>
      </w:r>
      <w:proofErr w:type="spellEnd"/>
      <w:r w:rsidRPr="00B77F52">
        <w:t>: Messages are rejected since there are fewer in-sync replicas than required</w:t>
      </w:r>
      <w:r w:rsidRPr="00B77F52">
        <w:t>。</w:t>
      </w:r>
    </w:p>
    <w:p w14:paraId="2408583B" w14:textId="77777777" w:rsidR="006C6C9F" w:rsidRPr="006C6C9F" w:rsidRDefault="006C6C9F" w:rsidP="006C6C9F">
      <w:pPr>
        <w:ind w:firstLine="420"/>
      </w:pPr>
      <w:r w:rsidRPr="006C6C9F">
        <w:rPr>
          <w:rFonts w:hint="eastAsia"/>
        </w:rPr>
        <w:t>接下来对</w:t>
      </w:r>
      <w:r w:rsidRPr="006C6C9F">
        <w:t>acks=1</w:t>
      </w:r>
      <w:r w:rsidRPr="006C6C9F">
        <w:t>和</w:t>
      </w:r>
      <w:r w:rsidRPr="006C6C9F">
        <w:t>-1</w:t>
      </w:r>
      <w:r w:rsidRPr="006C6C9F">
        <w:t>的两种情况进行详细分析：</w:t>
      </w:r>
    </w:p>
    <w:p w14:paraId="2DD9FB5C" w14:textId="5E51884B" w:rsidR="006C6C9F" w:rsidRDefault="0012512E" w:rsidP="0012512E">
      <w:pPr>
        <w:pStyle w:val="3"/>
        <w:ind w:firstLine="420"/>
      </w:pPr>
      <w:proofErr w:type="spellStart"/>
      <w:proofErr w:type="gramStart"/>
      <w:r w:rsidRPr="0012512E">
        <w:t>request.required</w:t>
      </w:r>
      <w:proofErr w:type="gramEnd"/>
      <w:r w:rsidRPr="0012512E">
        <w:t>.acks</w:t>
      </w:r>
      <w:proofErr w:type="spellEnd"/>
      <w:r w:rsidRPr="0012512E">
        <w:t>=1</w:t>
      </w:r>
    </w:p>
    <w:p w14:paraId="21E9360B" w14:textId="77777777" w:rsidR="00797B68" w:rsidRPr="00797B68" w:rsidRDefault="00797B68" w:rsidP="00797B68">
      <w:pPr>
        <w:ind w:firstLine="420"/>
      </w:pPr>
      <w:r w:rsidRPr="00797B68">
        <w:t>producer</w:t>
      </w:r>
      <w:r w:rsidRPr="00797B68">
        <w:t>发送数据到</w:t>
      </w:r>
      <w:r w:rsidRPr="00797B68">
        <w:t>leader</w:t>
      </w:r>
      <w:r w:rsidRPr="00797B68">
        <w:t>，</w:t>
      </w:r>
      <w:r w:rsidRPr="00797B68">
        <w:t>leader</w:t>
      </w:r>
      <w:r w:rsidRPr="00797B68">
        <w:t>写本地日志成功，返回客户端成功；此时</w:t>
      </w:r>
      <w:r w:rsidRPr="00797B68">
        <w:t>ISR</w:t>
      </w:r>
      <w:r w:rsidRPr="00797B68">
        <w:t>中的副本还没有来得及拉取该消息，</w:t>
      </w:r>
      <w:r w:rsidRPr="00797B68">
        <w:t>leader</w:t>
      </w:r>
      <w:r w:rsidRPr="00797B68">
        <w:t>就</w:t>
      </w:r>
      <w:proofErr w:type="gramStart"/>
      <w:r w:rsidRPr="00797B68">
        <w:t>宕</w:t>
      </w:r>
      <w:proofErr w:type="gramEnd"/>
      <w:r w:rsidRPr="00797B68">
        <w:t>机了，那么此次发送的消息就会丢失。</w:t>
      </w:r>
    </w:p>
    <w:p w14:paraId="78E692B7" w14:textId="06A2AE9F" w:rsidR="00526DE6" w:rsidRPr="00526DE6" w:rsidRDefault="005872B0" w:rsidP="00526DE6">
      <w:pPr>
        <w:ind w:firstLine="420"/>
      </w:pPr>
      <w:r>
        <w:rPr>
          <w:noProof/>
        </w:rPr>
        <w:drawing>
          <wp:inline distT="0" distB="0" distL="0" distR="0" wp14:anchorId="79B1231C" wp14:editId="484795D4">
            <wp:extent cx="5274310" cy="3279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9775"/>
                    </a:xfrm>
                    <a:prstGeom prst="rect">
                      <a:avLst/>
                    </a:prstGeom>
                    <a:noFill/>
                    <a:ln>
                      <a:noFill/>
                    </a:ln>
                  </pic:spPr>
                </pic:pic>
              </a:graphicData>
            </a:graphic>
          </wp:inline>
        </w:drawing>
      </w:r>
    </w:p>
    <w:p w14:paraId="03862493" w14:textId="76AC6CA2" w:rsidR="00A9271E" w:rsidRDefault="003F58E3" w:rsidP="003F58E3">
      <w:pPr>
        <w:pStyle w:val="3"/>
        <w:ind w:firstLine="420"/>
      </w:pPr>
      <w:proofErr w:type="spellStart"/>
      <w:proofErr w:type="gramStart"/>
      <w:r w:rsidRPr="003F58E3">
        <w:lastRenderedPageBreak/>
        <w:t>request.required</w:t>
      </w:r>
      <w:proofErr w:type="gramEnd"/>
      <w:r w:rsidRPr="003F58E3">
        <w:t>.acks</w:t>
      </w:r>
      <w:proofErr w:type="spellEnd"/>
      <w:r w:rsidRPr="003F58E3">
        <w:t>=-1</w:t>
      </w:r>
    </w:p>
    <w:p w14:paraId="4FD068C1" w14:textId="0E721E13" w:rsidR="003F58E3" w:rsidRDefault="003F58E3" w:rsidP="003F58E3">
      <w:pPr>
        <w:ind w:firstLine="420"/>
      </w:pPr>
      <w:r w:rsidRPr="003F58E3">
        <w:rPr>
          <w:rFonts w:hint="eastAsia"/>
        </w:rPr>
        <w:t>同步（</w:t>
      </w:r>
      <w:r w:rsidRPr="003F58E3">
        <w:t>Kafka</w:t>
      </w:r>
      <w:r w:rsidRPr="003F58E3">
        <w:t>默认为同步，即</w:t>
      </w:r>
      <w:proofErr w:type="spellStart"/>
      <w:r w:rsidRPr="003F58E3">
        <w:t>producer.type</w:t>
      </w:r>
      <w:proofErr w:type="spellEnd"/>
      <w:r w:rsidRPr="003F58E3">
        <w:t>=sync</w:t>
      </w:r>
      <w:r w:rsidRPr="003F58E3">
        <w:t>）的发送模式，</w:t>
      </w:r>
      <w:proofErr w:type="spellStart"/>
      <w:r w:rsidRPr="003F58E3">
        <w:t>replication.factor</w:t>
      </w:r>
      <w:proofErr w:type="spellEnd"/>
      <w:r w:rsidRPr="003F58E3">
        <w:t>&gt;=2</w:t>
      </w:r>
      <w:r w:rsidRPr="003F58E3">
        <w:t>且</w:t>
      </w:r>
      <w:proofErr w:type="spellStart"/>
      <w:r w:rsidRPr="003F58E3">
        <w:t>min.insync.replicas</w:t>
      </w:r>
      <w:proofErr w:type="spellEnd"/>
      <w:r w:rsidRPr="003F58E3">
        <w:t>&gt;=2</w:t>
      </w:r>
      <w:r w:rsidRPr="003F58E3">
        <w:t>的情况下，不会丢失数据。</w:t>
      </w:r>
    </w:p>
    <w:p w14:paraId="4AF872AD" w14:textId="5BC85783" w:rsidR="003C7A2E" w:rsidRDefault="003C7A2E" w:rsidP="003F58E3">
      <w:pPr>
        <w:ind w:firstLine="420"/>
      </w:pPr>
      <w:r w:rsidRPr="003C7A2E">
        <w:rPr>
          <w:rFonts w:hint="eastAsia"/>
        </w:rPr>
        <w:t>有两种典型情况。</w:t>
      </w:r>
      <w:r w:rsidRPr="003C7A2E">
        <w:t>acks=-1</w:t>
      </w:r>
      <w:r w:rsidRPr="003C7A2E">
        <w:t>的情况下（如无特殊说明，以下</w:t>
      </w:r>
      <w:r w:rsidRPr="003C7A2E">
        <w:t>acks</w:t>
      </w:r>
      <w:r w:rsidRPr="003C7A2E">
        <w:t>都表示为参数</w:t>
      </w:r>
      <w:proofErr w:type="spellStart"/>
      <w:r w:rsidRPr="003C7A2E">
        <w:t>request.required.acks</w:t>
      </w:r>
      <w:proofErr w:type="spellEnd"/>
      <w:r w:rsidRPr="003C7A2E">
        <w:t>），数据发送到</w:t>
      </w:r>
      <w:r w:rsidRPr="003C7A2E">
        <w:t>leader, ISR</w:t>
      </w:r>
      <w:r w:rsidRPr="003C7A2E">
        <w:t>的</w:t>
      </w:r>
      <w:r w:rsidRPr="003C7A2E">
        <w:t>follower</w:t>
      </w:r>
      <w:r w:rsidRPr="003C7A2E">
        <w:t>全部完成数据同步后，</w:t>
      </w:r>
      <w:r w:rsidRPr="003C7A2E">
        <w:t>leader</w:t>
      </w:r>
      <w:r w:rsidRPr="003C7A2E">
        <w:t>此时挂掉，那么会选举出新的</w:t>
      </w:r>
      <w:r w:rsidRPr="003C7A2E">
        <w:t>leader</w:t>
      </w:r>
      <w:r w:rsidRPr="003C7A2E">
        <w:t>，数据不会丢失。</w:t>
      </w:r>
    </w:p>
    <w:p w14:paraId="052DDF2A" w14:textId="6FF8D805" w:rsidR="00315404" w:rsidRDefault="00635AF6" w:rsidP="003F58E3">
      <w:pPr>
        <w:ind w:firstLine="420"/>
      </w:pPr>
      <w:r>
        <w:rPr>
          <w:noProof/>
        </w:rPr>
        <w:drawing>
          <wp:inline distT="0" distB="0" distL="0" distR="0" wp14:anchorId="72DA88DC" wp14:editId="51CB0ECE">
            <wp:extent cx="5274310" cy="43618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61815"/>
                    </a:xfrm>
                    <a:prstGeom prst="rect">
                      <a:avLst/>
                    </a:prstGeom>
                    <a:noFill/>
                    <a:ln>
                      <a:noFill/>
                    </a:ln>
                  </pic:spPr>
                </pic:pic>
              </a:graphicData>
            </a:graphic>
          </wp:inline>
        </w:drawing>
      </w:r>
    </w:p>
    <w:p w14:paraId="1B7B430B" w14:textId="123E15EA" w:rsidR="005719EF" w:rsidRDefault="00635AF6" w:rsidP="003F58E3">
      <w:pPr>
        <w:ind w:firstLine="420"/>
      </w:pPr>
      <w:r w:rsidRPr="00635AF6">
        <w:t>acks=-1</w:t>
      </w:r>
      <w:r w:rsidRPr="00635AF6">
        <w:t>的情况下，数据发送到</w:t>
      </w:r>
      <w:r w:rsidRPr="00635AF6">
        <w:t>leader</w:t>
      </w:r>
      <w:r w:rsidRPr="00635AF6">
        <w:t>后</w:t>
      </w:r>
      <w:r w:rsidRPr="00635AF6">
        <w:t xml:space="preserve"> </w:t>
      </w:r>
      <w:r w:rsidRPr="00635AF6">
        <w:t>，部分</w:t>
      </w:r>
      <w:r w:rsidRPr="00635AF6">
        <w:t>ISR</w:t>
      </w:r>
      <w:r w:rsidRPr="00635AF6">
        <w:t>的副本同步，</w:t>
      </w:r>
      <w:r w:rsidRPr="00635AF6">
        <w:t>leader</w:t>
      </w:r>
      <w:r w:rsidRPr="00635AF6">
        <w:t>此时挂掉。比如</w:t>
      </w:r>
      <w:r w:rsidRPr="00635AF6">
        <w:t>follower1</w:t>
      </w:r>
      <w:r w:rsidRPr="00635AF6">
        <w:t>和</w:t>
      </w:r>
      <w:r w:rsidRPr="00635AF6">
        <w:t>follower2</w:t>
      </w:r>
      <w:r w:rsidRPr="00635AF6">
        <w:t>都有可能变成新的</w:t>
      </w:r>
      <w:r w:rsidRPr="00635AF6">
        <w:t>leader, producer</w:t>
      </w:r>
      <w:proofErr w:type="gramStart"/>
      <w:r w:rsidRPr="00635AF6">
        <w:t>端会得到</w:t>
      </w:r>
      <w:proofErr w:type="gramEnd"/>
      <w:r w:rsidRPr="00635AF6">
        <w:t>返回异常，</w:t>
      </w:r>
      <w:r w:rsidRPr="00635AF6">
        <w:t>producer</w:t>
      </w:r>
      <w:proofErr w:type="gramStart"/>
      <w:r w:rsidRPr="00635AF6">
        <w:t>端会重新</w:t>
      </w:r>
      <w:proofErr w:type="gramEnd"/>
      <w:r w:rsidRPr="00635AF6">
        <w:t>发送数据，数据可能会重复。</w:t>
      </w:r>
    </w:p>
    <w:p w14:paraId="72DB6C13" w14:textId="35A0B2FA" w:rsidR="00635AF6" w:rsidRDefault="00635AF6" w:rsidP="003F58E3">
      <w:pPr>
        <w:ind w:firstLine="420"/>
      </w:pPr>
      <w:r>
        <w:rPr>
          <w:noProof/>
        </w:rPr>
        <w:lastRenderedPageBreak/>
        <w:drawing>
          <wp:inline distT="0" distB="0" distL="0" distR="0" wp14:anchorId="0B846DB0" wp14:editId="50B7C8D7">
            <wp:extent cx="4320000" cy="2597938"/>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597938"/>
                    </a:xfrm>
                    <a:prstGeom prst="rect">
                      <a:avLst/>
                    </a:prstGeom>
                    <a:noFill/>
                  </pic:spPr>
                </pic:pic>
              </a:graphicData>
            </a:graphic>
          </wp:inline>
        </w:drawing>
      </w:r>
    </w:p>
    <w:p w14:paraId="70FEF69C" w14:textId="4316857D" w:rsidR="00635AF6" w:rsidRDefault="00635AF6" w:rsidP="003F58E3">
      <w:pPr>
        <w:ind w:firstLine="420"/>
      </w:pPr>
      <w:r w:rsidRPr="00635AF6">
        <w:rPr>
          <w:rFonts w:hint="eastAsia"/>
        </w:rPr>
        <w:t>当然上图中如果在</w:t>
      </w:r>
      <w:r w:rsidRPr="00635AF6">
        <w:t>leader crash</w:t>
      </w:r>
      <w:r w:rsidRPr="00635AF6">
        <w:t>的时候，</w:t>
      </w:r>
      <w:r w:rsidRPr="00635AF6">
        <w:t>follower2</w:t>
      </w:r>
      <w:r w:rsidRPr="00635AF6">
        <w:t>还没有同步到任何数据，而且</w:t>
      </w:r>
      <w:r w:rsidRPr="00635AF6">
        <w:t>follower2</w:t>
      </w:r>
      <w:r w:rsidRPr="00635AF6">
        <w:t>被选举为新的</w:t>
      </w:r>
      <w:r w:rsidRPr="00635AF6">
        <w:t>leader</w:t>
      </w:r>
      <w:r w:rsidRPr="00635AF6">
        <w:t>的话，这样消息就不会重复。</w:t>
      </w:r>
    </w:p>
    <w:p w14:paraId="676A1B52" w14:textId="77777777" w:rsidR="001345ED" w:rsidRPr="001345ED" w:rsidRDefault="001345ED" w:rsidP="001345ED">
      <w:pPr>
        <w:ind w:firstLine="420"/>
      </w:pPr>
    </w:p>
    <w:p w14:paraId="2EDB899B" w14:textId="77777777" w:rsidR="001345ED" w:rsidRPr="001345ED" w:rsidRDefault="001345ED" w:rsidP="001345ED">
      <w:pPr>
        <w:ind w:firstLine="420"/>
      </w:pPr>
    </w:p>
    <w:p w14:paraId="34A49FE7" w14:textId="2A971DE9" w:rsidR="00B31828" w:rsidRDefault="00B31828" w:rsidP="003F58E3">
      <w:pPr>
        <w:ind w:firstLine="420"/>
      </w:pPr>
    </w:p>
    <w:p w14:paraId="2BD2363F" w14:textId="135A2C84" w:rsidR="00956A11" w:rsidRDefault="00B36B88" w:rsidP="004E7C14">
      <w:pPr>
        <w:pStyle w:val="10"/>
      </w:pPr>
      <w:r w:rsidRPr="00B36B88">
        <w:rPr>
          <w:rFonts w:hint="eastAsia"/>
        </w:rPr>
        <w:t>消费者的消费原理</w:t>
      </w:r>
    </w:p>
    <w:p w14:paraId="056A8A2A" w14:textId="0A7DB8D9" w:rsidR="00B36B88" w:rsidRDefault="00DA63D7" w:rsidP="001E4A63">
      <w:pPr>
        <w:pStyle w:val="2"/>
      </w:pPr>
      <w:r>
        <w:rPr>
          <w:rFonts w:hint="eastAsia"/>
        </w:rPr>
        <w:t>消费</w:t>
      </w:r>
    </w:p>
    <w:p w14:paraId="3B00A8DF" w14:textId="5DE9693F" w:rsidR="002B082A" w:rsidRDefault="002B082A" w:rsidP="007D48BA">
      <w:pPr>
        <w:ind w:firstLine="420"/>
      </w:pPr>
      <w:r>
        <w:rPr>
          <w:rFonts w:hint="eastAsia"/>
        </w:rPr>
        <w:t>在实际的生产过程中，每个</w:t>
      </w:r>
      <w:r>
        <w:t xml:space="preserve">topic </w:t>
      </w:r>
      <w:r>
        <w:t>都会有多个</w:t>
      </w:r>
      <w:r>
        <w:t>partitions</w:t>
      </w:r>
      <w:r>
        <w:t>。</w:t>
      </w:r>
    </w:p>
    <w:p w14:paraId="40FC7065" w14:textId="77777777" w:rsidR="009136EC" w:rsidRDefault="002B082A" w:rsidP="00F021DD">
      <w:pPr>
        <w:ind w:firstLine="420"/>
      </w:pPr>
      <w:r>
        <w:rPr>
          <w:rFonts w:hint="eastAsia"/>
        </w:rPr>
        <w:t>多个</w:t>
      </w:r>
      <w:r>
        <w:t>partitions</w:t>
      </w:r>
      <w:r>
        <w:t>的好处在于：</w:t>
      </w:r>
    </w:p>
    <w:p w14:paraId="376C1172" w14:textId="0D0F7502" w:rsidR="003D2760" w:rsidRDefault="009136EC" w:rsidP="009136EC">
      <w:pPr>
        <w:ind w:left="420" w:firstLine="420"/>
      </w:pPr>
      <w:r>
        <w:t>1</w:t>
      </w:r>
      <w:r>
        <w:rPr>
          <w:rFonts w:hint="eastAsia"/>
        </w:rPr>
        <w:t>、</w:t>
      </w:r>
      <w:r w:rsidR="003D2760">
        <w:rPr>
          <w:rFonts w:hint="eastAsia"/>
        </w:rPr>
        <w:t>一方面能够对</w:t>
      </w:r>
      <w:r w:rsidR="003D2760">
        <w:t xml:space="preserve">broker </w:t>
      </w:r>
      <w:r w:rsidR="003D2760">
        <w:t>上的数据进行分片有效减少了消息的容量从而提升</w:t>
      </w:r>
      <w:r w:rsidR="003D2760">
        <w:t>io</w:t>
      </w:r>
      <w:r w:rsidR="003D2760">
        <w:t>性能。</w:t>
      </w:r>
    </w:p>
    <w:p w14:paraId="14292165" w14:textId="13EC8B60" w:rsidR="00DA63D7" w:rsidRDefault="009136EC" w:rsidP="009136EC">
      <w:pPr>
        <w:ind w:left="420" w:firstLine="420"/>
      </w:pPr>
      <w:r>
        <w:rPr>
          <w:rFonts w:hint="eastAsia"/>
        </w:rPr>
        <w:t>2</w:t>
      </w:r>
      <w:r>
        <w:rPr>
          <w:rFonts w:hint="eastAsia"/>
        </w:rPr>
        <w:t>、</w:t>
      </w:r>
      <w:r w:rsidR="003D2760">
        <w:rPr>
          <w:rFonts w:hint="eastAsia"/>
        </w:rPr>
        <w:t>另一方面，为了提高消费端的消费能力，一般会通过多</w:t>
      </w:r>
      <w:proofErr w:type="gramStart"/>
      <w:r w:rsidR="003D2760">
        <w:rPr>
          <w:rFonts w:hint="eastAsia"/>
        </w:rPr>
        <w:t>个</w:t>
      </w:r>
      <w:proofErr w:type="gramEnd"/>
      <w:r w:rsidR="003D2760">
        <w:t>consumer</w:t>
      </w:r>
      <w:r w:rsidR="003D2760">
        <w:t>去消费</w:t>
      </w:r>
      <w:r w:rsidR="0084738A">
        <w:rPr>
          <w:rFonts w:hint="eastAsia"/>
        </w:rPr>
        <w:t>同</w:t>
      </w:r>
      <w:r w:rsidR="003D2760">
        <w:t>一个</w:t>
      </w:r>
      <w:r w:rsidR="003D2760">
        <w:t>topic</w:t>
      </w:r>
      <w:r w:rsidR="003D2760">
        <w:t>，也就是消费端的负载均衡机制</w:t>
      </w:r>
      <w:r w:rsidR="0004740B">
        <w:rPr>
          <w:rFonts w:hint="eastAsia"/>
        </w:rPr>
        <w:t>。</w:t>
      </w:r>
    </w:p>
    <w:p w14:paraId="7C5A9A4A" w14:textId="4DA2C774" w:rsidR="0084738A" w:rsidRDefault="000562FC" w:rsidP="000562FC">
      <w:pPr>
        <w:ind w:left="420" w:firstLine="420"/>
      </w:pPr>
      <w:proofErr w:type="spellStart"/>
      <w:r w:rsidRPr="000562FC">
        <w:t>kafka</w:t>
      </w:r>
      <w:proofErr w:type="spellEnd"/>
      <w:r w:rsidRPr="000562FC">
        <w:t>存在</w:t>
      </w:r>
      <w:r w:rsidRPr="000562FC">
        <w:t>consumer group</w:t>
      </w:r>
      <w:r w:rsidRPr="000562FC">
        <w:t>的概念，组内的所有消费者协调在一起来消费订阅主题的所有分区。当然每一个分区只能由同一个消费组内的</w:t>
      </w:r>
      <w:r w:rsidRPr="000562FC">
        <w:t xml:space="preserve">consumer </w:t>
      </w:r>
      <w:r w:rsidRPr="000562FC">
        <w:t>来消费，那么同一个</w:t>
      </w:r>
      <w:r w:rsidRPr="000562FC">
        <w:t xml:space="preserve">consumer group </w:t>
      </w:r>
      <w:r w:rsidRPr="000562FC">
        <w:t>里面的</w:t>
      </w:r>
      <w:r w:rsidRPr="000562FC">
        <w:t xml:space="preserve">consumer </w:t>
      </w:r>
      <w:r w:rsidRPr="000562FC">
        <w:t>是怎么分配该消费哪个分区的数据呢？如下图：</w:t>
      </w:r>
    </w:p>
    <w:p w14:paraId="78CA8B19" w14:textId="7E40D42B" w:rsidR="000562FC" w:rsidRDefault="000562FC" w:rsidP="000562FC">
      <w:pPr>
        <w:ind w:left="420" w:firstLine="420"/>
      </w:pPr>
      <w:r>
        <w:rPr>
          <w:noProof/>
        </w:rPr>
        <w:lastRenderedPageBreak/>
        <w:drawing>
          <wp:inline distT="0" distB="0" distL="0" distR="0" wp14:anchorId="2D2A42F8" wp14:editId="5B163425">
            <wp:extent cx="4320000" cy="28605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860583"/>
                    </a:xfrm>
                    <a:prstGeom prst="rect">
                      <a:avLst/>
                    </a:prstGeom>
                    <a:noFill/>
                    <a:ln>
                      <a:noFill/>
                    </a:ln>
                  </pic:spPr>
                </pic:pic>
              </a:graphicData>
            </a:graphic>
          </wp:inline>
        </w:drawing>
      </w:r>
    </w:p>
    <w:p w14:paraId="181863FE" w14:textId="0280A0FC" w:rsidR="00582B6C" w:rsidRDefault="00582B6C" w:rsidP="00582B6C">
      <w:pPr>
        <w:pStyle w:val="3"/>
        <w:ind w:firstLine="420"/>
      </w:pPr>
      <w:r>
        <w:rPr>
          <w:rFonts w:hint="eastAsia"/>
        </w:rPr>
        <w:t>演示</w:t>
      </w:r>
    </w:p>
    <w:p w14:paraId="1BAC9800" w14:textId="0B0CE265" w:rsidR="00582B6C" w:rsidRDefault="00577058" w:rsidP="00582B6C">
      <w:pPr>
        <w:ind w:firstLine="420"/>
      </w:pPr>
      <w:r w:rsidRPr="00577058">
        <w:t>a</w:t>
      </w:r>
      <w:r w:rsidRPr="00577058">
        <w:t>、环境演示</w:t>
      </w:r>
    </w:p>
    <w:p w14:paraId="2859A6F7" w14:textId="77777777" w:rsidR="00333FB7" w:rsidRPr="00333FB7" w:rsidRDefault="00333FB7" w:rsidP="00333FB7">
      <w:pPr>
        <w:ind w:firstLine="420"/>
      </w:pPr>
      <w:r w:rsidRPr="00333FB7">
        <w:rPr>
          <w:rFonts w:hint="eastAsia"/>
        </w:rPr>
        <w:t>通过命令的方式创建</w:t>
      </w:r>
      <w:r w:rsidRPr="00333FB7">
        <w:t xml:space="preserve">3 </w:t>
      </w:r>
      <w:r w:rsidRPr="00333FB7">
        <w:t>分区</w:t>
      </w:r>
      <w:r w:rsidRPr="00333FB7">
        <w:t xml:space="preserve"> 3 </w:t>
      </w:r>
      <w:r w:rsidRPr="00333FB7">
        <w:t>副本的</w:t>
      </w:r>
      <w:r w:rsidRPr="00333FB7">
        <w:t>topic</w:t>
      </w:r>
    </w:p>
    <w:p w14:paraId="0855E6CE" w14:textId="6A1CA7CF" w:rsidR="00333FB7" w:rsidRDefault="005111E2" w:rsidP="00582B6C">
      <w:pPr>
        <w:ind w:firstLine="420"/>
      </w:pPr>
      <w:proofErr w:type="spellStart"/>
      <w:r w:rsidRPr="005111E2">
        <w:t>sh</w:t>
      </w:r>
      <w:proofErr w:type="spellEnd"/>
      <w:r w:rsidRPr="005111E2">
        <w:t xml:space="preserve"> kafka-topics.sh --create --zookeeper 192.168.131.3:2181 --replication-factor 3 --partitions 3 --topic </w:t>
      </w:r>
      <w:proofErr w:type="spellStart"/>
      <w:r w:rsidRPr="005111E2">
        <w:t>replis</w:t>
      </w:r>
      <w:proofErr w:type="spellEnd"/>
      <w:r w:rsidRPr="005111E2">
        <w:t>-test</w:t>
      </w:r>
    </w:p>
    <w:p w14:paraId="1E2588DC" w14:textId="557ABFA2" w:rsidR="00AD7F9C" w:rsidRDefault="00AD7F9C" w:rsidP="00AD7F9C">
      <w:pPr>
        <w:ind w:firstLine="420"/>
      </w:pPr>
      <w:r w:rsidRPr="00AD7F9C">
        <w:rPr>
          <w:rFonts w:hint="eastAsia"/>
        </w:rPr>
        <w:t>登录三个消费者客户端，配置</w:t>
      </w:r>
      <w:r w:rsidRPr="00AD7F9C">
        <w:t xml:space="preserve">group </w:t>
      </w:r>
      <w:r w:rsidRPr="00AD7F9C">
        <w:t>一样</w:t>
      </w:r>
    </w:p>
    <w:p w14:paraId="300A3E08" w14:textId="77777777" w:rsidR="008A4DA1" w:rsidRDefault="008A4DA1" w:rsidP="008A4DA1">
      <w:pPr>
        <w:ind w:firstLine="420"/>
      </w:pPr>
      <w:proofErr w:type="spellStart"/>
      <w:r>
        <w:t>sh</w:t>
      </w:r>
      <w:proofErr w:type="spellEnd"/>
      <w:r>
        <w:t xml:space="preserve"> kafka-console-consumer.sh --bootstrap-server 192.168.131.4:9092</w:t>
      </w:r>
      <w:r>
        <w:t>，</w:t>
      </w:r>
      <w:r>
        <w:t>192.168.131.5:9092</w:t>
      </w:r>
      <w:r>
        <w:t>，</w:t>
      </w:r>
      <w:r>
        <w:t xml:space="preserve">192.168.131.6:9092 --topic </w:t>
      </w:r>
      <w:proofErr w:type="spellStart"/>
      <w:r>
        <w:t>replis</w:t>
      </w:r>
      <w:proofErr w:type="spellEnd"/>
      <w:r>
        <w:t>-test --from-beginning --group test_group1</w:t>
      </w:r>
    </w:p>
    <w:p w14:paraId="685E9F9E" w14:textId="0E919154" w:rsidR="00AD7F9C" w:rsidRDefault="00D21ACD" w:rsidP="00582B6C">
      <w:pPr>
        <w:ind w:firstLine="420"/>
      </w:pPr>
      <w:r w:rsidRPr="00D21ACD">
        <w:rPr>
          <w:rFonts w:hint="eastAsia"/>
        </w:rPr>
        <w:t>通过生产者发批量发送消息，记得用自己的随机算法来操作（利用</w:t>
      </w:r>
      <w:r w:rsidRPr="00D21ACD">
        <w:t>key</w:t>
      </w:r>
      <w:r w:rsidRPr="00D21ACD">
        <w:t>为</w:t>
      </w:r>
      <w:r w:rsidRPr="00D21ACD">
        <w:t>null</w:t>
      </w:r>
      <w:r w:rsidRPr="00D21ACD">
        <w:t>随机，不要用默认的消息分区算法，默认的不方便测试）然后批量发送消息，可以看到消息的确被分发到了不同的消费端</w:t>
      </w:r>
    </w:p>
    <w:p w14:paraId="0180EE4E" w14:textId="26DD839C" w:rsidR="0049223F" w:rsidRDefault="0049223F" w:rsidP="00582B6C">
      <w:pPr>
        <w:ind w:firstLine="420"/>
      </w:pPr>
      <w:r w:rsidRPr="0049223F">
        <w:t>b</w:t>
      </w:r>
      <w:r w:rsidRPr="0049223F">
        <w:t>、测试</w:t>
      </w:r>
    </w:p>
    <w:p w14:paraId="4783B719" w14:textId="77777777" w:rsidR="00020ABD" w:rsidRDefault="00020ABD" w:rsidP="00020ABD">
      <w:pPr>
        <w:ind w:firstLine="420"/>
      </w:pPr>
      <w:r>
        <w:t>3</w:t>
      </w:r>
      <w:r>
        <w:t>个</w:t>
      </w:r>
      <w:r>
        <w:t xml:space="preserve">partition </w:t>
      </w:r>
      <w:r>
        <w:t>对应</w:t>
      </w:r>
      <w:r>
        <w:t>3consumer</w:t>
      </w:r>
    </w:p>
    <w:p w14:paraId="2314125A" w14:textId="77777777" w:rsidR="00020ABD" w:rsidRDefault="00020ABD" w:rsidP="00063D3B">
      <w:pPr>
        <w:ind w:left="420" w:firstLine="420"/>
      </w:pPr>
      <w:r>
        <w:rPr>
          <w:rFonts w:hint="eastAsia"/>
        </w:rPr>
        <w:t>结果：每个</w:t>
      </w:r>
      <w:r>
        <w:t xml:space="preserve">consumer </w:t>
      </w:r>
      <w:proofErr w:type="gramStart"/>
      <w:r>
        <w:t>会消费</w:t>
      </w:r>
      <w:proofErr w:type="gramEnd"/>
      <w:r>
        <w:t>一个分区</w:t>
      </w:r>
    </w:p>
    <w:p w14:paraId="5410B91F" w14:textId="77777777" w:rsidR="00020ABD" w:rsidRDefault="00020ABD" w:rsidP="00020ABD">
      <w:pPr>
        <w:ind w:firstLine="420"/>
      </w:pPr>
      <w:r>
        <w:t>3</w:t>
      </w:r>
      <w:r>
        <w:t>个</w:t>
      </w:r>
      <w:r>
        <w:t xml:space="preserve">partition </w:t>
      </w:r>
      <w:r>
        <w:t>对应</w:t>
      </w:r>
      <w:r>
        <w:t>2</w:t>
      </w:r>
      <w:r>
        <w:t>个</w:t>
      </w:r>
      <w:r>
        <w:t>consumer</w:t>
      </w:r>
    </w:p>
    <w:p w14:paraId="209ABD78" w14:textId="77777777" w:rsidR="00020ABD" w:rsidRDefault="00020ABD" w:rsidP="00063D3B">
      <w:pPr>
        <w:ind w:left="420" w:firstLine="420"/>
      </w:pPr>
      <w:r>
        <w:rPr>
          <w:rFonts w:hint="eastAsia"/>
        </w:rPr>
        <w:t>结果：</w:t>
      </w:r>
      <w:r>
        <w:t>consumer1</w:t>
      </w:r>
      <w:proofErr w:type="gramStart"/>
      <w:r>
        <w:t>会消费</w:t>
      </w:r>
      <w:proofErr w:type="gramEnd"/>
      <w:r>
        <w:t>partition0/partition1</w:t>
      </w:r>
      <w:r>
        <w:t>分区，</w:t>
      </w:r>
      <w:r>
        <w:t>consumer2</w:t>
      </w:r>
      <w:proofErr w:type="gramStart"/>
      <w:r>
        <w:t>会消费</w:t>
      </w:r>
      <w:proofErr w:type="gramEnd"/>
      <w:r>
        <w:t>partition2</w:t>
      </w:r>
      <w:r>
        <w:t>分区</w:t>
      </w:r>
    </w:p>
    <w:p w14:paraId="6B636AF3" w14:textId="77777777" w:rsidR="00020ABD" w:rsidRDefault="00020ABD" w:rsidP="00020ABD">
      <w:pPr>
        <w:ind w:firstLine="420"/>
      </w:pPr>
      <w:r>
        <w:t>3</w:t>
      </w:r>
      <w:r>
        <w:t>个</w:t>
      </w:r>
      <w:r>
        <w:t xml:space="preserve">partition </w:t>
      </w:r>
      <w:r>
        <w:t>对应</w:t>
      </w:r>
      <w:r>
        <w:t>4</w:t>
      </w:r>
      <w:r>
        <w:t>个或以上</w:t>
      </w:r>
      <w:r>
        <w:t>consumer</w:t>
      </w:r>
    </w:p>
    <w:p w14:paraId="600ADB9F" w14:textId="0145807C" w:rsidR="00020ABD" w:rsidRDefault="00020ABD" w:rsidP="00063D3B">
      <w:pPr>
        <w:ind w:left="420" w:firstLine="420"/>
      </w:pPr>
      <w:r>
        <w:rPr>
          <w:rFonts w:hint="eastAsia"/>
        </w:rPr>
        <w:t>结果：</w:t>
      </w:r>
      <w:proofErr w:type="gramStart"/>
      <w:r>
        <w:rPr>
          <w:rFonts w:hint="eastAsia"/>
        </w:rPr>
        <w:t>任然只有</w:t>
      </w:r>
      <w:proofErr w:type="gramEnd"/>
      <w:r>
        <w:t>3</w:t>
      </w:r>
      <w:r>
        <w:t>个</w:t>
      </w:r>
      <w:r>
        <w:t>consumer</w:t>
      </w:r>
      <w:r>
        <w:t>对应</w:t>
      </w:r>
      <w:r>
        <w:t>3</w:t>
      </w:r>
      <w:r>
        <w:t>个</w:t>
      </w:r>
      <w:r>
        <w:t>partition</w:t>
      </w:r>
      <w:r>
        <w:t>，其他的</w:t>
      </w:r>
      <w:r>
        <w:t>consumer</w:t>
      </w:r>
      <w:r>
        <w:t>无法消费消息</w:t>
      </w:r>
    </w:p>
    <w:p w14:paraId="625EC932" w14:textId="51EF7177" w:rsidR="007A138B" w:rsidRDefault="007A138B" w:rsidP="007A138B">
      <w:pPr>
        <w:ind w:firstLineChars="95"/>
        <w:rPr>
          <w:b/>
          <w:bCs w:val="0"/>
        </w:rPr>
      </w:pPr>
      <w:r w:rsidRPr="007A138B">
        <w:rPr>
          <w:b/>
          <w:bCs w:val="0"/>
        </w:rPr>
        <w:t>c</w:t>
      </w:r>
      <w:r w:rsidRPr="007A138B">
        <w:rPr>
          <w:b/>
          <w:bCs w:val="0"/>
        </w:rPr>
        <w:t>、结论</w:t>
      </w:r>
    </w:p>
    <w:p w14:paraId="02A37289" w14:textId="5F16349E" w:rsidR="00655757" w:rsidRPr="00655757" w:rsidRDefault="007A138B" w:rsidP="005C7383">
      <w:pPr>
        <w:ind w:firstLineChars="95"/>
        <w:rPr>
          <w:b/>
          <w:bCs w:val="0"/>
        </w:rPr>
      </w:pPr>
      <w:r>
        <w:rPr>
          <w:b/>
          <w:bCs w:val="0"/>
        </w:rPr>
        <w:tab/>
      </w:r>
      <w:r w:rsidR="00632944">
        <w:rPr>
          <w:b/>
          <w:bCs w:val="0"/>
        </w:rPr>
        <w:t>1</w:t>
      </w:r>
      <w:r w:rsidR="00632944">
        <w:rPr>
          <w:rFonts w:hint="eastAsia"/>
          <w:b/>
          <w:bCs w:val="0"/>
        </w:rPr>
        <w:t>、</w:t>
      </w:r>
      <w:r w:rsidRPr="007A138B">
        <w:rPr>
          <w:rFonts w:hint="eastAsia"/>
          <w:b/>
          <w:bCs w:val="0"/>
        </w:rPr>
        <w:t>如果</w:t>
      </w:r>
      <w:r w:rsidRPr="007A138B">
        <w:rPr>
          <w:b/>
          <w:bCs w:val="0"/>
        </w:rPr>
        <w:t xml:space="preserve">consumer </w:t>
      </w:r>
      <w:r w:rsidRPr="007A138B">
        <w:rPr>
          <w:b/>
          <w:bCs w:val="0"/>
        </w:rPr>
        <w:t>比</w:t>
      </w:r>
      <w:r w:rsidRPr="007A138B">
        <w:rPr>
          <w:b/>
          <w:bCs w:val="0"/>
        </w:rPr>
        <w:t xml:space="preserve"> partition </w:t>
      </w:r>
      <w:r w:rsidR="000012CA">
        <w:rPr>
          <w:rFonts w:hint="eastAsia"/>
          <w:b/>
          <w:bCs w:val="0"/>
        </w:rPr>
        <w:t>,</w:t>
      </w:r>
      <w:r w:rsidRPr="007A138B">
        <w:rPr>
          <w:b/>
          <w:bCs w:val="0"/>
        </w:rPr>
        <w:t>多</w:t>
      </w:r>
      <w:r w:rsidR="00655757" w:rsidRPr="00655757">
        <w:rPr>
          <w:rFonts w:hint="eastAsia"/>
          <w:b/>
          <w:bCs w:val="0"/>
        </w:rPr>
        <w:t>是浪费，因为</w:t>
      </w:r>
      <w:proofErr w:type="spellStart"/>
      <w:r w:rsidR="00655757" w:rsidRPr="00655757">
        <w:rPr>
          <w:b/>
          <w:bCs w:val="0"/>
        </w:rPr>
        <w:t>kafka</w:t>
      </w:r>
      <w:proofErr w:type="spellEnd"/>
      <w:r w:rsidR="00655757" w:rsidRPr="00655757">
        <w:rPr>
          <w:b/>
          <w:bCs w:val="0"/>
        </w:rPr>
        <w:t>的设计是在一个</w:t>
      </w:r>
      <w:r w:rsidR="00655757" w:rsidRPr="00655757">
        <w:rPr>
          <w:b/>
          <w:bCs w:val="0"/>
        </w:rPr>
        <w:t>partition</w:t>
      </w:r>
      <w:r w:rsidR="00655757" w:rsidRPr="00655757">
        <w:rPr>
          <w:b/>
          <w:bCs w:val="0"/>
        </w:rPr>
        <w:t>上是不允许并发的。所以</w:t>
      </w:r>
      <w:r w:rsidR="00655757" w:rsidRPr="00655757">
        <w:rPr>
          <w:b/>
          <w:bCs w:val="0"/>
        </w:rPr>
        <w:t xml:space="preserve">consumer </w:t>
      </w:r>
      <w:r w:rsidR="00655757" w:rsidRPr="00655757">
        <w:rPr>
          <w:b/>
          <w:bCs w:val="0"/>
        </w:rPr>
        <w:t>数不要大于</w:t>
      </w:r>
      <w:r w:rsidR="00655757" w:rsidRPr="00655757">
        <w:rPr>
          <w:b/>
          <w:bCs w:val="0"/>
        </w:rPr>
        <w:t>partition</w:t>
      </w:r>
      <w:r w:rsidR="00655757" w:rsidRPr="00655757">
        <w:rPr>
          <w:b/>
          <w:bCs w:val="0"/>
        </w:rPr>
        <w:t>数</w:t>
      </w:r>
    </w:p>
    <w:p w14:paraId="6B624950" w14:textId="6C0042FD" w:rsidR="00BF0DF0" w:rsidRDefault="002A0168" w:rsidP="002A0168">
      <w:pPr>
        <w:ind w:firstLineChars="199" w:firstLine="420"/>
        <w:rPr>
          <w:b/>
          <w:bCs w:val="0"/>
        </w:rPr>
      </w:pPr>
      <w:r>
        <w:rPr>
          <w:rFonts w:hint="eastAsia"/>
          <w:b/>
          <w:bCs w:val="0"/>
        </w:rPr>
        <w:t>2</w:t>
      </w:r>
      <w:r>
        <w:rPr>
          <w:rFonts w:hint="eastAsia"/>
          <w:b/>
          <w:bCs w:val="0"/>
        </w:rPr>
        <w:t>、</w:t>
      </w:r>
      <w:r w:rsidR="00655757" w:rsidRPr="00655757">
        <w:rPr>
          <w:rFonts w:hint="eastAsia"/>
          <w:b/>
          <w:bCs w:val="0"/>
        </w:rPr>
        <w:t>如果</w:t>
      </w:r>
      <w:r w:rsidR="00655757" w:rsidRPr="00655757">
        <w:rPr>
          <w:b/>
          <w:bCs w:val="0"/>
        </w:rPr>
        <w:t xml:space="preserve">consumer </w:t>
      </w:r>
      <w:r w:rsidR="00655757" w:rsidRPr="00655757">
        <w:rPr>
          <w:b/>
          <w:bCs w:val="0"/>
        </w:rPr>
        <w:t>比</w:t>
      </w:r>
      <w:r w:rsidR="00655757" w:rsidRPr="00655757">
        <w:rPr>
          <w:b/>
          <w:bCs w:val="0"/>
        </w:rPr>
        <w:t xml:space="preserve">partition </w:t>
      </w:r>
      <w:r w:rsidR="00655757" w:rsidRPr="00655757">
        <w:rPr>
          <w:b/>
          <w:bCs w:val="0"/>
        </w:rPr>
        <w:t>少</w:t>
      </w:r>
      <w:r w:rsidR="00502532">
        <w:rPr>
          <w:rFonts w:hint="eastAsia"/>
          <w:b/>
          <w:bCs w:val="0"/>
        </w:rPr>
        <w:t>,</w:t>
      </w:r>
      <w:r w:rsidR="00BF0DF0" w:rsidRPr="00BF0DF0">
        <w:rPr>
          <w:rFonts w:hint="eastAsia"/>
        </w:rPr>
        <w:t xml:space="preserve"> </w:t>
      </w:r>
      <w:r w:rsidR="00BF0DF0" w:rsidRPr="00BF0DF0">
        <w:rPr>
          <w:rFonts w:hint="eastAsia"/>
          <w:b/>
          <w:bCs w:val="0"/>
        </w:rPr>
        <w:t>一个</w:t>
      </w:r>
      <w:r w:rsidR="00BF0DF0" w:rsidRPr="00BF0DF0">
        <w:rPr>
          <w:b/>
          <w:bCs w:val="0"/>
        </w:rPr>
        <w:t>consumer</w:t>
      </w:r>
      <w:r w:rsidR="00BF0DF0" w:rsidRPr="00BF0DF0">
        <w:rPr>
          <w:b/>
          <w:bCs w:val="0"/>
        </w:rPr>
        <w:t>会对应于多个</w:t>
      </w:r>
      <w:r w:rsidR="00BF0DF0" w:rsidRPr="00BF0DF0">
        <w:rPr>
          <w:b/>
          <w:bCs w:val="0"/>
        </w:rPr>
        <w:t>partition</w:t>
      </w:r>
      <w:r w:rsidR="00BF0DF0" w:rsidRPr="00BF0DF0">
        <w:rPr>
          <w:b/>
          <w:bCs w:val="0"/>
        </w:rPr>
        <w:t>，这里主要合理分配</w:t>
      </w:r>
      <w:r w:rsidR="00BF0DF0" w:rsidRPr="00BF0DF0">
        <w:rPr>
          <w:b/>
          <w:bCs w:val="0"/>
        </w:rPr>
        <w:t>consumer</w:t>
      </w:r>
      <w:r w:rsidR="00BF0DF0" w:rsidRPr="00BF0DF0">
        <w:rPr>
          <w:b/>
          <w:bCs w:val="0"/>
        </w:rPr>
        <w:t>数量的整数</w:t>
      </w:r>
      <w:proofErr w:type="gramStart"/>
      <w:r w:rsidR="00BF0DF0" w:rsidRPr="00BF0DF0">
        <w:rPr>
          <w:b/>
          <w:bCs w:val="0"/>
        </w:rPr>
        <w:t>倍</w:t>
      </w:r>
      <w:proofErr w:type="gramEnd"/>
      <w:r w:rsidR="00BF0DF0" w:rsidRPr="00BF0DF0">
        <w:rPr>
          <w:b/>
          <w:bCs w:val="0"/>
        </w:rPr>
        <w:t>，否则会导致</w:t>
      </w:r>
      <w:r w:rsidR="00BF0DF0" w:rsidRPr="00BF0DF0">
        <w:rPr>
          <w:b/>
          <w:bCs w:val="0"/>
        </w:rPr>
        <w:t>partition</w:t>
      </w:r>
      <w:r w:rsidR="00BF0DF0" w:rsidRPr="00BF0DF0">
        <w:rPr>
          <w:b/>
          <w:bCs w:val="0"/>
        </w:rPr>
        <w:t>里面的数据被取的不均匀。最好</w:t>
      </w:r>
      <w:r w:rsidR="00BF0DF0" w:rsidRPr="00BF0DF0">
        <w:rPr>
          <w:b/>
          <w:bCs w:val="0"/>
        </w:rPr>
        <w:t>partition</w:t>
      </w:r>
      <w:r w:rsidR="00BF0DF0" w:rsidRPr="00BF0DF0">
        <w:rPr>
          <w:b/>
          <w:bCs w:val="0"/>
        </w:rPr>
        <w:t>数量是</w:t>
      </w:r>
      <w:r w:rsidR="00BF0DF0" w:rsidRPr="00BF0DF0">
        <w:rPr>
          <w:b/>
          <w:bCs w:val="0"/>
        </w:rPr>
        <w:t>consumer</w:t>
      </w:r>
      <w:r w:rsidR="00BF0DF0" w:rsidRPr="00BF0DF0">
        <w:rPr>
          <w:b/>
          <w:bCs w:val="0"/>
        </w:rPr>
        <w:t>数量的整数</w:t>
      </w:r>
      <w:proofErr w:type="gramStart"/>
      <w:r w:rsidR="00BF0DF0" w:rsidRPr="00BF0DF0">
        <w:rPr>
          <w:b/>
          <w:bCs w:val="0"/>
        </w:rPr>
        <w:t>倍</w:t>
      </w:r>
      <w:proofErr w:type="gramEnd"/>
      <w:r w:rsidR="00BF0DF0" w:rsidRPr="00BF0DF0">
        <w:rPr>
          <w:b/>
          <w:bCs w:val="0"/>
        </w:rPr>
        <w:t>，所以</w:t>
      </w:r>
      <w:r w:rsidR="00BF0DF0" w:rsidRPr="00BF0DF0">
        <w:rPr>
          <w:b/>
          <w:bCs w:val="0"/>
        </w:rPr>
        <w:t xml:space="preserve">partition </w:t>
      </w:r>
      <w:r w:rsidR="00BF0DF0" w:rsidRPr="00BF0DF0">
        <w:rPr>
          <w:b/>
          <w:bCs w:val="0"/>
        </w:rPr>
        <w:t>数量很重要，比如取</w:t>
      </w:r>
      <w:r w:rsidR="00BF0DF0" w:rsidRPr="00BF0DF0">
        <w:rPr>
          <w:b/>
          <w:bCs w:val="0"/>
        </w:rPr>
        <w:t xml:space="preserve">18 </w:t>
      </w:r>
      <w:r w:rsidR="00BF0DF0" w:rsidRPr="00BF0DF0">
        <w:rPr>
          <w:b/>
          <w:bCs w:val="0"/>
        </w:rPr>
        <w:t>就很容易设定</w:t>
      </w:r>
      <w:r w:rsidR="00BF0DF0" w:rsidRPr="00BF0DF0">
        <w:rPr>
          <w:b/>
          <w:bCs w:val="0"/>
        </w:rPr>
        <w:t xml:space="preserve">consumer </w:t>
      </w:r>
      <w:r w:rsidR="00BF0DF0" w:rsidRPr="00BF0DF0">
        <w:rPr>
          <w:b/>
          <w:bCs w:val="0"/>
        </w:rPr>
        <w:t>数量。</w:t>
      </w:r>
    </w:p>
    <w:p w14:paraId="4C37A740" w14:textId="669C1970" w:rsidR="00BF0DF0" w:rsidRPr="00BF0DF0" w:rsidRDefault="00BF0DF0" w:rsidP="00BF0DF0">
      <w:pPr>
        <w:ind w:firstLineChars="95"/>
        <w:rPr>
          <w:b/>
          <w:bCs w:val="0"/>
        </w:rPr>
      </w:pPr>
      <w:r>
        <w:rPr>
          <w:b/>
          <w:bCs w:val="0"/>
        </w:rPr>
        <w:lastRenderedPageBreak/>
        <w:tab/>
      </w:r>
      <w:r w:rsidR="00B93D72">
        <w:rPr>
          <w:b/>
          <w:bCs w:val="0"/>
        </w:rPr>
        <w:t>3</w:t>
      </w:r>
      <w:r w:rsidR="00B93D72">
        <w:rPr>
          <w:rFonts w:hint="eastAsia"/>
          <w:b/>
          <w:bCs w:val="0"/>
        </w:rPr>
        <w:t>、</w:t>
      </w:r>
      <w:r w:rsidRPr="00BF0DF0">
        <w:rPr>
          <w:rFonts w:hint="eastAsia"/>
          <w:b/>
          <w:bCs w:val="0"/>
        </w:rPr>
        <w:t>如果</w:t>
      </w:r>
      <w:r w:rsidRPr="00BF0DF0">
        <w:rPr>
          <w:b/>
          <w:bCs w:val="0"/>
        </w:rPr>
        <w:t>consumer</w:t>
      </w:r>
      <w:r w:rsidRPr="00BF0DF0">
        <w:rPr>
          <w:b/>
          <w:bCs w:val="0"/>
        </w:rPr>
        <w:t>从多个</w:t>
      </w:r>
      <w:r w:rsidRPr="00BF0DF0">
        <w:rPr>
          <w:b/>
          <w:bCs w:val="0"/>
        </w:rPr>
        <w:t>partition</w:t>
      </w:r>
      <w:r w:rsidRPr="00BF0DF0">
        <w:rPr>
          <w:b/>
          <w:bCs w:val="0"/>
        </w:rPr>
        <w:t>读取到数据，不保证数据间的顺序性</w:t>
      </w:r>
    </w:p>
    <w:p w14:paraId="402476D4" w14:textId="22B372BF" w:rsidR="007A138B" w:rsidRDefault="00F80C8D" w:rsidP="007A138B">
      <w:pPr>
        <w:ind w:firstLineChars="95" w:firstLine="199"/>
      </w:pPr>
      <w:r>
        <w:tab/>
      </w:r>
      <w:r w:rsidR="00EE6C99">
        <w:tab/>
      </w:r>
      <w:proofErr w:type="spellStart"/>
      <w:r w:rsidR="00EE6C99" w:rsidRPr="00EE6C99">
        <w:t>kafka</w:t>
      </w:r>
      <w:proofErr w:type="spellEnd"/>
      <w:r w:rsidR="00EE6C99" w:rsidRPr="00EE6C99">
        <w:t>只保证在一个</w:t>
      </w:r>
      <w:r w:rsidR="00EE6C99" w:rsidRPr="00EE6C99">
        <w:t>partition</w:t>
      </w:r>
      <w:r w:rsidR="00EE6C99" w:rsidRPr="00EE6C99">
        <w:t>上数据是有序的，但多个</w:t>
      </w:r>
      <w:r w:rsidR="00EE6C99" w:rsidRPr="00EE6C99">
        <w:t>partition</w:t>
      </w:r>
      <w:r w:rsidR="00EE6C99" w:rsidRPr="00EE6C99">
        <w:t>，根据你读的顺序会有不同</w:t>
      </w:r>
    </w:p>
    <w:p w14:paraId="1A7C5D12" w14:textId="77777777" w:rsidR="002F5AEF" w:rsidRDefault="002F5AEF" w:rsidP="0047786F">
      <w:pPr>
        <w:ind w:firstLineChars="0" w:firstLine="0"/>
      </w:pPr>
    </w:p>
    <w:p w14:paraId="2E5E010A" w14:textId="6EB8E9C5" w:rsidR="00EE6C99" w:rsidRDefault="00A95709" w:rsidP="007A138B">
      <w:pPr>
        <w:ind w:firstLineChars="95" w:firstLine="199"/>
      </w:pPr>
      <w:r>
        <w:rPr>
          <w:rFonts w:hint="eastAsia"/>
        </w:rPr>
        <w:t>4</w:t>
      </w:r>
      <w:r>
        <w:rPr>
          <w:rFonts w:hint="eastAsia"/>
        </w:rPr>
        <w:t>、</w:t>
      </w:r>
      <w:r w:rsidR="002F5AEF" w:rsidRPr="002F5AEF">
        <w:rPr>
          <w:rFonts w:hint="eastAsia"/>
        </w:rPr>
        <w:t>增减</w:t>
      </w:r>
      <w:r w:rsidR="002F5AEF" w:rsidRPr="002F5AEF">
        <w:t>consumer</w:t>
      </w:r>
      <w:r w:rsidR="002F5AEF" w:rsidRPr="002F5AEF">
        <w:t>，</w:t>
      </w:r>
      <w:r w:rsidR="002F5AEF" w:rsidRPr="002F5AEF">
        <w:t>broker</w:t>
      </w:r>
      <w:r w:rsidR="002F5AEF" w:rsidRPr="002F5AEF">
        <w:t>，</w:t>
      </w:r>
      <w:r w:rsidR="002F5AEF" w:rsidRPr="002F5AEF">
        <w:t>partition</w:t>
      </w:r>
      <w:r w:rsidR="002F5AEF" w:rsidRPr="002F5AEF">
        <w:t>会导致</w:t>
      </w:r>
      <w:r w:rsidR="002F5AEF" w:rsidRPr="002F5AEF">
        <w:t>rebalance</w:t>
      </w:r>
      <w:r w:rsidR="002F5AEF" w:rsidRPr="002F5AEF">
        <w:t>，所以</w:t>
      </w:r>
      <w:r w:rsidR="002F5AEF" w:rsidRPr="002F5AEF">
        <w:t>rebalance</w:t>
      </w:r>
      <w:r w:rsidR="002F5AEF" w:rsidRPr="002F5AEF">
        <w:t>后</w:t>
      </w:r>
      <w:r w:rsidR="002F5AEF" w:rsidRPr="002F5AEF">
        <w:t>consumer</w:t>
      </w:r>
      <w:r w:rsidR="002F5AEF" w:rsidRPr="002F5AEF">
        <w:t>对应的</w:t>
      </w:r>
      <w:r w:rsidR="002F5AEF" w:rsidRPr="002F5AEF">
        <w:t>partition</w:t>
      </w:r>
      <w:r w:rsidR="002F5AEF" w:rsidRPr="002F5AEF">
        <w:t>会发生变化</w:t>
      </w:r>
    </w:p>
    <w:p w14:paraId="3B7678F4" w14:textId="43E27D4C" w:rsidR="00E55123" w:rsidRPr="00E55123" w:rsidRDefault="00532584" w:rsidP="00C416D0">
      <w:pPr>
        <w:pStyle w:val="2"/>
      </w:pPr>
      <w:r w:rsidRPr="00532584">
        <w:rPr>
          <w:rFonts w:hint="eastAsia"/>
        </w:rPr>
        <w:t>消费者分区分配策略</w:t>
      </w:r>
    </w:p>
    <w:p w14:paraId="1AEC8F7C" w14:textId="619A139E" w:rsidR="00E913E0" w:rsidRPr="002559F0" w:rsidRDefault="0001712A" w:rsidP="00C416D0">
      <w:pPr>
        <w:pStyle w:val="3"/>
        <w:ind w:firstLine="420"/>
      </w:pPr>
      <w:r>
        <w:rPr>
          <w:rFonts w:hint="eastAsia"/>
        </w:rPr>
        <w:t>触发</w:t>
      </w:r>
      <w:r w:rsidR="002559F0" w:rsidRPr="002559F0">
        <w:t>rebalance</w:t>
      </w:r>
      <w:r w:rsidR="002559F0" w:rsidRPr="002559F0">
        <w:t>分配操作</w:t>
      </w:r>
    </w:p>
    <w:p w14:paraId="45691341" w14:textId="3728426F" w:rsidR="00A8638F" w:rsidRDefault="0045766C" w:rsidP="00094318">
      <w:pPr>
        <w:ind w:left="420" w:firstLine="420"/>
      </w:pPr>
      <w:r>
        <w:rPr>
          <w:rFonts w:hint="eastAsia"/>
        </w:rPr>
        <w:t>1</w:t>
      </w:r>
      <w:r>
        <w:rPr>
          <w:rFonts w:hint="eastAsia"/>
        </w:rPr>
        <w:t>、</w:t>
      </w:r>
      <w:r w:rsidR="00A8638F">
        <w:rPr>
          <w:rFonts w:hint="eastAsia"/>
        </w:rPr>
        <w:t>同一个</w:t>
      </w:r>
      <w:r w:rsidR="00A8638F">
        <w:t xml:space="preserve">consumer group </w:t>
      </w:r>
      <w:r w:rsidR="00A8638F">
        <w:t>内新增了消费者</w:t>
      </w:r>
    </w:p>
    <w:p w14:paraId="6B146ECA" w14:textId="5BA2164A" w:rsidR="00A8638F" w:rsidRDefault="0045766C" w:rsidP="00094318">
      <w:pPr>
        <w:ind w:left="420" w:firstLine="420"/>
      </w:pPr>
      <w:r>
        <w:rPr>
          <w:rFonts w:hint="eastAsia"/>
        </w:rPr>
        <w:t>2</w:t>
      </w:r>
      <w:r>
        <w:rPr>
          <w:rFonts w:hint="eastAsia"/>
        </w:rPr>
        <w:t>、</w:t>
      </w:r>
      <w:r w:rsidR="00A8638F">
        <w:rPr>
          <w:rFonts w:hint="eastAsia"/>
        </w:rPr>
        <w:t>消费者离开当前所属的</w:t>
      </w:r>
      <w:r w:rsidR="00A8638F">
        <w:t>consumer group</w:t>
      </w:r>
      <w:r w:rsidR="00A8638F">
        <w:t>，比如主机停机或</w:t>
      </w:r>
      <w:proofErr w:type="gramStart"/>
      <w:r w:rsidR="00A8638F">
        <w:t>宕</w:t>
      </w:r>
      <w:proofErr w:type="gramEnd"/>
      <w:r w:rsidR="00A8638F">
        <w:t>机等</w:t>
      </w:r>
    </w:p>
    <w:p w14:paraId="20334190" w14:textId="13EBA932" w:rsidR="00532584" w:rsidRDefault="00B36FED" w:rsidP="00094318">
      <w:pPr>
        <w:ind w:left="420" w:firstLine="420"/>
      </w:pPr>
      <w:r>
        <w:t>2</w:t>
      </w:r>
      <w:r>
        <w:rPr>
          <w:rFonts w:hint="eastAsia"/>
        </w:rPr>
        <w:t>、</w:t>
      </w:r>
      <w:r w:rsidR="00A8638F">
        <w:t xml:space="preserve">topic </w:t>
      </w:r>
      <w:r w:rsidR="00A8638F">
        <w:t>新增了分区（也就是分区熟练发生了变化）</w:t>
      </w:r>
    </w:p>
    <w:p w14:paraId="60460F41" w14:textId="4E2FD97E" w:rsidR="00A44014" w:rsidRDefault="0038530A" w:rsidP="00394BC7">
      <w:pPr>
        <w:pStyle w:val="3"/>
        <w:ind w:firstLine="420"/>
      </w:pPr>
      <w:r>
        <w:rPr>
          <w:rFonts w:hint="eastAsia"/>
        </w:rPr>
        <w:t>分配策略</w:t>
      </w:r>
    </w:p>
    <w:p w14:paraId="4A88286C" w14:textId="77777777" w:rsidR="005574B3" w:rsidRDefault="00AA0108" w:rsidP="005574B3">
      <w:pPr>
        <w:ind w:firstLineChars="0" w:firstLine="0"/>
      </w:pPr>
      <w:r>
        <w:tab/>
      </w:r>
      <w:r>
        <w:tab/>
      </w:r>
      <w:r w:rsidR="005574B3">
        <w:t>Range</w:t>
      </w:r>
      <w:r w:rsidR="005574B3">
        <w:t>（默认，范围）</w:t>
      </w:r>
    </w:p>
    <w:p w14:paraId="6483A18E" w14:textId="77777777" w:rsidR="005574B3" w:rsidRDefault="005574B3" w:rsidP="00F27A49">
      <w:pPr>
        <w:ind w:left="420" w:firstLineChars="0" w:firstLine="420"/>
      </w:pPr>
      <w:proofErr w:type="spellStart"/>
      <w:r>
        <w:t>RoundRobin</w:t>
      </w:r>
      <w:proofErr w:type="spellEnd"/>
      <w:r>
        <w:t>（轮询）</w:t>
      </w:r>
    </w:p>
    <w:p w14:paraId="21276774" w14:textId="517DA2D2" w:rsidR="00AA0108" w:rsidRDefault="005574B3" w:rsidP="00F27A49">
      <w:pPr>
        <w:ind w:left="420" w:firstLineChars="0" w:firstLine="420"/>
      </w:pPr>
      <w:proofErr w:type="spellStart"/>
      <w:r>
        <w:t>StickyAssignor</w:t>
      </w:r>
      <w:proofErr w:type="spellEnd"/>
      <w:r>
        <w:t>（沾性）</w:t>
      </w:r>
    </w:p>
    <w:p w14:paraId="4BFC88A2" w14:textId="588B4278" w:rsidR="008C0775" w:rsidRDefault="008C0775" w:rsidP="008C0775">
      <w:pPr>
        <w:pStyle w:val="3"/>
        <w:ind w:firstLine="420"/>
      </w:pPr>
      <w:r>
        <w:rPr>
          <w:rFonts w:hint="eastAsia"/>
        </w:rPr>
        <w:t>新成员加组</w:t>
      </w:r>
    </w:p>
    <w:p w14:paraId="7C48A3A6" w14:textId="7E4BF741" w:rsidR="00BB25A8" w:rsidRDefault="00206693" w:rsidP="00F2127E">
      <w:pPr>
        <w:ind w:firstLine="420"/>
      </w:pPr>
      <w:r>
        <w:rPr>
          <w:noProof/>
        </w:rPr>
        <w:drawing>
          <wp:inline distT="0" distB="0" distL="0" distR="0" wp14:anchorId="3C18FEAD" wp14:editId="2C9A9102">
            <wp:extent cx="5274310" cy="30232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3235"/>
                    </a:xfrm>
                    <a:prstGeom prst="rect">
                      <a:avLst/>
                    </a:prstGeom>
                  </pic:spPr>
                </pic:pic>
              </a:graphicData>
            </a:graphic>
          </wp:inline>
        </w:drawing>
      </w:r>
    </w:p>
    <w:p w14:paraId="03DC4358" w14:textId="435976A5" w:rsidR="00F2127E" w:rsidRDefault="00F2127E" w:rsidP="00F2127E">
      <w:pPr>
        <w:pStyle w:val="3"/>
        <w:ind w:firstLine="420"/>
      </w:pPr>
      <w:r>
        <w:rPr>
          <w:rFonts w:hint="eastAsia"/>
        </w:rPr>
        <w:lastRenderedPageBreak/>
        <w:t>崩溃</w:t>
      </w:r>
    </w:p>
    <w:p w14:paraId="5A296AE3" w14:textId="09C1F614" w:rsidR="00F2127E" w:rsidRDefault="00F2127E" w:rsidP="00F2127E">
      <w:pPr>
        <w:ind w:firstLine="420"/>
      </w:pPr>
      <w:r>
        <w:rPr>
          <w:noProof/>
        </w:rPr>
        <w:drawing>
          <wp:inline distT="0" distB="0" distL="0" distR="0" wp14:anchorId="499EC689" wp14:editId="533DED35">
            <wp:extent cx="5274310" cy="30619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61970"/>
                    </a:xfrm>
                    <a:prstGeom prst="rect">
                      <a:avLst/>
                    </a:prstGeom>
                  </pic:spPr>
                </pic:pic>
              </a:graphicData>
            </a:graphic>
          </wp:inline>
        </w:drawing>
      </w:r>
    </w:p>
    <w:p w14:paraId="710A1F5A" w14:textId="37D2E2A9" w:rsidR="00F2127E" w:rsidRDefault="00F2127E" w:rsidP="00F2127E">
      <w:pPr>
        <w:ind w:firstLine="420"/>
      </w:pPr>
    </w:p>
    <w:p w14:paraId="304E43DD" w14:textId="51117605" w:rsidR="00F2127E" w:rsidRDefault="00F2127E" w:rsidP="00F2127E">
      <w:pPr>
        <w:pStyle w:val="3"/>
        <w:ind w:firstLine="420"/>
      </w:pPr>
      <w:r>
        <w:rPr>
          <w:rFonts w:hint="eastAsia"/>
        </w:rPr>
        <w:t>主动离组</w:t>
      </w:r>
    </w:p>
    <w:p w14:paraId="25E97389" w14:textId="16766FC0" w:rsidR="00F2127E" w:rsidRDefault="00F2127E" w:rsidP="00F2127E">
      <w:pPr>
        <w:ind w:firstLine="420"/>
      </w:pPr>
      <w:r>
        <w:rPr>
          <w:noProof/>
        </w:rPr>
        <w:drawing>
          <wp:inline distT="0" distB="0" distL="0" distR="0" wp14:anchorId="3DB1B77B" wp14:editId="1C8A4BE4">
            <wp:extent cx="5274310" cy="31864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86430"/>
                    </a:xfrm>
                    <a:prstGeom prst="rect">
                      <a:avLst/>
                    </a:prstGeom>
                  </pic:spPr>
                </pic:pic>
              </a:graphicData>
            </a:graphic>
          </wp:inline>
        </w:drawing>
      </w:r>
    </w:p>
    <w:p w14:paraId="58A9DC56" w14:textId="0B76354E" w:rsidR="00313C72" w:rsidRDefault="00313C72" w:rsidP="00F2127E">
      <w:pPr>
        <w:ind w:firstLine="420"/>
      </w:pPr>
      <w:r>
        <w:rPr>
          <w:noProof/>
        </w:rPr>
        <w:lastRenderedPageBreak/>
        <w:drawing>
          <wp:inline distT="0" distB="0" distL="0" distR="0" wp14:anchorId="590964D2" wp14:editId="28F99FDA">
            <wp:extent cx="5274310" cy="28600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0040"/>
                    </a:xfrm>
                    <a:prstGeom prst="rect">
                      <a:avLst/>
                    </a:prstGeom>
                  </pic:spPr>
                </pic:pic>
              </a:graphicData>
            </a:graphic>
          </wp:inline>
        </w:drawing>
      </w:r>
    </w:p>
    <w:p w14:paraId="50E7B346" w14:textId="77777777" w:rsidR="00313C72" w:rsidRPr="00F2127E" w:rsidRDefault="00313C72" w:rsidP="00F2127E">
      <w:pPr>
        <w:ind w:firstLine="420"/>
      </w:pPr>
    </w:p>
    <w:p w14:paraId="00F2D116" w14:textId="77777777" w:rsidR="00F2127E" w:rsidRPr="00F2127E" w:rsidRDefault="00F2127E" w:rsidP="00F2127E">
      <w:pPr>
        <w:ind w:firstLineChars="95" w:firstLine="199"/>
      </w:pPr>
    </w:p>
    <w:p w14:paraId="226D219B" w14:textId="796420A5" w:rsidR="00BC0455" w:rsidRDefault="00601D7B" w:rsidP="00BC0455">
      <w:pPr>
        <w:ind w:firstLineChars="0"/>
      </w:pPr>
      <w:proofErr w:type="spellStart"/>
      <w:r w:rsidRPr="00601D7B">
        <w:t>RangeAssignor</w:t>
      </w:r>
      <w:proofErr w:type="spellEnd"/>
      <w:r>
        <w:rPr>
          <w:rFonts w:hint="eastAsia"/>
        </w:rPr>
        <w:t>：</w:t>
      </w:r>
      <w:r w:rsidR="005A58AC" w:rsidRPr="005A58AC">
        <w:t xml:space="preserve">Range </w:t>
      </w:r>
      <w:r w:rsidR="005A58AC" w:rsidRPr="005A58AC">
        <w:t>策略是对每个主题而言的，首先对同一个主题里面的分区按照序号进行排序，并对消费者按照字符顺序进行排序</w:t>
      </w:r>
      <w:r w:rsidR="00F40746">
        <w:rPr>
          <w:rFonts w:hint="eastAsia"/>
        </w:rPr>
        <w:t>。</w:t>
      </w:r>
    </w:p>
    <w:p w14:paraId="6305AC32" w14:textId="77777777" w:rsidR="004C4269" w:rsidRDefault="00F40746" w:rsidP="004C4269">
      <w:pPr>
        <w:ind w:firstLineChars="0"/>
      </w:pPr>
      <w:r>
        <w:tab/>
      </w:r>
      <w:r w:rsidR="004C4269">
        <w:rPr>
          <w:rFonts w:hint="eastAsia"/>
        </w:rPr>
        <w:t>假设</w:t>
      </w:r>
      <w:r w:rsidR="004C4269">
        <w:t xml:space="preserve">  n = </w:t>
      </w:r>
      <w:r w:rsidR="004C4269">
        <w:t>分区数</w:t>
      </w:r>
      <w:r w:rsidR="004C4269">
        <w:t xml:space="preserve"> / </w:t>
      </w:r>
      <w:r w:rsidR="004C4269">
        <w:t>消费数</w:t>
      </w:r>
      <w:r w:rsidR="004C4269">
        <w:t xml:space="preserve"> </w:t>
      </w:r>
      <w:r w:rsidR="004C4269">
        <w:t>；</w:t>
      </w:r>
      <w:r w:rsidR="004C4269">
        <w:t xml:space="preserve"> m = </w:t>
      </w:r>
      <w:r w:rsidR="004C4269">
        <w:t>分区数</w:t>
      </w:r>
      <w:r w:rsidR="004C4269">
        <w:t xml:space="preserve"> % </w:t>
      </w:r>
      <w:r w:rsidR="004C4269">
        <w:t>消费者数量</w:t>
      </w:r>
    </w:p>
    <w:p w14:paraId="6BABDE7E" w14:textId="77777777" w:rsidR="004C4269" w:rsidRDefault="004C4269" w:rsidP="00842B7C">
      <w:pPr>
        <w:ind w:firstLineChars="0" w:firstLine="420"/>
      </w:pPr>
      <w:r>
        <w:rPr>
          <w:rFonts w:hint="eastAsia"/>
        </w:rPr>
        <w:t>那么前</w:t>
      </w:r>
      <w:r>
        <w:t xml:space="preserve"> m </w:t>
      </w:r>
      <w:proofErr w:type="gramStart"/>
      <w:r>
        <w:t>个</w:t>
      </w:r>
      <w:proofErr w:type="gramEnd"/>
      <w:r>
        <w:t>消费者每个分配</w:t>
      </w:r>
      <w:r>
        <w:t xml:space="preserve"> n + 1 </w:t>
      </w:r>
      <w:proofErr w:type="gramStart"/>
      <w:r>
        <w:t>个</w:t>
      </w:r>
      <w:proofErr w:type="gramEnd"/>
      <w:r>
        <w:t>分区</w:t>
      </w:r>
    </w:p>
    <w:p w14:paraId="11454B3C" w14:textId="28444342" w:rsidR="00F40746" w:rsidRDefault="004C4269" w:rsidP="00842B7C">
      <w:pPr>
        <w:ind w:firstLineChars="0" w:firstLine="420"/>
      </w:pPr>
      <w:r>
        <w:rPr>
          <w:rFonts w:hint="eastAsia"/>
        </w:rPr>
        <w:t>后面的（消费者数量</w:t>
      </w:r>
      <w:r>
        <w:t xml:space="preserve"> - m</w:t>
      </w:r>
      <w:r>
        <w:t>）</w:t>
      </w:r>
      <w:proofErr w:type="gramStart"/>
      <w:r>
        <w:t>个</w:t>
      </w:r>
      <w:proofErr w:type="gramEnd"/>
      <w:r>
        <w:t>消费者每个分配</w:t>
      </w:r>
      <w:r>
        <w:t>n</w:t>
      </w:r>
      <w:proofErr w:type="gramStart"/>
      <w:r>
        <w:t>个</w:t>
      </w:r>
      <w:proofErr w:type="gramEnd"/>
      <w:r>
        <w:t>分区</w:t>
      </w:r>
    </w:p>
    <w:p w14:paraId="5DD50634" w14:textId="505BE0D1" w:rsidR="005403FD" w:rsidRDefault="005403FD" w:rsidP="00842B7C">
      <w:pPr>
        <w:ind w:firstLineChars="0" w:firstLine="420"/>
      </w:pPr>
    </w:p>
    <w:p w14:paraId="5251C432" w14:textId="77777777" w:rsidR="005403FD" w:rsidRDefault="005403FD" w:rsidP="00D96CF9">
      <w:pPr>
        <w:ind w:firstLine="420"/>
      </w:pPr>
      <w:r>
        <w:rPr>
          <w:rFonts w:hint="eastAsia"/>
        </w:rPr>
        <w:t>例如：</w:t>
      </w:r>
      <w:r>
        <w:t>11</w:t>
      </w:r>
      <w:r>
        <w:t>个分区，</w:t>
      </w:r>
      <w:r>
        <w:t>3</w:t>
      </w:r>
      <w:r>
        <w:t>个消费者</w:t>
      </w:r>
      <w:r>
        <w:t xml:space="preserve"> </w:t>
      </w:r>
    </w:p>
    <w:p w14:paraId="25E09D2A" w14:textId="77777777" w:rsidR="005403FD" w:rsidRDefault="005403FD" w:rsidP="00D96CF9">
      <w:pPr>
        <w:ind w:firstLine="420"/>
      </w:pPr>
      <w:r>
        <w:t xml:space="preserve">A1-0 </w:t>
      </w:r>
      <w:r>
        <w:t>将消费</w:t>
      </w:r>
      <w:r>
        <w:t xml:space="preserve"> 0,1,2,3 </w:t>
      </w:r>
      <w:r>
        <w:t>分区</w:t>
      </w:r>
    </w:p>
    <w:p w14:paraId="34FA166C" w14:textId="77777777" w:rsidR="005403FD" w:rsidRDefault="005403FD" w:rsidP="00D96CF9">
      <w:pPr>
        <w:ind w:firstLine="420"/>
      </w:pPr>
      <w:r>
        <w:t xml:space="preserve">A2-0 </w:t>
      </w:r>
      <w:r>
        <w:t>将消费</w:t>
      </w:r>
      <w:r>
        <w:t xml:space="preserve"> 4,5,6,7 </w:t>
      </w:r>
      <w:r>
        <w:t>分区</w:t>
      </w:r>
    </w:p>
    <w:p w14:paraId="793AEF9E" w14:textId="77777777" w:rsidR="005403FD" w:rsidRDefault="005403FD" w:rsidP="00D96CF9">
      <w:pPr>
        <w:ind w:firstLine="420"/>
      </w:pPr>
      <w:r>
        <w:t xml:space="preserve">A3-0 </w:t>
      </w:r>
      <w:r>
        <w:t>将消费</w:t>
      </w:r>
      <w:r>
        <w:t xml:space="preserve"> 8,9,10 </w:t>
      </w:r>
      <w:r>
        <w:t>分区</w:t>
      </w:r>
    </w:p>
    <w:p w14:paraId="6FCC894A" w14:textId="1C0353E6" w:rsidR="005403FD" w:rsidRDefault="005403FD" w:rsidP="005403FD">
      <w:pPr>
        <w:ind w:firstLineChars="0" w:firstLine="420"/>
      </w:pPr>
      <w:r>
        <w:rPr>
          <w:rFonts w:hint="eastAsia"/>
        </w:rPr>
        <w:t>结果：</w:t>
      </w:r>
      <w:r>
        <w:t xml:space="preserve">A1-0 </w:t>
      </w:r>
      <w:r>
        <w:t>和</w:t>
      </w:r>
      <w:r>
        <w:t xml:space="preserve"> A2-0 </w:t>
      </w:r>
      <w:r>
        <w:t>多消费一个分区，没什么</w:t>
      </w:r>
    </w:p>
    <w:p w14:paraId="46B662F7" w14:textId="5DFF7159" w:rsidR="003F0771" w:rsidRDefault="003F0771" w:rsidP="005403FD">
      <w:pPr>
        <w:ind w:firstLineChars="0" w:firstLine="420"/>
      </w:pPr>
    </w:p>
    <w:p w14:paraId="066D043A" w14:textId="77777777" w:rsidR="003F0771" w:rsidRDefault="003F0771" w:rsidP="00D96CF9">
      <w:pPr>
        <w:ind w:firstLine="420"/>
      </w:pPr>
      <w:r>
        <w:rPr>
          <w:rFonts w:hint="eastAsia"/>
        </w:rPr>
        <w:t>例如：</w:t>
      </w:r>
      <w:r>
        <w:t>2</w:t>
      </w:r>
      <w:r>
        <w:t>个主题（</w:t>
      </w:r>
      <w:r>
        <w:t>T1</w:t>
      </w:r>
      <w:r>
        <w:t>和</w:t>
      </w:r>
      <w:r>
        <w:t>T2</w:t>
      </w:r>
      <w:r>
        <w:t>），分别有</w:t>
      </w:r>
      <w:r>
        <w:t>10</w:t>
      </w:r>
      <w:r>
        <w:t>个分区</w:t>
      </w:r>
    </w:p>
    <w:p w14:paraId="1F47D540" w14:textId="01ED0A67" w:rsidR="003F0771" w:rsidRDefault="003F0771" w:rsidP="00D96CF9">
      <w:pPr>
        <w:ind w:firstLine="420"/>
      </w:pPr>
      <w:r>
        <w:t xml:space="preserve">A1-0 </w:t>
      </w:r>
      <w:r>
        <w:t>将消费</w:t>
      </w:r>
      <w:r w:rsidR="008A5DE0">
        <w:t>T1</w:t>
      </w:r>
      <w:r w:rsidR="008A5DE0">
        <w:rPr>
          <w:rFonts w:hint="eastAsia"/>
        </w:rPr>
        <w:t>主题的</w:t>
      </w:r>
      <w:r>
        <w:t xml:space="preserve">0,1,2,3 </w:t>
      </w:r>
      <w:r>
        <w:t>分区，以及</w:t>
      </w:r>
      <w:r>
        <w:t>T2</w:t>
      </w:r>
      <w:r>
        <w:t>主题的</w:t>
      </w:r>
      <w:r>
        <w:t>0,1,2,3</w:t>
      </w:r>
      <w:r>
        <w:t>分区</w:t>
      </w:r>
    </w:p>
    <w:p w14:paraId="21CCCA39" w14:textId="6AFBD4B1" w:rsidR="003F0771" w:rsidRDefault="003F0771" w:rsidP="00D96CF9">
      <w:pPr>
        <w:ind w:firstLine="420"/>
      </w:pPr>
      <w:r>
        <w:t xml:space="preserve">A2-0 </w:t>
      </w:r>
      <w:r>
        <w:t>将消费</w:t>
      </w:r>
      <w:r w:rsidR="008A5DE0">
        <w:t>T1</w:t>
      </w:r>
      <w:r w:rsidR="008A5DE0">
        <w:rPr>
          <w:rFonts w:hint="eastAsia"/>
        </w:rPr>
        <w:t>主题的</w:t>
      </w:r>
      <w:r>
        <w:t xml:space="preserve">4,5,6 </w:t>
      </w:r>
      <w:r>
        <w:t>分区，以及</w:t>
      </w:r>
      <w:r>
        <w:t>T2</w:t>
      </w:r>
      <w:r>
        <w:t>主题的</w:t>
      </w:r>
      <w:r>
        <w:t xml:space="preserve">4,5,6 </w:t>
      </w:r>
      <w:r>
        <w:t>分区</w:t>
      </w:r>
    </w:p>
    <w:p w14:paraId="4876BB9B" w14:textId="0CF96E02" w:rsidR="003F0771" w:rsidRDefault="003F0771" w:rsidP="00D96CF9">
      <w:pPr>
        <w:ind w:firstLine="420"/>
      </w:pPr>
      <w:r>
        <w:t xml:space="preserve">A3-0 </w:t>
      </w:r>
      <w:r>
        <w:t>将消费</w:t>
      </w:r>
      <w:r>
        <w:t xml:space="preserve"> </w:t>
      </w:r>
      <w:r w:rsidR="008A5DE0">
        <w:t>T1</w:t>
      </w:r>
      <w:r w:rsidR="008A5DE0">
        <w:rPr>
          <w:rFonts w:hint="eastAsia"/>
        </w:rPr>
        <w:t>主题的</w:t>
      </w:r>
      <w:r>
        <w:t xml:space="preserve">7,8,9 </w:t>
      </w:r>
      <w:r>
        <w:t>分区，以及</w:t>
      </w:r>
      <w:r>
        <w:t>T2</w:t>
      </w:r>
      <w:r>
        <w:t>主题的</w:t>
      </w:r>
      <w:r>
        <w:t xml:space="preserve">7,8,9 </w:t>
      </w:r>
      <w:r>
        <w:t>分区</w:t>
      </w:r>
    </w:p>
    <w:p w14:paraId="0E080D6B" w14:textId="650D7A0D" w:rsidR="003F0771" w:rsidRDefault="003F0771" w:rsidP="00D96CF9">
      <w:pPr>
        <w:ind w:firstLine="420"/>
      </w:pPr>
      <w:r>
        <w:rPr>
          <w:rFonts w:hint="eastAsia"/>
        </w:rPr>
        <w:t>结果：</w:t>
      </w:r>
      <w:r>
        <w:t xml:space="preserve">A1-0 </w:t>
      </w:r>
      <w:r>
        <w:t>比其他分区多了</w:t>
      </w:r>
      <w:r>
        <w:t>2</w:t>
      </w:r>
      <w:r>
        <w:t>个分区，这就是</w:t>
      </w:r>
      <w:proofErr w:type="spellStart"/>
      <w:r>
        <w:t>RangeAssignor</w:t>
      </w:r>
      <w:proofErr w:type="spellEnd"/>
      <w:r>
        <w:t>很明显的弊端。</w:t>
      </w:r>
    </w:p>
    <w:p w14:paraId="51103F9B" w14:textId="77777777" w:rsidR="00E43A79" w:rsidRDefault="00E43A79" w:rsidP="00D96CF9">
      <w:pPr>
        <w:ind w:firstLine="420"/>
      </w:pPr>
    </w:p>
    <w:p w14:paraId="456B3952" w14:textId="7764F2F3" w:rsidR="00601D7B" w:rsidRDefault="00601D7B" w:rsidP="00BC0455">
      <w:pPr>
        <w:ind w:firstLineChars="0"/>
      </w:pPr>
      <w:r>
        <w:tab/>
      </w:r>
      <w:proofErr w:type="spellStart"/>
      <w:r w:rsidR="009C4A33" w:rsidRPr="009C4A33">
        <w:t>RoundRobinAssignor</w:t>
      </w:r>
      <w:proofErr w:type="spellEnd"/>
    </w:p>
    <w:p w14:paraId="5D5733E9" w14:textId="4DEB6E8F" w:rsidR="001070C1" w:rsidRDefault="001070C1" w:rsidP="00A4185D">
      <w:pPr>
        <w:ind w:firstLineChars="0"/>
      </w:pPr>
      <w:r>
        <w:rPr>
          <w:rFonts w:hint="eastAsia"/>
        </w:rPr>
        <w:t>轮询分区策略就是：</w:t>
      </w:r>
    </w:p>
    <w:p w14:paraId="756F54C6" w14:textId="77777777" w:rsidR="001070C1" w:rsidRDefault="001070C1" w:rsidP="00A4185D">
      <w:pPr>
        <w:ind w:firstLineChars="0" w:firstLine="420"/>
      </w:pPr>
      <w:r>
        <w:rPr>
          <w:rFonts w:hint="eastAsia"/>
        </w:rPr>
        <w:t>把所有</w:t>
      </w:r>
      <w:r>
        <w:t xml:space="preserve">partition </w:t>
      </w:r>
      <w:r>
        <w:t>和所有</w:t>
      </w:r>
      <w:r>
        <w:t>consumer</w:t>
      </w:r>
      <w:r>
        <w:t>线程都列出来，然后按照</w:t>
      </w:r>
      <w:proofErr w:type="spellStart"/>
      <w:r>
        <w:t>hashcode</w:t>
      </w:r>
      <w:proofErr w:type="spellEnd"/>
      <w:r>
        <w:t>进行排序</w:t>
      </w:r>
    </w:p>
    <w:p w14:paraId="76C945B7" w14:textId="130DFF3A" w:rsidR="00E43A79" w:rsidRDefault="001070C1" w:rsidP="00A4185D">
      <w:pPr>
        <w:ind w:firstLineChars="0" w:firstLine="420"/>
      </w:pPr>
      <w:r>
        <w:rPr>
          <w:rFonts w:hint="eastAsia"/>
        </w:rPr>
        <w:t>最后通过轮询算法分配</w:t>
      </w:r>
      <w:r>
        <w:t>partition</w:t>
      </w:r>
      <w:r>
        <w:t>给消费线程。</w:t>
      </w:r>
    </w:p>
    <w:p w14:paraId="055438FC" w14:textId="14AC47B5" w:rsidR="00C46BEC" w:rsidRDefault="00C46BEC" w:rsidP="00C55B08">
      <w:pPr>
        <w:ind w:firstLineChars="0" w:firstLine="420"/>
      </w:pPr>
      <w:r>
        <w:rPr>
          <w:rFonts w:hint="eastAsia"/>
        </w:rPr>
        <w:t>如果所有</w:t>
      </w:r>
      <w:r>
        <w:t>consumer</w:t>
      </w:r>
      <w:r>
        <w:t>实例的订阅是相同的，那么</w:t>
      </w:r>
      <w:r>
        <w:t>partition</w:t>
      </w:r>
      <w:r>
        <w:t>会均匀分布。</w:t>
      </w:r>
    </w:p>
    <w:p w14:paraId="1B05176F" w14:textId="6BEF0CA2" w:rsidR="00C46BEC" w:rsidRDefault="00C46BEC" w:rsidP="00C46BEC">
      <w:pPr>
        <w:ind w:firstLineChars="0" w:firstLine="420"/>
      </w:pPr>
      <w:r>
        <w:rPr>
          <w:rFonts w:hint="eastAsia"/>
        </w:rPr>
        <w:t>使用轮询分区策略，必须满足两个条件：</w:t>
      </w:r>
    </w:p>
    <w:p w14:paraId="4AE6A46F" w14:textId="12877AAF" w:rsidR="008D762D" w:rsidRDefault="00B74AB6" w:rsidP="00B74AB6">
      <w:pPr>
        <w:ind w:firstLineChars="0"/>
      </w:pPr>
      <w:r>
        <w:tab/>
      </w:r>
      <w:r w:rsidR="008D762D">
        <w:tab/>
        <w:t>1</w:t>
      </w:r>
      <w:r w:rsidR="008D762D">
        <w:t>、每个主题的消费者实例具有相同数量的流</w:t>
      </w:r>
    </w:p>
    <w:p w14:paraId="4CC49DF5" w14:textId="7A0F87FA" w:rsidR="008D762D" w:rsidRDefault="008D762D" w:rsidP="00B74AB6">
      <w:pPr>
        <w:ind w:left="420" w:firstLineChars="0" w:firstLine="420"/>
      </w:pPr>
      <w:r>
        <w:t>2</w:t>
      </w:r>
      <w:r>
        <w:t>、每个消费者订阅的主题必须是相同的。</w:t>
      </w:r>
    </w:p>
    <w:p w14:paraId="40E07031" w14:textId="7D3CD0B4" w:rsidR="00D43F66" w:rsidRDefault="00D43F66" w:rsidP="00B74AB6">
      <w:pPr>
        <w:ind w:left="420" w:firstLineChars="0" w:firstLine="420"/>
      </w:pPr>
    </w:p>
    <w:p w14:paraId="1972F5FB" w14:textId="7EF95550" w:rsidR="00D43F66" w:rsidRDefault="00D43F66" w:rsidP="009767C3">
      <w:pPr>
        <w:ind w:firstLineChars="0"/>
      </w:pPr>
      <w:proofErr w:type="spellStart"/>
      <w:r w:rsidRPr="00D43F66">
        <w:lastRenderedPageBreak/>
        <w:t>StrickyAssignor</w:t>
      </w:r>
      <w:proofErr w:type="spellEnd"/>
    </w:p>
    <w:p w14:paraId="28A03EB5" w14:textId="739E7367" w:rsidR="00406178" w:rsidRDefault="00406178" w:rsidP="009767C3">
      <w:pPr>
        <w:ind w:left="420" w:firstLineChars="0"/>
      </w:pPr>
      <w:proofErr w:type="spellStart"/>
      <w:r>
        <w:t>kafka</w:t>
      </w:r>
      <w:proofErr w:type="spellEnd"/>
      <w:r>
        <w:t>在</w:t>
      </w:r>
      <w:r>
        <w:t xml:space="preserve">0.11.x </w:t>
      </w:r>
      <w:r>
        <w:t>版本支持了</w:t>
      </w:r>
      <w:proofErr w:type="spellStart"/>
      <w:r>
        <w:t>StrickyAssignor</w:t>
      </w:r>
      <w:proofErr w:type="spellEnd"/>
      <w:r>
        <w:t>，翻译过来就是粘带策略，它有两个目的</w:t>
      </w:r>
    </w:p>
    <w:p w14:paraId="5941E969" w14:textId="20BE399F" w:rsidR="00406178" w:rsidRPr="009767C3" w:rsidRDefault="00406178" w:rsidP="009767C3">
      <w:pPr>
        <w:ind w:left="420" w:firstLineChars="0"/>
      </w:pPr>
      <w:r>
        <w:t>1</w:t>
      </w:r>
      <w:r>
        <w:t>、分区的分配尽可能的均匀</w:t>
      </w:r>
    </w:p>
    <w:p w14:paraId="4C123232" w14:textId="3CB53E56" w:rsidR="00406178" w:rsidRPr="009767C3" w:rsidRDefault="00406178" w:rsidP="009767C3">
      <w:pPr>
        <w:ind w:left="420" w:firstLineChars="0"/>
      </w:pPr>
      <w:r>
        <w:t>2</w:t>
      </w:r>
      <w:r>
        <w:t>、分区的分配尽可能和上次分配保持相同</w:t>
      </w:r>
    </w:p>
    <w:p w14:paraId="3E4AEC34" w14:textId="10253E37" w:rsidR="00406178" w:rsidRDefault="00406178" w:rsidP="009767C3">
      <w:pPr>
        <w:ind w:firstLineChars="0"/>
      </w:pPr>
      <w:r>
        <w:rPr>
          <w:rFonts w:hint="eastAsia"/>
        </w:rPr>
        <w:t>当两者冲突时，第一个目标优先于第二目标</w:t>
      </w:r>
    </w:p>
    <w:p w14:paraId="7FD076B4" w14:textId="7B66D677" w:rsidR="009767C3" w:rsidRDefault="009767C3" w:rsidP="009767C3">
      <w:pPr>
        <w:ind w:firstLineChars="0"/>
      </w:pPr>
    </w:p>
    <w:p w14:paraId="288F8EF0" w14:textId="77777777" w:rsidR="009767C3" w:rsidRDefault="009767C3" w:rsidP="009767C3">
      <w:pPr>
        <w:ind w:firstLineChars="0"/>
      </w:pPr>
      <w:r>
        <w:rPr>
          <w:rFonts w:hint="eastAsia"/>
        </w:rPr>
        <w:t>假设</w:t>
      </w:r>
      <w:proofErr w:type="gramStart"/>
      <w:r>
        <w:rPr>
          <w:rFonts w:hint="eastAsia"/>
        </w:rPr>
        <w:t>消费组</w:t>
      </w:r>
      <w:proofErr w:type="gramEnd"/>
      <w:r>
        <w:rPr>
          <w:rFonts w:hint="eastAsia"/>
        </w:rPr>
        <w:t>有</w:t>
      </w:r>
      <w:r>
        <w:t>3</w:t>
      </w:r>
      <w:r>
        <w:t>个消费者，</w:t>
      </w:r>
      <w:r>
        <w:t>C0</w:t>
      </w:r>
      <w:r>
        <w:t>、</w:t>
      </w:r>
      <w:r>
        <w:t>C1</w:t>
      </w:r>
      <w:r>
        <w:t>、</w:t>
      </w:r>
      <w:r>
        <w:t>C3</w:t>
      </w:r>
      <w:r>
        <w:t>，它们分别订阅了</w:t>
      </w:r>
      <w:r>
        <w:t>4</w:t>
      </w:r>
      <w:r>
        <w:t>个</w:t>
      </w:r>
      <w:r>
        <w:t>Topic</w:t>
      </w:r>
      <w:r>
        <w:t>（</w:t>
      </w:r>
      <w:r>
        <w:t>t0</w:t>
      </w:r>
      <w:r>
        <w:t>，</w:t>
      </w:r>
      <w:r>
        <w:t>t1</w:t>
      </w:r>
      <w:r>
        <w:t>，</w:t>
      </w:r>
      <w:r>
        <w:t>t2</w:t>
      </w:r>
      <w:r>
        <w:t>，</w:t>
      </w:r>
      <w:r>
        <w:t>t3</w:t>
      </w:r>
      <w:r>
        <w:t>），并且每个主题有两个分区（</w:t>
      </w:r>
      <w:r>
        <w:t>p0,p1</w:t>
      </w:r>
      <w:r>
        <w:t>），也就是说，整个</w:t>
      </w:r>
      <w:proofErr w:type="gramStart"/>
      <w:r>
        <w:t>消费组订阅</w:t>
      </w:r>
      <w:proofErr w:type="gramEnd"/>
      <w:r>
        <w:t>了</w:t>
      </w:r>
      <w:r>
        <w:t>8</w:t>
      </w:r>
      <w:r>
        <w:t>个分区：</w:t>
      </w:r>
      <w:r>
        <w:t>t0p0</w:t>
      </w:r>
      <w:r>
        <w:t>、</w:t>
      </w:r>
      <w:r>
        <w:t>t0p1</w:t>
      </w:r>
      <w:r>
        <w:t>、</w:t>
      </w:r>
      <w:r>
        <w:t>t1p0</w:t>
      </w:r>
      <w:r>
        <w:t>、</w:t>
      </w:r>
      <w:r>
        <w:t>t1p1</w:t>
      </w:r>
      <w:r>
        <w:t>、</w:t>
      </w:r>
      <w:r>
        <w:t>t2p0</w:t>
      </w:r>
      <w:r>
        <w:t>、</w:t>
      </w:r>
      <w:r>
        <w:t>t2p1</w:t>
      </w:r>
      <w:r>
        <w:t>、</w:t>
      </w:r>
      <w:r>
        <w:t>t3p0</w:t>
      </w:r>
      <w:r>
        <w:t>、</w:t>
      </w:r>
      <w:r>
        <w:t>t3p1</w:t>
      </w:r>
    </w:p>
    <w:p w14:paraId="266B54D2" w14:textId="77777777" w:rsidR="009767C3" w:rsidRDefault="009767C3" w:rsidP="009767C3">
      <w:pPr>
        <w:ind w:firstLineChars="0"/>
      </w:pPr>
      <w:r>
        <w:rPr>
          <w:rFonts w:hint="eastAsia"/>
        </w:rPr>
        <w:t>那么最终的分配场景结果为：</w:t>
      </w:r>
    </w:p>
    <w:p w14:paraId="7EA1C8A3" w14:textId="77777777" w:rsidR="009767C3" w:rsidRDefault="009767C3" w:rsidP="009767C3">
      <w:pPr>
        <w:ind w:firstLineChars="0"/>
      </w:pPr>
      <w:r>
        <w:t>C0: t0p0 t1p1 t3p0</w:t>
      </w:r>
    </w:p>
    <w:p w14:paraId="1F9B18F1" w14:textId="77777777" w:rsidR="009767C3" w:rsidRDefault="009767C3" w:rsidP="009767C3">
      <w:pPr>
        <w:ind w:firstLineChars="0"/>
      </w:pPr>
      <w:r>
        <w:t>C1: t0p1 t2p0 t3p1</w:t>
      </w:r>
    </w:p>
    <w:p w14:paraId="1C18959E" w14:textId="77777777" w:rsidR="009767C3" w:rsidRDefault="009767C3" w:rsidP="009767C3">
      <w:pPr>
        <w:ind w:firstLineChars="0"/>
      </w:pPr>
      <w:r>
        <w:t>C2: t1p0 t2p1</w:t>
      </w:r>
    </w:p>
    <w:p w14:paraId="76308D7C" w14:textId="77777777" w:rsidR="009767C3" w:rsidRDefault="009767C3" w:rsidP="009767C3">
      <w:pPr>
        <w:ind w:firstLineChars="0"/>
      </w:pPr>
      <w:r>
        <w:rPr>
          <w:rFonts w:hint="eastAsia"/>
        </w:rPr>
        <w:t>这样的分配策略类似轮询策略，但是其实不是，因为如果</w:t>
      </w:r>
      <w:r>
        <w:t xml:space="preserve">C1 </w:t>
      </w:r>
      <w:r>
        <w:t>这个消费者挂了，就必然会造成重新分区（</w:t>
      </w:r>
      <w:proofErr w:type="spellStart"/>
      <w:r>
        <w:t>reblance</w:t>
      </w:r>
      <w:proofErr w:type="spellEnd"/>
      <w:r>
        <w:t>），如果是轮询，那么结果应该是</w:t>
      </w:r>
    </w:p>
    <w:p w14:paraId="3FB0CC00" w14:textId="77777777" w:rsidR="009767C3" w:rsidRDefault="009767C3" w:rsidP="009767C3">
      <w:pPr>
        <w:ind w:firstLineChars="0"/>
      </w:pPr>
      <w:r>
        <w:t>C0: t0p0 t1p1 t2p0 t3p0</w:t>
      </w:r>
    </w:p>
    <w:p w14:paraId="7C8F02E0" w14:textId="77777777" w:rsidR="009767C3" w:rsidRDefault="009767C3" w:rsidP="009767C3">
      <w:pPr>
        <w:ind w:firstLineChars="0"/>
      </w:pPr>
      <w:r>
        <w:t>C2: t0p1 t2p0 t2p1 t3p1</w:t>
      </w:r>
    </w:p>
    <w:p w14:paraId="156E3447" w14:textId="77777777" w:rsidR="009767C3" w:rsidRDefault="009767C3" w:rsidP="009767C3">
      <w:pPr>
        <w:ind w:firstLineChars="0"/>
      </w:pPr>
      <w:r>
        <w:rPr>
          <w:rFonts w:hint="eastAsia"/>
        </w:rPr>
        <w:t>但是不是如此，因为他要满足粘带策略，所以他会满足</w:t>
      </w:r>
      <w:r>
        <w:t xml:space="preserve"> “</w:t>
      </w:r>
      <w:r>
        <w:t>分区的分配尽可能和上次分配保持相同</w:t>
      </w:r>
      <w:r>
        <w:t>”</w:t>
      </w:r>
      <w:r>
        <w:t>，所以分配结果是</w:t>
      </w:r>
    </w:p>
    <w:p w14:paraId="3FD846A8" w14:textId="77777777" w:rsidR="009767C3" w:rsidRDefault="009767C3" w:rsidP="009767C3">
      <w:pPr>
        <w:ind w:firstLineChars="0"/>
      </w:pPr>
      <w:r>
        <w:t xml:space="preserve">C0: t0p0 t1p1 t3p0 + t2p0 </w:t>
      </w:r>
    </w:p>
    <w:p w14:paraId="671B8414" w14:textId="55B61D47" w:rsidR="009767C3" w:rsidRDefault="009767C3" w:rsidP="009767C3">
      <w:pPr>
        <w:ind w:firstLineChars="0"/>
      </w:pPr>
      <w:r>
        <w:t>C2: t1p0 t2p1 + t0p1 t3p1</w:t>
      </w:r>
    </w:p>
    <w:p w14:paraId="468E0967" w14:textId="5ECE4775" w:rsidR="00DB668F" w:rsidRDefault="00DB668F" w:rsidP="009767C3">
      <w:pPr>
        <w:ind w:firstLineChars="0"/>
      </w:pPr>
      <w:r w:rsidRPr="00DB668F">
        <w:rPr>
          <w:rFonts w:hint="eastAsia"/>
        </w:rPr>
        <w:t>结论：也就是说保留了上一次的分配结果，并且把原挂掉的</w:t>
      </w:r>
      <w:r w:rsidRPr="00DB668F">
        <w:t>C1</w:t>
      </w:r>
      <w:r w:rsidRPr="00DB668F">
        <w:t>分区分配给了</w:t>
      </w:r>
      <w:r w:rsidRPr="00DB668F">
        <w:t>C0</w:t>
      </w:r>
      <w:r w:rsidRPr="00DB668F">
        <w:t>和</w:t>
      </w:r>
      <w:r w:rsidRPr="00DB668F">
        <w:t>C2</w:t>
      </w:r>
      <w:r w:rsidRPr="00DB668F">
        <w:t>，这中策略的好处，就是分区发生变化的时候，由于分区的沾性，减少了不要的分区移动。</w:t>
      </w:r>
    </w:p>
    <w:p w14:paraId="2A983729" w14:textId="6300EA06" w:rsidR="00635CEE" w:rsidRDefault="00635CEE" w:rsidP="009767C3">
      <w:pPr>
        <w:ind w:firstLineChars="0"/>
      </w:pPr>
    </w:p>
    <w:p w14:paraId="351ED2CE" w14:textId="707C4022" w:rsidR="004E7C14" w:rsidRDefault="004E7C14" w:rsidP="00D720DF">
      <w:pPr>
        <w:pStyle w:val="2"/>
      </w:pPr>
      <w:r>
        <w:t>C</w:t>
      </w:r>
      <w:r>
        <w:rPr>
          <w:rFonts w:hint="eastAsia"/>
        </w:rPr>
        <w:t>onsumer</w:t>
      </w:r>
      <w:r>
        <w:rPr>
          <w:rFonts w:hint="eastAsia"/>
        </w:rPr>
        <w:t>的多线程消费</w:t>
      </w:r>
    </w:p>
    <w:p w14:paraId="69B54931" w14:textId="09E1CCDC" w:rsidR="00E14BFD" w:rsidRPr="00E14BFD" w:rsidRDefault="00E14BFD" w:rsidP="00E14BFD">
      <w:pPr>
        <w:ind w:firstLine="420"/>
      </w:pPr>
      <w:r>
        <w:rPr>
          <w:rFonts w:hint="eastAsia"/>
        </w:rPr>
        <w:t xml:space="preserve"> </w:t>
      </w:r>
      <w:r w:rsidR="00126767">
        <w:rPr>
          <w:rFonts w:hint="eastAsia"/>
        </w:rPr>
        <w:t>一个线程第一个</w:t>
      </w:r>
      <w:r w:rsidR="00126767">
        <w:rPr>
          <w:rFonts w:hint="eastAsia"/>
        </w:rPr>
        <w:t>consumer</w:t>
      </w:r>
      <w:r w:rsidR="0055671D">
        <w:rPr>
          <w:rFonts w:hint="eastAsia"/>
        </w:rPr>
        <w:t>。</w:t>
      </w:r>
    </w:p>
    <w:p w14:paraId="2B9D8408" w14:textId="030D2F69" w:rsidR="004E7C14" w:rsidRDefault="004E7C14" w:rsidP="004E7C14">
      <w:pPr>
        <w:ind w:firstLine="420"/>
      </w:pPr>
      <w:r>
        <w:rPr>
          <w:noProof/>
        </w:rPr>
        <w:drawing>
          <wp:inline distT="0" distB="0" distL="0" distR="0" wp14:anchorId="04DCAD22" wp14:editId="76099FBD">
            <wp:extent cx="5274310" cy="20472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7240"/>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0614ED" w14:paraId="173ED1BA" w14:textId="77777777" w:rsidTr="000614ED">
        <w:tc>
          <w:tcPr>
            <w:tcW w:w="8296" w:type="dxa"/>
          </w:tcPr>
          <w:p w14:paraId="1089A2E0" w14:textId="77777777" w:rsidR="000614ED" w:rsidRPr="000614ED" w:rsidRDefault="000614ED" w:rsidP="000614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rPr>
            </w:pPr>
            <w:r w:rsidRPr="000614ED">
              <w:rPr>
                <w:rFonts w:ascii="Consolas" w:eastAsia="MingLiU" w:hAnsi="Consolas" w:cs="MingLiU"/>
                <w:b/>
                <w:color w:val="000080"/>
                <w:sz w:val="20"/>
                <w:szCs w:val="20"/>
              </w:rPr>
              <w:t xml:space="preserve">public class </w:t>
            </w:r>
            <w:proofErr w:type="spellStart"/>
            <w:r w:rsidRPr="000614ED">
              <w:rPr>
                <w:rFonts w:ascii="Consolas" w:eastAsia="MingLiU" w:hAnsi="Consolas" w:cs="MingLiU"/>
                <w:bCs w:val="0"/>
                <w:color w:val="000000"/>
                <w:sz w:val="20"/>
                <w:szCs w:val="20"/>
              </w:rPr>
              <w:t>ConsumerThreadSample</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static </w:t>
            </w:r>
            <w:r w:rsidRPr="000614ED">
              <w:rPr>
                <w:rFonts w:ascii="Consolas" w:eastAsia="MingLiU" w:hAnsi="Consolas" w:cs="MingLiU"/>
                <w:bCs w:val="0"/>
                <w:color w:val="000000"/>
                <w:sz w:val="20"/>
                <w:szCs w:val="20"/>
              </w:rPr>
              <w:t xml:space="preserve">String </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jiangzh</w:t>
            </w:r>
            <w:proofErr w:type="spellEnd"/>
            <w:r w:rsidRPr="000614ED">
              <w:rPr>
                <w:rFonts w:ascii="Consolas" w:eastAsia="MingLiU" w:hAnsi="Consolas" w:cs="MingLiU"/>
                <w:b/>
                <w:color w:val="008000"/>
                <w:sz w:val="20"/>
                <w:szCs w:val="20"/>
              </w:rPr>
              <w:t>-topic"</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w:t>
            </w:r>
            <w:r w:rsidRPr="000614ED">
              <w:rPr>
                <w:rFonts w:ascii="Consolas" w:eastAsia="MingLiU" w:hAnsi="Consolas" w:cs="MingLiU"/>
                <w:bCs w:val="0"/>
                <w:i/>
                <w:iCs/>
                <w:color w:val="808080"/>
                <w:sz w:val="20"/>
                <w:szCs w:val="20"/>
              </w:rPr>
              <w:br/>
              <w:t xml:space="preserve">        </w:t>
            </w:r>
            <w:r w:rsidRPr="000614ED">
              <w:rPr>
                <w:rFonts w:ascii="黑体" w:eastAsia="黑体" w:hAnsi="黑体" w:cs="MingLiU" w:hint="eastAsia"/>
                <w:bCs w:val="0"/>
                <w:i/>
                <w:iCs/>
                <w:color w:val="808080"/>
                <w:sz w:val="20"/>
                <w:szCs w:val="20"/>
              </w:rPr>
              <w:t>这种类型是经典模式，每一个线程单独创建一个</w:t>
            </w:r>
            <w:proofErr w:type="spellStart"/>
            <w:r w:rsidRPr="000614ED">
              <w:rPr>
                <w:rFonts w:ascii="Consolas" w:eastAsia="MingLiU" w:hAnsi="Consolas" w:cs="MingLiU"/>
                <w:bCs w:val="0"/>
                <w:i/>
                <w:iCs/>
                <w:color w:val="808080"/>
                <w:sz w:val="20"/>
                <w:szCs w:val="20"/>
              </w:rPr>
              <w:t>KafkaConsumer</w:t>
            </w:r>
            <w:proofErr w:type="spellEnd"/>
            <w:r w:rsidRPr="000614ED">
              <w:rPr>
                <w:rFonts w:ascii="黑体" w:eastAsia="黑体" w:hAnsi="黑体" w:cs="MingLiU" w:hint="eastAsia"/>
                <w:bCs w:val="0"/>
                <w:i/>
                <w:iCs/>
                <w:color w:val="808080"/>
                <w:sz w:val="20"/>
                <w:szCs w:val="20"/>
              </w:rPr>
              <w:t>，用于保证线程安</w:t>
            </w:r>
            <w:r w:rsidRPr="000614ED">
              <w:rPr>
                <w:rFonts w:ascii="黑体" w:eastAsia="黑体" w:hAnsi="黑体" w:cs="MingLiU" w:hint="eastAsia"/>
                <w:bCs w:val="0"/>
                <w:i/>
                <w:iCs/>
                <w:color w:val="808080"/>
                <w:sz w:val="20"/>
                <w:szCs w:val="20"/>
              </w:rPr>
              <w:lastRenderedPageBreak/>
              <w:t>全</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
                <w:color w:val="000080"/>
                <w:sz w:val="20"/>
                <w:szCs w:val="20"/>
              </w:rPr>
              <w:t xml:space="preserve">public static void </w:t>
            </w:r>
            <w:r w:rsidRPr="000614ED">
              <w:rPr>
                <w:rFonts w:ascii="Consolas" w:eastAsia="MingLiU" w:hAnsi="Consolas" w:cs="MingLiU"/>
                <w:bCs w:val="0"/>
                <w:color w:val="000000"/>
                <w:sz w:val="20"/>
                <w:szCs w:val="20"/>
              </w:rPr>
              <w:t xml:space="preserve">main(String[] </w:t>
            </w:r>
            <w:proofErr w:type="spellStart"/>
            <w:r w:rsidRPr="000614ED">
              <w:rPr>
                <w:rFonts w:ascii="Consolas" w:eastAsia="MingLiU" w:hAnsi="Consolas" w:cs="MingLiU"/>
                <w:bCs w:val="0"/>
                <w:color w:val="000000"/>
                <w:sz w:val="20"/>
                <w:szCs w:val="20"/>
              </w:rPr>
              <w:t>args</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throws </w:t>
            </w:r>
            <w:proofErr w:type="spellStart"/>
            <w:r w:rsidRPr="000614ED">
              <w:rPr>
                <w:rFonts w:ascii="Consolas" w:eastAsia="MingLiU" w:hAnsi="Consolas" w:cs="MingLiU"/>
                <w:bCs w:val="0"/>
                <w:color w:val="000000"/>
                <w:sz w:val="20"/>
                <w:szCs w:val="20"/>
              </w:rPr>
              <w:t>InterruptedException</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xml:space="preserve"> r1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Thread t1 = </w:t>
            </w:r>
            <w:r w:rsidRPr="000614ED">
              <w:rPr>
                <w:rFonts w:ascii="Consolas" w:eastAsia="MingLiU" w:hAnsi="Consolas" w:cs="MingLiU"/>
                <w:b/>
                <w:color w:val="000080"/>
                <w:sz w:val="20"/>
                <w:szCs w:val="20"/>
              </w:rPr>
              <w:t xml:space="preserve">new </w:t>
            </w:r>
            <w:r w:rsidRPr="000614ED">
              <w:rPr>
                <w:rFonts w:ascii="Consolas" w:eastAsia="MingLiU" w:hAnsi="Consolas" w:cs="MingLiU"/>
                <w:bCs w:val="0"/>
                <w:color w:val="000000"/>
                <w:sz w:val="20"/>
                <w:szCs w:val="20"/>
              </w:rPr>
              <w:t>Thread(r1);</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t1.start();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Thread.</w:t>
            </w:r>
            <w:r w:rsidRPr="000614ED">
              <w:rPr>
                <w:rFonts w:ascii="Consolas" w:eastAsia="MingLiU" w:hAnsi="Consolas" w:cs="MingLiU"/>
                <w:bCs w:val="0"/>
                <w:i/>
                <w:iCs/>
                <w:color w:val="000000"/>
                <w:sz w:val="20"/>
                <w:szCs w:val="20"/>
              </w:rPr>
              <w:t>sleep</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FF"/>
                <w:sz w:val="20"/>
                <w:szCs w:val="20"/>
              </w:rPr>
              <w:t>15000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r1.shutdown();</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static class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implements </w:t>
            </w:r>
            <w:r w:rsidRPr="000614ED">
              <w:rPr>
                <w:rFonts w:ascii="Consolas" w:eastAsia="MingLiU" w:hAnsi="Consolas" w:cs="MingLiU"/>
                <w:bCs w:val="0"/>
                <w:color w:val="000000"/>
                <w:sz w:val="20"/>
                <w:szCs w:val="20"/>
              </w:rPr>
              <w:t>Runnable{</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w:t>
            </w:r>
            <w:proofErr w:type="spellStart"/>
            <w:r w:rsidRPr="000614ED">
              <w:rPr>
                <w:rFonts w:ascii="Consolas" w:eastAsia="MingLiU" w:hAnsi="Consolas" w:cs="MingLiU"/>
                <w:bCs w:val="0"/>
                <w:color w:val="000000"/>
                <w:sz w:val="20"/>
                <w:szCs w:val="20"/>
              </w:rPr>
              <w:t>AtomicBoolean</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660E7A"/>
                <w:sz w:val="20"/>
                <w:szCs w:val="20"/>
              </w:rPr>
              <w:t xml:space="preserve">closed </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AtomicBoolean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0080"/>
                <w:sz w:val="20"/>
                <w:szCs w:val="20"/>
              </w:rPr>
              <w:t>false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w:t>
            </w:r>
            <w:proofErr w:type="spellStart"/>
            <w:r w:rsidRPr="000614ED">
              <w:rPr>
                <w:rFonts w:ascii="Consolas" w:eastAsia="MingLiU" w:hAnsi="Consolas" w:cs="MingLiU"/>
                <w:bCs w:val="0"/>
                <w:color w:val="000000"/>
                <w:sz w:val="20"/>
                <w:szCs w:val="20"/>
              </w:rPr>
              <w:t>KafkaConsumer</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Properties props = </w:t>
            </w:r>
            <w:r w:rsidRPr="000614ED">
              <w:rPr>
                <w:rFonts w:ascii="Consolas" w:eastAsia="MingLiU" w:hAnsi="Consolas" w:cs="MingLiU"/>
                <w:b/>
                <w:color w:val="000080"/>
                <w:sz w:val="20"/>
                <w:szCs w:val="20"/>
              </w:rPr>
              <w:t xml:space="preserve">new </w:t>
            </w:r>
            <w:r w:rsidRPr="000614ED">
              <w:rPr>
                <w:rFonts w:ascii="Consolas" w:eastAsia="MingLiU" w:hAnsi="Consolas" w:cs="MingLiU"/>
                <w:bCs w:val="0"/>
                <w:color w:val="000000"/>
                <w:sz w:val="20"/>
                <w:szCs w:val="20"/>
              </w:rPr>
              <w:t>Properties();</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bootstrap.servers</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"192.168.220.128:9092"</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"group.id"</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"test"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enable.auto.commit</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"false"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"auto.commit.interval.ms"</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"1000"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"session.timeout.ms"</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"30000"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key.deserializer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org.apache.kafka.common.serialization.StringDeserializer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value.deserializer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org.apache.kafka.common.serialization.StringDeserializer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660E7A"/>
                <w:sz w:val="20"/>
                <w:szCs w:val="20"/>
              </w:rPr>
              <w:t xml:space="preserve">consumer </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KafkaConsumer</w:t>
            </w:r>
            <w:proofErr w:type="spellEnd"/>
            <w:r w:rsidRPr="000614ED">
              <w:rPr>
                <w:rFonts w:ascii="Consolas" w:eastAsia="MingLiU" w:hAnsi="Consolas" w:cs="MingLiU"/>
                <w:bCs w:val="0"/>
                <w:color w:val="000000"/>
                <w:sz w:val="20"/>
                <w:szCs w:val="20"/>
              </w:rPr>
              <w:t>&lt;&gt;(props);</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p0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FF"/>
                <w:sz w:val="20"/>
                <w:szCs w:val="20"/>
              </w:rPr>
              <w:t>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p1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.assign</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Arrays.</w:t>
            </w:r>
            <w:r w:rsidRPr="000614ED">
              <w:rPr>
                <w:rFonts w:ascii="Consolas" w:eastAsia="MingLiU" w:hAnsi="Consolas" w:cs="MingLiU"/>
                <w:bCs w:val="0"/>
                <w:i/>
                <w:iCs/>
                <w:color w:val="000000"/>
                <w:sz w:val="20"/>
                <w:szCs w:val="20"/>
              </w:rPr>
              <w:t>asList</w:t>
            </w:r>
            <w:proofErr w:type="spellEnd"/>
            <w:r w:rsidRPr="000614ED">
              <w:rPr>
                <w:rFonts w:ascii="Consolas" w:eastAsia="MingLiU" w:hAnsi="Consolas" w:cs="MingLiU"/>
                <w:bCs w:val="0"/>
                <w:color w:val="000000"/>
                <w:sz w:val="20"/>
                <w:szCs w:val="20"/>
              </w:rPr>
              <w:t>(p0,p1));</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void </w:t>
            </w:r>
            <w:r w:rsidRPr="000614ED">
              <w:rPr>
                <w:rFonts w:ascii="Consolas" w:eastAsia="MingLiU" w:hAnsi="Consolas" w:cs="MingLiU"/>
                <w:bCs w:val="0"/>
                <w:color w:val="000000"/>
                <w:sz w:val="20"/>
                <w:szCs w:val="20"/>
              </w:rPr>
              <w:t>run()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try </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while</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.get</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w:t>
            </w:r>
            <w:r w:rsidRPr="000614ED">
              <w:rPr>
                <w:rFonts w:ascii="黑体" w:eastAsia="黑体" w:hAnsi="黑体" w:cs="MingLiU" w:hint="eastAsia"/>
                <w:bCs w:val="0"/>
                <w:i/>
                <w:iCs/>
                <w:color w:val="808080"/>
                <w:sz w:val="20"/>
                <w:szCs w:val="20"/>
              </w:rPr>
              <w:t>处理消息</w:t>
            </w:r>
            <w:r w:rsidRPr="000614ED">
              <w:rPr>
                <w:rFonts w:ascii="黑体" w:eastAsia="黑体" w:hAnsi="黑体" w:cs="MingLiU" w:hint="eastAsia"/>
                <w:bCs w:val="0"/>
                <w:i/>
                <w:iCs/>
                <w:color w:val="808080"/>
                <w:sz w:val="20"/>
                <w:szCs w:val="20"/>
              </w:rPr>
              <w:br/>
              <w:t xml:space="preserve">                    </w:t>
            </w:r>
            <w:proofErr w:type="spellStart"/>
            <w:r w:rsidRPr="000614ED">
              <w:rPr>
                <w:rFonts w:ascii="Consolas" w:eastAsia="MingLiU" w:hAnsi="Consolas" w:cs="MingLiU"/>
                <w:bCs w:val="0"/>
                <w:color w:val="000000"/>
                <w:sz w:val="20"/>
                <w:szCs w:val="20"/>
              </w:rPr>
              <w:t>ConsumerRecords</w:t>
            </w:r>
            <w:proofErr w:type="spellEnd"/>
            <w:r w:rsidRPr="000614ED">
              <w:rPr>
                <w:rFonts w:ascii="Consolas" w:eastAsia="MingLiU" w:hAnsi="Consolas" w:cs="MingLiU"/>
                <w:bCs w:val="0"/>
                <w:color w:val="000000"/>
                <w:sz w:val="20"/>
                <w:szCs w:val="20"/>
              </w:rPr>
              <w:t xml:space="preserve">&lt;String, String&gt; records =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.poll</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Duration.</w:t>
            </w:r>
            <w:r w:rsidRPr="000614ED">
              <w:rPr>
                <w:rFonts w:ascii="Consolas" w:eastAsia="MingLiU" w:hAnsi="Consolas" w:cs="MingLiU"/>
                <w:bCs w:val="0"/>
                <w:i/>
                <w:iCs/>
                <w:color w:val="000000"/>
                <w:sz w:val="20"/>
                <w:szCs w:val="20"/>
              </w:rPr>
              <w:t>ofMillis</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FF"/>
                <w:sz w:val="20"/>
                <w:szCs w:val="20"/>
              </w:rPr>
              <w:t>10000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lastRenderedPageBreak/>
              <w:br/>
              <w:t xml:space="preserve">                    </w:t>
            </w:r>
            <w:r w:rsidRPr="000614ED">
              <w:rPr>
                <w:rFonts w:ascii="Consolas" w:eastAsia="MingLiU" w:hAnsi="Consolas" w:cs="MingLiU"/>
                <w:b/>
                <w:color w:val="000080"/>
                <w:sz w:val="20"/>
                <w:szCs w:val="20"/>
              </w:rPr>
              <w:t xml:space="preserve">for </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partition : </w:t>
            </w:r>
            <w:proofErr w:type="spellStart"/>
            <w:r w:rsidRPr="000614ED">
              <w:rPr>
                <w:rFonts w:ascii="Consolas" w:eastAsia="MingLiU" w:hAnsi="Consolas" w:cs="MingLiU"/>
                <w:bCs w:val="0"/>
                <w:color w:val="000000"/>
                <w:sz w:val="20"/>
                <w:szCs w:val="20"/>
              </w:rPr>
              <w:t>records.partitions</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List&lt;</w:t>
            </w:r>
            <w:proofErr w:type="spellStart"/>
            <w:r w:rsidRPr="000614ED">
              <w:rPr>
                <w:rFonts w:ascii="Consolas" w:eastAsia="MingLiU" w:hAnsi="Consolas" w:cs="MingLiU"/>
                <w:bCs w:val="0"/>
                <w:color w:val="000000"/>
                <w:sz w:val="20"/>
                <w:szCs w:val="20"/>
              </w:rPr>
              <w:t>ConsumerRecord</w:t>
            </w:r>
            <w:proofErr w:type="spellEnd"/>
            <w:r w:rsidRPr="000614ED">
              <w:rPr>
                <w:rFonts w:ascii="Consolas" w:eastAsia="MingLiU" w:hAnsi="Consolas" w:cs="MingLiU"/>
                <w:bCs w:val="0"/>
                <w:color w:val="000000"/>
                <w:sz w:val="20"/>
                <w:szCs w:val="20"/>
              </w:rPr>
              <w:t xml:space="preserve">&lt;String, String&gt;&gt; </w:t>
            </w:r>
            <w:proofErr w:type="spellStart"/>
            <w:r w:rsidRPr="000614ED">
              <w:rPr>
                <w:rFonts w:ascii="Consolas" w:eastAsia="MingLiU" w:hAnsi="Consolas" w:cs="MingLiU"/>
                <w:bCs w:val="0"/>
                <w:color w:val="000000"/>
                <w:sz w:val="20"/>
                <w:szCs w:val="20"/>
              </w:rPr>
              <w:t>pRecord</w:t>
            </w:r>
            <w:proofErr w:type="spellEnd"/>
            <w:r w:rsidRPr="000614ED">
              <w:rPr>
                <w:rFonts w:ascii="Consolas" w:eastAsia="MingLiU" w:hAnsi="Consolas" w:cs="MingLiU"/>
                <w:bCs w:val="0"/>
                <w:color w:val="000000"/>
                <w:sz w:val="20"/>
                <w:szCs w:val="20"/>
              </w:rPr>
              <w:t xml:space="preserve"> = </w:t>
            </w:r>
            <w:proofErr w:type="spellStart"/>
            <w:r w:rsidRPr="000614ED">
              <w:rPr>
                <w:rFonts w:ascii="Consolas" w:eastAsia="MingLiU" w:hAnsi="Consolas" w:cs="MingLiU"/>
                <w:bCs w:val="0"/>
                <w:color w:val="000000"/>
                <w:sz w:val="20"/>
                <w:szCs w:val="20"/>
              </w:rPr>
              <w:t>records.records</w:t>
            </w:r>
            <w:proofErr w:type="spellEnd"/>
            <w:r w:rsidRPr="000614ED">
              <w:rPr>
                <w:rFonts w:ascii="Consolas" w:eastAsia="MingLiU" w:hAnsi="Consolas" w:cs="MingLiU"/>
                <w:bCs w:val="0"/>
                <w:color w:val="000000"/>
                <w:sz w:val="20"/>
                <w:szCs w:val="20"/>
              </w:rPr>
              <w:t>(partition);</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处理每个分区的消息</w:t>
            </w:r>
            <w:r w:rsidRPr="000614ED">
              <w:rPr>
                <w:rFonts w:ascii="黑体" w:eastAsia="黑体" w:hAnsi="黑体" w:cs="MingLiU" w:hint="eastAsia"/>
                <w:bCs w:val="0"/>
                <w:i/>
                <w:iCs/>
                <w:color w:val="808080"/>
                <w:sz w:val="20"/>
                <w:szCs w:val="20"/>
              </w:rPr>
              <w:br/>
              <w:t xml:space="preserve">                        </w:t>
            </w:r>
            <w:r w:rsidRPr="000614ED">
              <w:rPr>
                <w:rFonts w:ascii="Consolas" w:eastAsia="MingLiU" w:hAnsi="Consolas" w:cs="MingLiU"/>
                <w:b/>
                <w:color w:val="000080"/>
                <w:sz w:val="20"/>
                <w:szCs w:val="20"/>
              </w:rPr>
              <w:t xml:space="preserve">for </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ConsumerRecord</w:t>
            </w:r>
            <w:proofErr w:type="spellEnd"/>
            <w:r w:rsidRPr="000614ED">
              <w:rPr>
                <w:rFonts w:ascii="Consolas" w:eastAsia="MingLiU" w:hAnsi="Consolas" w:cs="MingLiU"/>
                <w:bCs w:val="0"/>
                <w:color w:val="000000"/>
                <w:sz w:val="20"/>
                <w:szCs w:val="20"/>
              </w:rPr>
              <w:t xml:space="preserve">&lt;String, String&gt; record : </w:t>
            </w:r>
            <w:proofErr w:type="spellStart"/>
            <w:r w:rsidRPr="000614ED">
              <w:rPr>
                <w:rFonts w:ascii="Consolas" w:eastAsia="MingLiU" w:hAnsi="Consolas" w:cs="MingLiU"/>
                <w:bCs w:val="0"/>
                <w:color w:val="000000"/>
                <w:sz w:val="20"/>
                <w:szCs w:val="20"/>
              </w:rPr>
              <w:t>pRecord</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System.</w:t>
            </w:r>
            <w:r w:rsidRPr="000614ED">
              <w:rPr>
                <w:rFonts w:ascii="Consolas" w:eastAsia="MingLiU" w:hAnsi="Consolas" w:cs="MingLiU"/>
                <w:b/>
                <w:i/>
                <w:iCs/>
                <w:color w:val="660E7A"/>
                <w:sz w:val="20"/>
                <w:szCs w:val="20"/>
              </w:rPr>
              <w:t>out</w:t>
            </w:r>
            <w:r w:rsidRPr="000614ED">
              <w:rPr>
                <w:rFonts w:ascii="Consolas" w:eastAsia="MingLiU" w:hAnsi="Consolas" w:cs="MingLiU"/>
                <w:bCs w:val="0"/>
                <w:color w:val="000000"/>
                <w:sz w:val="20"/>
                <w:szCs w:val="20"/>
              </w:rPr>
              <w:t>.printf</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patition</w:t>
            </w:r>
            <w:proofErr w:type="spellEnd"/>
            <w:r w:rsidRPr="000614ED">
              <w:rPr>
                <w:rFonts w:ascii="Consolas" w:eastAsia="MingLiU" w:hAnsi="Consolas" w:cs="MingLiU"/>
                <w:b/>
                <w:color w:val="008000"/>
                <w:sz w:val="20"/>
                <w:szCs w:val="20"/>
              </w:rPr>
              <w:t xml:space="preserve"> = %d , offset = %d, key = %s, value = %</w:t>
            </w:r>
            <w:proofErr w:type="spellStart"/>
            <w:r w:rsidRPr="000614ED">
              <w:rPr>
                <w:rFonts w:ascii="Consolas" w:eastAsia="MingLiU" w:hAnsi="Consolas" w:cs="MingLiU"/>
                <w:b/>
                <w:color w:val="008000"/>
                <w:sz w:val="20"/>
                <w:szCs w:val="20"/>
              </w:rPr>
              <w:t>s%n</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record.partition</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record.offset</w:t>
            </w:r>
            <w:proofErr w:type="spellEnd"/>
            <w:r w:rsidRPr="000614ED">
              <w:rPr>
                <w:rFonts w:ascii="Consolas" w:eastAsia="MingLiU" w:hAnsi="Consolas" w:cs="MingLiU"/>
                <w:bCs w:val="0"/>
                <w:color w:val="000000"/>
                <w:sz w:val="20"/>
                <w:szCs w:val="20"/>
              </w:rPr>
              <w:t xml:space="preserve">(), </w:t>
            </w:r>
            <w:proofErr w:type="spellStart"/>
            <w:r w:rsidRPr="000614ED">
              <w:rPr>
                <w:rFonts w:ascii="Consolas" w:eastAsia="MingLiU" w:hAnsi="Consolas" w:cs="MingLiU"/>
                <w:bCs w:val="0"/>
                <w:color w:val="000000"/>
                <w:sz w:val="20"/>
                <w:szCs w:val="20"/>
              </w:rPr>
              <w:t>record.key</w:t>
            </w:r>
            <w:proofErr w:type="spellEnd"/>
            <w:r w:rsidRPr="000614ED">
              <w:rPr>
                <w:rFonts w:ascii="Consolas" w:eastAsia="MingLiU" w:hAnsi="Consolas" w:cs="MingLiU"/>
                <w:bCs w:val="0"/>
                <w:color w:val="000000"/>
                <w:sz w:val="20"/>
                <w:szCs w:val="20"/>
              </w:rPr>
              <w:t xml:space="preserve">(), </w:t>
            </w:r>
            <w:proofErr w:type="spellStart"/>
            <w:r w:rsidRPr="000614ED">
              <w:rPr>
                <w:rFonts w:ascii="Consolas" w:eastAsia="MingLiU" w:hAnsi="Consolas" w:cs="MingLiU"/>
                <w:bCs w:val="0"/>
                <w:color w:val="000000"/>
                <w:sz w:val="20"/>
                <w:szCs w:val="20"/>
              </w:rPr>
              <w:t>record.value</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返回去告诉</w:t>
            </w:r>
            <w:proofErr w:type="spellStart"/>
            <w:r w:rsidRPr="000614ED">
              <w:rPr>
                <w:rFonts w:ascii="Consolas" w:eastAsia="MingLiU" w:hAnsi="Consolas" w:cs="MingLiU"/>
                <w:bCs w:val="0"/>
                <w:i/>
                <w:iCs/>
                <w:color w:val="808080"/>
                <w:sz w:val="20"/>
                <w:szCs w:val="20"/>
              </w:rPr>
              <w:t>kafka</w:t>
            </w:r>
            <w:proofErr w:type="spellEnd"/>
            <w:r w:rsidRPr="000614ED">
              <w:rPr>
                <w:rFonts w:ascii="黑体" w:eastAsia="黑体" w:hAnsi="黑体" w:cs="MingLiU" w:hint="eastAsia"/>
                <w:bCs w:val="0"/>
                <w:i/>
                <w:iCs/>
                <w:color w:val="808080"/>
                <w:sz w:val="20"/>
                <w:szCs w:val="20"/>
              </w:rPr>
              <w:t>新的</w:t>
            </w:r>
            <w:r w:rsidRPr="000614ED">
              <w:rPr>
                <w:rFonts w:ascii="Consolas" w:eastAsia="MingLiU" w:hAnsi="Consolas" w:cs="MingLiU"/>
                <w:bCs w:val="0"/>
                <w:i/>
                <w:iCs/>
                <w:color w:val="808080"/>
                <w:sz w:val="20"/>
                <w:szCs w:val="20"/>
              </w:rPr>
              <w:t>offset</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
                <w:color w:val="000080"/>
                <w:sz w:val="20"/>
                <w:szCs w:val="20"/>
              </w:rPr>
              <w:t xml:space="preserve">long </w:t>
            </w:r>
            <w:proofErr w:type="spellStart"/>
            <w:r w:rsidRPr="000614ED">
              <w:rPr>
                <w:rFonts w:ascii="Consolas" w:eastAsia="MingLiU" w:hAnsi="Consolas" w:cs="MingLiU"/>
                <w:bCs w:val="0"/>
                <w:color w:val="000000"/>
                <w:sz w:val="20"/>
                <w:szCs w:val="20"/>
              </w:rPr>
              <w:t>lastOffset</w:t>
            </w:r>
            <w:proofErr w:type="spellEnd"/>
            <w:r w:rsidRPr="000614ED">
              <w:rPr>
                <w:rFonts w:ascii="Consolas" w:eastAsia="MingLiU" w:hAnsi="Consolas" w:cs="MingLiU"/>
                <w:bCs w:val="0"/>
                <w:color w:val="000000"/>
                <w:sz w:val="20"/>
                <w:szCs w:val="20"/>
              </w:rPr>
              <w:t xml:space="preserve"> = </w:t>
            </w:r>
            <w:proofErr w:type="spellStart"/>
            <w:r w:rsidRPr="000614ED">
              <w:rPr>
                <w:rFonts w:ascii="Consolas" w:eastAsia="MingLiU" w:hAnsi="Consolas" w:cs="MingLiU"/>
                <w:bCs w:val="0"/>
                <w:color w:val="000000"/>
                <w:sz w:val="20"/>
                <w:szCs w:val="20"/>
              </w:rPr>
              <w:t>pRecord.get</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pRecord.size</w:t>
            </w:r>
            <w:proofErr w:type="spellEnd"/>
            <w:r w:rsidRPr="000614ED">
              <w:rPr>
                <w:rFonts w:ascii="Consolas" w:eastAsia="MingLiU" w:hAnsi="Consolas" w:cs="MingLiU"/>
                <w:bCs w:val="0"/>
                <w:color w:val="000000"/>
                <w:sz w:val="20"/>
                <w:szCs w:val="20"/>
              </w:rPr>
              <w:t xml:space="preserve">() -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).offset();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注意加</w:t>
            </w:r>
            <w:r w:rsidRPr="000614ED">
              <w:rPr>
                <w:rFonts w:ascii="Consolas" w:eastAsia="MingLiU" w:hAnsi="Consolas" w:cs="MingLiU"/>
                <w:bCs w:val="0"/>
                <w:i/>
                <w:iCs/>
                <w:color w:val="808080"/>
                <w:sz w:val="20"/>
                <w:szCs w:val="20"/>
              </w:rPr>
              <w:t>1</w:t>
            </w:r>
            <w:r w:rsidRPr="000614ED">
              <w:rPr>
                <w:rFonts w:ascii="Consolas" w:eastAsia="MingLiU" w:hAnsi="Consolas" w:cs="MingLiU"/>
                <w:bCs w:val="0"/>
                <w:i/>
                <w:iCs/>
                <w:color w:val="80808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.commitSync</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Collections.</w:t>
            </w:r>
            <w:r w:rsidRPr="000614ED">
              <w:rPr>
                <w:rFonts w:ascii="Consolas" w:eastAsia="MingLiU" w:hAnsi="Consolas" w:cs="MingLiU"/>
                <w:bCs w:val="0"/>
                <w:i/>
                <w:iCs/>
                <w:color w:val="000000"/>
                <w:sz w:val="20"/>
                <w:szCs w:val="20"/>
              </w:rPr>
              <w:t>singletonMap</w:t>
            </w:r>
            <w:proofErr w:type="spellEnd"/>
            <w:r w:rsidRPr="000614ED">
              <w:rPr>
                <w:rFonts w:ascii="Consolas" w:eastAsia="MingLiU" w:hAnsi="Consolas" w:cs="MingLiU"/>
                <w:bCs w:val="0"/>
                <w:color w:val="000000"/>
                <w:sz w:val="20"/>
                <w:szCs w:val="20"/>
              </w:rPr>
              <w:t xml:space="preserve">(partition,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OffsetAndMetadata</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lastOffset</w:t>
            </w:r>
            <w:proofErr w:type="spellEnd"/>
            <w:r w:rsidRPr="000614ED">
              <w:rPr>
                <w:rFonts w:ascii="Consolas" w:eastAsia="MingLiU" w:hAnsi="Consolas" w:cs="MingLiU"/>
                <w:bCs w:val="0"/>
                <w:color w:val="000000"/>
                <w:sz w:val="20"/>
                <w:szCs w:val="20"/>
              </w:rPr>
              <w:t xml:space="preserve"> +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catch</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WakeupException</w:t>
            </w:r>
            <w:proofErr w:type="spellEnd"/>
            <w:r w:rsidRPr="000614ED">
              <w:rPr>
                <w:rFonts w:ascii="Consolas" w:eastAsia="MingLiU" w:hAnsi="Consolas" w:cs="MingLiU"/>
                <w:bCs w:val="0"/>
                <w:color w:val="000000"/>
                <w:sz w:val="20"/>
                <w:szCs w:val="20"/>
              </w:rPr>
              <w:t xml:space="preserve"> 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if</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.get</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throw </w:t>
            </w:r>
            <w:r w:rsidRPr="000614ED">
              <w:rPr>
                <w:rFonts w:ascii="Consolas" w:eastAsia="MingLiU" w:hAnsi="Consolas" w:cs="MingLiU"/>
                <w:bCs w:val="0"/>
                <w:color w:val="000000"/>
                <w:sz w:val="20"/>
                <w:szCs w:val="20"/>
              </w:rPr>
              <w:t>e;</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finally </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.close</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void </w:t>
            </w:r>
            <w:r w:rsidRPr="000614ED">
              <w:rPr>
                <w:rFonts w:ascii="Consolas" w:eastAsia="MingLiU" w:hAnsi="Consolas" w:cs="MingLiU"/>
                <w:bCs w:val="0"/>
                <w:color w:val="000000"/>
                <w:sz w:val="20"/>
                <w:szCs w:val="20"/>
              </w:rPr>
              <w:t>shutdown()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.set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0080"/>
                <w:sz w:val="20"/>
                <w:szCs w:val="20"/>
              </w:rPr>
              <w:t>true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.wakeup</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w:t>
            </w:r>
          </w:p>
          <w:p w14:paraId="61B927F5" w14:textId="77777777" w:rsidR="000614ED" w:rsidRPr="000614ED" w:rsidRDefault="000614ED" w:rsidP="004E7C14">
            <w:pPr>
              <w:ind w:firstLineChars="0" w:firstLine="0"/>
            </w:pPr>
          </w:p>
        </w:tc>
      </w:tr>
    </w:tbl>
    <w:p w14:paraId="2BE076EF" w14:textId="77777777" w:rsidR="000614ED" w:rsidRDefault="000614ED" w:rsidP="004E7C14">
      <w:pPr>
        <w:ind w:firstLine="420"/>
      </w:pPr>
    </w:p>
    <w:p w14:paraId="4D40221B" w14:textId="729C0AE5" w:rsidR="00670D5B" w:rsidRPr="004E7C14" w:rsidRDefault="00670D5B" w:rsidP="00670D5B">
      <w:pPr>
        <w:ind w:firstLineChars="95" w:firstLine="199"/>
      </w:pPr>
      <w:r>
        <w:rPr>
          <w:rFonts w:hint="eastAsia"/>
        </w:rPr>
        <w:t xml:space="preserve"> </w:t>
      </w:r>
    </w:p>
    <w:p w14:paraId="38705E66" w14:textId="7B9736D3" w:rsidR="009767C3" w:rsidRDefault="00387641" w:rsidP="009767C3">
      <w:pPr>
        <w:ind w:firstLineChars="0"/>
      </w:pPr>
      <w:r>
        <w:rPr>
          <w:noProof/>
        </w:rPr>
        <w:lastRenderedPageBreak/>
        <w:drawing>
          <wp:inline distT="0" distB="0" distL="0" distR="0" wp14:anchorId="45713C8F" wp14:editId="4ED78F19">
            <wp:extent cx="5274310" cy="1875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75790"/>
                    </a:xfrm>
                    <a:prstGeom prst="rect">
                      <a:avLst/>
                    </a:prstGeom>
                  </pic:spPr>
                </pic:pic>
              </a:graphicData>
            </a:graphic>
          </wp:inline>
        </w:drawing>
      </w:r>
    </w:p>
    <w:p w14:paraId="630C0A33" w14:textId="77777777" w:rsidR="00E27504" w:rsidRDefault="00BD3B37" w:rsidP="00BD3B37">
      <w:pPr>
        <w:ind w:firstLineChars="0" w:firstLine="0"/>
      </w:pPr>
      <w:r>
        <w:rPr>
          <w:rFonts w:hint="eastAsia"/>
        </w:rPr>
        <w:t xml:space="preserve"> </w:t>
      </w:r>
      <w:r>
        <w:rPr>
          <w:rFonts w:hint="eastAsia"/>
        </w:rPr>
        <w:t>一个</w:t>
      </w:r>
      <w:r>
        <w:rPr>
          <w:rFonts w:hint="eastAsia"/>
        </w:rPr>
        <w:t>consumer</w:t>
      </w:r>
      <w:r>
        <w:rPr>
          <w:rFonts w:hint="eastAsia"/>
        </w:rPr>
        <w:t>，使用线程池异步处理。</w:t>
      </w:r>
    </w:p>
    <w:p w14:paraId="731F34C2" w14:textId="6F4C9167" w:rsidR="00BD3B37" w:rsidRDefault="002148C0" w:rsidP="007933CB">
      <w:pPr>
        <w:ind w:firstLineChars="100" w:firstLine="210"/>
      </w:pPr>
      <w:r>
        <w:rPr>
          <w:rFonts w:hint="eastAsia"/>
        </w:rPr>
        <w:t xml:space="preserve"> </w:t>
      </w:r>
      <w:r>
        <w:rPr>
          <w:rFonts w:hint="eastAsia"/>
        </w:rPr>
        <w:t>适合流数据处理。</w:t>
      </w:r>
    </w:p>
    <w:p w14:paraId="67731A38" w14:textId="45C1D5A6" w:rsidR="00385307" w:rsidRDefault="00385307" w:rsidP="007933CB">
      <w:pPr>
        <w:ind w:firstLineChars="100" w:firstLine="210"/>
      </w:pPr>
    </w:p>
    <w:tbl>
      <w:tblPr>
        <w:tblStyle w:val="ab"/>
        <w:tblW w:w="0" w:type="auto"/>
        <w:tblLook w:val="04A0" w:firstRow="1" w:lastRow="0" w:firstColumn="1" w:lastColumn="0" w:noHBand="0" w:noVBand="1"/>
      </w:tblPr>
      <w:tblGrid>
        <w:gridCol w:w="8296"/>
      </w:tblGrid>
      <w:tr w:rsidR="00385307" w14:paraId="1CD6E0AE" w14:textId="77777777" w:rsidTr="00385307">
        <w:tc>
          <w:tcPr>
            <w:tcW w:w="8296" w:type="dxa"/>
          </w:tcPr>
          <w:p w14:paraId="11559F8F" w14:textId="3F9D7941" w:rsidR="00385307" w:rsidRPr="0074211B" w:rsidRDefault="00385307" w:rsidP="007421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0"/>
              <w:jc w:val="left"/>
              <w:rPr>
                <w:rFonts w:ascii="Consolas" w:eastAsiaTheme="minorEastAsia" w:hAnsi="Consolas" w:cs="MingLiU"/>
                <w:bCs w:val="0"/>
                <w:color w:val="000000"/>
                <w:sz w:val="20"/>
                <w:szCs w:val="20"/>
              </w:rPr>
            </w:pPr>
            <w:r w:rsidRPr="00385307">
              <w:rPr>
                <w:rFonts w:ascii="Consolas" w:eastAsia="MingLiU" w:hAnsi="Consolas" w:cs="MingLiU"/>
                <w:bCs w:val="0"/>
                <w:color w:val="000000"/>
                <w:sz w:val="20"/>
                <w:szCs w:val="20"/>
                <w:lang w:eastAsia="zh-TW"/>
              </w:rPr>
              <w:br/>
            </w:r>
            <w:r w:rsidRPr="00385307">
              <w:rPr>
                <w:rFonts w:ascii="Consolas" w:eastAsia="MingLiU" w:hAnsi="Consolas" w:cs="MingLiU"/>
                <w:b/>
                <w:color w:val="000080"/>
                <w:sz w:val="20"/>
                <w:szCs w:val="20"/>
                <w:lang w:eastAsia="zh-TW"/>
              </w:rPr>
              <w:t xml:space="preserve">public class </w:t>
            </w:r>
            <w:proofErr w:type="spellStart"/>
            <w:r w:rsidRPr="00385307">
              <w:rPr>
                <w:rFonts w:ascii="Consolas" w:eastAsia="MingLiU" w:hAnsi="Consolas" w:cs="MingLiU"/>
                <w:bCs w:val="0"/>
                <w:color w:val="000000"/>
                <w:sz w:val="20"/>
                <w:szCs w:val="20"/>
                <w:lang w:eastAsia="zh-TW"/>
              </w:rPr>
              <w:t>ConsumerRecordThreadSample</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final static </w:t>
            </w:r>
            <w:r w:rsidRPr="00385307">
              <w:rPr>
                <w:rFonts w:ascii="Consolas" w:eastAsia="MingLiU" w:hAnsi="Consolas" w:cs="MingLiU"/>
                <w:bCs w:val="0"/>
                <w:color w:val="000000"/>
                <w:sz w:val="20"/>
                <w:szCs w:val="20"/>
                <w:lang w:eastAsia="zh-TW"/>
              </w:rPr>
              <w:t xml:space="preserve">String </w:t>
            </w:r>
            <w:r w:rsidRPr="00385307">
              <w:rPr>
                <w:rFonts w:ascii="Consolas" w:eastAsia="MingLiU" w:hAnsi="Consolas" w:cs="MingLiU"/>
                <w:b/>
                <w:i/>
                <w:iCs/>
                <w:color w:val="660E7A"/>
                <w:sz w:val="20"/>
                <w:szCs w:val="20"/>
                <w:lang w:eastAsia="zh-TW"/>
              </w:rPr>
              <w:t xml:space="preserve">TOPIC_NAME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jiangzh</w:t>
            </w:r>
            <w:proofErr w:type="spellEnd"/>
            <w:r w:rsidRPr="00385307">
              <w:rPr>
                <w:rFonts w:ascii="Consolas" w:eastAsia="MingLiU" w:hAnsi="Consolas" w:cs="MingLiU"/>
                <w:b/>
                <w:color w:val="008000"/>
                <w:sz w:val="20"/>
                <w:szCs w:val="20"/>
                <w:lang w:eastAsia="zh-TW"/>
              </w:rPr>
              <w:t>-topic"</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static void </w:t>
            </w:r>
            <w:r w:rsidRPr="00385307">
              <w:rPr>
                <w:rFonts w:ascii="Consolas" w:eastAsia="MingLiU" w:hAnsi="Consolas" w:cs="MingLiU"/>
                <w:bCs w:val="0"/>
                <w:color w:val="000000"/>
                <w:sz w:val="20"/>
                <w:szCs w:val="20"/>
                <w:lang w:eastAsia="zh-TW"/>
              </w:rPr>
              <w:t xml:space="preserve">main(String[] </w:t>
            </w:r>
            <w:proofErr w:type="spellStart"/>
            <w:r w:rsidRPr="00385307">
              <w:rPr>
                <w:rFonts w:ascii="Consolas" w:eastAsia="MingLiU" w:hAnsi="Consolas" w:cs="MingLiU"/>
                <w:bCs w:val="0"/>
                <w:color w:val="000000"/>
                <w:sz w:val="20"/>
                <w:szCs w:val="20"/>
                <w:lang w:eastAsia="zh-TW"/>
              </w:rPr>
              <w:t>args</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throws </w:t>
            </w:r>
            <w:proofErr w:type="spellStart"/>
            <w:r w:rsidRPr="00385307">
              <w:rPr>
                <w:rFonts w:ascii="Consolas" w:eastAsia="MingLiU" w:hAnsi="Consolas" w:cs="MingLiU"/>
                <w:bCs w:val="0"/>
                <w:color w:val="000000"/>
                <w:sz w:val="20"/>
                <w:szCs w:val="20"/>
                <w:lang w:eastAsia="zh-TW"/>
              </w:rPr>
              <w:t>InterruptedException</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00"/>
                <w:sz w:val="20"/>
                <w:szCs w:val="20"/>
                <w:lang w:eastAsia="zh-TW"/>
              </w:rPr>
              <w:br/>
              <w:t xml:space="preserve">        String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
                <w:color w:val="008000"/>
                <w:sz w:val="20"/>
                <w:szCs w:val="20"/>
                <w:lang w:eastAsia="zh-TW"/>
              </w:rPr>
              <w:t>"192.168.220.128:9092"</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String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
                <w:color w:val="008000"/>
                <w:sz w:val="20"/>
                <w:szCs w:val="20"/>
                <w:lang w:eastAsia="zh-TW"/>
              </w:rPr>
              <w:t>"test"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int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Cs w:val="0"/>
                <w:color w:val="0000FF"/>
                <w:sz w:val="20"/>
                <w:szCs w:val="20"/>
                <w:lang w:eastAsia="zh-TW"/>
              </w:rPr>
              <w:t>5</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 xml:space="preserve"> consumers =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i/>
                <w:iCs/>
                <w:color w:val="660E7A"/>
                <w:sz w:val="20"/>
                <w:szCs w:val="20"/>
                <w:lang w:eastAsia="zh-TW"/>
              </w:rPr>
              <w:t>TOPIC_NAME</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consumers.execute</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Thread.</w:t>
            </w:r>
            <w:r w:rsidRPr="00385307">
              <w:rPr>
                <w:rFonts w:ascii="Consolas" w:eastAsia="MingLiU" w:hAnsi="Consolas" w:cs="MingLiU"/>
                <w:bCs w:val="0"/>
                <w:i/>
                <w:iCs/>
                <w:color w:val="000000"/>
                <w:sz w:val="20"/>
                <w:szCs w:val="20"/>
                <w:lang w:eastAsia="zh-TW"/>
              </w:rPr>
              <w:t>sleep</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1000000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consumers.shutdown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i/>
                <w:iCs/>
                <w:color w:val="808080"/>
                <w:sz w:val="20"/>
                <w:szCs w:val="20"/>
                <w:lang w:eastAsia="zh-TW"/>
              </w:rPr>
              <w:t>// Consumer</w:t>
            </w:r>
            <w:r w:rsidRPr="00385307">
              <w:rPr>
                <w:rFonts w:ascii="黑体" w:eastAsia="黑体" w:hAnsi="黑体" w:cs="MingLiU" w:hint="eastAsia"/>
                <w:bCs w:val="0"/>
                <w:i/>
                <w:iCs/>
                <w:color w:val="808080"/>
                <w:sz w:val="20"/>
                <w:szCs w:val="20"/>
                <w:lang w:eastAsia="zh-TW"/>
              </w:rPr>
              <w:t>处理</w:t>
            </w:r>
            <w:r w:rsidRPr="00385307">
              <w:rPr>
                <w:rFonts w:ascii="黑体" w:eastAsia="黑体" w:hAnsi="黑体" w:cs="MingLiU" w:hint="eastAsia"/>
                <w:bCs w:val="0"/>
                <w:i/>
                <w:iCs/>
                <w:color w:val="808080"/>
                <w:sz w:val="20"/>
                <w:szCs w:val="20"/>
                <w:lang w:eastAsia="zh-TW"/>
              </w:rPr>
              <w:br/>
              <w:t xml:space="preserve">    </w:t>
            </w:r>
            <w:r w:rsidRPr="00385307">
              <w:rPr>
                <w:rFonts w:ascii="Consolas" w:eastAsia="MingLiU" w:hAnsi="Consolas" w:cs="MingLiU"/>
                <w:b/>
                <w:color w:val="000080"/>
                <w:sz w:val="20"/>
                <w:szCs w:val="20"/>
                <w:lang w:eastAsia="zh-TW"/>
              </w:rPr>
              <w:t xml:space="preserve">public static class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final </w:t>
            </w:r>
            <w:proofErr w:type="spellStart"/>
            <w:r w:rsidRPr="00385307">
              <w:rPr>
                <w:rFonts w:ascii="Consolas" w:eastAsia="MingLiU" w:hAnsi="Consolas" w:cs="MingLiU"/>
                <w:bCs w:val="0"/>
                <w:color w:val="000000"/>
                <w:sz w:val="20"/>
                <w:szCs w:val="20"/>
                <w:lang w:eastAsia="zh-TW"/>
              </w:rPr>
              <w:t>KafkaConsumer</w:t>
            </w:r>
            <w:proofErr w:type="spellEnd"/>
            <w:r w:rsidRPr="00385307">
              <w:rPr>
                <w:rFonts w:ascii="Consolas" w:eastAsia="MingLiU" w:hAnsi="Consolas" w:cs="MingLiU"/>
                <w:bCs w:val="0"/>
                <w:color w:val="000000"/>
                <w:sz w:val="20"/>
                <w:szCs w:val="20"/>
                <w:lang w:eastAsia="zh-TW"/>
              </w:rPr>
              <w:t xml:space="preserve">&lt;String, String&gt; </w:t>
            </w:r>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w:t>
            </w:r>
            <w:proofErr w:type="spellStart"/>
            <w:r w:rsidRPr="00385307">
              <w:rPr>
                <w:rFonts w:ascii="Consolas" w:eastAsia="MingLiU" w:hAnsi="Consolas" w:cs="MingLiU"/>
                <w:bCs w:val="0"/>
                <w:color w:val="000000"/>
                <w:sz w:val="20"/>
                <w:szCs w:val="20"/>
                <w:lang w:eastAsia="zh-TW"/>
              </w:rPr>
              <w:t>ExecutorService</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 xml:space="preserve">(String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String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String topic) {</w:t>
            </w:r>
            <w:r w:rsidRPr="00385307">
              <w:rPr>
                <w:rFonts w:ascii="Consolas" w:eastAsia="MingLiU" w:hAnsi="Consolas" w:cs="MingLiU"/>
                <w:bCs w:val="0"/>
                <w:color w:val="000000"/>
                <w:sz w:val="20"/>
                <w:szCs w:val="20"/>
                <w:lang w:eastAsia="zh-TW"/>
              </w:rPr>
              <w:br/>
              <w:t xml:space="preserve">            Properties props = </w:t>
            </w:r>
            <w:r w:rsidRPr="00385307">
              <w:rPr>
                <w:rFonts w:ascii="Consolas" w:eastAsia="MingLiU" w:hAnsi="Consolas" w:cs="MingLiU"/>
                <w:b/>
                <w:color w:val="000080"/>
                <w:sz w:val="20"/>
                <w:szCs w:val="20"/>
                <w:lang w:eastAsia="zh-TW"/>
              </w:rPr>
              <w:t xml:space="preserve">new </w:t>
            </w:r>
            <w:r w:rsidRPr="00385307">
              <w:rPr>
                <w:rFonts w:ascii="Consolas" w:eastAsia="MingLiU" w:hAnsi="Consolas" w:cs="MingLiU"/>
                <w:bCs w:val="0"/>
                <w:color w:val="000000"/>
                <w:sz w:val="20"/>
                <w:szCs w:val="20"/>
                <w:lang w:eastAsia="zh-TW"/>
              </w:rPr>
              <w:t>Properties();</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bootstrap.servers</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"group.id"</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enable.auto.commit</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"true"</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"auto.commit.interval.ms"</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"1000"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lastRenderedPageBreak/>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"session.timeout.ms"</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"30000"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key.deserializer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org.apache.kafka.common.serialization.StringDeserializer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value.deserializer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org.apache.kafka.common.serialization.StringDeserializer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660E7A"/>
                <w:sz w:val="20"/>
                <w:szCs w:val="20"/>
                <w:lang w:eastAsia="zh-TW"/>
              </w:rPr>
              <w:t xml:space="preserve">consumer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KafkaConsumer</w:t>
            </w:r>
            <w:proofErr w:type="spellEnd"/>
            <w:r w:rsidRPr="00385307">
              <w:rPr>
                <w:rFonts w:ascii="Consolas" w:eastAsia="MingLiU" w:hAnsi="Consolas" w:cs="MingLiU"/>
                <w:bCs w:val="0"/>
                <w:color w:val="000000"/>
                <w:sz w:val="20"/>
                <w:szCs w:val="20"/>
                <w:lang w:eastAsia="zh-TW"/>
              </w:rPr>
              <w:t>&lt;&gt;(props);</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.subscribe</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Arrays.</w:t>
            </w:r>
            <w:r w:rsidRPr="00385307">
              <w:rPr>
                <w:rFonts w:ascii="Consolas" w:eastAsia="MingLiU" w:hAnsi="Consolas" w:cs="MingLiU"/>
                <w:bCs w:val="0"/>
                <w:i/>
                <w:iCs/>
                <w:color w:val="000000"/>
                <w:sz w:val="20"/>
                <w:szCs w:val="20"/>
                <w:lang w:eastAsia="zh-TW"/>
              </w:rPr>
              <w:t>asList</w:t>
            </w:r>
            <w:proofErr w:type="spellEnd"/>
            <w:r w:rsidRPr="00385307">
              <w:rPr>
                <w:rFonts w:ascii="Consolas" w:eastAsia="MingLiU" w:hAnsi="Consolas" w:cs="MingLiU"/>
                <w:bCs w:val="0"/>
                <w:color w:val="000000"/>
                <w:sz w:val="20"/>
                <w:szCs w:val="20"/>
                <w:lang w:eastAsia="zh-TW"/>
              </w:rPr>
              <w:t>(topic));</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void </w:t>
            </w:r>
            <w:r w:rsidRPr="00385307">
              <w:rPr>
                <w:rFonts w:ascii="Consolas" w:eastAsia="MingLiU" w:hAnsi="Consolas" w:cs="MingLiU"/>
                <w:bCs w:val="0"/>
                <w:color w:val="000000"/>
                <w:sz w:val="20"/>
                <w:szCs w:val="20"/>
                <w:lang w:eastAsia="zh-TW"/>
              </w:rPr>
              <w:t>execute(</w:t>
            </w:r>
            <w:r w:rsidRPr="00385307">
              <w:rPr>
                <w:rFonts w:ascii="Consolas" w:eastAsia="MingLiU" w:hAnsi="Consolas" w:cs="MingLiU"/>
                <w:b/>
                <w:color w:val="000080"/>
                <w:sz w:val="20"/>
                <w:szCs w:val="20"/>
                <w:lang w:eastAsia="zh-TW"/>
              </w:rPr>
              <w:t xml:space="preserve">int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660E7A"/>
                <w:sz w:val="20"/>
                <w:szCs w:val="20"/>
                <w:lang w:eastAsia="zh-TW"/>
              </w:rPr>
              <w:t xml:space="preserve">executors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ThreadPoolExecutor</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FF"/>
                <w:sz w:val="20"/>
                <w:szCs w:val="20"/>
                <w:lang w:eastAsia="zh-TW"/>
              </w:rPr>
              <w:t>0L</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TimeUnit.</w:t>
            </w:r>
            <w:r w:rsidRPr="00385307">
              <w:rPr>
                <w:rFonts w:ascii="Consolas" w:eastAsia="MingLiU" w:hAnsi="Consolas" w:cs="MingLiU"/>
                <w:b/>
                <w:i/>
                <w:iCs/>
                <w:color w:val="660E7A"/>
                <w:sz w:val="20"/>
                <w:szCs w:val="20"/>
                <w:lang w:eastAsia="zh-TW"/>
              </w:rPr>
              <w:t>MILLISECONDS</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ArrayBlockingQueue</w:t>
            </w:r>
            <w:proofErr w:type="spellEnd"/>
            <w:r w:rsidRPr="00385307">
              <w:rPr>
                <w:rFonts w:ascii="Consolas" w:eastAsia="MingLiU" w:hAnsi="Consolas" w:cs="MingLiU"/>
                <w:bCs w:val="0"/>
                <w:color w:val="000000"/>
                <w:sz w:val="20"/>
                <w:szCs w:val="20"/>
                <w:lang w:eastAsia="zh-TW"/>
              </w:rPr>
              <w:t>&lt;&gt;(</w:t>
            </w:r>
            <w:r w:rsidRPr="00385307">
              <w:rPr>
                <w:rFonts w:ascii="Consolas" w:eastAsia="MingLiU" w:hAnsi="Consolas" w:cs="MingLiU"/>
                <w:bCs w:val="0"/>
                <w:color w:val="0000FF"/>
                <w:sz w:val="20"/>
                <w:szCs w:val="20"/>
                <w:lang w:eastAsia="zh-TW"/>
              </w:rPr>
              <w:t>1000</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ThreadPoolExecutor.CallerRunsPolicy</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while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true</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ConsumerRecords</w:t>
            </w:r>
            <w:proofErr w:type="spellEnd"/>
            <w:r w:rsidRPr="00385307">
              <w:rPr>
                <w:rFonts w:ascii="Consolas" w:eastAsia="MingLiU" w:hAnsi="Consolas" w:cs="MingLiU"/>
                <w:bCs w:val="0"/>
                <w:color w:val="000000"/>
                <w:sz w:val="20"/>
                <w:szCs w:val="20"/>
                <w:lang w:eastAsia="zh-TW"/>
              </w:rPr>
              <w:t xml:space="preserve">&lt;String, String&gt; records = </w:t>
            </w:r>
            <w:proofErr w:type="spell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.poll</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200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for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 xml:space="preserve">final </w:t>
            </w:r>
            <w:proofErr w:type="spellStart"/>
            <w:r w:rsidRPr="00385307">
              <w:rPr>
                <w:rFonts w:ascii="Consolas" w:eastAsia="MingLiU" w:hAnsi="Consolas" w:cs="MingLiU"/>
                <w:bCs w:val="0"/>
                <w:color w:val="000000"/>
                <w:sz w:val="20"/>
                <w:szCs w:val="20"/>
                <w:lang w:eastAsia="zh-TW"/>
              </w:rPr>
              <w:t>ConsumerRecord</w:t>
            </w:r>
            <w:proofErr w:type="spellEnd"/>
            <w:r w:rsidRPr="00385307">
              <w:rPr>
                <w:rFonts w:ascii="Consolas" w:eastAsia="MingLiU" w:hAnsi="Consolas" w:cs="MingLiU"/>
                <w:bCs w:val="0"/>
                <w:color w:val="000000"/>
                <w:sz w:val="20"/>
                <w:szCs w:val="20"/>
                <w:lang w:eastAsia="zh-TW"/>
              </w:rPr>
              <w:t xml:space="preserve"> record : records)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.submit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ConsumerRecordWorker</w:t>
            </w:r>
            <w:proofErr w:type="spellEnd"/>
            <w:r w:rsidRPr="00385307">
              <w:rPr>
                <w:rFonts w:ascii="Consolas" w:eastAsia="MingLiU" w:hAnsi="Consolas" w:cs="MingLiU"/>
                <w:bCs w:val="0"/>
                <w:color w:val="000000"/>
                <w:sz w:val="20"/>
                <w:szCs w:val="20"/>
                <w:lang w:eastAsia="zh-TW"/>
              </w:rPr>
              <w:t>(record));</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void </w:t>
            </w:r>
            <w:r w:rsidRPr="00385307">
              <w:rPr>
                <w:rFonts w:ascii="Consolas" w:eastAsia="MingLiU" w:hAnsi="Consolas" w:cs="MingLiU"/>
                <w:bCs w:val="0"/>
                <w:color w:val="000000"/>
                <w:sz w:val="20"/>
                <w:szCs w:val="20"/>
                <w:lang w:eastAsia="zh-TW"/>
              </w:rPr>
              <w:t>shutdown()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660E7A"/>
                <w:sz w:val="20"/>
                <w:szCs w:val="20"/>
                <w:lang w:eastAsia="zh-TW"/>
              </w:rPr>
              <w:t xml:space="preserve">consumer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null</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proofErr w:type="gram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.close</w:t>
            </w:r>
            <w:proofErr w:type="spellEnd"/>
            <w:proofErr w:type="gram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660E7A"/>
                <w:sz w:val="20"/>
                <w:szCs w:val="20"/>
                <w:lang w:eastAsia="zh-TW"/>
              </w:rPr>
              <w:t xml:space="preserve">executors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null</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.shutdown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try </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.awaitTermination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10</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TimeUnit.</w:t>
            </w:r>
            <w:r w:rsidRPr="00385307">
              <w:rPr>
                <w:rFonts w:ascii="Consolas" w:eastAsia="MingLiU" w:hAnsi="Consolas" w:cs="MingLiU"/>
                <w:b/>
                <w:i/>
                <w:iCs/>
                <w:color w:val="660E7A"/>
                <w:sz w:val="20"/>
                <w:szCs w:val="20"/>
                <w:lang w:eastAsia="zh-TW"/>
              </w:rPr>
              <w:t>SECONDS</w:t>
            </w:r>
            <w:proofErr w:type="spellEnd"/>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System.</w:t>
            </w:r>
            <w:r w:rsidRPr="00385307">
              <w:rPr>
                <w:rFonts w:ascii="Consolas" w:eastAsia="MingLiU" w:hAnsi="Consolas" w:cs="MingLiU"/>
                <w:b/>
                <w:i/>
                <w:iCs/>
                <w:color w:val="660E7A"/>
                <w:sz w:val="20"/>
                <w:szCs w:val="20"/>
                <w:lang w:eastAsia="zh-TW"/>
              </w:rPr>
              <w:t>out</w:t>
            </w:r>
            <w:r w:rsidRPr="00385307">
              <w:rPr>
                <w:rFonts w:ascii="Consolas" w:eastAsia="MingLiU" w:hAnsi="Consolas" w:cs="MingLiU"/>
                <w:bCs w:val="0"/>
                <w:color w:val="000000"/>
                <w:sz w:val="20"/>
                <w:szCs w:val="20"/>
                <w:lang w:eastAsia="zh-TW"/>
              </w:rPr>
              <w:t>.println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 xml:space="preserve">"Timeout.... </w:t>
            </w:r>
            <w:r w:rsidRPr="00385307">
              <w:rPr>
                <w:rFonts w:ascii="Consolas" w:eastAsia="MingLiU" w:hAnsi="Consolas" w:cs="MingLiU"/>
                <w:b/>
                <w:color w:val="008000"/>
                <w:sz w:val="20"/>
                <w:szCs w:val="20"/>
              </w:rPr>
              <w:t>Ignore for this case"</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 xml:space="preserve">            } </w:t>
            </w:r>
            <w:r w:rsidRPr="00385307">
              <w:rPr>
                <w:rFonts w:ascii="Consolas" w:eastAsia="MingLiU" w:hAnsi="Consolas" w:cs="MingLiU"/>
                <w:b/>
                <w:color w:val="000080"/>
                <w:sz w:val="20"/>
                <w:szCs w:val="20"/>
              </w:rPr>
              <w:t xml:space="preserve">catch </w:t>
            </w:r>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InterruptedException</w:t>
            </w:r>
            <w:proofErr w:type="spellEnd"/>
            <w:r w:rsidRPr="00385307">
              <w:rPr>
                <w:rFonts w:ascii="Consolas" w:eastAsia="MingLiU" w:hAnsi="Consolas" w:cs="MingLiU"/>
                <w:bCs w:val="0"/>
                <w:color w:val="000000"/>
                <w:sz w:val="20"/>
                <w:szCs w:val="20"/>
              </w:rPr>
              <w:t xml:space="preserve"> ignored) {</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out</w:t>
            </w:r>
            <w:r w:rsidRPr="00385307">
              <w:rPr>
                <w:rFonts w:ascii="Consolas" w:eastAsia="MingLiU" w:hAnsi="Consolas" w:cs="MingLiU"/>
                <w:bCs w:val="0"/>
                <w:color w:val="000000"/>
                <w:sz w:val="20"/>
                <w:szCs w:val="20"/>
              </w:rPr>
              <w:t>.println</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"Other thread interrupted this shutdown, ignore for this case."</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Thread.</w:t>
            </w:r>
            <w:r w:rsidRPr="00385307">
              <w:rPr>
                <w:rFonts w:ascii="Consolas" w:eastAsia="MingLiU" w:hAnsi="Consolas" w:cs="MingLiU"/>
                <w:bCs w:val="0"/>
                <w:i/>
                <w:iCs/>
                <w:color w:val="000000"/>
                <w:sz w:val="20"/>
                <w:szCs w:val="20"/>
              </w:rPr>
              <w:t>currentThread</w:t>
            </w:r>
            <w:proofErr w:type="spellEnd"/>
            <w:r w:rsidRPr="00385307">
              <w:rPr>
                <w:rFonts w:ascii="Consolas" w:eastAsia="MingLiU" w:hAnsi="Consolas" w:cs="MingLiU"/>
                <w:bCs w:val="0"/>
                <w:color w:val="000000"/>
                <w:sz w:val="20"/>
                <w:szCs w:val="20"/>
              </w:rPr>
              <w:t>().interrupt();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lastRenderedPageBreak/>
              <w:br/>
              <w:t xml:space="preserve">    </w:t>
            </w:r>
            <w:r w:rsidRPr="00385307">
              <w:rPr>
                <w:rFonts w:ascii="Consolas" w:eastAsia="MingLiU" w:hAnsi="Consolas" w:cs="MingLiU"/>
                <w:bCs w:val="0"/>
                <w:i/>
                <w:iCs/>
                <w:color w:val="808080"/>
                <w:sz w:val="20"/>
                <w:szCs w:val="20"/>
              </w:rPr>
              <w:t xml:space="preserve">// </w:t>
            </w:r>
            <w:r w:rsidRPr="00385307">
              <w:rPr>
                <w:rFonts w:ascii="黑体" w:eastAsia="黑体" w:hAnsi="黑体" w:cs="MingLiU" w:hint="eastAsia"/>
                <w:bCs w:val="0"/>
                <w:i/>
                <w:iCs/>
                <w:color w:val="808080"/>
                <w:sz w:val="20"/>
                <w:szCs w:val="20"/>
              </w:rPr>
              <w:t>记录处理</w:t>
            </w:r>
            <w:r w:rsidRPr="00385307">
              <w:rPr>
                <w:rFonts w:ascii="黑体" w:eastAsia="黑体" w:hAnsi="黑体" w:cs="MingLiU" w:hint="eastAsia"/>
                <w:bCs w:val="0"/>
                <w:i/>
                <w:iCs/>
                <w:color w:val="808080"/>
                <w:sz w:val="20"/>
                <w:szCs w:val="20"/>
              </w:rPr>
              <w:br/>
              <w:t xml:space="preserve">    </w:t>
            </w:r>
            <w:r w:rsidRPr="00385307">
              <w:rPr>
                <w:rFonts w:ascii="Consolas" w:eastAsia="MingLiU" w:hAnsi="Consolas" w:cs="MingLiU"/>
                <w:b/>
                <w:color w:val="000080"/>
                <w:sz w:val="20"/>
                <w:szCs w:val="20"/>
              </w:rPr>
              <w:t xml:space="preserve">public static class </w:t>
            </w:r>
            <w:proofErr w:type="spellStart"/>
            <w:r w:rsidRPr="00385307">
              <w:rPr>
                <w:rFonts w:ascii="Consolas" w:eastAsia="MingLiU" w:hAnsi="Consolas" w:cs="MingLiU"/>
                <w:bCs w:val="0"/>
                <w:color w:val="000000"/>
                <w:sz w:val="20"/>
                <w:szCs w:val="20"/>
              </w:rPr>
              <w:t>ConsumerRecordWorker</w:t>
            </w:r>
            <w:proofErr w:type="spellEnd"/>
            <w:r w:rsidRPr="00385307">
              <w:rPr>
                <w:rFonts w:ascii="Consolas" w:eastAsia="MingLiU" w:hAnsi="Consolas" w:cs="MingLiU"/>
                <w:bCs w:val="0"/>
                <w:color w:val="000000"/>
                <w:sz w:val="20"/>
                <w:szCs w:val="20"/>
              </w:rPr>
              <w:t xml:space="preserve"> </w:t>
            </w:r>
            <w:r w:rsidRPr="00385307">
              <w:rPr>
                <w:rFonts w:ascii="Consolas" w:eastAsia="MingLiU" w:hAnsi="Consolas" w:cs="MingLiU"/>
                <w:b/>
                <w:color w:val="000080"/>
                <w:sz w:val="20"/>
                <w:szCs w:val="20"/>
              </w:rPr>
              <w:t xml:space="preserve">implements </w:t>
            </w:r>
            <w:r w:rsidRPr="00385307">
              <w:rPr>
                <w:rFonts w:ascii="Consolas" w:eastAsia="MingLiU" w:hAnsi="Consolas" w:cs="MingLiU"/>
                <w:bCs w:val="0"/>
                <w:color w:val="000000"/>
                <w:sz w:val="20"/>
                <w:szCs w:val="20"/>
              </w:rPr>
              <w:t>Runnable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
                <w:color w:val="000080"/>
                <w:sz w:val="20"/>
                <w:szCs w:val="20"/>
              </w:rPr>
              <w:t xml:space="preserve">private </w:t>
            </w:r>
            <w:proofErr w:type="spellStart"/>
            <w:r w:rsidRPr="00385307">
              <w:rPr>
                <w:rFonts w:ascii="Consolas" w:eastAsia="MingLiU" w:hAnsi="Consolas" w:cs="MingLiU"/>
                <w:bCs w:val="0"/>
                <w:color w:val="000000"/>
                <w:sz w:val="20"/>
                <w:szCs w:val="20"/>
              </w:rPr>
              <w:t>ConsumerRecord</w:t>
            </w:r>
            <w:proofErr w:type="spellEnd"/>
            <w:r w:rsidRPr="00385307">
              <w:rPr>
                <w:rFonts w:ascii="Consolas" w:eastAsia="MingLiU" w:hAnsi="Consolas" w:cs="MingLiU"/>
                <w:bCs w:val="0"/>
                <w:color w:val="000000"/>
                <w:sz w:val="20"/>
                <w:szCs w:val="20"/>
              </w:rPr>
              <w:t xml:space="preserve">&lt;String, String&gt; </w:t>
            </w:r>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
                <w:color w:val="000080"/>
                <w:sz w:val="20"/>
                <w:szCs w:val="20"/>
              </w:rPr>
              <w:t xml:space="preserve">public </w:t>
            </w:r>
            <w:proofErr w:type="spellStart"/>
            <w:r w:rsidRPr="00385307">
              <w:rPr>
                <w:rFonts w:ascii="Consolas" w:eastAsia="MingLiU" w:hAnsi="Consolas" w:cs="MingLiU"/>
                <w:bCs w:val="0"/>
                <w:color w:val="000000"/>
                <w:sz w:val="20"/>
                <w:szCs w:val="20"/>
              </w:rPr>
              <w:t>ConsumerRecordWorker</w:t>
            </w:r>
            <w:proofErr w:type="spellEnd"/>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ConsumerRecord</w:t>
            </w:r>
            <w:proofErr w:type="spellEnd"/>
            <w:r w:rsidRPr="00385307">
              <w:rPr>
                <w:rFonts w:ascii="Consolas" w:eastAsia="MingLiU" w:hAnsi="Consolas" w:cs="MingLiU"/>
                <w:bCs w:val="0"/>
                <w:color w:val="000000"/>
                <w:sz w:val="20"/>
                <w:szCs w:val="20"/>
              </w:rPr>
              <w:t xml:space="preserve"> record) {</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
                <w:color w:val="000080"/>
                <w:sz w:val="20"/>
                <w:szCs w:val="20"/>
              </w:rPr>
              <w:t>this</w:t>
            </w:r>
            <w:r w:rsidRPr="00385307">
              <w:rPr>
                <w:rFonts w:ascii="Consolas" w:eastAsia="MingLiU" w:hAnsi="Consolas" w:cs="MingLiU"/>
                <w:bCs w:val="0"/>
                <w:color w:val="000000"/>
                <w:sz w:val="20"/>
                <w:szCs w:val="20"/>
              </w:rPr>
              <w:t>.</w:t>
            </w:r>
            <w:r w:rsidRPr="00385307">
              <w:rPr>
                <w:rFonts w:ascii="Consolas" w:eastAsia="MingLiU" w:hAnsi="Consolas" w:cs="MingLiU"/>
                <w:b/>
                <w:color w:val="660E7A"/>
                <w:sz w:val="20"/>
                <w:szCs w:val="20"/>
              </w:rPr>
              <w:t>record</w:t>
            </w:r>
            <w:proofErr w:type="spellEnd"/>
            <w:r w:rsidRPr="00385307">
              <w:rPr>
                <w:rFonts w:ascii="Consolas" w:eastAsia="MingLiU" w:hAnsi="Consolas" w:cs="MingLiU"/>
                <w:b/>
                <w:color w:val="660E7A"/>
                <w:sz w:val="20"/>
                <w:szCs w:val="20"/>
              </w:rPr>
              <w:t xml:space="preserve"> </w:t>
            </w:r>
            <w:r w:rsidRPr="00385307">
              <w:rPr>
                <w:rFonts w:ascii="Consolas" w:eastAsia="MingLiU" w:hAnsi="Consolas" w:cs="MingLiU"/>
                <w:bCs w:val="0"/>
                <w:color w:val="000000"/>
                <w:sz w:val="20"/>
                <w:szCs w:val="20"/>
              </w:rPr>
              <w:t>= record;</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808000"/>
                <w:sz w:val="20"/>
                <w:szCs w:val="20"/>
              </w:rPr>
              <w:t>@Override</w:t>
            </w:r>
            <w:r w:rsidRPr="00385307">
              <w:rPr>
                <w:rFonts w:ascii="Consolas" w:eastAsia="MingLiU" w:hAnsi="Consolas" w:cs="MingLiU"/>
                <w:bCs w:val="0"/>
                <w:color w:val="808000"/>
                <w:sz w:val="20"/>
                <w:szCs w:val="20"/>
              </w:rPr>
              <w:br/>
              <w:t xml:space="preserve">        </w:t>
            </w:r>
            <w:r w:rsidRPr="00385307">
              <w:rPr>
                <w:rFonts w:ascii="Consolas" w:eastAsia="MingLiU" w:hAnsi="Consolas" w:cs="MingLiU"/>
                <w:b/>
                <w:color w:val="000080"/>
                <w:sz w:val="20"/>
                <w:szCs w:val="20"/>
              </w:rPr>
              <w:t xml:space="preserve">public void </w:t>
            </w:r>
            <w:r w:rsidRPr="00385307">
              <w:rPr>
                <w:rFonts w:ascii="Consolas" w:eastAsia="MingLiU" w:hAnsi="Consolas" w:cs="MingLiU"/>
                <w:bCs w:val="0"/>
                <w:color w:val="000000"/>
                <w:sz w:val="20"/>
                <w:szCs w:val="20"/>
              </w:rPr>
              <w:t>run() {</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i/>
                <w:iCs/>
                <w:color w:val="808080"/>
                <w:sz w:val="20"/>
                <w:szCs w:val="20"/>
              </w:rPr>
              <w:t xml:space="preserve">// </w:t>
            </w:r>
            <w:r w:rsidRPr="00385307">
              <w:rPr>
                <w:rFonts w:ascii="黑体" w:eastAsia="黑体" w:hAnsi="黑体" w:cs="MingLiU" w:hint="eastAsia"/>
                <w:bCs w:val="0"/>
                <w:i/>
                <w:iCs/>
                <w:color w:val="808080"/>
                <w:sz w:val="20"/>
                <w:szCs w:val="20"/>
              </w:rPr>
              <w:t>假如说数据入库操作</w:t>
            </w:r>
            <w:r w:rsidRPr="00385307">
              <w:rPr>
                <w:rFonts w:ascii="黑体" w:eastAsia="黑体" w:hAnsi="黑体" w:cs="MingLiU" w:hint="eastAsia"/>
                <w:bCs w:val="0"/>
                <w:i/>
                <w:iCs/>
                <w:color w:val="80808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out</w:t>
            </w:r>
            <w:r w:rsidRPr="00385307">
              <w:rPr>
                <w:rFonts w:ascii="Consolas" w:eastAsia="MingLiU" w:hAnsi="Consolas" w:cs="MingLiU"/>
                <w:bCs w:val="0"/>
                <w:color w:val="000000"/>
                <w:sz w:val="20"/>
                <w:szCs w:val="20"/>
              </w:rPr>
              <w:t>.println</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"Thread - "</w:t>
            </w:r>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Cs w:val="0"/>
                <w:color w:val="000000"/>
                <w:sz w:val="20"/>
                <w:szCs w:val="20"/>
              </w:rPr>
              <w:t>Thread.</w:t>
            </w:r>
            <w:r w:rsidRPr="00385307">
              <w:rPr>
                <w:rFonts w:ascii="Consolas" w:eastAsia="MingLiU" w:hAnsi="Consolas" w:cs="MingLiU"/>
                <w:bCs w:val="0"/>
                <w:i/>
                <w:iCs/>
                <w:color w:val="000000"/>
                <w:sz w:val="20"/>
                <w:szCs w:val="20"/>
              </w:rPr>
              <w:t>currentThread</w:t>
            </w:r>
            <w:proofErr w:type="spellEnd"/>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getName</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err</w:t>
            </w:r>
            <w:r w:rsidRPr="00385307">
              <w:rPr>
                <w:rFonts w:ascii="Consolas" w:eastAsia="MingLiU" w:hAnsi="Consolas" w:cs="MingLiU"/>
                <w:bCs w:val="0"/>
                <w:color w:val="000000"/>
                <w:sz w:val="20"/>
                <w:szCs w:val="20"/>
              </w:rPr>
              <w:t>.printf</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w:t>
            </w:r>
            <w:proofErr w:type="spellStart"/>
            <w:r w:rsidRPr="00385307">
              <w:rPr>
                <w:rFonts w:ascii="Consolas" w:eastAsia="MingLiU" w:hAnsi="Consolas" w:cs="MingLiU"/>
                <w:b/>
                <w:color w:val="008000"/>
                <w:sz w:val="20"/>
                <w:szCs w:val="20"/>
              </w:rPr>
              <w:t>patition</w:t>
            </w:r>
            <w:proofErr w:type="spellEnd"/>
            <w:r w:rsidRPr="00385307">
              <w:rPr>
                <w:rFonts w:ascii="Consolas" w:eastAsia="MingLiU" w:hAnsi="Consolas" w:cs="MingLiU"/>
                <w:b/>
                <w:color w:val="008000"/>
                <w:sz w:val="20"/>
                <w:szCs w:val="20"/>
              </w:rPr>
              <w:t xml:space="preserve"> = %d , offset = %d, key = %s, value = %</w:t>
            </w:r>
            <w:proofErr w:type="spellStart"/>
            <w:r w:rsidRPr="00385307">
              <w:rPr>
                <w:rFonts w:ascii="Consolas" w:eastAsia="MingLiU" w:hAnsi="Consolas" w:cs="MingLiU"/>
                <w:b/>
                <w:color w:val="008000"/>
                <w:sz w:val="20"/>
                <w:szCs w:val="20"/>
              </w:rPr>
              <w:t>s%n</w:t>
            </w:r>
            <w:proofErr w:type="spellEnd"/>
            <w:r w:rsidRPr="00385307">
              <w:rPr>
                <w:rFonts w:ascii="Consolas" w:eastAsia="MingLiU" w:hAnsi="Consolas" w:cs="MingLiU"/>
                <w:b/>
                <w:color w:val="008000"/>
                <w:sz w:val="20"/>
                <w:szCs w:val="20"/>
              </w:rPr>
              <w:t>"</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.partition</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.offset</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.key</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.value</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w:t>
            </w:r>
          </w:p>
        </w:tc>
      </w:tr>
    </w:tbl>
    <w:p w14:paraId="382E0C15" w14:textId="2896D4E0" w:rsidR="00385307" w:rsidRDefault="00083A0C" w:rsidP="00083A0C">
      <w:pPr>
        <w:pStyle w:val="3"/>
        <w:ind w:firstLine="420"/>
      </w:pPr>
      <w:proofErr w:type="spellStart"/>
      <w:r>
        <w:lastRenderedPageBreak/>
        <w:t>C</w:t>
      </w:r>
      <w:r>
        <w:rPr>
          <w:rFonts w:hint="eastAsia"/>
        </w:rPr>
        <w:t>onsimer</w:t>
      </w:r>
      <w:proofErr w:type="spellEnd"/>
      <w:r>
        <w:rPr>
          <w:rFonts w:hint="eastAsia"/>
        </w:rPr>
        <w:t>的限流</w:t>
      </w:r>
    </w:p>
    <w:p w14:paraId="3D7155E4" w14:textId="3FF8CE5D" w:rsidR="00092C28" w:rsidRDefault="00092C28" w:rsidP="00092C28">
      <w:pPr>
        <w:ind w:firstLine="420"/>
      </w:pPr>
    </w:p>
    <w:p w14:paraId="4711AB03" w14:textId="70AFB67F" w:rsidR="00092C28" w:rsidRDefault="00092C28" w:rsidP="00092C28">
      <w:pPr>
        <w:pStyle w:val="2"/>
      </w:pPr>
      <w:r>
        <w:t>反序列化</w:t>
      </w:r>
    </w:p>
    <w:p w14:paraId="1FF91196" w14:textId="77777777" w:rsidR="00092C28" w:rsidRPr="00092C28" w:rsidRDefault="00092C28" w:rsidP="00092C28">
      <w:pPr>
        <w:ind w:firstLine="420"/>
      </w:pPr>
    </w:p>
    <w:p w14:paraId="3D58392A" w14:textId="77777777" w:rsidR="00BD27D5" w:rsidRDefault="00BD27D5" w:rsidP="00515FB5">
      <w:pPr>
        <w:pStyle w:val="10"/>
      </w:pPr>
      <w:r>
        <w:t>B</w:t>
      </w:r>
      <w:r>
        <w:rPr>
          <w:rFonts w:hint="eastAsia"/>
        </w:rPr>
        <w:t>roker</w:t>
      </w:r>
    </w:p>
    <w:p w14:paraId="1A50149A" w14:textId="7518063C" w:rsidR="00BD27D5" w:rsidRDefault="00BD27D5" w:rsidP="00BD27D5">
      <w:pPr>
        <w:pStyle w:val="2"/>
      </w:pPr>
      <w:r w:rsidRPr="00BD27D5">
        <w:t>Replica</w:t>
      </w:r>
    </w:p>
    <w:p w14:paraId="183878C4" w14:textId="57807C19" w:rsidR="00BD27D5" w:rsidRDefault="002D3B25" w:rsidP="002D3B25">
      <w:pPr>
        <w:pStyle w:val="3"/>
        <w:ind w:firstLine="420"/>
      </w:pPr>
      <w:r>
        <w:rPr>
          <w:rFonts w:hint="eastAsia"/>
        </w:rPr>
        <w:t>简介</w:t>
      </w:r>
    </w:p>
    <w:p w14:paraId="7725B374" w14:textId="3BC99054" w:rsidR="002D3B25" w:rsidRDefault="00475919" w:rsidP="002D3B25">
      <w:pPr>
        <w:ind w:firstLine="420"/>
      </w:pPr>
      <w:r w:rsidRPr="00475919">
        <w:t>Kafka</w:t>
      </w:r>
      <w:r w:rsidRPr="00475919">
        <w:t>从</w:t>
      </w:r>
      <w:r w:rsidRPr="00475919">
        <w:t>0.8.x</w:t>
      </w:r>
      <w:r w:rsidRPr="00475919">
        <w:t>版本开始引入副本机制，这样可以极大的提高集群的可靠性和稳定性。不过这也使得</w:t>
      </w:r>
      <w:r w:rsidRPr="00475919">
        <w:t>Kafka</w:t>
      </w:r>
      <w:r w:rsidRPr="00475919">
        <w:t>变得更加复杂起来，失效副本就是所要面临的一个难题。</w:t>
      </w:r>
    </w:p>
    <w:p w14:paraId="3EB2B27E" w14:textId="744A4873" w:rsidR="001A388D" w:rsidRPr="001A388D" w:rsidRDefault="00BB4F26" w:rsidP="002D3B25">
      <w:pPr>
        <w:ind w:firstLine="420"/>
      </w:pPr>
      <w:r w:rsidRPr="00BB4F26">
        <w:rPr>
          <w:rFonts w:hint="eastAsia"/>
        </w:rPr>
        <w:t>通常情况下，</w:t>
      </w:r>
      <w:r w:rsidRPr="00BB4F26">
        <w:t>Kafka</w:t>
      </w:r>
      <w:r w:rsidRPr="00BB4F26">
        <w:t>中的每个分区（</w:t>
      </w:r>
      <w:r w:rsidRPr="00BB4F26">
        <w:t>partition</w:t>
      </w:r>
      <w:r w:rsidRPr="00BB4F26">
        <w:t>）都会分配多个副本（</w:t>
      </w:r>
      <w:r w:rsidRPr="00BB4F26">
        <w:t>replica</w:t>
      </w:r>
      <w:r w:rsidRPr="00BB4F26">
        <w:t>），具体的副本数量由</w:t>
      </w:r>
      <w:r w:rsidRPr="00BB4F26">
        <w:t>Broker</w:t>
      </w:r>
      <w:r w:rsidRPr="00BB4F26">
        <w:t>级别参数</w:t>
      </w:r>
      <w:proofErr w:type="spellStart"/>
      <w:r w:rsidRPr="00BB4F26">
        <w:t>default.replication.factor</w:t>
      </w:r>
      <w:proofErr w:type="spellEnd"/>
      <w:r w:rsidRPr="00BB4F26">
        <w:t>（默认大小为</w:t>
      </w:r>
      <w:r w:rsidRPr="00BB4F26">
        <w:t>1</w:t>
      </w:r>
      <w:r w:rsidRPr="00BB4F26">
        <w:t>）指定，也可以在创建</w:t>
      </w:r>
      <w:r w:rsidRPr="00BB4F26">
        <w:t>topic</w:t>
      </w:r>
      <w:r w:rsidRPr="00BB4F26">
        <w:t>的时候通过</w:t>
      </w:r>
      <w:r w:rsidRPr="00BB4F26">
        <w:t xml:space="preserve"> –replication-factor ${num} </w:t>
      </w:r>
      <w:r w:rsidRPr="00BB4F26">
        <w:t>显式指定副本的数量（副本因子）。一般情况</w:t>
      </w:r>
      <w:r w:rsidRPr="00BB4F26">
        <w:lastRenderedPageBreak/>
        <w:t>下，将前者</w:t>
      </w:r>
      <w:proofErr w:type="spellStart"/>
      <w:r w:rsidRPr="00BB4F26">
        <w:t>default.replication.factor</w:t>
      </w:r>
      <w:proofErr w:type="spellEnd"/>
      <w:r w:rsidRPr="00BB4F26">
        <w:t>设置为大于</w:t>
      </w:r>
      <w:r w:rsidRPr="00BB4F26">
        <w:t>1</w:t>
      </w:r>
      <w:r w:rsidRPr="00BB4F26">
        <w:t>的值，这样在参数</w:t>
      </w:r>
      <w:proofErr w:type="spellStart"/>
      <w:r w:rsidRPr="00BB4F26">
        <w:t>auto.create.topic.enable</w:t>
      </w:r>
      <w:proofErr w:type="spellEnd"/>
      <w:r w:rsidRPr="00BB4F26">
        <w:t>为</w:t>
      </w:r>
      <w:r w:rsidRPr="00BB4F26">
        <w:t>true</w:t>
      </w:r>
      <w:r w:rsidRPr="00BB4F26">
        <w:t>的时候，自动创建的</w:t>
      </w:r>
      <w:r w:rsidRPr="00BB4F26">
        <w:t>topic</w:t>
      </w:r>
      <w:r w:rsidRPr="00BB4F26">
        <w:t>会根据</w:t>
      </w:r>
      <w:proofErr w:type="spellStart"/>
      <w:r w:rsidRPr="00BB4F26">
        <w:t>default.replication.factor</w:t>
      </w:r>
      <w:proofErr w:type="spellEnd"/>
      <w:r w:rsidRPr="00BB4F26">
        <w:t>的值来创建副本数；或者更加通用的做法是使用后者而指定大于</w:t>
      </w:r>
      <w:r w:rsidRPr="00BB4F26">
        <w:t>1</w:t>
      </w:r>
      <w:r w:rsidRPr="00BB4F26">
        <w:t>的副本数。</w:t>
      </w:r>
    </w:p>
    <w:p w14:paraId="73C59FDE" w14:textId="60299718" w:rsidR="00515FB5" w:rsidRDefault="009C6839" w:rsidP="005C0D68">
      <w:pPr>
        <w:ind w:firstLine="420"/>
      </w:pPr>
      <w:r w:rsidRPr="009C6839">
        <w:rPr>
          <w:rFonts w:hint="eastAsia"/>
        </w:rPr>
        <w:t>每个分区的多个副本称之为</w:t>
      </w:r>
      <w:r w:rsidRPr="009C6839">
        <w:t>AR</w:t>
      </w:r>
      <w:r w:rsidRPr="009C6839">
        <w:t>（</w:t>
      </w:r>
      <w:r w:rsidRPr="009C6839">
        <w:t>assigned replicas</w:t>
      </w:r>
      <w:r w:rsidRPr="009C6839">
        <w:t>），包含至多一个</w:t>
      </w:r>
      <w:r w:rsidRPr="009C6839">
        <w:t>leader</w:t>
      </w:r>
      <w:r w:rsidRPr="009C6839">
        <w:t>副本和多个</w:t>
      </w:r>
      <w:r w:rsidRPr="009C6839">
        <w:t>follower</w:t>
      </w:r>
      <w:r w:rsidRPr="009C6839">
        <w:t>副本。与</w:t>
      </w:r>
      <w:r w:rsidRPr="009C6839">
        <w:t>AR</w:t>
      </w:r>
      <w:r w:rsidRPr="009C6839">
        <w:t>对应的另一个重要的概念就是</w:t>
      </w:r>
      <w:r w:rsidRPr="009C6839">
        <w:t>ISR</w:t>
      </w:r>
      <w:r w:rsidRPr="009C6839">
        <w:t>（</w:t>
      </w:r>
      <w:r w:rsidRPr="009C6839">
        <w:t>in-sync replicas</w:t>
      </w:r>
      <w:r w:rsidRPr="009C6839">
        <w:t>），</w:t>
      </w:r>
      <w:r w:rsidRPr="009C6839">
        <w:t>ISR</w:t>
      </w:r>
      <w:r w:rsidRPr="009C6839">
        <w:t>是指与</w:t>
      </w:r>
      <w:r w:rsidRPr="009C6839">
        <w:t>leader</w:t>
      </w:r>
      <w:r w:rsidRPr="009C6839">
        <w:t>副本保持同步状态的副本集合，当然</w:t>
      </w:r>
      <w:r w:rsidRPr="009C6839">
        <w:t>leader</w:t>
      </w:r>
      <w:r w:rsidRPr="009C6839">
        <w:t>副本本身也是这个集合中的一员。而</w:t>
      </w:r>
      <w:r w:rsidRPr="009C6839">
        <w:t>ISR</w:t>
      </w:r>
      <w:r w:rsidRPr="009C6839">
        <w:t>之外，也就是处于同步失败或失效状态的副本，副本对应的分区也就称之为同步失效分区，即</w:t>
      </w:r>
      <w:r w:rsidRPr="009C6839">
        <w:t>under-replicated</w:t>
      </w:r>
      <w:r w:rsidRPr="009C6839">
        <w:t>分区。</w:t>
      </w:r>
    </w:p>
    <w:p w14:paraId="0264347A" w14:textId="0AD89E96" w:rsidR="00515FB5" w:rsidRPr="00515FB5" w:rsidRDefault="00D71EF6" w:rsidP="005C0D68">
      <w:pPr>
        <w:pStyle w:val="3"/>
        <w:ind w:firstLine="420"/>
      </w:pPr>
      <w:r w:rsidRPr="00D71EF6">
        <w:rPr>
          <w:rFonts w:hint="eastAsia"/>
        </w:rPr>
        <w:t>失效副本的判定</w:t>
      </w:r>
    </w:p>
    <w:p w14:paraId="368374D6" w14:textId="77777777" w:rsidR="00083A0C" w:rsidRPr="00083A0C" w:rsidRDefault="00083A0C" w:rsidP="00083A0C">
      <w:pPr>
        <w:ind w:firstLine="420"/>
      </w:pPr>
    </w:p>
    <w:p w14:paraId="3DE80798" w14:textId="77777777" w:rsidR="001345ED" w:rsidRDefault="001345ED" w:rsidP="001345ED">
      <w:pPr>
        <w:pStyle w:val="2"/>
      </w:pPr>
      <w:r w:rsidRPr="00B31828">
        <w:t>Leader</w:t>
      </w:r>
      <w:r w:rsidRPr="00B31828">
        <w:t>选举</w:t>
      </w:r>
    </w:p>
    <w:p w14:paraId="0978259E" w14:textId="77777777" w:rsidR="001345ED" w:rsidRDefault="001345ED" w:rsidP="001345ED">
      <w:pPr>
        <w:ind w:firstLine="420"/>
      </w:pPr>
      <w:r>
        <w:rPr>
          <w:rFonts w:hint="eastAsia"/>
        </w:rPr>
        <w:t>一条消息只有被</w:t>
      </w:r>
      <w:r>
        <w:t>ISR</w:t>
      </w:r>
      <w:r>
        <w:t>中的所有</w:t>
      </w:r>
      <w:r>
        <w:t>follower</w:t>
      </w:r>
      <w:r>
        <w:t>都从</w:t>
      </w:r>
      <w:r>
        <w:t>leader</w:t>
      </w:r>
      <w:r>
        <w:t>复制过去才会被认为已提交。这样就避免了部分数据被写进了</w:t>
      </w:r>
      <w:r>
        <w:t>leader</w:t>
      </w:r>
      <w:r>
        <w:t>，还没来得及被任何</w:t>
      </w:r>
      <w:r>
        <w:t>follower</w:t>
      </w:r>
      <w:r>
        <w:t>复制就</w:t>
      </w:r>
      <w:proofErr w:type="gramStart"/>
      <w:r>
        <w:t>宕</w:t>
      </w:r>
      <w:proofErr w:type="gramEnd"/>
      <w:r>
        <w:t>机了，而造成数据丢失。而对于</w:t>
      </w:r>
      <w:r>
        <w:t>producer</w:t>
      </w:r>
      <w:r>
        <w:t>而言，它可以选择是否等待消息</w:t>
      </w:r>
      <w:r>
        <w:t>commit</w:t>
      </w:r>
      <w:r>
        <w:t>，这可以通过</w:t>
      </w:r>
      <w:proofErr w:type="spellStart"/>
      <w:r>
        <w:t>request.required.acks</w:t>
      </w:r>
      <w:proofErr w:type="spellEnd"/>
      <w:r>
        <w:t>来设置。这种机制确保了只要</w:t>
      </w:r>
      <w:r>
        <w:t>ISR</w:t>
      </w:r>
      <w:r>
        <w:t>中有一个或者以上的</w:t>
      </w:r>
      <w:r>
        <w:t>follower</w:t>
      </w:r>
      <w:r>
        <w:t>，一条被</w:t>
      </w:r>
      <w:r>
        <w:t>commit</w:t>
      </w:r>
      <w:r>
        <w:t>的消息就不会丢失。</w:t>
      </w:r>
    </w:p>
    <w:p w14:paraId="6147D83E" w14:textId="77777777" w:rsidR="001345ED" w:rsidRDefault="001345ED" w:rsidP="001345ED">
      <w:pPr>
        <w:ind w:firstLine="420"/>
      </w:pPr>
    </w:p>
    <w:p w14:paraId="1C3FA50F" w14:textId="77777777" w:rsidR="001345ED" w:rsidRDefault="001345ED" w:rsidP="001345ED">
      <w:pPr>
        <w:ind w:firstLine="420"/>
      </w:pPr>
      <w:r>
        <w:rPr>
          <w:rFonts w:hint="eastAsia"/>
        </w:rPr>
        <w:t>有一个很重要的问题是当</w:t>
      </w:r>
      <w:r>
        <w:t>leader</w:t>
      </w:r>
      <w:proofErr w:type="gramStart"/>
      <w:r>
        <w:t>宕</w:t>
      </w:r>
      <w:proofErr w:type="gramEnd"/>
      <w:r>
        <w:t>机了，怎样在</w:t>
      </w:r>
      <w:r>
        <w:t>follower</w:t>
      </w:r>
      <w:r>
        <w:t>中选举出新的</w:t>
      </w:r>
      <w:r>
        <w:t>leader</w:t>
      </w:r>
      <w:r>
        <w:t>，因为</w:t>
      </w:r>
      <w:r>
        <w:t>follower</w:t>
      </w:r>
      <w:r>
        <w:t>可能落后很多或者直接</w:t>
      </w:r>
      <w:r>
        <w:t>crash</w:t>
      </w:r>
      <w:r>
        <w:t>了，所以必须确保选择</w:t>
      </w:r>
      <w:r>
        <w:t>“</w:t>
      </w:r>
      <w:r>
        <w:t>最新</w:t>
      </w:r>
      <w:r>
        <w:t>”</w:t>
      </w:r>
      <w:r>
        <w:t>的</w:t>
      </w:r>
      <w:r>
        <w:t>follower</w:t>
      </w:r>
      <w:r>
        <w:t>作为新的</w:t>
      </w:r>
      <w:r>
        <w:t>leader</w:t>
      </w:r>
      <w:r>
        <w:t>。一个基本的原则就是，如果</w:t>
      </w:r>
      <w:r>
        <w:t>leader</w:t>
      </w:r>
      <w:r>
        <w:t>不在了，新的</w:t>
      </w:r>
      <w:r>
        <w:t>leader</w:t>
      </w:r>
      <w:r>
        <w:t>必须拥有原来的</w:t>
      </w:r>
      <w:r>
        <w:t>leader commit</w:t>
      </w:r>
      <w:r>
        <w:t>的所有消息。这就需要做一个折中，如果</w:t>
      </w:r>
      <w:r>
        <w:t>leader</w:t>
      </w:r>
      <w:r>
        <w:t>在一个消息被</w:t>
      </w:r>
      <w:r>
        <w:t>commit</w:t>
      </w:r>
      <w:r>
        <w:t>前等待更多的</w:t>
      </w:r>
      <w:r>
        <w:t>follower</w:t>
      </w:r>
      <w:r>
        <w:t>确认，那么在它挂掉之后就有更多的</w:t>
      </w:r>
      <w:r>
        <w:t>follower</w:t>
      </w:r>
      <w:r>
        <w:t>可以成为新的</w:t>
      </w:r>
      <w:r>
        <w:t>leader</w:t>
      </w:r>
      <w:r>
        <w:t>，但这也会造成吞吐率的下降。</w:t>
      </w:r>
    </w:p>
    <w:p w14:paraId="50ABDE74" w14:textId="77777777" w:rsidR="001345ED" w:rsidRDefault="001345ED" w:rsidP="001345ED">
      <w:pPr>
        <w:ind w:firstLine="420"/>
      </w:pPr>
    </w:p>
    <w:p w14:paraId="6C81F635" w14:textId="77777777" w:rsidR="001345ED" w:rsidRDefault="001345ED" w:rsidP="001345ED">
      <w:pPr>
        <w:ind w:firstLine="420"/>
      </w:pPr>
      <w:r>
        <w:rPr>
          <w:rFonts w:hint="eastAsia"/>
        </w:rPr>
        <w:t>一种非常常用的选举</w:t>
      </w:r>
      <w:r>
        <w:t>leader</w:t>
      </w:r>
      <w:r>
        <w:t>的方式是</w:t>
      </w:r>
      <w:r>
        <w:t>“</w:t>
      </w:r>
      <w:r>
        <w:t>少数服从多数</w:t>
      </w:r>
      <w:r>
        <w:t>”</w:t>
      </w:r>
      <w:r>
        <w:t>，</w:t>
      </w:r>
      <w:r>
        <w:t>Kafka</w:t>
      </w:r>
      <w:r>
        <w:t>并不是采用这种方式。这种模式下，如果我们有</w:t>
      </w:r>
      <w:r>
        <w:t>2f+1</w:t>
      </w:r>
      <w:r>
        <w:t>个副本，那么在</w:t>
      </w:r>
      <w:r>
        <w:t>commit</w:t>
      </w:r>
      <w:r>
        <w:t>之前必须保证有</w:t>
      </w:r>
      <w:r>
        <w:t>f+1</w:t>
      </w:r>
      <w:r>
        <w:t>个</w:t>
      </w:r>
      <w:r>
        <w:t>replica</w:t>
      </w:r>
      <w:r>
        <w:t>复制完消息，同时为了保证能正确选举出新的</w:t>
      </w:r>
      <w:r>
        <w:t>leader</w:t>
      </w:r>
      <w:r>
        <w:t>，失败的副本数不能超过</w:t>
      </w:r>
      <w:r>
        <w:t>f</w:t>
      </w:r>
      <w:proofErr w:type="gramStart"/>
      <w:r>
        <w:t>个</w:t>
      </w:r>
      <w:proofErr w:type="gramEnd"/>
      <w:r>
        <w:t>。这种方式有个很大的优势，系统的延迟取决于最快的几台机器，也就是说比如副本数为</w:t>
      </w:r>
      <w:r>
        <w:t>3</w:t>
      </w:r>
      <w:r>
        <w:t>，那么延迟就取决于最快的那个</w:t>
      </w:r>
      <w:r>
        <w:t>follower</w:t>
      </w:r>
      <w:r>
        <w:t>而不是最慢的那个。</w:t>
      </w:r>
      <w:r>
        <w:t>“</w:t>
      </w:r>
      <w:r>
        <w:t>少数服从多数</w:t>
      </w:r>
      <w:r>
        <w:t>”</w:t>
      </w:r>
      <w:r>
        <w:t>的方式也有一些劣势，为了保证</w:t>
      </w:r>
      <w:r>
        <w:t>leader</w:t>
      </w:r>
      <w:r>
        <w:t>选举的正常进行，它所能容忍的失败的</w:t>
      </w:r>
      <w:r>
        <w:t>follower</w:t>
      </w:r>
      <w:r>
        <w:t>数比较少</w:t>
      </w:r>
      <w:r>
        <w:rPr>
          <w:rFonts w:hint="eastAsia"/>
        </w:rPr>
        <w:t>，如果要容忍</w:t>
      </w:r>
      <w:r>
        <w:t>1</w:t>
      </w:r>
      <w:r>
        <w:t>个</w:t>
      </w:r>
      <w:r>
        <w:t>follower</w:t>
      </w:r>
      <w:r>
        <w:t>挂掉，那么至少要</w:t>
      </w:r>
      <w:r>
        <w:t>3</w:t>
      </w:r>
      <w:r>
        <w:t>个以上的副本，如果要容忍</w:t>
      </w:r>
      <w:r>
        <w:t>2</w:t>
      </w:r>
      <w:r>
        <w:t>个</w:t>
      </w:r>
      <w:r>
        <w:t>follower</w:t>
      </w:r>
      <w:r>
        <w:t>挂掉，必须要有</w:t>
      </w:r>
      <w:r>
        <w:t>5</w:t>
      </w:r>
      <w:r>
        <w:t>个以上的副本。也就是说，在生产环境下为了保证较高的容错率，必须要有大量的副本，而大量的副本又会在大数据量下导致性能的急剧下降。这种算法更多用在</w:t>
      </w:r>
      <w:r>
        <w:t>Zookeeper</w:t>
      </w:r>
      <w:r>
        <w:t>这种共享集群配置的系统中而很少在需要大量数据的系统中使用的原因。</w:t>
      </w:r>
      <w:r>
        <w:t>HDFS</w:t>
      </w:r>
      <w:r>
        <w:t>的</w:t>
      </w:r>
      <w:r>
        <w:t>HA</w:t>
      </w:r>
      <w:r>
        <w:t>功能也是基于</w:t>
      </w:r>
      <w:r>
        <w:t>“</w:t>
      </w:r>
      <w:r>
        <w:t>少数服从多数</w:t>
      </w:r>
      <w:r>
        <w:t>”</w:t>
      </w:r>
      <w:r>
        <w:t>的方式，但是其数据存储并不是采用这样的方式。</w:t>
      </w:r>
    </w:p>
    <w:p w14:paraId="50CF48F0" w14:textId="77777777" w:rsidR="001345ED" w:rsidRDefault="001345ED" w:rsidP="001345ED">
      <w:pPr>
        <w:ind w:firstLine="420"/>
      </w:pPr>
      <w:r>
        <w:rPr>
          <w:rFonts w:hint="eastAsia"/>
        </w:rPr>
        <w:t>实际上，</w:t>
      </w:r>
      <w:r>
        <w:t>leader</w:t>
      </w:r>
      <w:r>
        <w:t>选举的算法非常多，比如</w:t>
      </w:r>
      <w:r>
        <w:t>Zookeeper</w:t>
      </w:r>
      <w:r>
        <w:t>的</w:t>
      </w:r>
      <w:r>
        <w:t>Zab</w:t>
      </w:r>
      <w:r>
        <w:t>、</w:t>
      </w:r>
      <w:r>
        <w:t>Raft</w:t>
      </w:r>
      <w:r>
        <w:t>以及</w:t>
      </w:r>
      <w:proofErr w:type="spellStart"/>
      <w:r>
        <w:t>Viewstamped</w:t>
      </w:r>
      <w:proofErr w:type="spellEnd"/>
      <w:r>
        <w:t xml:space="preserve"> Replication</w:t>
      </w:r>
      <w:r>
        <w:t>。而</w:t>
      </w:r>
      <w:r>
        <w:t>Kafka</w:t>
      </w:r>
      <w:r>
        <w:t>所使用的</w:t>
      </w:r>
      <w:r>
        <w:t>leader</w:t>
      </w:r>
      <w:r>
        <w:t>选举算法更像是微软的</w:t>
      </w:r>
      <w:proofErr w:type="spellStart"/>
      <w:r>
        <w:t>PacificA</w:t>
      </w:r>
      <w:proofErr w:type="spellEnd"/>
      <w:r>
        <w:t>算法。</w:t>
      </w:r>
    </w:p>
    <w:p w14:paraId="3B2DF86D" w14:textId="77777777" w:rsidR="001345ED" w:rsidRDefault="001345ED" w:rsidP="001345ED">
      <w:pPr>
        <w:ind w:firstLine="420"/>
      </w:pPr>
    </w:p>
    <w:p w14:paraId="6DA0543F" w14:textId="77777777" w:rsidR="001345ED" w:rsidRDefault="001345ED" w:rsidP="001345ED">
      <w:pPr>
        <w:ind w:firstLine="420"/>
      </w:pPr>
      <w:r>
        <w:t>Kafka</w:t>
      </w:r>
      <w:r>
        <w:t>在</w:t>
      </w:r>
      <w:r>
        <w:t>Zookeeper</w:t>
      </w:r>
      <w:r>
        <w:t>中为每一个</w:t>
      </w:r>
      <w:r>
        <w:t>partition</w:t>
      </w:r>
      <w:r>
        <w:t>动态的维护了一个</w:t>
      </w:r>
      <w:r>
        <w:t>ISR</w:t>
      </w:r>
      <w:r>
        <w:t>，这个</w:t>
      </w:r>
      <w:r>
        <w:t>ISR</w:t>
      </w:r>
      <w:r>
        <w:t>里的所有</w:t>
      </w:r>
      <w:r>
        <w:t>replica</w:t>
      </w:r>
      <w:r>
        <w:t>都跟上了</w:t>
      </w:r>
      <w:r>
        <w:t>leader</w:t>
      </w:r>
      <w:r>
        <w:t>，只有</w:t>
      </w:r>
      <w:r>
        <w:t>ISR</w:t>
      </w:r>
      <w:r>
        <w:t>里的成员才能有被选为</w:t>
      </w:r>
      <w:r>
        <w:t>leader</w:t>
      </w:r>
      <w:r>
        <w:t>的可能</w:t>
      </w:r>
      <w:r>
        <w:lastRenderedPageBreak/>
        <w:t>（</w:t>
      </w:r>
      <w:proofErr w:type="spellStart"/>
      <w:r>
        <w:t>unclean.leader.election.enable</w:t>
      </w:r>
      <w:proofErr w:type="spellEnd"/>
      <w:r>
        <w:t>=false</w:t>
      </w:r>
      <w:r>
        <w:t>）。在这种模式下，对于</w:t>
      </w:r>
      <w:r>
        <w:t>f+1</w:t>
      </w:r>
      <w:r>
        <w:t>个副本，一个</w:t>
      </w:r>
      <w:r>
        <w:t>Kafka topic</w:t>
      </w:r>
      <w:r>
        <w:t>能在保证不丢失已经</w:t>
      </w:r>
      <w:r>
        <w:t>commit</w:t>
      </w:r>
      <w:r>
        <w:t>消息的前提下容忍</w:t>
      </w:r>
      <w:r>
        <w:t>f</w:t>
      </w:r>
      <w:proofErr w:type="gramStart"/>
      <w:r>
        <w:t>个</w:t>
      </w:r>
      <w:proofErr w:type="gramEnd"/>
      <w:r>
        <w:t>副本的失败，在大多数使用场景下，这种模式是十分有利的。事实上，为了容忍</w:t>
      </w:r>
      <w:r>
        <w:t>f</w:t>
      </w:r>
      <w:proofErr w:type="gramStart"/>
      <w:r>
        <w:t>个</w:t>
      </w:r>
      <w:proofErr w:type="gramEnd"/>
      <w:r>
        <w:t>副本的失败，</w:t>
      </w:r>
      <w:r>
        <w:t>“</w:t>
      </w:r>
      <w:r>
        <w:t>少数服从多数</w:t>
      </w:r>
      <w:r>
        <w:t>”</w:t>
      </w:r>
      <w:r>
        <w:t>的方式和</w:t>
      </w:r>
      <w:r>
        <w:t>ISR</w:t>
      </w:r>
      <w:r>
        <w:t>在</w:t>
      </w:r>
      <w:r>
        <w:t>commit</w:t>
      </w:r>
      <w:r>
        <w:t>前需要等待的</w:t>
      </w:r>
      <w:r>
        <w:rPr>
          <w:rFonts w:hint="eastAsia"/>
        </w:rPr>
        <w:t>副本的数量是一样的，但是</w:t>
      </w:r>
      <w:r>
        <w:t>ISR</w:t>
      </w:r>
      <w:r>
        <w:t>需要的总的副本的个数几乎是</w:t>
      </w:r>
      <w:r>
        <w:t>“</w:t>
      </w:r>
      <w:r>
        <w:t>少数服从多数</w:t>
      </w:r>
      <w:r>
        <w:t>”</w:t>
      </w:r>
      <w:r>
        <w:t>的方式的一半。</w:t>
      </w:r>
    </w:p>
    <w:p w14:paraId="3ACCEF3F" w14:textId="77777777" w:rsidR="001345ED" w:rsidRDefault="001345ED" w:rsidP="001345ED">
      <w:pPr>
        <w:ind w:firstLine="420"/>
      </w:pPr>
    </w:p>
    <w:p w14:paraId="63030F30" w14:textId="77777777" w:rsidR="001345ED" w:rsidRDefault="001345ED" w:rsidP="001345ED">
      <w:pPr>
        <w:ind w:firstLine="420"/>
      </w:pPr>
      <w:r>
        <w:rPr>
          <w:rFonts w:hint="eastAsia"/>
        </w:rPr>
        <w:t>上文提到，在</w:t>
      </w:r>
      <w:r>
        <w:t>ISR</w:t>
      </w:r>
      <w:r>
        <w:t>中至少有一个</w:t>
      </w:r>
      <w:r>
        <w:t>follower</w:t>
      </w:r>
      <w:r>
        <w:t>时，</w:t>
      </w:r>
      <w:r>
        <w:t>Kafka</w:t>
      </w:r>
      <w:r>
        <w:t>可以确保已经</w:t>
      </w:r>
      <w:r>
        <w:t>commit</w:t>
      </w:r>
      <w:r>
        <w:t>的数据不丢失，但如果某一个</w:t>
      </w:r>
      <w:r>
        <w:t>partition</w:t>
      </w:r>
      <w:r>
        <w:t>的所有</w:t>
      </w:r>
      <w:r>
        <w:t>replica</w:t>
      </w:r>
      <w:r>
        <w:t>都挂了，就无法保证数据不丢失了。这种情况下有两种可行的方案：</w:t>
      </w:r>
    </w:p>
    <w:p w14:paraId="076A9356" w14:textId="77777777" w:rsidR="001345ED" w:rsidRDefault="001345ED" w:rsidP="001345ED">
      <w:pPr>
        <w:ind w:firstLine="420"/>
      </w:pPr>
    </w:p>
    <w:p w14:paraId="1EA2F720" w14:textId="77777777" w:rsidR="001345ED" w:rsidRDefault="001345ED" w:rsidP="001345ED">
      <w:pPr>
        <w:ind w:firstLine="420"/>
      </w:pPr>
      <w:r>
        <w:rPr>
          <w:rFonts w:hint="eastAsia"/>
        </w:rPr>
        <w:t>等待</w:t>
      </w:r>
      <w:r>
        <w:t>ISR</w:t>
      </w:r>
      <w:r>
        <w:t>中任意一个</w:t>
      </w:r>
      <w:r>
        <w:t>replica“</w:t>
      </w:r>
      <w:r>
        <w:t>活</w:t>
      </w:r>
      <w:r>
        <w:t>”</w:t>
      </w:r>
      <w:r>
        <w:t>过来，并且选它作为</w:t>
      </w:r>
      <w:r>
        <w:t>leader</w:t>
      </w:r>
    </w:p>
    <w:p w14:paraId="6CEF58E5" w14:textId="77777777" w:rsidR="001345ED" w:rsidRDefault="001345ED" w:rsidP="001345ED">
      <w:pPr>
        <w:ind w:firstLine="420"/>
      </w:pPr>
      <w:r>
        <w:rPr>
          <w:rFonts w:hint="eastAsia"/>
        </w:rPr>
        <w:t>选择第一个“活”过来的</w:t>
      </w:r>
      <w:r>
        <w:t>replica</w:t>
      </w:r>
      <w:r>
        <w:t>（并不一定是在</w:t>
      </w:r>
      <w:r>
        <w:t>ISR</w:t>
      </w:r>
      <w:r>
        <w:t>中）作为</w:t>
      </w:r>
      <w:r>
        <w:t>leader</w:t>
      </w:r>
    </w:p>
    <w:p w14:paraId="353233F7" w14:textId="77777777" w:rsidR="001345ED" w:rsidRDefault="001345ED" w:rsidP="001345ED">
      <w:pPr>
        <w:ind w:firstLine="420"/>
      </w:pPr>
      <w:r>
        <w:rPr>
          <w:rFonts w:hint="eastAsia"/>
        </w:rPr>
        <w:t>这就需要在可用性和一致性当中</w:t>
      </w:r>
      <w:proofErr w:type="gramStart"/>
      <w:r>
        <w:rPr>
          <w:rFonts w:hint="eastAsia"/>
        </w:rPr>
        <w:t>作出</w:t>
      </w:r>
      <w:proofErr w:type="gramEnd"/>
      <w:r>
        <w:rPr>
          <w:rFonts w:hint="eastAsia"/>
        </w:rPr>
        <w:t>一个简单的抉择。如果一定要等待</w:t>
      </w:r>
      <w:r>
        <w:t>ISR</w:t>
      </w:r>
      <w:r>
        <w:t>中的</w:t>
      </w:r>
      <w:r>
        <w:t>replica“</w:t>
      </w:r>
      <w:r>
        <w:t>活</w:t>
      </w:r>
      <w:r>
        <w:t>”</w:t>
      </w:r>
      <w:r>
        <w:t>过来，那</w:t>
      </w:r>
      <w:proofErr w:type="gramStart"/>
      <w:r>
        <w:t>不</w:t>
      </w:r>
      <w:proofErr w:type="gramEnd"/>
      <w:r>
        <w:t>可用的时间就可能会相对较长。而且如果</w:t>
      </w:r>
      <w:r>
        <w:t>ISR</w:t>
      </w:r>
      <w:r>
        <w:t>中所有的</w:t>
      </w:r>
      <w:r>
        <w:t>replica</w:t>
      </w:r>
      <w:r>
        <w:t>都无法</w:t>
      </w:r>
      <w:r>
        <w:t>“</w:t>
      </w:r>
      <w:r>
        <w:t>活</w:t>
      </w:r>
      <w:r>
        <w:t>”</w:t>
      </w:r>
      <w:r>
        <w:t>过来了，或者数据丢失了，这个</w:t>
      </w:r>
      <w:r>
        <w:t>partition</w:t>
      </w:r>
      <w:r>
        <w:t>将永远</w:t>
      </w:r>
      <w:proofErr w:type="gramStart"/>
      <w:r>
        <w:t>不</w:t>
      </w:r>
      <w:proofErr w:type="gramEnd"/>
      <w:r>
        <w:t>可用。选择第一个</w:t>
      </w:r>
      <w:r>
        <w:t>“</w:t>
      </w:r>
      <w:r>
        <w:t>活</w:t>
      </w:r>
      <w:r>
        <w:t>”</w:t>
      </w:r>
      <w:r>
        <w:t>过来的</w:t>
      </w:r>
      <w:r>
        <w:t>replica</w:t>
      </w:r>
      <w:r>
        <w:t>作为</w:t>
      </w:r>
      <w:r>
        <w:t>leader,</w:t>
      </w:r>
      <w:r>
        <w:t>而这个</w:t>
      </w:r>
      <w:r>
        <w:t>replica</w:t>
      </w:r>
      <w:r>
        <w:t>不是</w:t>
      </w:r>
      <w:r>
        <w:t>ISR</w:t>
      </w:r>
      <w:r>
        <w:t>中的</w:t>
      </w:r>
      <w:r>
        <w:t>replica,</w:t>
      </w:r>
      <w:r>
        <w:t>那即使它并不保障已经包含了所有已</w:t>
      </w:r>
      <w:r>
        <w:t>commit</w:t>
      </w:r>
      <w:r>
        <w:t>的消息，它也会成为</w:t>
      </w:r>
      <w:r>
        <w:t>leader</w:t>
      </w:r>
      <w:r>
        <w:t>而作为</w:t>
      </w:r>
      <w:r>
        <w:t>consumer</w:t>
      </w:r>
      <w:r>
        <w:t>的数据源。默认情况下，</w:t>
      </w:r>
      <w:r>
        <w:t>Kafka</w:t>
      </w:r>
      <w:r>
        <w:t>采用第二种策略，即</w:t>
      </w:r>
      <w:proofErr w:type="spellStart"/>
      <w:r>
        <w:t>unclean.leader.election.enable</w:t>
      </w:r>
      <w:proofErr w:type="spellEnd"/>
      <w:r>
        <w:t>=true</w:t>
      </w:r>
      <w:r>
        <w:t>，也可以将此参数设置为</w:t>
      </w:r>
      <w:r>
        <w:t>false</w:t>
      </w:r>
      <w:r>
        <w:t>来启用第一种策略。</w:t>
      </w:r>
    </w:p>
    <w:p w14:paraId="62005E6C" w14:textId="77777777" w:rsidR="001345ED" w:rsidRDefault="001345ED" w:rsidP="001345ED">
      <w:pPr>
        <w:ind w:firstLine="420"/>
      </w:pPr>
    </w:p>
    <w:p w14:paraId="43335151" w14:textId="77777777" w:rsidR="001345ED" w:rsidRDefault="001345ED" w:rsidP="001345ED">
      <w:pPr>
        <w:ind w:firstLine="420"/>
      </w:pPr>
      <w:proofErr w:type="spellStart"/>
      <w:r>
        <w:t>unclean.leader.election.enable</w:t>
      </w:r>
      <w:proofErr w:type="spellEnd"/>
      <w:r>
        <w:t>这个参数对于</w:t>
      </w:r>
      <w:r>
        <w:t>leader</w:t>
      </w:r>
      <w:r>
        <w:t>的选举、系统的可用性以及数据的可靠性都有至关重要的影响。下面我们来分析下几种典型的场景。</w:t>
      </w:r>
    </w:p>
    <w:p w14:paraId="22C36279" w14:textId="77777777" w:rsidR="001345ED" w:rsidRDefault="001345ED" w:rsidP="001345ED">
      <w:pPr>
        <w:ind w:firstLine="420"/>
      </w:pPr>
      <w:r>
        <w:rPr>
          <w:noProof/>
        </w:rPr>
        <w:drawing>
          <wp:inline distT="0" distB="0" distL="0" distR="0" wp14:anchorId="066C8A7D" wp14:editId="0D099144">
            <wp:extent cx="4680000" cy="160875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0000" cy="1608750"/>
                    </a:xfrm>
                    <a:prstGeom prst="rect">
                      <a:avLst/>
                    </a:prstGeom>
                    <a:noFill/>
                  </pic:spPr>
                </pic:pic>
              </a:graphicData>
            </a:graphic>
          </wp:inline>
        </w:drawing>
      </w:r>
    </w:p>
    <w:p w14:paraId="3CA591D3" w14:textId="77777777" w:rsidR="001345ED" w:rsidRDefault="001345ED" w:rsidP="001345ED">
      <w:pPr>
        <w:ind w:firstLine="420"/>
      </w:pPr>
      <w:r>
        <w:rPr>
          <w:rFonts w:hint="eastAsia"/>
        </w:rPr>
        <w:t>如果上图所示，假设某个</w:t>
      </w:r>
      <w:r>
        <w:t>partition</w:t>
      </w:r>
      <w:r>
        <w:t>中的副本数为</w:t>
      </w:r>
      <w:r>
        <w:t>3</w:t>
      </w:r>
      <w:r>
        <w:t>，</w:t>
      </w:r>
      <w:r>
        <w:t>replica-0, replica-1, replica-2</w:t>
      </w:r>
      <w:r>
        <w:t>分别存放在</w:t>
      </w:r>
      <w:r>
        <w:t>broker0, broker1</w:t>
      </w:r>
      <w:r>
        <w:t>和</w:t>
      </w:r>
      <w:r>
        <w:t>broker2</w:t>
      </w:r>
      <w:r>
        <w:t>中。</w:t>
      </w:r>
      <w:r>
        <w:t>AR=(0,1,2)</w:t>
      </w:r>
      <w:r>
        <w:t>，</w:t>
      </w:r>
      <w:r>
        <w:t>ISR=(0,1)</w:t>
      </w:r>
      <w:r>
        <w:t>。</w:t>
      </w:r>
    </w:p>
    <w:p w14:paraId="36D82BA3" w14:textId="77777777" w:rsidR="001345ED" w:rsidRDefault="001345ED" w:rsidP="001345ED">
      <w:pPr>
        <w:ind w:firstLine="420"/>
      </w:pPr>
    </w:p>
    <w:p w14:paraId="1E0ED9D8" w14:textId="77777777" w:rsidR="001345ED" w:rsidRDefault="001345ED" w:rsidP="001345ED">
      <w:pPr>
        <w:ind w:firstLine="420"/>
      </w:pPr>
      <w:r>
        <w:rPr>
          <w:rFonts w:hint="eastAsia"/>
        </w:rPr>
        <w:t>设置</w:t>
      </w:r>
      <w:proofErr w:type="spellStart"/>
      <w:r>
        <w:t>request.required.acks</w:t>
      </w:r>
      <w:proofErr w:type="spellEnd"/>
      <w:r>
        <w:t xml:space="preserve">=-1, </w:t>
      </w:r>
      <w:proofErr w:type="spellStart"/>
      <w:r>
        <w:t>min.insync.replicas</w:t>
      </w:r>
      <w:proofErr w:type="spellEnd"/>
      <w:r>
        <w:t>=2</w:t>
      </w:r>
      <w:r>
        <w:t>，</w:t>
      </w:r>
      <w:proofErr w:type="spellStart"/>
      <w:r>
        <w:t>unclean.leader.election.enable</w:t>
      </w:r>
      <w:proofErr w:type="spellEnd"/>
      <w:r>
        <w:t>=false</w:t>
      </w:r>
      <w:r>
        <w:t>。这里将</w:t>
      </w:r>
      <w:r>
        <w:t>broker0</w:t>
      </w:r>
      <w:r>
        <w:t>中的副本也称之为</w:t>
      </w:r>
      <w:r>
        <w:t>broker0</w:t>
      </w:r>
      <w:r>
        <w:t>起初</w:t>
      </w:r>
      <w:r>
        <w:t>broker0</w:t>
      </w:r>
      <w:r>
        <w:t>为</w:t>
      </w:r>
      <w:r>
        <w:t>leader</w:t>
      </w:r>
      <w:r>
        <w:t>，</w:t>
      </w:r>
      <w:r>
        <w:t>broker1</w:t>
      </w:r>
      <w:r>
        <w:t>为</w:t>
      </w:r>
      <w:r>
        <w:t>follower</w:t>
      </w:r>
      <w:r>
        <w:t>。</w:t>
      </w:r>
    </w:p>
    <w:p w14:paraId="3AC7EDD7" w14:textId="77777777" w:rsidR="001345ED" w:rsidRDefault="001345ED" w:rsidP="001345ED">
      <w:pPr>
        <w:ind w:firstLine="420"/>
      </w:pPr>
    </w:p>
    <w:p w14:paraId="22FC17B1" w14:textId="77777777" w:rsidR="001345ED" w:rsidRDefault="001345ED" w:rsidP="001345ED">
      <w:pPr>
        <w:ind w:firstLine="420"/>
      </w:pPr>
      <w:r>
        <w:rPr>
          <w:rFonts w:hint="eastAsia"/>
        </w:rPr>
        <w:t>当</w:t>
      </w:r>
      <w:r>
        <w:t>ISR</w:t>
      </w:r>
      <w:r>
        <w:t>中的</w:t>
      </w:r>
      <w:r>
        <w:t>replica-0</w:t>
      </w:r>
      <w:r>
        <w:t>出现</w:t>
      </w:r>
      <w:r>
        <w:t>crash</w:t>
      </w:r>
      <w:r>
        <w:t>的情况时，</w:t>
      </w:r>
      <w:r>
        <w:t>broker1</w:t>
      </w:r>
      <w:r>
        <w:t>选举为新的</w:t>
      </w:r>
      <w:r>
        <w:t>leader[ISR=(1)]</w:t>
      </w:r>
      <w:r>
        <w:t>，因为受</w:t>
      </w:r>
      <w:proofErr w:type="spellStart"/>
      <w:r>
        <w:t>min.insync.replicas</w:t>
      </w:r>
      <w:proofErr w:type="spellEnd"/>
      <w:r>
        <w:t>=2</w:t>
      </w:r>
      <w:r>
        <w:t>影响，</w:t>
      </w:r>
      <w:r>
        <w:t>write</w:t>
      </w:r>
      <w:r>
        <w:t>不能服务，但是</w:t>
      </w:r>
      <w:r>
        <w:t>read</w:t>
      </w:r>
      <w:r>
        <w:t>能继续正常服务。此种情况恢复方案：</w:t>
      </w:r>
    </w:p>
    <w:p w14:paraId="3C2598D3" w14:textId="77777777" w:rsidR="001345ED" w:rsidRDefault="001345ED" w:rsidP="001345ED">
      <w:pPr>
        <w:ind w:firstLine="420"/>
      </w:pPr>
    </w:p>
    <w:p w14:paraId="0964A0FC" w14:textId="77777777" w:rsidR="001345ED" w:rsidRDefault="001345ED" w:rsidP="001345ED">
      <w:pPr>
        <w:ind w:firstLine="420"/>
      </w:pPr>
      <w:r>
        <w:rPr>
          <w:rFonts w:hint="eastAsia"/>
        </w:rPr>
        <w:t>尝试恢复</w:t>
      </w:r>
      <w:r>
        <w:t>(</w:t>
      </w:r>
      <w:r>
        <w:t>重启</w:t>
      </w:r>
      <w:r>
        <w:t>)replica-0</w:t>
      </w:r>
      <w:r>
        <w:t>，如果能起来，系统正常；</w:t>
      </w:r>
    </w:p>
    <w:p w14:paraId="74809E36" w14:textId="77777777" w:rsidR="001345ED" w:rsidRDefault="001345ED" w:rsidP="001345ED">
      <w:pPr>
        <w:ind w:firstLine="420"/>
      </w:pPr>
      <w:r>
        <w:rPr>
          <w:rFonts w:hint="eastAsia"/>
        </w:rPr>
        <w:t>如果</w:t>
      </w:r>
      <w:r>
        <w:t>replica-0</w:t>
      </w:r>
      <w:r>
        <w:t>不能恢复，需要将</w:t>
      </w:r>
      <w:proofErr w:type="spellStart"/>
      <w:r>
        <w:t>min.insync.replicas</w:t>
      </w:r>
      <w:proofErr w:type="spellEnd"/>
      <w:r>
        <w:t>设置为</w:t>
      </w:r>
      <w:r>
        <w:t>1</w:t>
      </w:r>
      <w:r>
        <w:t>，恢复</w:t>
      </w:r>
      <w:r>
        <w:t>write</w:t>
      </w:r>
      <w:r>
        <w:t>功能。</w:t>
      </w:r>
    </w:p>
    <w:p w14:paraId="05428671" w14:textId="77777777" w:rsidR="001345ED" w:rsidRDefault="001345ED" w:rsidP="001345ED">
      <w:pPr>
        <w:ind w:firstLine="420"/>
      </w:pPr>
      <w:r>
        <w:rPr>
          <w:rFonts w:hint="eastAsia"/>
        </w:rPr>
        <w:lastRenderedPageBreak/>
        <w:t>当</w:t>
      </w:r>
      <w:r>
        <w:t>ISR</w:t>
      </w:r>
      <w:r>
        <w:t>中的</w:t>
      </w:r>
      <w:r>
        <w:t>replica-0</w:t>
      </w:r>
      <w:r>
        <w:t>出现</w:t>
      </w:r>
      <w:r>
        <w:t>crash</w:t>
      </w:r>
      <w:r>
        <w:t>，紧接着</w:t>
      </w:r>
      <w:r>
        <w:t>replica-1</w:t>
      </w:r>
      <w:r>
        <w:t>也出现了</w:t>
      </w:r>
      <w:r>
        <w:t xml:space="preserve">crash, </w:t>
      </w:r>
      <w:r>
        <w:t>此时</w:t>
      </w:r>
      <w:r>
        <w:t>[ISR=(1),leader=-1],</w:t>
      </w:r>
      <w:r>
        <w:t>不能对外提供服务，此种情况恢复方案：</w:t>
      </w:r>
    </w:p>
    <w:p w14:paraId="642C443D" w14:textId="77777777" w:rsidR="001345ED" w:rsidRDefault="001345ED" w:rsidP="001345ED">
      <w:pPr>
        <w:ind w:firstLine="420"/>
      </w:pPr>
    </w:p>
    <w:p w14:paraId="1142B1ED" w14:textId="77777777" w:rsidR="001345ED" w:rsidRDefault="001345ED" w:rsidP="001345ED">
      <w:pPr>
        <w:ind w:firstLine="420"/>
      </w:pPr>
      <w:r>
        <w:rPr>
          <w:rFonts w:hint="eastAsia"/>
        </w:rPr>
        <w:t>尝试恢复</w:t>
      </w:r>
      <w:r>
        <w:t>replica-0</w:t>
      </w:r>
      <w:r>
        <w:t>和</w:t>
      </w:r>
      <w:r>
        <w:t>replica-1</w:t>
      </w:r>
      <w:r>
        <w:t>，如果都能起来，则系统恢复正常；</w:t>
      </w:r>
    </w:p>
    <w:p w14:paraId="46B09BCD" w14:textId="77777777" w:rsidR="001345ED" w:rsidRDefault="001345ED" w:rsidP="001345ED">
      <w:pPr>
        <w:ind w:firstLine="420"/>
      </w:pPr>
      <w:r>
        <w:rPr>
          <w:rFonts w:hint="eastAsia"/>
        </w:rPr>
        <w:t>如果</w:t>
      </w:r>
      <w:r>
        <w:t>replica-0</w:t>
      </w:r>
      <w:r>
        <w:t>起来，而</w:t>
      </w:r>
      <w:r>
        <w:t>replica-1</w:t>
      </w:r>
      <w:r>
        <w:t>不能起来，这时候仍然不能选出</w:t>
      </w:r>
      <w:r>
        <w:t>leader</w:t>
      </w:r>
      <w:r>
        <w:t>，因为当设置</w:t>
      </w:r>
      <w:proofErr w:type="spellStart"/>
      <w:r>
        <w:t>unclean.leader.election.enable</w:t>
      </w:r>
      <w:proofErr w:type="spellEnd"/>
      <w:r>
        <w:t>=false</w:t>
      </w:r>
      <w:r>
        <w:t>时，</w:t>
      </w:r>
      <w:r>
        <w:t>leader</w:t>
      </w:r>
      <w:r>
        <w:t>只能从</w:t>
      </w:r>
      <w:r>
        <w:t>ISR</w:t>
      </w:r>
      <w:r>
        <w:t>中选举，当</w:t>
      </w:r>
      <w:r>
        <w:t>ISR</w:t>
      </w:r>
      <w:r>
        <w:t>中所有副本都失效之后，需要</w:t>
      </w:r>
      <w:r>
        <w:t>ISR</w:t>
      </w:r>
      <w:r>
        <w:t>中最后失效的那个副本能恢复之后才能选举</w:t>
      </w:r>
      <w:r>
        <w:t xml:space="preserve">leader, </w:t>
      </w:r>
      <w:r>
        <w:t>即</w:t>
      </w:r>
      <w:r>
        <w:t>replica-0</w:t>
      </w:r>
      <w:r>
        <w:t>先失效，</w:t>
      </w:r>
      <w:r>
        <w:t>replica-1</w:t>
      </w:r>
      <w:r>
        <w:t>后失效，需要</w:t>
      </w:r>
      <w:r>
        <w:t>replica-1</w:t>
      </w:r>
      <w:r>
        <w:t>恢复后才能选举</w:t>
      </w:r>
      <w:r>
        <w:t>leader</w:t>
      </w:r>
      <w:r>
        <w:t>。保守的方案建议把</w:t>
      </w:r>
      <w:proofErr w:type="spellStart"/>
      <w:r>
        <w:t>unclean.leader.election.enable</w:t>
      </w:r>
      <w:proofErr w:type="spellEnd"/>
      <w:r>
        <w:t>设置为</w:t>
      </w:r>
      <w:r>
        <w:t>true,</w:t>
      </w:r>
      <w:r>
        <w:t>但是这样会有丢</w:t>
      </w:r>
      <w:r>
        <w:rPr>
          <w:rFonts w:hint="eastAsia"/>
        </w:rPr>
        <w:t>失数据的情况发生，这样可以恢复</w:t>
      </w:r>
      <w:r>
        <w:t>read</w:t>
      </w:r>
      <w:r>
        <w:t>服务。同样需要将</w:t>
      </w:r>
      <w:proofErr w:type="spellStart"/>
      <w:r>
        <w:t>min.insync.replicas</w:t>
      </w:r>
      <w:proofErr w:type="spellEnd"/>
      <w:r>
        <w:t>设置为</w:t>
      </w:r>
      <w:r>
        <w:t>1</w:t>
      </w:r>
      <w:r>
        <w:t>，恢复</w:t>
      </w:r>
      <w:r>
        <w:t>write</w:t>
      </w:r>
      <w:r>
        <w:t>功能；</w:t>
      </w:r>
    </w:p>
    <w:p w14:paraId="0055E4FD" w14:textId="77777777" w:rsidR="001345ED" w:rsidRDefault="001345ED" w:rsidP="001345ED">
      <w:pPr>
        <w:ind w:firstLine="420"/>
      </w:pPr>
      <w:r>
        <w:t>replica-1</w:t>
      </w:r>
      <w:r>
        <w:t>恢复，</w:t>
      </w:r>
      <w:r>
        <w:t>replica-0</w:t>
      </w:r>
      <w:r>
        <w:t>不能恢复，这个情况上面遇到过，</w:t>
      </w:r>
      <w:r>
        <w:t>read</w:t>
      </w:r>
      <w:r>
        <w:t>服务可用，需要将</w:t>
      </w:r>
      <w:proofErr w:type="spellStart"/>
      <w:r>
        <w:t>min.insync.replicas</w:t>
      </w:r>
      <w:proofErr w:type="spellEnd"/>
      <w:r>
        <w:t>设置为</w:t>
      </w:r>
      <w:r>
        <w:t>1</w:t>
      </w:r>
      <w:r>
        <w:t>，恢复</w:t>
      </w:r>
      <w:r>
        <w:t>write</w:t>
      </w:r>
      <w:r>
        <w:t>功能；</w:t>
      </w:r>
    </w:p>
    <w:p w14:paraId="7A3E6565" w14:textId="77777777" w:rsidR="001345ED" w:rsidRDefault="001345ED" w:rsidP="001345ED">
      <w:pPr>
        <w:ind w:firstLine="420"/>
      </w:pPr>
      <w:r>
        <w:t>replica-0</w:t>
      </w:r>
      <w:r>
        <w:t>和</w:t>
      </w:r>
      <w:r>
        <w:t>replica-1</w:t>
      </w:r>
      <w:r>
        <w:t>都不能恢复，这种情况可以参考情形</w:t>
      </w:r>
      <w:r>
        <w:t>2.</w:t>
      </w:r>
    </w:p>
    <w:p w14:paraId="46C4C955" w14:textId="77777777" w:rsidR="001345ED" w:rsidRPr="003F58E3" w:rsidRDefault="001345ED" w:rsidP="001345ED">
      <w:pPr>
        <w:ind w:firstLine="420"/>
      </w:pPr>
      <w:r>
        <w:rPr>
          <w:rFonts w:hint="eastAsia"/>
        </w:rPr>
        <w:t>当</w:t>
      </w:r>
      <w:r>
        <w:t>ISR</w:t>
      </w:r>
      <w:r>
        <w:t>中的</w:t>
      </w:r>
      <w:r>
        <w:t>replica-0, replica-1</w:t>
      </w:r>
      <w:r>
        <w:t>同时</w:t>
      </w:r>
      <w:proofErr w:type="gramStart"/>
      <w:r>
        <w:t>宕</w:t>
      </w:r>
      <w:proofErr w:type="gramEnd"/>
      <w:r>
        <w:t>机</w:t>
      </w:r>
      <w:r>
        <w:t>,</w:t>
      </w:r>
      <w:r>
        <w:t>此时</w:t>
      </w:r>
      <w:r>
        <w:t>[ISR=(0,1)],</w:t>
      </w:r>
      <w:r>
        <w:t>不能对外提供服务，此种情况恢复方案：尝试恢复</w:t>
      </w:r>
      <w:r>
        <w:t>replica-0</w:t>
      </w:r>
      <w:r>
        <w:t>和</w:t>
      </w:r>
      <w:r>
        <w:t>replica-1</w:t>
      </w:r>
      <w:r>
        <w:t>，当其中任意一个副本恢复正常时，对外可以提供</w:t>
      </w:r>
      <w:r>
        <w:t>read</w:t>
      </w:r>
      <w:r>
        <w:t>服务。直到</w:t>
      </w:r>
      <w:r>
        <w:t>2</w:t>
      </w:r>
      <w:r>
        <w:t>个副本恢复正常，</w:t>
      </w:r>
      <w:r>
        <w:t>write</w:t>
      </w:r>
      <w:r>
        <w:t>功能才能恢复，或者将将</w:t>
      </w:r>
      <w:proofErr w:type="spellStart"/>
      <w:r>
        <w:t>min.insync.replicas</w:t>
      </w:r>
      <w:proofErr w:type="spellEnd"/>
      <w:r>
        <w:t>设置为</w:t>
      </w:r>
      <w:r>
        <w:t>1</w:t>
      </w:r>
      <w:r>
        <w:t>。</w:t>
      </w:r>
    </w:p>
    <w:p w14:paraId="4607D493" w14:textId="1586CF0A" w:rsidR="00ED1B07" w:rsidRDefault="003210B9" w:rsidP="00D3561F">
      <w:pPr>
        <w:pStyle w:val="10"/>
      </w:pPr>
      <w:r w:rsidRPr="003210B9">
        <w:t xml:space="preserve">Partition </w:t>
      </w:r>
      <w:r w:rsidRPr="003210B9">
        <w:t>的副本机制</w:t>
      </w:r>
    </w:p>
    <w:p w14:paraId="6FC169DA" w14:textId="2D89C18D" w:rsidR="00210D62" w:rsidRDefault="00210D62" w:rsidP="00210D62">
      <w:pPr>
        <w:pStyle w:val="2"/>
      </w:pPr>
      <w:r w:rsidRPr="00210D62">
        <w:t>Partition</w:t>
      </w:r>
    </w:p>
    <w:p w14:paraId="18D300B0" w14:textId="59F6C64C" w:rsidR="00B84C45" w:rsidRDefault="00B84C45" w:rsidP="00B84C45">
      <w:pPr>
        <w:pStyle w:val="3"/>
        <w:ind w:firstLine="420"/>
      </w:pPr>
      <w:r w:rsidRPr="00B84C45">
        <w:t>Partition</w:t>
      </w:r>
    </w:p>
    <w:p w14:paraId="0851B955" w14:textId="77777777" w:rsidR="00B84C45" w:rsidRDefault="00B84C45" w:rsidP="00B84C45">
      <w:pPr>
        <w:ind w:firstLine="420"/>
      </w:pPr>
      <w:r>
        <w:rPr>
          <w:rFonts w:hint="eastAsia"/>
        </w:rPr>
        <w:t>每个</w:t>
      </w:r>
      <w:r>
        <w:t xml:space="preserve">topic </w:t>
      </w:r>
      <w:r>
        <w:t>都可以分为多个</w:t>
      </w:r>
      <w:r>
        <w:t>partition</w:t>
      </w:r>
      <w:r>
        <w:t>，并且多个</w:t>
      </w:r>
      <w:r>
        <w:t xml:space="preserve">partition </w:t>
      </w:r>
      <w:r>
        <w:t>会均匀分布在集群的各个节点下。虽然这种方式能够有效的对数据进行分片，但是对于每个</w:t>
      </w:r>
      <w:r>
        <w:t>partition</w:t>
      </w:r>
      <w:r>
        <w:t>来说</w:t>
      </w:r>
      <w:r>
        <w:t xml:space="preserve"> </w:t>
      </w:r>
      <w:r>
        <w:t>，都是单点的，当其中一个</w:t>
      </w:r>
      <w:r>
        <w:t>partition</w:t>
      </w:r>
      <w:proofErr w:type="gramStart"/>
      <w:r>
        <w:t>不</w:t>
      </w:r>
      <w:proofErr w:type="gramEnd"/>
      <w:r>
        <w:t>可用的时候，那么这部分消息就没办法消费。所以</w:t>
      </w:r>
      <w:proofErr w:type="spellStart"/>
      <w:r>
        <w:t>kafka</w:t>
      </w:r>
      <w:proofErr w:type="spellEnd"/>
      <w:r>
        <w:t>为了提高</w:t>
      </w:r>
      <w:r>
        <w:t>partition</w:t>
      </w:r>
      <w:r>
        <w:t>的可靠性而提供了副本的概念（</w:t>
      </w:r>
      <w:r>
        <w:t>Replica)</w:t>
      </w:r>
      <w:r>
        <w:t>，通过副本机制来实现冗余备份。</w:t>
      </w:r>
    </w:p>
    <w:p w14:paraId="423FB889" w14:textId="77777777" w:rsidR="00B84C45" w:rsidRDefault="00B84C45" w:rsidP="00B84C45">
      <w:pPr>
        <w:ind w:firstLine="420"/>
      </w:pPr>
    </w:p>
    <w:p w14:paraId="219744A0" w14:textId="77777777" w:rsidR="00B84C45" w:rsidRDefault="00B84C45" w:rsidP="00B84C45">
      <w:pPr>
        <w:ind w:firstLine="420"/>
      </w:pPr>
      <w:r>
        <w:rPr>
          <w:rFonts w:hint="eastAsia"/>
        </w:rPr>
        <w:t>每个分区可以有多个副本，并且在副本集合中会存在一个</w:t>
      </w:r>
      <w:r>
        <w:t>leader</w:t>
      </w:r>
      <w:r>
        <w:t>的副本，所有的读写请求都是由</w:t>
      </w:r>
      <w:r>
        <w:t>leader</w:t>
      </w:r>
      <w:r>
        <w:t>副本来进行处理。剩余的其他副本都作为</w:t>
      </w:r>
      <w:r>
        <w:t>Follower</w:t>
      </w:r>
      <w:r>
        <w:t>副本，</w:t>
      </w:r>
      <w:r>
        <w:t>Follower</w:t>
      </w:r>
      <w:r>
        <w:t>副本会从</w:t>
      </w:r>
      <w:r>
        <w:t>leader</w:t>
      </w:r>
      <w:r>
        <w:t>副本同步消息日志。这个有点类似</w:t>
      </w:r>
      <w:r>
        <w:t>Zookeeper</w:t>
      </w:r>
      <w:r>
        <w:t>中</w:t>
      </w:r>
      <w:r>
        <w:t>leader</w:t>
      </w:r>
      <w:r>
        <w:t>和</w:t>
      </w:r>
      <w:r>
        <w:t>Follower</w:t>
      </w:r>
      <w:r>
        <w:t>的概念，但是具体实现方式还是有很大的差异。所以副本集会存在一主多从的关系。</w:t>
      </w:r>
    </w:p>
    <w:p w14:paraId="43307455" w14:textId="77777777" w:rsidR="00B84C45" w:rsidRDefault="00B84C45" w:rsidP="00B84C45">
      <w:pPr>
        <w:ind w:firstLine="420"/>
      </w:pPr>
    </w:p>
    <w:p w14:paraId="53894974" w14:textId="10A04CEE" w:rsidR="00B84C45" w:rsidRDefault="00B84C45" w:rsidP="0047786F">
      <w:pPr>
        <w:ind w:firstLine="420"/>
      </w:pPr>
      <w:r>
        <w:rPr>
          <w:rFonts w:hint="eastAsia"/>
        </w:rPr>
        <w:t>一般情况下，同一个分区的多个副本会被均匀分配到集群中的不同</w:t>
      </w:r>
      <w:r>
        <w:t>broker</w:t>
      </w:r>
      <w:r>
        <w:t>上，当</w:t>
      </w:r>
      <w:r>
        <w:t>leader</w:t>
      </w:r>
      <w:r>
        <w:t>副本所在</w:t>
      </w:r>
      <w:r>
        <w:t>broker</w:t>
      </w:r>
      <w:r>
        <w:t>出现故障后，可以重新选举新的</w:t>
      </w:r>
      <w:r>
        <w:t>leader</w:t>
      </w:r>
      <w:r>
        <w:t>副本继续对外提供服务。通过这样的副本机制提高了</w:t>
      </w:r>
      <w:proofErr w:type="spellStart"/>
      <w:r>
        <w:t>kafka</w:t>
      </w:r>
      <w:proofErr w:type="spellEnd"/>
      <w:r>
        <w:t>集群的可用性。</w:t>
      </w:r>
    </w:p>
    <w:p w14:paraId="54D3C64C" w14:textId="77777777" w:rsidR="00B84C45" w:rsidRDefault="00B84C45" w:rsidP="00B84C45">
      <w:pPr>
        <w:ind w:firstLine="420"/>
      </w:pPr>
      <w:r>
        <w:rPr>
          <w:rFonts w:hint="eastAsia"/>
        </w:rPr>
        <w:t>注意：</w:t>
      </w:r>
      <w:proofErr w:type="spellStart"/>
      <w:r>
        <w:t>kafka</w:t>
      </w:r>
      <w:proofErr w:type="spellEnd"/>
      <w:r>
        <w:t>集群中的一个</w:t>
      </w:r>
      <w:r>
        <w:t>broker</w:t>
      </w:r>
      <w:r>
        <w:t>中最多只能有一个副本，</w:t>
      </w:r>
      <w:r>
        <w:t>leader</w:t>
      </w:r>
      <w:r>
        <w:t>副本所在的</w:t>
      </w:r>
      <w:r>
        <w:t>broker</w:t>
      </w:r>
      <w:r>
        <w:t>节点的分区叫</w:t>
      </w:r>
      <w:r>
        <w:t>leader</w:t>
      </w:r>
      <w:r>
        <w:t>节点，</w:t>
      </w:r>
      <w:proofErr w:type="spellStart"/>
      <w:r>
        <w:t>foolower</w:t>
      </w:r>
      <w:proofErr w:type="spellEnd"/>
      <w:r>
        <w:t>副本所在的</w:t>
      </w:r>
      <w:r>
        <w:t>broker</w:t>
      </w:r>
      <w:r>
        <w:t>节点的分区叫</w:t>
      </w:r>
      <w:r>
        <w:t>follower</w:t>
      </w:r>
      <w:r>
        <w:t>节点</w:t>
      </w:r>
    </w:p>
    <w:p w14:paraId="150A9F1A" w14:textId="77777777" w:rsidR="00ED1B07" w:rsidRDefault="00ED1B07" w:rsidP="00D3561F">
      <w:pPr>
        <w:pStyle w:val="10"/>
      </w:pPr>
    </w:p>
    <w:p w14:paraId="661C4BE9" w14:textId="61D51276" w:rsidR="00ED1B07" w:rsidRDefault="00313C72" w:rsidP="00D3561F">
      <w:pPr>
        <w:pStyle w:val="10"/>
      </w:pPr>
      <w:r>
        <w:t>St</w:t>
      </w:r>
      <w:r>
        <w:rPr>
          <w:rFonts w:hint="eastAsia"/>
        </w:rPr>
        <w:t>eam</w:t>
      </w:r>
    </w:p>
    <w:p w14:paraId="46321926" w14:textId="77777777" w:rsidR="00313C72" w:rsidRPr="00313C72" w:rsidRDefault="00313C72" w:rsidP="00313C72">
      <w:pPr>
        <w:ind w:firstLine="420"/>
      </w:pPr>
    </w:p>
    <w:p w14:paraId="2D677FE3" w14:textId="538666A3" w:rsidR="0055792D" w:rsidRDefault="00D3561F" w:rsidP="00D3561F">
      <w:pPr>
        <w:pStyle w:val="10"/>
      </w:pPr>
      <w:proofErr w:type="spellStart"/>
      <w:r>
        <w:t>kafka</w:t>
      </w:r>
      <w:proofErr w:type="spellEnd"/>
      <w:r>
        <w:t>安装和配置</w:t>
      </w:r>
    </w:p>
    <w:p w14:paraId="6B5B7591" w14:textId="1E5216B2" w:rsidR="00D3561F" w:rsidRDefault="00D3561F" w:rsidP="00D3561F">
      <w:pPr>
        <w:pStyle w:val="2"/>
      </w:pPr>
      <w:r>
        <w:t>安装</w:t>
      </w:r>
    </w:p>
    <w:p w14:paraId="140E9AF9" w14:textId="77777777" w:rsidR="00107B91" w:rsidRDefault="00107B91" w:rsidP="00107B91">
      <w:pPr>
        <w:pStyle w:val="3"/>
        <w:ind w:firstLine="420"/>
      </w:pPr>
      <w:r>
        <w:rPr>
          <w:rFonts w:hint="eastAsia"/>
        </w:rPr>
        <w:t>安装</w:t>
      </w:r>
      <w:proofErr w:type="spellStart"/>
      <w:r>
        <w:rPr>
          <w:rFonts w:hint="eastAsia"/>
        </w:rPr>
        <w:t>jdk</w:t>
      </w:r>
      <w:proofErr w:type="spellEnd"/>
    </w:p>
    <w:p w14:paraId="0F5C0AFE" w14:textId="77777777" w:rsidR="00107B91" w:rsidRDefault="00107B91" w:rsidP="00107B91">
      <w:pPr>
        <w:ind w:firstLine="420"/>
      </w:pPr>
      <w:r>
        <w:rPr>
          <w:rFonts w:hint="eastAsia"/>
        </w:rPr>
        <w:t>1</w:t>
      </w:r>
      <w:r>
        <w:rPr>
          <w:rFonts w:hint="eastAsia"/>
        </w:rPr>
        <w:t>、在</w:t>
      </w:r>
      <w:r>
        <w:rPr>
          <w:rFonts w:hint="eastAsia"/>
        </w:rPr>
        <w:t>/</w:t>
      </w:r>
      <w:proofErr w:type="spellStart"/>
      <w:r>
        <w:t>usr</w:t>
      </w:r>
      <w:proofErr w:type="spellEnd"/>
      <w:r>
        <w:t xml:space="preserve">/local </w:t>
      </w:r>
      <w:r>
        <w:rPr>
          <w:rFonts w:hint="eastAsia"/>
        </w:rPr>
        <w:t>创建</w:t>
      </w:r>
      <w:r>
        <w:rPr>
          <w:rFonts w:hint="eastAsia"/>
        </w:rPr>
        <w:t>java</w:t>
      </w:r>
      <w:r>
        <w:rPr>
          <w:rFonts w:hint="eastAsia"/>
        </w:rPr>
        <w:t>目录，将</w:t>
      </w:r>
      <w:proofErr w:type="spellStart"/>
      <w:r>
        <w:rPr>
          <w:rFonts w:hint="eastAsia"/>
        </w:rPr>
        <w:t>jdk</w:t>
      </w:r>
      <w:proofErr w:type="spellEnd"/>
      <w:r>
        <w:rPr>
          <w:rFonts w:hint="eastAsia"/>
        </w:rPr>
        <w:t>解压。</w:t>
      </w:r>
    </w:p>
    <w:p w14:paraId="591E5F27" w14:textId="77777777" w:rsidR="00107B91" w:rsidRDefault="00107B91" w:rsidP="00107B91">
      <w:pPr>
        <w:ind w:firstLine="420"/>
      </w:pPr>
      <w:r>
        <w:rPr>
          <w:rFonts w:hint="eastAsia"/>
        </w:rPr>
        <w:t>2</w:t>
      </w:r>
      <w:r>
        <w:rPr>
          <w:rFonts w:hint="eastAsia"/>
        </w:rPr>
        <w:t>、在</w:t>
      </w:r>
      <w:r>
        <w:rPr>
          <w:rFonts w:hint="eastAsia"/>
        </w:rPr>
        <w:t>/</w:t>
      </w:r>
      <w:proofErr w:type="spellStart"/>
      <w:r>
        <w:t>etc</w:t>
      </w:r>
      <w:proofErr w:type="spellEnd"/>
      <w:r>
        <w:t>/profile</w:t>
      </w:r>
      <w:r>
        <w:rPr>
          <w:rFonts w:hint="eastAsia"/>
        </w:rPr>
        <w:t>文件设置环境变量</w:t>
      </w:r>
    </w:p>
    <w:tbl>
      <w:tblPr>
        <w:tblStyle w:val="ab"/>
        <w:tblW w:w="0" w:type="auto"/>
        <w:tblLook w:val="04A0" w:firstRow="1" w:lastRow="0" w:firstColumn="1" w:lastColumn="0" w:noHBand="0" w:noVBand="1"/>
      </w:tblPr>
      <w:tblGrid>
        <w:gridCol w:w="8296"/>
      </w:tblGrid>
      <w:tr w:rsidR="00107B91" w14:paraId="24D8A8E2" w14:textId="77777777" w:rsidTr="00D020C2">
        <w:tc>
          <w:tcPr>
            <w:tcW w:w="8296" w:type="dxa"/>
          </w:tcPr>
          <w:p w14:paraId="7D3553CD" w14:textId="77777777" w:rsidR="00107B91" w:rsidRDefault="00107B91" w:rsidP="00D020C2">
            <w:pPr>
              <w:ind w:firstLineChars="0" w:firstLine="0"/>
            </w:pPr>
            <w:proofErr w:type="gramStart"/>
            <w:r>
              <w:t>export  JAVA</w:t>
            </w:r>
            <w:proofErr w:type="gramEnd"/>
            <w:r>
              <w:t>_HOME=/</w:t>
            </w:r>
            <w:proofErr w:type="spellStart"/>
            <w:r>
              <w:t>usr</w:t>
            </w:r>
            <w:proofErr w:type="spellEnd"/>
            <w:r>
              <w:t>/local/java/jdk1.8.0_191</w:t>
            </w:r>
          </w:p>
          <w:p w14:paraId="01DCCA40" w14:textId="77777777" w:rsidR="00107B91" w:rsidRDefault="00107B91" w:rsidP="00D020C2">
            <w:pPr>
              <w:ind w:firstLineChars="0" w:firstLine="0"/>
            </w:pPr>
            <w:proofErr w:type="gramStart"/>
            <w:r>
              <w:t>export  JRE</w:t>
            </w:r>
            <w:proofErr w:type="gramEnd"/>
            <w:r>
              <w:t>_HOME=${JAVA_HOME}/</w:t>
            </w:r>
            <w:proofErr w:type="spellStart"/>
            <w:r>
              <w:t>jre</w:t>
            </w:r>
            <w:proofErr w:type="spellEnd"/>
          </w:p>
          <w:p w14:paraId="0E47A696" w14:textId="77777777" w:rsidR="00107B91" w:rsidRDefault="00107B91" w:rsidP="00D020C2">
            <w:pPr>
              <w:ind w:firstLineChars="0" w:firstLine="0"/>
            </w:pPr>
            <w:proofErr w:type="gramStart"/>
            <w:r>
              <w:t>export  PATH</w:t>
            </w:r>
            <w:proofErr w:type="gramEnd"/>
            <w:r>
              <w:t>=${PATH}:${JAVA_HOME}/bin:${JRE_HOME}/bin</w:t>
            </w:r>
          </w:p>
          <w:p w14:paraId="6DCE77D9" w14:textId="77777777" w:rsidR="00107B91" w:rsidRDefault="00107B91" w:rsidP="00D020C2">
            <w:pPr>
              <w:ind w:firstLineChars="0" w:firstLine="0"/>
            </w:pPr>
            <w:proofErr w:type="gramStart"/>
            <w:r>
              <w:t>export  CLASSPATH</w:t>
            </w:r>
            <w:proofErr w:type="gramEnd"/>
            <w:r>
              <w:t>=.:${JAVA_HOME}/lib:${JRE_HOME}/lib</w:t>
            </w:r>
          </w:p>
        </w:tc>
      </w:tr>
    </w:tbl>
    <w:p w14:paraId="26D3B30E" w14:textId="77777777" w:rsidR="00107B91" w:rsidRDefault="00107B91" w:rsidP="00107B91">
      <w:pPr>
        <w:ind w:firstLine="420"/>
      </w:pPr>
      <w:r>
        <w:rPr>
          <w:rFonts w:hint="eastAsia"/>
        </w:rPr>
        <w:t>3</w:t>
      </w:r>
      <w:r>
        <w:rPr>
          <w:rFonts w:hint="eastAsia"/>
        </w:rPr>
        <w:t>、刷新配置文件</w:t>
      </w:r>
    </w:p>
    <w:p w14:paraId="2288E878" w14:textId="77777777" w:rsidR="00107B91" w:rsidRDefault="00107B91" w:rsidP="00107B91">
      <w:pPr>
        <w:ind w:firstLine="420"/>
      </w:pPr>
      <w:r>
        <w:tab/>
      </w:r>
      <w:r>
        <w:rPr>
          <w:rFonts w:hint="eastAsia"/>
        </w:rPr>
        <w:t>Source /</w:t>
      </w:r>
      <w:proofErr w:type="spellStart"/>
      <w:r>
        <w:rPr>
          <w:rFonts w:hint="eastAsia"/>
        </w:rPr>
        <w:t>etc</w:t>
      </w:r>
      <w:proofErr w:type="spellEnd"/>
      <w:r>
        <w:rPr>
          <w:rFonts w:hint="eastAsia"/>
        </w:rPr>
        <w:t>/profile</w:t>
      </w:r>
    </w:p>
    <w:p w14:paraId="794B08E6" w14:textId="77777777" w:rsidR="00107B91" w:rsidRDefault="00107B91" w:rsidP="00107B91">
      <w:pPr>
        <w:ind w:firstLine="420"/>
      </w:pPr>
      <w:r>
        <w:rPr>
          <w:rFonts w:hint="eastAsia"/>
        </w:rPr>
        <w:t>4</w:t>
      </w:r>
      <w:r>
        <w:rPr>
          <w:rFonts w:hint="eastAsia"/>
        </w:rPr>
        <w:t>、测试</w:t>
      </w:r>
    </w:p>
    <w:p w14:paraId="07A8B24A" w14:textId="4A0CE4A4" w:rsidR="00FA1819" w:rsidRPr="00FA1819" w:rsidRDefault="00107B91" w:rsidP="00700E89">
      <w:pPr>
        <w:ind w:firstLine="420"/>
      </w:pPr>
      <w:r>
        <w:tab/>
      </w:r>
      <w:r>
        <w:rPr>
          <w:rFonts w:hint="eastAsia"/>
        </w:rPr>
        <w:t>java</w:t>
      </w:r>
      <w:r>
        <w:rPr>
          <w:rFonts w:hint="eastAsia"/>
        </w:rPr>
        <w:t>或</w:t>
      </w:r>
      <w:r>
        <w:rPr>
          <w:rFonts w:hint="eastAsia"/>
        </w:rPr>
        <w:t>java</w:t>
      </w:r>
      <w:r>
        <w:t xml:space="preserve"> </w:t>
      </w:r>
      <w:r>
        <w:rPr>
          <w:rFonts w:hint="eastAsia"/>
        </w:rPr>
        <w:t>-version</w:t>
      </w:r>
    </w:p>
    <w:p w14:paraId="4D9B5973" w14:textId="6B11F82B" w:rsidR="00FA1819" w:rsidRDefault="00700E89" w:rsidP="00FA1819">
      <w:pPr>
        <w:pStyle w:val="3"/>
        <w:ind w:firstLine="420"/>
      </w:pPr>
      <w:r>
        <w:rPr>
          <w:rFonts w:hint="eastAsia"/>
        </w:rPr>
        <w:t>安装</w:t>
      </w:r>
      <w:r w:rsidR="00FA1819">
        <w:t>Z</w:t>
      </w:r>
      <w:r w:rsidR="00FA1819">
        <w:rPr>
          <w:rFonts w:hint="eastAsia"/>
        </w:rPr>
        <w:t>ookeeper</w:t>
      </w:r>
    </w:p>
    <w:p w14:paraId="4511B0DE" w14:textId="3D184E72" w:rsidR="00D86DEF" w:rsidRDefault="00165D21" w:rsidP="00165D21">
      <w:pPr>
        <w:ind w:firstLine="420"/>
      </w:pPr>
      <w:r>
        <w:rPr>
          <w:rFonts w:hint="eastAsia"/>
        </w:rPr>
        <w:t>1</w:t>
      </w:r>
      <w:r>
        <w:rPr>
          <w:rFonts w:hint="eastAsia"/>
        </w:rPr>
        <w:t>、</w:t>
      </w:r>
      <w:r w:rsidR="00D86DEF">
        <w:rPr>
          <w:rFonts w:hint="eastAsia"/>
        </w:rPr>
        <w:t>上传解压</w:t>
      </w:r>
      <w:proofErr w:type="spellStart"/>
      <w:r w:rsidR="00D86DEF">
        <w:rPr>
          <w:rFonts w:hint="eastAsia"/>
        </w:rPr>
        <w:t>zk</w:t>
      </w:r>
      <w:proofErr w:type="spellEnd"/>
    </w:p>
    <w:p w14:paraId="52BAFDDA" w14:textId="77777777" w:rsidR="00D86DEF" w:rsidRDefault="00D86DEF" w:rsidP="00D86DEF">
      <w:pPr>
        <w:ind w:firstLine="420"/>
      </w:pPr>
      <w:r>
        <w:rPr>
          <w:rFonts w:hint="eastAsia"/>
        </w:rPr>
        <w:t>解压文件：</w:t>
      </w:r>
      <w:r w:rsidRPr="00903B26">
        <w:t>tar -</w:t>
      </w:r>
      <w:proofErr w:type="spellStart"/>
      <w:r w:rsidRPr="00903B26">
        <w:t>zxvf</w:t>
      </w:r>
      <w:proofErr w:type="spellEnd"/>
      <w:r w:rsidRPr="00903B26">
        <w:t xml:space="preserve"> zookeeper-3.4.12</w:t>
      </w:r>
    </w:p>
    <w:p w14:paraId="6AA97FCA" w14:textId="124522B7" w:rsidR="00D86DEF" w:rsidRDefault="00692775" w:rsidP="00165D21">
      <w:pPr>
        <w:ind w:firstLine="420"/>
      </w:pPr>
      <w:r>
        <w:rPr>
          <w:rFonts w:hint="eastAsia"/>
        </w:rPr>
        <w:t>2</w:t>
      </w:r>
      <w:r>
        <w:rPr>
          <w:rFonts w:hint="eastAsia"/>
        </w:rPr>
        <w:t>、</w:t>
      </w:r>
      <w:r w:rsidR="00D86DEF">
        <w:rPr>
          <w:rFonts w:hint="eastAsia"/>
        </w:rPr>
        <w:t>设置环境变量</w:t>
      </w:r>
    </w:p>
    <w:p w14:paraId="0398624C" w14:textId="77777777" w:rsidR="00D86DEF" w:rsidRPr="000404FE" w:rsidRDefault="00D86DEF" w:rsidP="00D86DEF">
      <w:pPr>
        <w:ind w:firstLine="420"/>
      </w:pPr>
      <w:r>
        <w:rPr>
          <w:rFonts w:hint="eastAsia"/>
        </w:rPr>
        <w:t>在</w:t>
      </w:r>
      <w:r>
        <w:rPr>
          <w:rFonts w:hint="eastAsia"/>
        </w:rPr>
        <w:t>/</w:t>
      </w:r>
      <w:proofErr w:type="spellStart"/>
      <w:r>
        <w:t>etc</w:t>
      </w:r>
      <w:proofErr w:type="spellEnd"/>
      <w:r>
        <w:t>/profile</w:t>
      </w:r>
      <w:r>
        <w:rPr>
          <w:rFonts w:hint="eastAsia"/>
        </w:rPr>
        <w:t>文件设置环境变量</w:t>
      </w:r>
    </w:p>
    <w:tbl>
      <w:tblPr>
        <w:tblStyle w:val="ab"/>
        <w:tblW w:w="0" w:type="auto"/>
        <w:tblLook w:val="04A0" w:firstRow="1" w:lastRow="0" w:firstColumn="1" w:lastColumn="0" w:noHBand="0" w:noVBand="1"/>
      </w:tblPr>
      <w:tblGrid>
        <w:gridCol w:w="8296"/>
      </w:tblGrid>
      <w:tr w:rsidR="00D86DEF" w14:paraId="20742580" w14:textId="77777777" w:rsidTr="00D020C2">
        <w:tc>
          <w:tcPr>
            <w:tcW w:w="8296" w:type="dxa"/>
          </w:tcPr>
          <w:p w14:paraId="07FF9F08" w14:textId="77777777" w:rsidR="00D86DEF" w:rsidRDefault="00D86DEF" w:rsidP="00D020C2">
            <w:pPr>
              <w:ind w:firstLineChars="0" w:firstLine="0"/>
            </w:pPr>
            <w:r>
              <w:t>export ZOOKEEPER_HOME=/</w:t>
            </w:r>
            <w:proofErr w:type="spellStart"/>
            <w:r>
              <w:t>usr</w:t>
            </w:r>
            <w:proofErr w:type="spellEnd"/>
            <w:r>
              <w:t>/local/zookeeper/apache-zookeeper-3.5.9-bin</w:t>
            </w:r>
          </w:p>
          <w:p w14:paraId="7484A9D4" w14:textId="77777777" w:rsidR="00D86DEF" w:rsidRDefault="00D86DEF" w:rsidP="00D020C2">
            <w:pPr>
              <w:ind w:firstLineChars="0" w:firstLine="0"/>
            </w:pPr>
            <w:r>
              <w:t>export PATH=$</w:t>
            </w:r>
            <w:proofErr w:type="gramStart"/>
            <w:r>
              <w:t>PATH:$</w:t>
            </w:r>
            <w:proofErr w:type="gramEnd"/>
            <w:r>
              <w:t>ZOOKEEPER_HOME/bin</w:t>
            </w:r>
          </w:p>
        </w:tc>
      </w:tr>
    </w:tbl>
    <w:p w14:paraId="22CF602A" w14:textId="77777777" w:rsidR="00D86DEF" w:rsidRPr="00AC3428" w:rsidRDefault="00D86DEF" w:rsidP="00D86DEF">
      <w:pPr>
        <w:ind w:firstLine="420"/>
      </w:pPr>
      <w:r>
        <w:rPr>
          <w:rFonts w:hint="eastAsia"/>
        </w:rPr>
        <w:t>source /</w:t>
      </w:r>
      <w:proofErr w:type="spellStart"/>
      <w:r>
        <w:rPr>
          <w:rFonts w:hint="eastAsia"/>
        </w:rPr>
        <w:t>etc</w:t>
      </w:r>
      <w:proofErr w:type="spellEnd"/>
      <w:r>
        <w:rPr>
          <w:rFonts w:hint="eastAsia"/>
        </w:rPr>
        <w:t>/profile</w:t>
      </w:r>
    </w:p>
    <w:p w14:paraId="08A8FBBC" w14:textId="2EC72481" w:rsidR="00D86DEF" w:rsidRDefault="00A5542D" w:rsidP="00A5542D">
      <w:pPr>
        <w:ind w:firstLine="420"/>
      </w:pPr>
      <w:r>
        <w:rPr>
          <w:rFonts w:hint="eastAsia"/>
        </w:rPr>
        <w:t>3</w:t>
      </w:r>
      <w:r>
        <w:rPr>
          <w:rFonts w:hint="eastAsia"/>
        </w:rPr>
        <w:t>、</w:t>
      </w:r>
      <w:r w:rsidR="00D86DEF">
        <w:rPr>
          <w:rFonts w:hint="eastAsia"/>
        </w:rPr>
        <w:t>文件目录介绍</w:t>
      </w:r>
    </w:p>
    <w:p w14:paraId="55CE11EB" w14:textId="77777777" w:rsidR="00D86DEF" w:rsidRDefault="00D86DEF" w:rsidP="00D86DEF">
      <w:pPr>
        <w:ind w:firstLine="420"/>
        <w:jc w:val="center"/>
      </w:pPr>
      <w:r>
        <w:rPr>
          <w:noProof/>
        </w:rPr>
        <w:drawing>
          <wp:inline distT="0" distB="0" distL="0" distR="0" wp14:anchorId="02EE8AE3" wp14:editId="1452E602">
            <wp:extent cx="5274310" cy="44958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9580"/>
                    </a:xfrm>
                    <a:prstGeom prst="rect">
                      <a:avLst/>
                    </a:prstGeom>
                  </pic:spPr>
                </pic:pic>
              </a:graphicData>
            </a:graphic>
          </wp:inline>
        </w:drawing>
      </w:r>
    </w:p>
    <w:p w14:paraId="5D924E2B" w14:textId="77777777" w:rsidR="00D86DEF" w:rsidRDefault="00D86DEF" w:rsidP="00D86DEF">
      <w:pPr>
        <w:ind w:firstLine="420"/>
      </w:pPr>
      <w:r>
        <w:tab/>
      </w:r>
      <w:r>
        <w:rPr>
          <w:rFonts w:hint="eastAsia"/>
        </w:rPr>
        <w:t>bin:</w:t>
      </w:r>
      <w:r>
        <w:rPr>
          <w:rFonts w:hint="eastAsia"/>
        </w:rPr>
        <w:t>可执行文件</w:t>
      </w:r>
    </w:p>
    <w:p w14:paraId="50CDB3BE" w14:textId="77777777" w:rsidR="00D86DEF" w:rsidRDefault="00D86DEF" w:rsidP="00D86DEF">
      <w:pPr>
        <w:ind w:firstLine="420"/>
      </w:pPr>
      <w:r>
        <w:tab/>
      </w:r>
      <w:r>
        <w:rPr>
          <w:rFonts w:hint="eastAsia"/>
        </w:rPr>
        <w:t>lib</w:t>
      </w:r>
      <w:r>
        <w:rPr>
          <w:rFonts w:hint="eastAsia"/>
        </w:rPr>
        <w:t>：依赖</w:t>
      </w:r>
    </w:p>
    <w:p w14:paraId="7E755DFB" w14:textId="77777777" w:rsidR="00D86DEF" w:rsidRDefault="00D86DEF" w:rsidP="00D86DEF">
      <w:pPr>
        <w:ind w:firstLine="420"/>
      </w:pPr>
      <w:r>
        <w:tab/>
      </w:r>
      <w:r>
        <w:rPr>
          <w:rFonts w:hint="eastAsia"/>
        </w:rPr>
        <w:t>conf</w:t>
      </w:r>
      <w:r>
        <w:rPr>
          <w:rFonts w:hint="eastAsia"/>
        </w:rPr>
        <w:t>：配置文件</w:t>
      </w:r>
    </w:p>
    <w:p w14:paraId="77A35DD7" w14:textId="18FFAAA5" w:rsidR="00D86DEF" w:rsidRDefault="004451EC" w:rsidP="004451EC">
      <w:pPr>
        <w:ind w:firstLine="420"/>
      </w:pPr>
      <w:r>
        <w:t>4</w:t>
      </w:r>
      <w:r>
        <w:rPr>
          <w:rFonts w:hint="eastAsia"/>
        </w:rPr>
        <w:t>、</w:t>
      </w:r>
      <w:r w:rsidR="00D86DEF">
        <w:rPr>
          <w:rFonts w:hint="eastAsia"/>
        </w:rPr>
        <w:t>zookeeper</w:t>
      </w:r>
      <w:r w:rsidR="00D86DEF">
        <w:rPr>
          <w:rFonts w:hint="eastAsia"/>
        </w:rPr>
        <w:t>运行</w:t>
      </w:r>
      <w:commentRangeStart w:id="0"/>
    </w:p>
    <w:p w14:paraId="51540474" w14:textId="77777777" w:rsidR="00D86DEF" w:rsidRPr="00FC790A" w:rsidRDefault="00D86DEF" w:rsidP="00D86DEF">
      <w:pPr>
        <w:ind w:firstLine="420"/>
      </w:pPr>
      <w:r>
        <w:rPr>
          <w:rFonts w:hint="eastAsia"/>
        </w:rPr>
        <w:t>命令：</w:t>
      </w:r>
      <w:r>
        <w:t xml:space="preserve"> </w:t>
      </w:r>
      <w:r>
        <w:rPr>
          <w:rFonts w:hint="eastAsia"/>
        </w:rPr>
        <w:t xml:space="preserve">zkServer.sh </w:t>
      </w:r>
      <w:proofErr w:type="spellStart"/>
      <w:r>
        <w:rPr>
          <w:rFonts w:hint="eastAsia"/>
        </w:rPr>
        <w:t>start|stop|status|restart</w:t>
      </w:r>
      <w:proofErr w:type="spellEnd"/>
    </w:p>
    <w:p w14:paraId="1F3BC004" w14:textId="77777777" w:rsidR="00D86DEF" w:rsidRDefault="00D86DEF" w:rsidP="00D86DEF">
      <w:pPr>
        <w:ind w:firstLine="420"/>
      </w:pPr>
      <w:r>
        <w:rPr>
          <w:rFonts w:hint="eastAsia"/>
        </w:rPr>
        <w:t>进入</w:t>
      </w:r>
      <w:r>
        <w:rPr>
          <w:rFonts w:hint="eastAsia"/>
        </w:rPr>
        <w:t>bin</w:t>
      </w:r>
      <w:r>
        <w:rPr>
          <w:rFonts w:hint="eastAsia"/>
        </w:rPr>
        <w:t>目录：</w:t>
      </w:r>
      <w:r>
        <w:rPr>
          <w:rFonts w:hint="eastAsia"/>
        </w:rPr>
        <w:t>c</w:t>
      </w:r>
      <w:r>
        <w:t>d bin</w:t>
      </w:r>
    </w:p>
    <w:p w14:paraId="5242262E" w14:textId="77777777" w:rsidR="00D86DEF" w:rsidRPr="00B52E37" w:rsidRDefault="00D86DEF" w:rsidP="00D86DEF">
      <w:pPr>
        <w:ind w:firstLine="420"/>
      </w:pPr>
      <w:r>
        <w:rPr>
          <w:noProof/>
        </w:rPr>
        <w:lastRenderedPageBreak/>
        <w:drawing>
          <wp:inline distT="0" distB="0" distL="0" distR="0" wp14:anchorId="4B4EA666" wp14:editId="23527ACE">
            <wp:extent cx="5274310" cy="2489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8920"/>
                    </a:xfrm>
                    <a:prstGeom prst="rect">
                      <a:avLst/>
                    </a:prstGeom>
                  </pic:spPr>
                </pic:pic>
              </a:graphicData>
            </a:graphic>
          </wp:inline>
        </w:drawing>
      </w:r>
    </w:p>
    <w:p w14:paraId="4EBF8C8D" w14:textId="77777777" w:rsidR="00D86DEF" w:rsidRDefault="00D86DEF" w:rsidP="00D86DEF">
      <w:pPr>
        <w:ind w:firstLine="420"/>
      </w:pPr>
      <w:r>
        <w:rPr>
          <w:rFonts w:hint="eastAsia"/>
        </w:rPr>
        <w:t>执行文件</w:t>
      </w:r>
      <w:r>
        <w:rPr>
          <w:rFonts w:hint="eastAsia"/>
        </w:rPr>
        <w:t>:</w:t>
      </w:r>
      <w:r>
        <w:t xml:space="preserve"> </w:t>
      </w:r>
      <w:proofErr w:type="gramStart"/>
      <w:r>
        <w:t>./</w:t>
      </w:r>
      <w:proofErr w:type="gramEnd"/>
      <w:r w:rsidRPr="00CD5984">
        <w:rPr>
          <w:rFonts w:hint="eastAsia"/>
        </w:rPr>
        <w:t xml:space="preserve"> </w:t>
      </w:r>
      <w:r>
        <w:rPr>
          <w:rFonts w:hint="eastAsia"/>
        </w:rPr>
        <w:t>zkServer</w:t>
      </w:r>
      <w:r>
        <w:t>.sh</w:t>
      </w:r>
    </w:p>
    <w:p w14:paraId="257FCEE5" w14:textId="77777777" w:rsidR="00D86DEF" w:rsidRPr="00E353C8" w:rsidRDefault="00D86DEF" w:rsidP="00D86DEF">
      <w:pPr>
        <w:ind w:firstLine="420"/>
      </w:pPr>
      <w:r>
        <w:rPr>
          <w:noProof/>
        </w:rPr>
        <w:drawing>
          <wp:inline distT="0" distB="0" distL="0" distR="0" wp14:anchorId="2E3DF9BE" wp14:editId="1AA2BDC0">
            <wp:extent cx="5274310" cy="8318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31850"/>
                    </a:xfrm>
                    <a:prstGeom prst="rect">
                      <a:avLst/>
                    </a:prstGeom>
                  </pic:spPr>
                </pic:pic>
              </a:graphicData>
            </a:graphic>
          </wp:inline>
        </w:drawing>
      </w:r>
    </w:p>
    <w:p w14:paraId="33310095" w14:textId="77777777" w:rsidR="00D86DEF" w:rsidRDefault="00D86DEF" w:rsidP="00D86DEF">
      <w:pPr>
        <w:ind w:firstLine="420"/>
      </w:pPr>
      <w:r>
        <w:tab/>
      </w:r>
      <w:r>
        <w:rPr>
          <w:rFonts w:hint="eastAsia"/>
        </w:rPr>
        <w:t>报错原因：没有配置文件，进入</w:t>
      </w:r>
      <w:r>
        <w:rPr>
          <w:rFonts w:hint="eastAsia"/>
        </w:rPr>
        <w:t>conf</w:t>
      </w:r>
      <w:r>
        <w:rPr>
          <w:rFonts w:hint="eastAsia"/>
        </w:rPr>
        <w:t>文件夹中，将</w:t>
      </w:r>
      <w:proofErr w:type="spellStart"/>
      <w:r>
        <w:rPr>
          <w:rFonts w:hint="eastAsia"/>
        </w:rPr>
        <w:t>zoo_</w:t>
      </w:r>
      <w:r>
        <w:t>sample.cfg</w:t>
      </w:r>
      <w:proofErr w:type="spellEnd"/>
      <w:r>
        <w:rPr>
          <w:rFonts w:hint="eastAsia"/>
        </w:rPr>
        <w:t>修改为</w:t>
      </w:r>
      <w:proofErr w:type="spellStart"/>
      <w:r>
        <w:rPr>
          <w:rFonts w:hint="eastAsia"/>
        </w:rPr>
        <w:t>zoo</w:t>
      </w:r>
      <w:r>
        <w:t>.</w:t>
      </w:r>
      <w:r>
        <w:rPr>
          <w:rFonts w:hint="eastAsia"/>
        </w:rPr>
        <w:t>cfg</w:t>
      </w:r>
      <w:proofErr w:type="spellEnd"/>
    </w:p>
    <w:p w14:paraId="79F0225A" w14:textId="77777777" w:rsidR="00D86DEF" w:rsidRDefault="00D86DEF" w:rsidP="00D86DEF">
      <w:pPr>
        <w:ind w:firstLine="420"/>
        <w:jc w:val="center"/>
      </w:pPr>
      <w:r>
        <w:rPr>
          <w:noProof/>
        </w:rPr>
        <w:drawing>
          <wp:inline distT="0" distB="0" distL="0" distR="0" wp14:anchorId="70562C6A" wp14:editId="34F2CB28">
            <wp:extent cx="3604572" cy="4572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4572" cy="457240"/>
                    </a:xfrm>
                    <a:prstGeom prst="rect">
                      <a:avLst/>
                    </a:prstGeom>
                  </pic:spPr>
                </pic:pic>
              </a:graphicData>
            </a:graphic>
          </wp:inline>
        </w:drawing>
      </w:r>
    </w:p>
    <w:p w14:paraId="0C62C8D1" w14:textId="77777777" w:rsidR="00D86DEF" w:rsidRDefault="00D86DEF" w:rsidP="00D86DEF">
      <w:pPr>
        <w:ind w:firstLine="420"/>
      </w:pPr>
      <w:r>
        <w:tab/>
      </w:r>
      <w:r>
        <w:rPr>
          <w:rFonts w:hint="eastAsia"/>
        </w:rPr>
        <w:t>mv</w:t>
      </w:r>
      <w:r>
        <w:t xml:space="preserve"> </w:t>
      </w:r>
      <w:proofErr w:type="spellStart"/>
      <w:r>
        <w:rPr>
          <w:rFonts w:hint="eastAsia"/>
        </w:rPr>
        <w:t>zoo_sample</w:t>
      </w:r>
      <w:r>
        <w:t>.cfg</w:t>
      </w:r>
      <w:proofErr w:type="spellEnd"/>
      <w:r>
        <w:t xml:space="preserve"> </w:t>
      </w:r>
      <w:proofErr w:type="spellStart"/>
      <w:r>
        <w:t>zoo.cfg</w:t>
      </w:r>
      <w:proofErr w:type="spellEnd"/>
    </w:p>
    <w:p w14:paraId="44BE9F9D" w14:textId="77777777" w:rsidR="00D86DEF" w:rsidRDefault="00D86DEF" w:rsidP="00D86DEF">
      <w:pPr>
        <w:ind w:firstLine="420"/>
      </w:pPr>
      <w:r>
        <w:rPr>
          <w:rFonts w:hint="eastAsia"/>
        </w:rPr>
        <w:t>运行</w:t>
      </w:r>
      <w:r>
        <w:rPr>
          <w:rFonts w:hint="eastAsia"/>
        </w:rPr>
        <w:t>zookeeper</w:t>
      </w:r>
      <w:r>
        <w:rPr>
          <w:rFonts w:hint="eastAsia"/>
        </w:rPr>
        <w:t>服务器：</w:t>
      </w:r>
      <w:r w:rsidRPr="006979D9">
        <w:t>./zkServer.sh start</w:t>
      </w:r>
      <w:r>
        <w:t xml:space="preserve"> </w:t>
      </w:r>
    </w:p>
    <w:p w14:paraId="5FFE31E2" w14:textId="77777777" w:rsidR="00D86DEF" w:rsidRDefault="00D86DEF" w:rsidP="00D86DEF">
      <w:pPr>
        <w:ind w:firstLine="420"/>
      </w:pPr>
      <w:r>
        <w:rPr>
          <w:rFonts w:hint="eastAsia"/>
        </w:rPr>
        <w:t>查看是否启动成功：</w:t>
      </w:r>
      <w:proofErr w:type="spellStart"/>
      <w:r>
        <w:rPr>
          <w:rFonts w:hint="eastAsia"/>
        </w:rPr>
        <w:t>jps</w:t>
      </w:r>
      <w:commentRangeEnd w:id="0"/>
      <w:proofErr w:type="spellEnd"/>
      <w:r>
        <w:rPr>
          <w:rStyle w:val="afff"/>
        </w:rPr>
        <w:commentReference w:id="0"/>
      </w:r>
    </w:p>
    <w:p w14:paraId="35CCA1DD" w14:textId="77777777" w:rsidR="00D86DEF" w:rsidRDefault="00D86DEF" w:rsidP="00D86DEF">
      <w:pPr>
        <w:ind w:firstLine="420"/>
        <w:jc w:val="center"/>
      </w:pPr>
      <w:r>
        <w:rPr>
          <w:noProof/>
        </w:rPr>
        <w:drawing>
          <wp:inline distT="0" distB="0" distL="0" distR="0" wp14:anchorId="61687FB1" wp14:editId="00F7920E">
            <wp:extent cx="1996613" cy="45724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6613" cy="457240"/>
                    </a:xfrm>
                    <a:prstGeom prst="rect">
                      <a:avLst/>
                    </a:prstGeom>
                  </pic:spPr>
                </pic:pic>
              </a:graphicData>
            </a:graphic>
          </wp:inline>
        </w:drawing>
      </w:r>
      <w:r>
        <w:tab/>
      </w:r>
    </w:p>
    <w:p w14:paraId="066A714F" w14:textId="77777777" w:rsidR="00D86DEF" w:rsidRDefault="00D86DEF" w:rsidP="00D86DEF">
      <w:pPr>
        <w:ind w:firstLine="420"/>
      </w:pPr>
      <w:r>
        <w:rPr>
          <w:rFonts w:hint="eastAsia"/>
        </w:rPr>
        <w:t>运行</w:t>
      </w:r>
      <w:r>
        <w:rPr>
          <w:rFonts w:hint="eastAsia"/>
        </w:rPr>
        <w:t>zookeeper</w:t>
      </w:r>
      <w:r>
        <w:t xml:space="preserve"> </w:t>
      </w:r>
      <w:r>
        <w:rPr>
          <w:rFonts w:hint="eastAsia"/>
        </w:rPr>
        <w:t>客户端：</w:t>
      </w:r>
      <w:r>
        <w:rPr>
          <w:rFonts w:hint="eastAsia"/>
        </w:rPr>
        <w:t>.</w:t>
      </w:r>
      <w:r>
        <w:t xml:space="preserve">/zkCli.sh  </w:t>
      </w:r>
    </w:p>
    <w:p w14:paraId="3C8984E5" w14:textId="77777777" w:rsidR="00D86DEF" w:rsidRDefault="00D86DEF" w:rsidP="00D86DEF">
      <w:pPr>
        <w:ind w:firstLine="420"/>
        <w:jc w:val="center"/>
      </w:pPr>
      <w:r>
        <w:rPr>
          <w:noProof/>
        </w:rPr>
        <w:drawing>
          <wp:inline distT="0" distB="0" distL="0" distR="0" wp14:anchorId="34AAD404" wp14:editId="18946863">
            <wp:extent cx="4016088" cy="701101"/>
            <wp:effectExtent l="0" t="0" r="381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6088" cy="701101"/>
                    </a:xfrm>
                    <a:prstGeom prst="rect">
                      <a:avLst/>
                    </a:prstGeom>
                  </pic:spPr>
                </pic:pic>
              </a:graphicData>
            </a:graphic>
          </wp:inline>
        </w:drawing>
      </w:r>
    </w:p>
    <w:p w14:paraId="2862CE37" w14:textId="500E62CC" w:rsidR="00700E89" w:rsidRDefault="00D86DEF" w:rsidP="00F02C23">
      <w:pPr>
        <w:ind w:firstLine="420"/>
      </w:pPr>
      <w:r>
        <w:rPr>
          <w:rFonts w:hint="eastAsia"/>
        </w:rPr>
        <w:t>默认端口：</w:t>
      </w:r>
      <w:r>
        <w:rPr>
          <w:rFonts w:hint="eastAsia"/>
        </w:rPr>
        <w:t>2</w:t>
      </w:r>
      <w:r>
        <w:t>181</w:t>
      </w:r>
    </w:p>
    <w:p w14:paraId="52F114B5" w14:textId="7C97E0A1" w:rsidR="0074088D" w:rsidRDefault="0074088D" w:rsidP="0074088D">
      <w:pPr>
        <w:pStyle w:val="3"/>
        <w:ind w:firstLine="420"/>
      </w:pPr>
      <w:r>
        <w:rPr>
          <w:rFonts w:hint="eastAsia"/>
        </w:rPr>
        <w:t>关闭防火墙</w:t>
      </w:r>
    </w:p>
    <w:p w14:paraId="699176A6" w14:textId="54C26021" w:rsidR="0074088D" w:rsidRDefault="00F57545" w:rsidP="0074088D">
      <w:pPr>
        <w:ind w:firstLine="420"/>
      </w:pPr>
      <w:r w:rsidRPr="00F57545">
        <w:t>firewall-</w:t>
      </w:r>
      <w:proofErr w:type="spellStart"/>
      <w:r w:rsidRPr="00F57545">
        <w:t>cmd</w:t>
      </w:r>
      <w:proofErr w:type="spellEnd"/>
      <w:r w:rsidRPr="00F57545">
        <w:t xml:space="preserve"> </w:t>
      </w:r>
      <w:r w:rsidR="00675E75">
        <w:t>–</w:t>
      </w:r>
      <w:r w:rsidRPr="00F57545">
        <w:t>state</w:t>
      </w:r>
    </w:p>
    <w:p w14:paraId="2FCFC7A0" w14:textId="7BF6500A" w:rsidR="00675E75" w:rsidRDefault="00675E75" w:rsidP="0074088D">
      <w:pPr>
        <w:ind w:firstLine="420"/>
      </w:pPr>
      <w:proofErr w:type="spellStart"/>
      <w:r w:rsidRPr="00675E75">
        <w:t>systemctl</w:t>
      </w:r>
      <w:proofErr w:type="spellEnd"/>
      <w:r w:rsidRPr="00675E75">
        <w:t xml:space="preserve"> stop </w:t>
      </w:r>
      <w:proofErr w:type="spellStart"/>
      <w:proofErr w:type="gramStart"/>
      <w:r w:rsidRPr="00675E75">
        <w:t>firewalld.service</w:t>
      </w:r>
      <w:proofErr w:type="spellEnd"/>
      <w:proofErr w:type="gramEnd"/>
    </w:p>
    <w:p w14:paraId="33697E27" w14:textId="0996CFC3" w:rsidR="005B7533" w:rsidRPr="00675E75" w:rsidRDefault="005B7533" w:rsidP="0074088D">
      <w:pPr>
        <w:ind w:firstLine="420"/>
      </w:pPr>
      <w:proofErr w:type="spellStart"/>
      <w:r w:rsidRPr="005B7533">
        <w:t>systemctl</w:t>
      </w:r>
      <w:proofErr w:type="spellEnd"/>
      <w:r w:rsidRPr="005B7533">
        <w:t xml:space="preserve"> disable </w:t>
      </w:r>
      <w:proofErr w:type="spellStart"/>
      <w:proofErr w:type="gramStart"/>
      <w:r w:rsidRPr="005B7533">
        <w:t>firewalld.service</w:t>
      </w:r>
      <w:proofErr w:type="spellEnd"/>
      <w:proofErr w:type="gramEnd"/>
    </w:p>
    <w:p w14:paraId="402CFC2E" w14:textId="530B047C" w:rsidR="0074088D" w:rsidRPr="0074088D" w:rsidRDefault="00FA1819" w:rsidP="00EC5E06">
      <w:pPr>
        <w:pStyle w:val="3"/>
        <w:ind w:firstLine="420"/>
      </w:pPr>
      <w:r>
        <w:t>K</w:t>
      </w:r>
      <w:r>
        <w:rPr>
          <w:rFonts w:hint="eastAsia"/>
        </w:rPr>
        <w:t>afka</w:t>
      </w:r>
    </w:p>
    <w:p w14:paraId="7A9F7F88" w14:textId="64342970" w:rsidR="00FA1819" w:rsidRPr="00FA1819" w:rsidRDefault="00693C22" w:rsidP="00FA1819">
      <w:pPr>
        <w:ind w:firstLine="420"/>
      </w:pPr>
      <w:r>
        <w:rPr>
          <w:rFonts w:hint="eastAsia"/>
        </w:rPr>
        <w:t>1</w:t>
      </w:r>
      <w:r>
        <w:rPr>
          <w:rFonts w:hint="eastAsia"/>
        </w:rPr>
        <w:t>、安装</w:t>
      </w:r>
    </w:p>
    <w:p w14:paraId="256B86B4" w14:textId="1FD77958" w:rsidR="00693C22" w:rsidRDefault="00693C22" w:rsidP="00E56976">
      <w:pPr>
        <w:ind w:firstLine="420"/>
      </w:pPr>
      <w:r w:rsidRPr="00693C22">
        <w:t>tar -</w:t>
      </w:r>
      <w:proofErr w:type="spellStart"/>
      <w:r w:rsidRPr="00693C22">
        <w:t>zxvf</w:t>
      </w:r>
      <w:proofErr w:type="spellEnd"/>
      <w:r w:rsidRPr="00693C22">
        <w:t xml:space="preserve"> kafka_2.11-2.4.0.tgz</w:t>
      </w:r>
    </w:p>
    <w:p w14:paraId="1B0F1617" w14:textId="7EDE41A4" w:rsidR="00693C22" w:rsidRDefault="00693C22" w:rsidP="00D3561F">
      <w:pPr>
        <w:ind w:firstLine="420"/>
      </w:pPr>
      <w:r>
        <w:rPr>
          <w:rFonts w:hint="eastAsia"/>
        </w:rPr>
        <w:t>命令</w:t>
      </w:r>
    </w:p>
    <w:p w14:paraId="076B9B8C" w14:textId="77777777" w:rsidR="00AA4DD4" w:rsidRDefault="00AA4DD4" w:rsidP="00AA4DD4">
      <w:pPr>
        <w:ind w:firstLine="420"/>
      </w:pPr>
      <w:r>
        <w:t>1</w:t>
      </w:r>
      <w:r>
        <w:t>、启动</w:t>
      </w:r>
      <w:r>
        <w:t>Kafka</w:t>
      </w:r>
    </w:p>
    <w:p w14:paraId="607479A5" w14:textId="38960AA3" w:rsidR="00AA4DD4" w:rsidRDefault="00AA4DD4" w:rsidP="00AA4DD4">
      <w:pPr>
        <w:ind w:firstLine="420"/>
      </w:pPr>
      <w:r>
        <w:t>bin/kafka-server-start.sh config/</w:t>
      </w:r>
      <w:proofErr w:type="spellStart"/>
      <w:r>
        <w:t>server.properties</w:t>
      </w:r>
      <w:proofErr w:type="spellEnd"/>
      <w:r>
        <w:t xml:space="preserve"> &amp;</w:t>
      </w:r>
    </w:p>
    <w:p w14:paraId="6F6B99C9" w14:textId="77777777" w:rsidR="00AA4DD4" w:rsidRDefault="00AA4DD4" w:rsidP="00AA4DD4">
      <w:pPr>
        <w:ind w:firstLine="420"/>
      </w:pPr>
      <w:r>
        <w:t>2</w:t>
      </w:r>
      <w:r>
        <w:t>、停止</w:t>
      </w:r>
      <w:r>
        <w:t>Kafka</w:t>
      </w:r>
    </w:p>
    <w:p w14:paraId="72E67F28" w14:textId="6F22E11C" w:rsidR="00AA4DD4" w:rsidRDefault="00AA4DD4" w:rsidP="00AA4DD4">
      <w:pPr>
        <w:ind w:firstLine="420"/>
      </w:pPr>
      <w:r>
        <w:t>bin/kafka-server-stop.sh</w:t>
      </w:r>
    </w:p>
    <w:p w14:paraId="0FA92569" w14:textId="77777777" w:rsidR="00AA4DD4" w:rsidRDefault="00AA4DD4" w:rsidP="00AA4DD4">
      <w:pPr>
        <w:ind w:firstLine="420"/>
      </w:pPr>
      <w:r>
        <w:t>3</w:t>
      </w:r>
      <w:r>
        <w:t>、创建</w:t>
      </w:r>
      <w:r>
        <w:t>Topic</w:t>
      </w:r>
    </w:p>
    <w:p w14:paraId="72461A1F" w14:textId="2822DD78" w:rsidR="00AA4DD4" w:rsidRDefault="00AA4DD4" w:rsidP="00AA4DD4">
      <w:pPr>
        <w:ind w:firstLine="420"/>
      </w:pPr>
      <w:r>
        <w:t xml:space="preserve">bin/kafka-topics.sh --create --zookeeper localhost:2181 --replication-factor 1 --partitions 1 --topic </w:t>
      </w:r>
      <w:proofErr w:type="spellStart"/>
      <w:r>
        <w:t>jiangzh</w:t>
      </w:r>
      <w:proofErr w:type="spellEnd"/>
      <w:r>
        <w:t>-topic</w:t>
      </w:r>
    </w:p>
    <w:p w14:paraId="06651E36" w14:textId="77777777" w:rsidR="00AA4DD4" w:rsidRDefault="00AA4DD4" w:rsidP="00AA4DD4">
      <w:pPr>
        <w:ind w:firstLine="420"/>
      </w:pPr>
      <w:r>
        <w:t>4</w:t>
      </w:r>
      <w:r>
        <w:t>、查看已经创建的</w:t>
      </w:r>
      <w:r>
        <w:t>Topic</w:t>
      </w:r>
      <w:r>
        <w:t>信息</w:t>
      </w:r>
    </w:p>
    <w:p w14:paraId="1713EE57" w14:textId="5C970674" w:rsidR="00AA4DD4" w:rsidRDefault="00AA4DD4" w:rsidP="00AA4DD4">
      <w:pPr>
        <w:ind w:firstLine="420"/>
      </w:pPr>
      <w:r>
        <w:t>bin/kafka-topics.sh --list --zookeeper localhost:2181</w:t>
      </w:r>
    </w:p>
    <w:p w14:paraId="72AB4510" w14:textId="541BDBD4" w:rsidR="00AA4DD4" w:rsidRDefault="00AA4DD4" w:rsidP="00AA4DD4">
      <w:pPr>
        <w:ind w:firstLine="420"/>
      </w:pPr>
      <w:r>
        <w:lastRenderedPageBreak/>
        <w:t>5</w:t>
      </w:r>
      <w:r>
        <w:t>、发送消息</w:t>
      </w:r>
      <w:r w:rsidR="00421A97">
        <w:rPr>
          <w:rFonts w:hint="eastAsia"/>
        </w:rPr>
        <w:t>(</w:t>
      </w:r>
      <w:r w:rsidR="00421A97">
        <w:t>producer)</w:t>
      </w:r>
    </w:p>
    <w:p w14:paraId="2F855F44" w14:textId="0A37C6B2" w:rsidR="00AA4DD4" w:rsidRDefault="00AA4DD4" w:rsidP="00AA4DD4">
      <w:pPr>
        <w:ind w:firstLine="420"/>
      </w:pPr>
      <w:r>
        <w:t xml:space="preserve">bin/kafka-console-producer.sh --broker-list </w:t>
      </w:r>
      <w:r w:rsidR="00421A97" w:rsidRPr="00421A97">
        <w:t>192.168.205.134</w:t>
      </w:r>
      <w:r>
        <w:t xml:space="preserve">:9092 --topic </w:t>
      </w:r>
      <w:proofErr w:type="spellStart"/>
      <w:r>
        <w:t>jiangzh</w:t>
      </w:r>
      <w:proofErr w:type="spellEnd"/>
      <w:r>
        <w:t>-topic</w:t>
      </w:r>
    </w:p>
    <w:p w14:paraId="2AA46F46" w14:textId="77777777" w:rsidR="00AA4DD4" w:rsidRPr="00421A97" w:rsidRDefault="00AA4DD4" w:rsidP="00AA4DD4">
      <w:pPr>
        <w:ind w:firstLine="420"/>
      </w:pPr>
    </w:p>
    <w:p w14:paraId="014D936B" w14:textId="71914830" w:rsidR="00AA4DD4" w:rsidRDefault="00AA4DD4" w:rsidP="00AA4DD4">
      <w:pPr>
        <w:ind w:firstLine="420"/>
      </w:pPr>
      <w:r>
        <w:t>6</w:t>
      </w:r>
      <w:r>
        <w:t>、接收消息</w:t>
      </w:r>
      <w:r w:rsidR="00677F28">
        <w:t>(consumer)</w:t>
      </w:r>
    </w:p>
    <w:p w14:paraId="2EAAF49B" w14:textId="2FE3BB73" w:rsidR="00AA4DD4" w:rsidRDefault="00AA4DD4" w:rsidP="00AA4DD4">
      <w:pPr>
        <w:ind w:firstLine="420"/>
      </w:pPr>
      <w:r>
        <w:t xml:space="preserve">bin/kafka-console-consumer.sh --bootstrap-server </w:t>
      </w:r>
      <w:r w:rsidR="00421A97" w:rsidRPr="00421A97">
        <w:t>192.168.205.134</w:t>
      </w:r>
      <w:r>
        <w:t xml:space="preserve">:9092 --topic </w:t>
      </w:r>
      <w:proofErr w:type="spellStart"/>
      <w:r>
        <w:t>jiangzh</w:t>
      </w:r>
      <w:proofErr w:type="spellEnd"/>
      <w:r>
        <w:t>-topic --from-beginning</w:t>
      </w:r>
    </w:p>
    <w:p w14:paraId="2F89356D" w14:textId="4224CC9F" w:rsidR="00693C22" w:rsidRDefault="00AA4DD4" w:rsidP="00AA4DD4">
      <w:pPr>
        <w:ind w:firstLine="420"/>
      </w:pPr>
      <w:r>
        <w:t>{"orderId":"002","price":"80"}</w:t>
      </w:r>
    </w:p>
    <w:p w14:paraId="18CAD73E" w14:textId="38B01315" w:rsidR="002448F6" w:rsidRDefault="002448F6" w:rsidP="00AA4DD4">
      <w:pPr>
        <w:ind w:firstLine="420"/>
      </w:pPr>
    </w:p>
    <w:p w14:paraId="55D8D0E3" w14:textId="393496EF" w:rsidR="002448F6" w:rsidRDefault="002448F6" w:rsidP="002448F6">
      <w:pPr>
        <w:pStyle w:val="2"/>
      </w:pPr>
      <w:r>
        <w:rPr>
          <w:rFonts w:hint="eastAsia"/>
        </w:rPr>
        <w:t>客户端操作</w:t>
      </w:r>
    </w:p>
    <w:p w14:paraId="318F2DAF" w14:textId="77777777" w:rsidR="002448F6" w:rsidRPr="002448F6" w:rsidRDefault="002448F6" w:rsidP="002448F6">
      <w:pPr>
        <w:ind w:firstLine="420"/>
      </w:pPr>
    </w:p>
    <w:p w14:paraId="51335444" w14:textId="6A198FBF" w:rsidR="002448F6" w:rsidRDefault="00C92676" w:rsidP="002448F6">
      <w:pPr>
        <w:ind w:firstLine="420"/>
      </w:pPr>
      <w:r>
        <w:rPr>
          <w:noProof/>
        </w:rPr>
        <w:drawing>
          <wp:inline distT="0" distB="0" distL="0" distR="0" wp14:anchorId="4F01BF53" wp14:editId="1115AE1E">
            <wp:extent cx="4980952" cy="4219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0952" cy="4219048"/>
                    </a:xfrm>
                    <a:prstGeom prst="rect">
                      <a:avLst/>
                    </a:prstGeom>
                  </pic:spPr>
                </pic:pic>
              </a:graphicData>
            </a:graphic>
          </wp:inline>
        </w:drawing>
      </w:r>
    </w:p>
    <w:p w14:paraId="535F99B8" w14:textId="77777777" w:rsidR="00C92676" w:rsidRDefault="00C92676" w:rsidP="00C92676">
      <w:pPr>
        <w:ind w:firstLine="420"/>
      </w:pPr>
      <w:proofErr w:type="spellStart"/>
      <w:r>
        <w:t>AdminClient</w:t>
      </w:r>
      <w:proofErr w:type="spellEnd"/>
      <w:r>
        <w:t xml:space="preserve"> </w:t>
      </w:r>
      <w:proofErr w:type="spellStart"/>
      <w:r>
        <w:t>APl</w:t>
      </w:r>
      <w:proofErr w:type="spellEnd"/>
      <w:r>
        <w:t>:</w:t>
      </w:r>
      <w:r>
        <w:t>允许管理和检测</w:t>
      </w:r>
      <w:r>
        <w:t>Topic, broker</w:t>
      </w:r>
      <w:r>
        <w:t>以及其它</w:t>
      </w:r>
      <w:r>
        <w:t>Kafka</w:t>
      </w:r>
      <w:r>
        <w:t>对象</w:t>
      </w:r>
    </w:p>
    <w:p w14:paraId="15990402" w14:textId="77777777" w:rsidR="00C92676" w:rsidRDefault="00C92676" w:rsidP="00C92676">
      <w:pPr>
        <w:ind w:firstLine="420"/>
      </w:pPr>
      <w:r>
        <w:t>Producer API:</w:t>
      </w:r>
      <w:r>
        <w:t>发布消息到</w:t>
      </w:r>
      <w:r>
        <w:t>1</w:t>
      </w:r>
      <w:r>
        <w:t>个或多个</w:t>
      </w:r>
      <w:r>
        <w:t>topic</w:t>
      </w:r>
    </w:p>
    <w:p w14:paraId="71AC8F5D" w14:textId="484CE4E3" w:rsidR="00C92676" w:rsidRDefault="00C92676" w:rsidP="00C92676">
      <w:pPr>
        <w:ind w:firstLine="420"/>
      </w:pPr>
      <w:r>
        <w:t>Consumer API:</w:t>
      </w:r>
      <w:r>
        <w:t>订阅一个或多个</w:t>
      </w:r>
      <w:r>
        <w:t>topic,</w:t>
      </w:r>
      <w:r>
        <w:t>并处理产生的消息</w:t>
      </w:r>
    </w:p>
    <w:p w14:paraId="56C74F37" w14:textId="4D1DDFCE" w:rsidR="00C92676" w:rsidRDefault="00C92676" w:rsidP="00C92676">
      <w:pPr>
        <w:ind w:firstLine="420"/>
      </w:pPr>
      <w:r>
        <w:t>,Streams API:</w:t>
      </w:r>
      <w:r>
        <w:t>高效地将输入流转换到输出流</w:t>
      </w:r>
    </w:p>
    <w:p w14:paraId="48F5B24E" w14:textId="2C88E9B3" w:rsidR="00C92676" w:rsidRDefault="00C92676" w:rsidP="00C92676">
      <w:pPr>
        <w:ind w:firstLine="420"/>
      </w:pPr>
      <w:r>
        <w:t xml:space="preserve"> Connector </w:t>
      </w:r>
      <w:proofErr w:type="spellStart"/>
      <w:r>
        <w:t>APl</w:t>
      </w:r>
      <w:proofErr w:type="spellEnd"/>
      <w:r>
        <w:t>:</w:t>
      </w:r>
      <w:r>
        <w:t>从</w:t>
      </w:r>
      <w:proofErr w:type="gramStart"/>
      <w:r>
        <w:t>一些源</w:t>
      </w:r>
      <w:proofErr w:type="gramEnd"/>
      <w:r>
        <w:t>系统或应用程序中拉取数据到</w:t>
      </w:r>
      <w:proofErr w:type="spellStart"/>
      <w:r>
        <w:t>kafka</w:t>
      </w:r>
      <w:proofErr w:type="spellEnd"/>
    </w:p>
    <w:p w14:paraId="1B7A4EA6" w14:textId="0AFBB04F" w:rsidR="00635CEE" w:rsidRDefault="00635CEE" w:rsidP="00030BCD">
      <w:pPr>
        <w:pStyle w:val="10"/>
      </w:pPr>
      <w:r>
        <w:rPr>
          <w:rFonts w:hint="eastAsia"/>
        </w:rPr>
        <w:lastRenderedPageBreak/>
        <w:t>集群</w:t>
      </w:r>
    </w:p>
    <w:p w14:paraId="74A77095" w14:textId="562D36BD" w:rsidR="00313C72" w:rsidRDefault="00313C72" w:rsidP="005B0386">
      <w:pPr>
        <w:pStyle w:val="2"/>
      </w:pPr>
      <w:r>
        <w:rPr>
          <w:rFonts w:hint="eastAsia"/>
        </w:rPr>
        <w:t>集群</w:t>
      </w:r>
    </w:p>
    <w:p w14:paraId="1F99DB23" w14:textId="6C788576" w:rsidR="005B0386" w:rsidRDefault="005B0386" w:rsidP="005B0386">
      <w:pPr>
        <w:ind w:firstLine="420"/>
      </w:pPr>
    </w:p>
    <w:p w14:paraId="66A4DF19" w14:textId="6966DC9F" w:rsidR="005B0386" w:rsidRDefault="005B0386" w:rsidP="005B0386">
      <w:pPr>
        <w:pStyle w:val="2"/>
      </w:pPr>
      <w:r>
        <w:rPr>
          <w:rFonts w:hint="eastAsia"/>
        </w:rPr>
        <w:t>集群安装</w:t>
      </w:r>
    </w:p>
    <w:p w14:paraId="2A2AC13D" w14:textId="2E9E5BAD" w:rsidR="005B0386" w:rsidRDefault="007F407A" w:rsidP="007F407A">
      <w:pPr>
        <w:pStyle w:val="3"/>
        <w:ind w:firstLine="420"/>
      </w:pPr>
      <w:r w:rsidRPr="007F407A">
        <w:rPr>
          <w:rFonts w:hint="eastAsia"/>
        </w:rPr>
        <w:t>修改配置</w:t>
      </w:r>
    </w:p>
    <w:p w14:paraId="0C2FD265" w14:textId="127AA02F" w:rsidR="007F407A" w:rsidRPr="007F407A" w:rsidRDefault="007F407A" w:rsidP="007F407A">
      <w:pPr>
        <w:ind w:firstLine="420"/>
      </w:pPr>
      <w:r w:rsidRPr="007F407A">
        <w:t>broker.id</w:t>
      </w:r>
      <w:r w:rsidR="00C63F60">
        <w:t>:</w:t>
      </w:r>
      <w:r w:rsidRPr="007F407A">
        <w:t>同一个集群中的每个机器的</w:t>
      </w:r>
      <w:r w:rsidRPr="007F407A">
        <w:t>id</w:t>
      </w:r>
      <w:r w:rsidRPr="007F407A">
        <w:t>必须唯一，修改三台</w:t>
      </w:r>
    </w:p>
    <w:p w14:paraId="713EC948" w14:textId="78AEFFA9" w:rsidR="00313C72" w:rsidRDefault="004B476D" w:rsidP="00313C72">
      <w:pPr>
        <w:ind w:firstLine="420"/>
      </w:pPr>
      <w:r w:rsidRPr="004B476D">
        <w:t>broker.id=0</w:t>
      </w:r>
    </w:p>
    <w:p w14:paraId="6C92EB94" w14:textId="47D10BBC" w:rsidR="00B2060E" w:rsidRPr="00B2060E" w:rsidRDefault="00B2060E" w:rsidP="000974C5">
      <w:pPr>
        <w:ind w:firstLine="420"/>
      </w:pPr>
      <w:r w:rsidRPr="00B2060E">
        <w:t>zookeeper</w:t>
      </w:r>
      <w:r w:rsidRPr="00B2060E">
        <w:t>连接配置，修改三台</w:t>
      </w:r>
    </w:p>
    <w:p w14:paraId="6C3AB98D" w14:textId="23ED3981" w:rsidR="008C1152" w:rsidRDefault="004B476D" w:rsidP="008C1152">
      <w:pPr>
        <w:ind w:firstLine="420"/>
      </w:pPr>
      <w:proofErr w:type="spellStart"/>
      <w:proofErr w:type="gramStart"/>
      <w:r w:rsidRPr="004B476D">
        <w:t>zookeeper.connect</w:t>
      </w:r>
      <w:proofErr w:type="spellEnd"/>
      <w:proofErr w:type="gramEnd"/>
      <w:r w:rsidRPr="004B476D">
        <w:t>=192.168.165.3:2181</w:t>
      </w:r>
    </w:p>
    <w:p w14:paraId="2A7FB440" w14:textId="0032B300" w:rsidR="000974C5" w:rsidRDefault="000974C5" w:rsidP="000974C5">
      <w:pPr>
        <w:ind w:firstLine="420"/>
      </w:pPr>
      <w:r w:rsidRPr="000974C5">
        <w:rPr>
          <w:rFonts w:hint="eastAsia"/>
        </w:rPr>
        <w:t>继续修改</w:t>
      </w:r>
      <w:r w:rsidRPr="000974C5">
        <w:t>Listeners</w:t>
      </w:r>
      <w:r w:rsidRPr="000974C5">
        <w:t>配置，修改三台</w:t>
      </w:r>
    </w:p>
    <w:p w14:paraId="7EE27D01" w14:textId="44139845" w:rsidR="008329A2" w:rsidRDefault="000974C5" w:rsidP="008329A2">
      <w:pPr>
        <w:ind w:firstLine="420"/>
      </w:pPr>
      <w:r w:rsidRPr="000974C5">
        <w:t>listeners=PLAINTEXT://192.168.165.4:9092</w:t>
      </w:r>
    </w:p>
    <w:p w14:paraId="4355CD29" w14:textId="61BA0CD4" w:rsidR="00F1257C" w:rsidRDefault="00583008" w:rsidP="00583008">
      <w:pPr>
        <w:ind w:firstLine="420"/>
      </w:pPr>
      <w:r>
        <w:rPr>
          <w:rFonts w:hint="eastAsia"/>
        </w:rPr>
        <w:t>2</w:t>
      </w:r>
      <w:r>
        <w:rPr>
          <w:rFonts w:hint="eastAsia"/>
        </w:rPr>
        <w:t>、</w:t>
      </w:r>
      <w:r w:rsidR="00F1257C">
        <w:rPr>
          <w:rFonts w:hint="eastAsia"/>
        </w:rPr>
        <w:t>启动</w:t>
      </w:r>
    </w:p>
    <w:p w14:paraId="61D61D44" w14:textId="548A3F5C" w:rsidR="0097700D" w:rsidRDefault="0098144E" w:rsidP="0097700D">
      <w:pPr>
        <w:ind w:firstLine="420"/>
      </w:pPr>
      <w:r w:rsidRPr="0098144E">
        <w:t>bin/kafka-server-start.sh config/</w:t>
      </w:r>
      <w:proofErr w:type="spellStart"/>
      <w:r w:rsidRPr="0098144E">
        <w:t>server.properties</w:t>
      </w:r>
      <w:proofErr w:type="spellEnd"/>
      <w:r w:rsidRPr="0098144E">
        <w:t xml:space="preserve"> &amp;</w:t>
      </w:r>
    </w:p>
    <w:p w14:paraId="56AD9E29" w14:textId="750435C9" w:rsidR="0097700D" w:rsidRDefault="0097700D" w:rsidP="0097700D">
      <w:pPr>
        <w:ind w:firstLineChars="95" w:firstLine="199"/>
      </w:pPr>
      <w:r>
        <w:t xml:space="preserve">  3</w:t>
      </w:r>
      <w:r>
        <w:rPr>
          <w:rFonts w:hint="eastAsia"/>
        </w:rPr>
        <w:t>、关闭</w:t>
      </w:r>
    </w:p>
    <w:p w14:paraId="2300B458" w14:textId="41A5F5FA" w:rsidR="00C65470" w:rsidRDefault="00C65470" w:rsidP="00C65470">
      <w:pPr>
        <w:ind w:firstLine="420"/>
      </w:pPr>
      <w:r>
        <w:t>bin/kafka-server-stop.sh</w:t>
      </w:r>
    </w:p>
    <w:p w14:paraId="3D9051FC" w14:textId="6D135275" w:rsidR="0097700D" w:rsidRPr="00C65470" w:rsidRDefault="0097700D" w:rsidP="0097700D">
      <w:pPr>
        <w:ind w:firstLineChars="95" w:firstLine="199"/>
      </w:pPr>
    </w:p>
    <w:p w14:paraId="1B5B9C2E" w14:textId="30E75533" w:rsidR="006F3C6D" w:rsidRDefault="006F3C6D" w:rsidP="00635CEE">
      <w:pPr>
        <w:pStyle w:val="2"/>
      </w:pPr>
      <w:proofErr w:type="spellStart"/>
      <w:r>
        <w:t>C</w:t>
      </w:r>
      <w:r>
        <w:rPr>
          <w:rFonts w:hint="eastAsia"/>
        </w:rPr>
        <w:t>linent</w:t>
      </w:r>
      <w:proofErr w:type="spellEnd"/>
    </w:p>
    <w:p w14:paraId="794EF87C" w14:textId="3F576BA6" w:rsidR="00A42253" w:rsidRDefault="002E3C6B" w:rsidP="00556A60">
      <w:pPr>
        <w:ind w:firstLine="420"/>
      </w:pPr>
      <w:r>
        <w:rPr>
          <w:noProof/>
        </w:rPr>
        <w:drawing>
          <wp:inline distT="0" distB="0" distL="0" distR="0" wp14:anchorId="64814533" wp14:editId="25F31369">
            <wp:extent cx="5274310" cy="23272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27275"/>
                    </a:xfrm>
                    <a:prstGeom prst="rect">
                      <a:avLst/>
                    </a:prstGeom>
                  </pic:spPr>
                </pic:pic>
              </a:graphicData>
            </a:graphic>
          </wp:inline>
        </w:drawing>
      </w:r>
    </w:p>
    <w:p w14:paraId="380B95EA" w14:textId="7CF38D32" w:rsidR="00A42253" w:rsidRDefault="00A42253" w:rsidP="00DC79C6">
      <w:pPr>
        <w:ind w:firstLine="420"/>
      </w:pPr>
      <w:r>
        <w:t xml:space="preserve">      Properties </w:t>
      </w:r>
      <w:proofErr w:type="spellStart"/>
      <w:r>
        <w:t>properties</w:t>
      </w:r>
      <w:proofErr w:type="spellEnd"/>
      <w:r>
        <w:t xml:space="preserve"> = new </w:t>
      </w:r>
      <w:proofErr w:type="gramStart"/>
      <w:r>
        <w:t>Properties(</w:t>
      </w:r>
      <w:proofErr w:type="gramEnd"/>
      <w:r>
        <w:t>);</w:t>
      </w:r>
    </w:p>
    <w:p w14:paraId="45132263" w14:textId="6B9D579F" w:rsidR="00A36D52" w:rsidRDefault="0043614A" w:rsidP="0043614A">
      <w:pPr>
        <w:pStyle w:val="2"/>
      </w:pPr>
      <w:r>
        <w:rPr>
          <w:rFonts w:hint="eastAsia"/>
        </w:rPr>
        <w:lastRenderedPageBreak/>
        <w:t>源码搭建</w:t>
      </w:r>
    </w:p>
    <w:p w14:paraId="004668BA" w14:textId="77777777" w:rsidR="0018659A" w:rsidRDefault="0018659A" w:rsidP="00BD0FB1">
      <w:pPr>
        <w:pStyle w:val="3"/>
        <w:ind w:firstLine="420"/>
      </w:pPr>
      <w:r w:rsidRPr="00F022BB">
        <w:t>安装和配置</w:t>
      </w:r>
      <w:r w:rsidRPr="00F022BB">
        <w:t>JDK</w:t>
      </w:r>
    </w:p>
    <w:p w14:paraId="26109225" w14:textId="58BF9671" w:rsidR="00A4059F" w:rsidRDefault="00BD0FB1" w:rsidP="009D4AAB">
      <w:pPr>
        <w:ind w:firstLine="420"/>
        <w:rPr>
          <w:shd w:val="clear" w:color="auto" w:fill="FFFFFF"/>
        </w:rPr>
      </w:pPr>
      <w:r>
        <w:rPr>
          <w:shd w:val="clear" w:color="auto" w:fill="FFFFFF"/>
        </w:rPr>
        <w:t>确认</w:t>
      </w:r>
      <w:r>
        <w:rPr>
          <w:shd w:val="clear" w:color="auto" w:fill="FFFFFF"/>
        </w:rPr>
        <w:t>JDK</w:t>
      </w:r>
      <w:r>
        <w:rPr>
          <w:shd w:val="clear" w:color="auto" w:fill="FFFFFF"/>
        </w:rPr>
        <w:t>版本至少为</w:t>
      </w:r>
      <w:r>
        <w:rPr>
          <w:shd w:val="clear" w:color="auto" w:fill="FFFFFF"/>
        </w:rPr>
        <w:t>1.7</w:t>
      </w:r>
      <w:r>
        <w:rPr>
          <w:shd w:val="clear" w:color="auto" w:fill="FFFFFF"/>
        </w:rPr>
        <w:t>，最好是</w:t>
      </w:r>
      <w:r>
        <w:rPr>
          <w:shd w:val="clear" w:color="auto" w:fill="FFFFFF"/>
        </w:rPr>
        <w:t>1.8</w:t>
      </w:r>
      <w:r>
        <w:rPr>
          <w:shd w:val="clear" w:color="auto" w:fill="FFFFFF"/>
        </w:rPr>
        <w:t>及以上。使用</w:t>
      </w:r>
      <w:r>
        <w:rPr>
          <w:shd w:val="clear" w:color="auto" w:fill="FFFFFF"/>
        </w:rPr>
        <w:t>java -version</w:t>
      </w:r>
      <w:r>
        <w:rPr>
          <w:shd w:val="clear" w:color="auto" w:fill="FFFFFF"/>
        </w:rPr>
        <w:t>命令来查看当前</w:t>
      </w:r>
      <w:r>
        <w:rPr>
          <w:shd w:val="clear" w:color="auto" w:fill="FFFFFF"/>
        </w:rPr>
        <w:t>JDK</w:t>
      </w:r>
      <w:r>
        <w:rPr>
          <w:shd w:val="clear" w:color="auto" w:fill="FFFFFF"/>
        </w:rPr>
        <w:t>的版本，示例如下：</w:t>
      </w:r>
    </w:p>
    <w:p w14:paraId="3DBE033E" w14:textId="40A99BD4" w:rsidR="00BD0FB1" w:rsidRDefault="00BD0FB1" w:rsidP="00A4059F">
      <w:pPr>
        <w:pStyle w:val="3"/>
        <w:ind w:firstLine="420"/>
      </w:pPr>
      <w:r w:rsidRPr="00DB0A56">
        <w:t>下载并安装配置</w:t>
      </w:r>
      <w:r w:rsidRPr="00DB0A56">
        <w:t>Gradle</w:t>
      </w:r>
    </w:p>
    <w:p w14:paraId="46126795" w14:textId="26DF3198" w:rsidR="00A4059F" w:rsidRDefault="007C3FDC" w:rsidP="00A3745F">
      <w:pPr>
        <w:ind w:firstLine="420"/>
      </w:pPr>
      <w:r w:rsidRPr="007C3FDC">
        <w:rPr>
          <w:rFonts w:hint="eastAsia"/>
        </w:rPr>
        <w:t>下载地址为：</w:t>
      </w:r>
      <w:r w:rsidRPr="007C3FDC">
        <w:t>https://gradle.org/releases/</w:t>
      </w:r>
      <w:r w:rsidRPr="007C3FDC">
        <w:t>，笔者使用的版本是</w:t>
      </w:r>
      <w:r w:rsidRPr="007C3FDC">
        <w:t>3.1</w:t>
      </w:r>
      <w:r w:rsidRPr="007C3FDC">
        <w:t>。一般只需要将下载的包解压，然后再将</w:t>
      </w:r>
      <w:r w:rsidRPr="007C3FDC">
        <w:t>\$GRADLE_HOME/bin</w:t>
      </w:r>
      <w:r w:rsidRPr="007C3FDC">
        <w:t>的路径添加到环境变量</w:t>
      </w:r>
      <w:r w:rsidRPr="007C3FDC">
        <w:t>Path</w:t>
      </w:r>
      <w:r w:rsidRPr="007C3FDC">
        <w:t>中即可，其中</w:t>
      </w:r>
      <w:r w:rsidRPr="007C3FDC">
        <w:t>\$GRADLE_HOME</w:t>
      </w:r>
      <w:r w:rsidRPr="007C3FDC">
        <w:t>指的是</w:t>
      </w:r>
      <w:r w:rsidRPr="007C3FDC">
        <w:t>Gradle</w:t>
      </w:r>
      <w:r w:rsidRPr="007C3FDC">
        <w:t>的根目录。可以使用</w:t>
      </w:r>
      <w:proofErr w:type="spellStart"/>
      <w:r w:rsidRPr="007C3FDC">
        <w:t>gradle</w:t>
      </w:r>
      <w:proofErr w:type="spellEnd"/>
      <w:r w:rsidRPr="007C3FDC">
        <w:t xml:space="preserve"> -v</w:t>
      </w:r>
      <w:r w:rsidRPr="007C3FDC">
        <w:t>命令来验证</w:t>
      </w:r>
      <w:r w:rsidRPr="007C3FDC">
        <w:t>Gradle</w:t>
      </w:r>
      <w:r w:rsidRPr="007C3FDC">
        <w:t>是否已经配置完成，示例如下：</w:t>
      </w:r>
    </w:p>
    <w:p w14:paraId="781E4EB2" w14:textId="5A8DCEC0" w:rsidR="00BD0FB1" w:rsidRDefault="00A3745F" w:rsidP="0018659A">
      <w:pPr>
        <w:ind w:firstLine="420"/>
        <w:rPr>
          <w:rFonts w:eastAsiaTheme="minorEastAsia"/>
        </w:rPr>
      </w:pPr>
      <w:r>
        <w:rPr>
          <w:noProof/>
        </w:rPr>
        <w:drawing>
          <wp:inline distT="0" distB="0" distL="0" distR="0" wp14:anchorId="18A26AFC" wp14:editId="0EC140CA">
            <wp:extent cx="5274310" cy="2168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68525"/>
                    </a:xfrm>
                    <a:prstGeom prst="rect">
                      <a:avLst/>
                    </a:prstGeom>
                  </pic:spPr>
                </pic:pic>
              </a:graphicData>
            </a:graphic>
          </wp:inline>
        </w:drawing>
      </w:r>
    </w:p>
    <w:p w14:paraId="0D4186C0" w14:textId="37DA202D" w:rsidR="00A3745F" w:rsidRDefault="00A3745F" w:rsidP="00A3745F">
      <w:pPr>
        <w:pStyle w:val="3"/>
        <w:ind w:firstLine="420"/>
      </w:pPr>
      <w:r w:rsidRPr="00A3745F">
        <w:rPr>
          <w:rFonts w:hint="eastAsia"/>
        </w:rPr>
        <w:t>下载并安装配置</w:t>
      </w:r>
      <w:r w:rsidRPr="00A3745F">
        <w:t>Scala</w:t>
      </w:r>
    </w:p>
    <w:p w14:paraId="461135B7" w14:textId="0F8AB983" w:rsidR="00B06A35" w:rsidRDefault="00B06A35" w:rsidP="00692991">
      <w:pPr>
        <w:ind w:firstLine="460"/>
        <w:rPr>
          <w:rFonts w:ascii="Roboto" w:eastAsia="PMingLiU" w:hAnsi="Roboto"/>
          <w:color w:val="4A4A4A"/>
          <w:sz w:val="23"/>
          <w:szCs w:val="23"/>
          <w:shd w:val="clear" w:color="auto" w:fill="FFFFFF"/>
        </w:rPr>
      </w:pPr>
      <w:r>
        <w:rPr>
          <w:rFonts w:ascii="Roboto" w:hAnsi="Roboto"/>
          <w:color w:val="4A4A4A"/>
          <w:sz w:val="23"/>
          <w:szCs w:val="23"/>
          <w:shd w:val="clear" w:color="auto" w:fill="FFFFFF"/>
        </w:rPr>
        <w:t>下载地址为：</w:t>
      </w:r>
      <w:hyperlink r:id="rId51" w:tgtFrame="_blank" w:history="1">
        <w:r>
          <w:rPr>
            <w:rStyle w:val="a9"/>
            <w:rFonts w:ascii="Roboto" w:hAnsi="Roboto"/>
            <w:color w:val="3273DC"/>
            <w:sz w:val="23"/>
            <w:szCs w:val="23"/>
            <w:shd w:val="clear" w:color="auto" w:fill="FFFFFF"/>
          </w:rPr>
          <w:t>http://www.scala-lang.org/download/all.html</w:t>
        </w:r>
        <w:r>
          <w:rPr>
            <w:rStyle w:val="a9"/>
            <w:rFonts w:ascii="Roboto" w:hAnsi="Roboto"/>
            <w:color w:val="3273DC"/>
            <w:sz w:val="23"/>
            <w:szCs w:val="23"/>
            <w:shd w:val="clear" w:color="auto" w:fill="FFFFFF"/>
          </w:rPr>
          <w:t>，目前最新的版本是</w:t>
        </w:r>
        <w:r>
          <w:rPr>
            <w:rStyle w:val="a9"/>
            <w:rFonts w:ascii="Roboto" w:hAnsi="Roboto"/>
            <w:color w:val="3273DC"/>
            <w:sz w:val="23"/>
            <w:szCs w:val="23"/>
            <w:shd w:val="clear" w:color="auto" w:fill="FFFFFF"/>
          </w:rPr>
          <w:t>2.12.4</w:t>
        </w:r>
        <w:r>
          <w:rPr>
            <w:rStyle w:val="a9"/>
            <w:rFonts w:ascii="Roboto" w:hAnsi="Roboto"/>
            <w:color w:val="3273DC"/>
            <w:sz w:val="23"/>
            <w:szCs w:val="23"/>
            <w:shd w:val="clear" w:color="auto" w:fill="FFFFFF"/>
          </w:rPr>
          <w:t>，不过笔者这里使用的版本是</w:t>
        </w:r>
        <w:r>
          <w:rPr>
            <w:rStyle w:val="a9"/>
            <w:rFonts w:ascii="Roboto" w:hAnsi="Roboto"/>
            <w:color w:val="3273DC"/>
            <w:sz w:val="23"/>
            <w:szCs w:val="23"/>
            <w:shd w:val="clear" w:color="auto" w:fill="FFFFFF"/>
          </w:rPr>
          <w:t>2.11.11</w:t>
        </w:r>
        <w:r>
          <w:rPr>
            <w:rStyle w:val="a9"/>
            <w:rFonts w:ascii="Roboto" w:hAnsi="Roboto"/>
            <w:color w:val="3273DC"/>
            <w:sz w:val="23"/>
            <w:szCs w:val="23"/>
            <w:shd w:val="clear" w:color="auto" w:fill="FFFFFF"/>
          </w:rPr>
          <w:t>。如</w:t>
        </w:r>
        <w:r>
          <w:rPr>
            <w:rStyle w:val="a9"/>
            <w:rFonts w:ascii="Roboto" w:hAnsi="Roboto"/>
            <w:color w:val="3273DC"/>
            <w:sz w:val="23"/>
            <w:szCs w:val="23"/>
            <w:shd w:val="clear" w:color="auto" w:fill="FFFFFF"/>
          </w:rPr>
          <w:t>Gradle</w:t>
        </w:r>
        <w:r>
          <w:rPr>
            <w:rStyle w:val="a9"/>
            <w:rFonts w:ascii="Roboto" w:hAnsi="Roboto"/>
            <w:color w:val="3273DC"/>
            <w:sz w:val="23"/>
            <w:szCs w:val="23"/>
            <w:shd w:val="clear" w:color="auto" w:fill="FFFFFF"/>
          </w:rPr>
          <w:t>一样，只需要解压并将</w:t>
        </w:r>
        <w:r>
          <w:rPr>
            <w:rStyle w:val="a9"/>
            <w:rFonts w:ascii="Roboto" w:hAnsi="Roboto"/>
            <w:color w:val="3273DC"/>
            <w:sz w:val="23"/>
            <w:szCs w:val="23"/>
            <w:shd w:val="clear" w:color="auto" w:fill="FFFFFF"/>
          </w:rPr>
          <w:t>\$SCALA_HOME/bin</w:t>
        </w:r>
        <w:r>
          <w:rPr>
            <w:rStyle w:val="a9"/>
            <w:rFonts w:ascii="Roboto" w:hAnsi="Roboto"/>
            <w:color w:val="3273DC"/>
            <w:sz w:val="23"/>
            <w:szCs w:val="23"/>
            <w:shd w:val="clear" w:color="auto" w:fill="FFFFFF"/>
          </w:rPr>
          <w:t>的路径添加到环境变量</w:t>
        </w:r>
        <w:r>
          <w:rPr>
            <w:rStyle w:val="a9"/>
            <w:rFonts w:ascii="Roboto" w:hAnsi="Roboto"/>
            <w:color w:val="3273DC"/>
            <w:sz w:val="23"/>
            <w:szCs w:val="23"/>
            <w:shd w:val="clear" w:color="auto" w:fill="FFFFFF"/>
          </w:rPr>
          <w:t>Path</w:t>
        </w:r>
        <w:r>
          <w:rPr>
            <w:rStyle w:val="a9"/>
            <w:rFonts w:ascii="Roboto" w:hAnsi="Roboto"/>
            <w:color w:val="3273DC"/>
            <w:sz w:val="23"/>
            <w:szCs w:val="23"/>
            <w:shd w:val="clear" w:color="auto" w:fill="FFFFFF"/>
          </w:rPr>
          <w:t>即可，其中</w:t>
        </w:r>
        <w:r>
          <w:rPr>
            <w:rStyle w:val="a9"/>
            <w:rFonts w:ascii="Roboto" w:hAnsi="Roboto"/>
            <w:color w:val="3273DC"/>
            <w:sz w:val="23"/>
            <w:szCs w:val="23"/>
            <w:shd w:val="clear" w:color="auto" w:fill="FFFFFF"/>
          </w:rPr>
          <w:t>\$SCALA_HOME</w:t>
        </w:r>
        <w:r>
          <w:rPr>
            <w:rStyle w:val="a9"/>
            <w:rFonts w:ascii="Roboto" w:hAnsi="Roboto"/>
            <w:color w:val="3273DC"/>
            <w:sz w:val="23"/>
            <w:szCs w:val="23"/>
            <w:shd w:val="clear" w:color="auto" w:fill="FFFFFF"/>
          </w:rPr>
          <w:t>指的是</w:t>
        </w:r>
        <w:r>
          <w:rPr>
            <w:rStyle w:val="a9"/>
            <w:rFonts w:ascii="Roboto" w:hAnsi="Roboto"/>
            <w:color w:val="3273DC"/>
            <w:sz w:val="23"/>
            <w:szCs w:val="23"/>
            <w:shd w:val="clear" w:color="auto" w:fill="FFFFFF"/>
          </w:rPr>
          <w:t>Scala</w:t>
        </w:r>
        <w:r>
          <w:rPr>
            <w:rStyle w:val="a9"/>
            <w:rFonts w:ascii="Roboto" w:hAnsi="Roboto"/>
            <w:color w:val="3273DC"/>
            <w:sz w:val="23"/>
            <w:szCs w:val="23"/>
            <w:shd w:val="clear" w:color="auto" w:fill="FFFFFF"/>
          </w:rPr>
          <w:t>的根目录。可以使用</w:t>
        </w:r>
        <w:r>
          <w:rPr>
            <w:rStyle w:val="a9"/>
            <w:rFonts w:ascii="Roboto" w:hAnsi="Roboto"/>
            <w:color w:val="3273DC"/>
            <w:sz w:val="23"/>
            <w:szCs w:val="23"/>
            <w:shd w:val="clear" w:color="auto" w:fill="FFFFFF"/>
          </w:rPr>
          <w:t>scala</w:t>
        </w:r>
      </w:hyperlink>
      <w:r>
        <w:rPr>
          <w:rFonts w:ascii="Roboto" w:hAnsi="Roboto"/>
          <w:color w:val="4A4A4A"/>
          <w:sz w:val="23"/>
          <w:szCs w:val="23"/>
          <w:shd w:val="clear" w:color="auto" w:fill="FFFFFF"/>
        </w:rPr>
        <w:t> -version</w:t>
      </w:r>
      <w:r>
        <w:rPr>
          <w:rFonts w:ascii="Roboto" w:hAnsi="Roboto"/>
          <w:color w:val="4A4A4A"/>
          <w:sz w:val="23"/>
          <w:szCs w:val="23"/>
          <w:shd w:val="clear" w:color="auto" w:fill="FFFFFF"/>
        </w:rPr>
        <w:t>命令来验证</w:t>
      </w:r>
      <w:proofErr w:type="spellStart"/>
      <w:r>
        <w:rPr>
          <w:rFonts w:ascii="Roboto" w:hAnsi="Roboto"/>
          <w:color w:val="4A4A4A"/>
          <w:sz w:val="23"/>
          <w:szCs w:val="23"/>
          <w:shd w:val="clear" w:color="auto" w:fill="FFFFFF"/>
        </w:rPr>
        <w:t>scala</w:t>
      </w:r>
      <w:proofErr w:type="spellEnd"/>
      <w:r>
        <w:rPr>
          <w:rFonts w:ascii="Roboto" w:hAnsi="Roboto"/>
          <w:color w:val="4A4A4A"/>
          <w:sz w:val="23"/>
          <w:szCs w:val="23"/>
          <w:shd w:val="clear" w:color="auto" w:fill="FFFFFF"/>
        </w:rPr>
        <w:t>是否已经配置完成，示例如下：</w:t>
      </w:r>
    </w:p>
    <w:p w14:paraId="57FB8545" w14:textId="46F2A613" w:rsidR="00175B37" w:rsidRDefault="00175B37" w:rsidP="00692991">
      <w:pPr>
        <w:ind w:firstLine="420"/>
        <w:rPr>
          <w:rFonts w:eastAsia="PMingLiU"/>
          <w:lang w:eastAsia="zh-TW"/>
        </w:rPr>
      </w:pPr>
      <w:r>
        <w:rPr>
          <w:noProof/>
        </w:rPr>
        <w:drawing>
          <wp:inline distT="0" distB="0" distL="0" distR="0" wp14:anchorId="0B1ECE92" wp14:editId="5BC59BB0">
            <wp:extent cx="5274310" cy="537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7845"/>
                    </a:xfrm>
                    <a:prstGeom prst="rect">
                      <a:avLst/>
                    </a:prstGeom>
                  </pic:spPr>
                </pic:pic>
              </a:graphicData>
            </a:graphic>
          </wp:inline>
        </w:drawing>
      </w:r>
    </w:p>
    <w:p w14:paraId="65D9F965" w14:textId="52DA8E90" w:rsidR="00175B37" w:rsidRDefault="00175B37" w:rsidP="00175B37">
      <w:pPr>
        <w:pStyle w:val="3"/>
        <w:ind w:firstLine="420"/>
      </w:pPr>
      <w:r w:rsidRPr="00175B37">
        <w:t>构建</w:t>
      </w:r>
      <w:r w:rsidRPr="00175B37">
        <w:t>Kafka</w:t>
      </w:r>
      <w:r w:rsidRPr="00175B37">
        <w:t>源码环境</w:t>
      </w:r>
    </w:p>
    <w:p w14:paraId="259C05F4" w14:textId="1EAB5FF9" w:rsidR="00175B37" w:rsidRDefault="00175B37" w:rsidP="004B1471">
      <w:pPr>
        <w:ind w:firstLine="420"/>
        <w:rPr>
          <w:rFonts w:eastAsia="PMingLiU"/>
          <w:lang w:eastAsia="zh-TW"/>
        </w:rPr>
      </w:pPr>
      <w:r w:rsidRPr="00175B37">
        <w:rPr>
          <w:lang w:eastAsia="zh-TW"/>
        </w:rPr>
        <w:t>Kafka</w:t>
      </w:r>
      <w:r w:rsidRPr="00175B37">
        <w:rPr>
          <w:lang w:eastAsia="zh-TW"/>
        </w:rPr>
        <w:t>下载地址为：</w:t>
      </w:r>
      <w:r w:rsidRPr="00175B37">
        <w:rPr>
          <w:lang w:eastAsia="zh-TW"/>
        </w:rPr>
        <w:t>http://kafka.apache.org/downloads</w:t>
      </w:r>
      <w:r w:rsidRPr="00175B37">
        <w:rPr>
          <w:lang w:eastAsia="zh-TW"/>
        </w:rPr>
        <w:t>，目前最新的版本是</w:t>
      </w:r>
      <w:r w:rsidRPr="00175B37">
        <w:rPr>
          <w:lang w:eastAsia="zh-TW"/>
        </w:rPr>
        <w:t>1.0.0</w:t>
      </w:r>
      <w:r w:rsidRPr="00175B37">
        <w:rPr>
          <w:lang w:eastAsia="zh-TW"/>
        </w:rPr>
        <w:t>。</w:t>
      </w:r>
      <w:r w:rsidRPr="00175B37">
        <w:t>将下载的压缩包解压，并在</w:t>
      </w:r>
      <w:r w:rsidRPr="00175B37">
        <w:t>Kafka</w:t>
      </w:r>
      <w:r w:rsidRPr="00175B37">
        <w:t>的根目录执行</w:t>
      </w:r>
      <w:proofErr w:type="spellStart"/>
      <w:r w:rsidRPr="00175B37">
        <w:t>gradle</w:t>
      </w:r>
      <w:proofErr w:type="spellEnd"/>
      <w:r w:rsidRPr="00175B37">
        <w:t xml:space="preserve"> idea</w:t>
      </w:r>
      <w:r w:rsidRPr="00175B37">
        <w:t>命令进行构建，如果你使用的是</w:t>
      </w:r>
      <w:r w:rsidRPr="00175B37">
        <w:t>Eclipse</w:t>
      </w:r>
      <w:r w:rsidRPr="00175B37">
        <w:t>，则只需采用</w:t>
      </w:r>
      <w:proofErr w:type="spellStart"/>
      <w:r w:rsidRPr="00175B37">
        <w:t>gradle</w:t>
      </w:r>
      <w:proofErr w:type="spellEnd"/>
      <w:r w:rsidRPr="00175B37">
        <w:t xml:space="preserve"> eclipse</w:t>
      </w:r>
      <w:r w:rsidRPr="00175B37">
        <w:t>命令构建即可。</w:t>
      </w:r>
      <w:r w:rsidRPr="00175B37">
        <w:rPr>
          <w:lang w:eastAsia="zh-TW"/>
        </w:rPr>
        <w:t>构建细节如下所示：</w:t>
      </w:r>
    </w:p>
    <w:p w14:paraId="2F8D96AB" w14:textId="7EDD9470" w:rsidR="008337C4" w:rsidRDefault="008337C4" w:rsidP="004B1471">
      <w:pPr>
        <w:ind w:firstLine="420"/>
        <w:rPr>
          <w:rFonts w:eastAsia="PMingLiU"/>
          <w:lang w:eastAsia="zh-TW"/>
        </w:rPr>
      </w:pPr>
      <w:r>
        <w:rPr>
          <w:noProof/>
        </w:rPr>
        <w:lastRenderedPageBreak/>
        <w:drawing>
          <wp:inline distT="0" distB="0" distL="0" distR="0" wp14:anchorId="125B465F" wp14:editId="0609563B">
            <wp:extent cx="5274310" cy="2014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14855"/>
                    </a:xfrm>
                    <a:prstGeom prst="rect">
                      <a:avLst/>
                    </a:prstGeom>
                  </pic:spPr>
                </pic:pic>
              </a:graphicData>
            </a:graphic>
          </wp:inline>
        </w:drawing>
      </w:r>
    </w:p>
    <w:p w14:paraId="15949B04" w14:textId="78A58E46" w:rsidR="00E60470" w:rsidRDefault="00E60470" w:rsidP="004B1471">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之后将</w:t>
      </w:r>
      <w:r>
        <w:rPr>
          <w:rFonts w:ascii="Roboto" w:hAnsi="Roboto"/>
          <w:color w:val="4A4A4A"/>
          <w:sz w:val="23"/>
          <w:szCs w:val="23"/>
          <w:shd w:val="clear" w:color="auto" w:fill="FFFFFF"/>
        </w:rPr>
        <w:t>Kafka</w:t>
      </w:r>
      <w:r>
        <w:rPr>
          <w:rFonts w:ascii="Roboto" w:hAnsi="Roboto"/>
          <w:color w:val="4A4A4A"/>
          <w:sz w:val="23"/>
          <w:szCs w:val="23"/>
          <w:shd w:val="clear" w:color="auto" w:fill="FFFFFF"/>
        </w:rPr>
        <w:t>导入到</w:t>
      </w:r>
      <w:r>
        <w:rPr>
          <w:rFonts w:ascii="Roboto" w:hAnsi="Roboto"/>
          <w:color w:val="4A4A4A"/>
          <w:sz w:val="23"/>
          <w:szCs w:val="23"/>
          <w:shd w:val="clear" w:color="auto" w:fill="FFFFFF"/>
        </w:rPr>
        <w:t>IDEA</w:t>
      </w:r>
      <w:r>
        <w:rPr>
          <w:rFonts w:ascii="Roboto" w:hAnsi="Roboto"/>
          <w:color w:val="4A4A4A"/>
          <w:sz w:val="23"/>
          <w:szCs w:val="23"/>
          <w:shd w:val="clear" w:color="auto" w:fill="FFFFFF"/>
        </w:rPr>
        <w:t>中即可。不过这样还没有结束，对于</w:t>
      </w:r>
      <w:r>
        <w:rPr>
          <w:rFonts w:ascii="Roboto" w:hAnsi="Roboto"/>
          <w:color w:val="4A4A4A"/>
          <w:sz w:val="23"/>
          <w:szCs w:val="23"/>
          <w:shd w:val="clear" w:color="auto" w:fill="FFFFFF"/>
        </w:rPr>
        <w:t>IDEA</w:t>
      </w:r>
      <w:r>
        <w:rPr>
          <w:rFonts w:ascii="Roboto" w:hAnsi="Roboto"/>
          <w:color w:val="4A4A4A"/>
          <w:sz w:val="23"/>
          <w:szCs w:val="23"/>
          <w:shd w:val="clear" w:color="auto" w:fill="FFFFFF"/>
        </w:rPr>
        <w:t>而言，还需要安装</w:t>
      </w:r>
      <w:r>
        <w:rPr>
          <w:rFonts w:ascii="Roboto" w:hAnsi="Roboto"/>
          <w:color w:val="4A4A4A"/>
          <w:sz w:val="23"/>
          <w:szCs w:val="23"/>
          <w:shd w:val="clear" w:color="auto" w:fill="FFFFFF"/>
        </w:rPr>
        <w:t>Scala</w:t>
      </w:r>
      <w:r>
        <w:rPr>
          <w:rFonts w:ascii="Roboto" w:hAnsi="Roboto"/>
          <w:color w:val="4A4A4A"/>
          <w:sz w:val="23"/>
          <w:szCs w:val="23"/>
          <w:shd w:val="clear" w:color="auto" w:fill="FFFFFF"/>
        </w:rPr>
        <w:t>插件，在</w:t>
      </w:r>
      <w:r>
        <w:rPr>
          <w:rFonts w:ascii="Roboto" w:hAnsi="Roboto"/>
          <w:color w:val="4A4A4A"/>
          <w:sz w:val="23"/>
          <w:szCs w:val="23"/>
          <w:shd w:val="clear" w:color="auto" w:fill="FFFFFF"/>
        </w:rPr>
        <w:t>Setting-&gt;Plugin</w:t>
      </w:r>
      <w:r>
        <w:rPr>
          <w:rFonts w:ascii="Roboto" w:hAnsi="Roboto"/>
          <w:color w:val="4A4A4A"/>
          <w:sz w:val="23"/>
          <w:szCs w:val="23"/>
          <w:shd w:val="clear" w:color="auto" w:fill="FFFFFF"/>
        </w:rPr>
        <w:t>中搜索</w:t>
      </w:r>
      <w:proofErr w:type="spellStart"/>
      <w:r>
        <w:rPr>
          <w:rFonts w:ascii="Roboto" w:hAnsi="Roboto"/>
          <w:color w:val="4A4A4A"/>
          <w:sz w:val="23"/>
          <w:szCs w:val="23"/>
          <w:shd w:val="clear" w:color="auto" w:fill="FFFFFF"/>
        </w:rPr>
        <w:t>scala</w:t>
      </w:r>
      <w:proofErr w:type="spellEnd"/>
      <w:r>
        <w:rPr>
          <w:rFonts w:ascii="Roboto" w:hAnsi="Roboto"/>
          <w:color w:val="4A4A4A"/>
          <w:sz w:val="23"/>
          <w:szCs w:val="23"/>
          <w:shd w:val="clear" w:color="auto" w:fill="FFFFFF"/>
        </w:rPr>
        <w:t>并安装，可以参考下图，笔者这里是已经安装好的状态：</w:t>
      </w:r>
    </w:p>
    <w:p w14:paraId="025005A0" w14:textId="7F4AA6A4" w:rsidR="00E60470" w:rsidRDefault="00E60470" w:rsidP="004B1471">
      <w:pPr>
        <w:ind w:firstLine="420"/>
        <w:rPr>
          <w:rFonts w:eastAsia="PMingLiU"/>
          <w:lang w:eastAsia="zh-TW"/>
        </w:rPr>
      </w:pPr>
      <w:r>
        <w:rPr>
          <w:noProof/>
        </w:rPr>
        <w:drawing>
          <wp:inline distT="0" distB="0" distL="0" distR="0" wp14:anchorId="6B102D63" wp14:editId="35725C46">
            <wp:extent cx="5274310" cy="3358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6DE7F123" w14:textId="23CA8F16" w:rsidR="00E60470" w:rsidRDefault="00E60470" w:rsidP="00E60470">
      <w:pPr>
        <w:pStyle w:val="3"/>
        <w:ind w:firstLine="420"/>
      </w:pPr>
      <w:r w:rsidRPr="00E60470">
        <w:rPr>
          <w:rFonts w:hint="eastAsia"/>
        </w:rPr>
        <w:t>配置</w:t>
      </w:r>
      <w:r w:rsidRPr="00E60470">
        <w:t>Kafka</w:t>
      </w:r>
      <w:r w:rsidRPr="00E60470">
        <w:t>源码环境</w:t>
      </w:r>
    </w:p>
    <w:p w14:paraId="65FDF800" w14:textId="77777777" w:rsidR="00E60470" w:rsidRPr="00E60470" w:rsidRDefault="00E60470" w:rsidP="007E1C8D">
      <w:pPr>
        <w:ind w:firstLine="420"/>
      </w:pPr>
      <w:r w:rsidRPr="00E60470">
        <w:rPr>
          <w:rFonts w:hint="eastAsia"/>
        </w:rPr>
        <w:t>前面几个步骤执行完成后就可以很舒适的阅读</w:t>
      </w:r>
      <w:r w:rsidRPr="00E60470">
        <w:t>Kafka</w:t>
      </w:r>
      <w:r w:rsidRPr="00E60470">
        <w:t>的源码，但是如果需要启动</w:t>
      </w:r>
      <w:r w:rsidRPr="00E60470">
        <w:t>Kafka</w:t>
      </w:r>
      <w:r w:rsidRPr="00E60470">
        <w:t>的服务还需要一些额外的步骤。</w:t>
      </w:r>
    </w:p>
    <w:p w14:paraId="5B20010C" w14:textId="77777777" w:rsidR="00E60470" w:rsidRPr="00E60470" w:rsidRDefault="00E60470" w:rsidP="007E1C8D">
      <w:pPr>
        <w:ind w:firstLine="420"/>
      </w:pPr>
    </w:p>
    <w:p w14:paraId="2CE00666" w14:textId="657778F0" w:rsidR="00E60470" w:rsidRDefault="00E60470" w:rsidP="007E1C8D">
      <w:pPr>
        <w:ind w:firstLine="420"/>
      </w:pPr>
      <w:r w:rsidRPr="00E60470">
        <w:rPr>
          <w:rFonts w:hint="eastAsia"/>
        </w:rPr>
        <w:t>首先确保</w:t>
      </w:r>
      <w:proofErr w:type="spellStart"/>
      <w:r w:rsidRPr="00E60470">
        <w:t>gradle.properties</w:t>
      </w:r>
      <w:proofErr w:type="spellEnd"/>
      <w:r w:rsidRPr="00E60470">
        <w:t>配置文件中的</w:t>
      </w:r>
      <w:proofErr w:type="spellStart"/>
      <w:r w:rsidRPr="00E60470">
        <w:t>scalaVersion</w:t>
      </w:r>
      <w:proofErr w:type="spellEnd"/>
      <w:r w:rsidRPr="00E60470">
        <w:t>与安装的一致。</w:t>
      </w:r>
      <w:proofErr w:type="spellStart"/>
      <w:r w:rsidRPr="00E60470">
        <w:t>gradle.properties</w:t>
      </w:r>
      <w:proofErr w:type="spellEnd"/>
      <w:r w:rsidRPr="00E60470">
        <w:t>配置文件的细节如下：</w:t>
      </w:r>
    </w:p>
    <w:p w14:paraId="33678C18" w14:textId="10D93FB6" w:rsidR="008474E2" w:rsidRDefault="008474E2" w:rsidP="007E1C8D">
      <w:pPr>
        <w:ind w:firstLine="420"/>
        <w:rPr>
          <w:rFonts w:eastAsia="PMingLiU"/>
          <w:lang w:eastAsia="zh-TW"/>
        </w:rPr>
      </w:pPr>
      <w:r>
        <w:rPr>
          <w:noProof/>
        </w:rPr>
        <w:lastRenderedPageBreak/>
        <w:drawing>
          <wp:inline distT="0" distB="0" distL="0" distR="0" wp14:anchorId="21C5BA96" wp14:editId="3D3DB5C9">
            <wp:extent cx="5274310" cy="12846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84605"/>
                    </a:xfrm>
                    <a:prstGeom prst="rect">
                      <a:avLst/>
                    </a:prstGeom>
                  </pic:spPr>
                </pic:pic>
              </a:graphicData>
            </a:graphic>
          </wp:inline>
        </w:drawing>
      </w:r>
    </w:p>
    <w:p w14:paraId="796DE25C" w14:textId="270A4033" w:rsidR="00EE3F24" w:rsidRDefault="00EE3F24" w:rsidP="00A30BB4">
      <w:pPr>
        <w:ind w:firstLine="420"/>
      </w:pPr>
      <w:r w:rsidRPr="00EE3F24">
        <w:rPr>
          <w:rFonts w:hint="eastAsia"/>
        </w:rPr>
        <w:t>如果更改了</w:t>
      </w:r>
      <w:proofErr w:type="spellStart"/>
      <w:r w:rsidRPr="00EE3F24">
        <w:t>scalaVersion</w:t>
      </w:r>
      <w:proofErr w:type="spellEnd"/>
      <w:r w:rsidRPr="00EE3F24">
        <w:t>，需要重新执行</w:t>
      </w:r>
      <w:proofErr w:type="spellStart"/>
      <w:r w:rsidRPr="00EE3F24">
        <w:t>gradle</w:t>
      </w:r>
      <w:proofErr w:type="spellEnd"/>
      <w:r w:rsidRPr="00EE3F24">
        <w:t xml:space="preserve"> idea</w:t>
      </w:r>
      <w:r w:rsidRPr="00EE3F24">
        <w:t>命令来重新构建。虽然很多时候在操作系统中安装其他版本的</w:t>
      </w:r>
      <w:r w:rsidRPr="00EE3F24">
        <w:t>Scala</w:t>
      </w:r>
      <w:r w:rsidRPr="00EE3F24">
        <w:t>也并没有什么问题，比如安装</w:t>
      </w:r>
      <w:r w:rsidRPr="00EE3F24">
        <w:t>2.12.4</w:t>
      </w:r>
      <w:r w:rsidRPr="00EE3F24">
        <w:t>版本。但是有些情况下运行</w:t>
      </w:r>
      <w:r w:rsidRPr="00EE3F24">
        <w:t>Kafka</w:t>
      </w:r>
      <w:r w:rsidRPr="00EE3F24">
        <w:t>时会出现一些异常，而这些异常却又是由于</w:t>
      </w:r>
      <w:r w:rsidRPr="00EE3F24">
        <w:t>Scala</w:t>
      </w:r>
      <w:r w:rsidRPr="00EE3F24">
        <w:t>版本不一致而引起的，比如会出现下面示例中的报错：</w:t>
      </w:r>
    </w:p>
    <w:p w14:paraId="4F4DB8BF" w14:textId="19C435F6" w:rsidR="003B314D" w:rsidRDefault="003B314D" w:rsidP="00A30BB4">
      <w:pPr>
        <w:ind w:firstLine="420"/>
        <w:rPr>
          <w:rFonts w:eastAsia="PMingLiU"/>
          <w:lang w:eastAsia="zh-TW"/>
        </w:rPr>
      </w:pPr>
      <w:r>
        <w:rPr>
          <w:noProof/>
        </w:rPr>
        <w:drawing>
          <wp:inline distT="0" distB="0" distL="0" distR="0" wp14:anchorId="6C2B817E" wp14:editId="4869B150">
            <wp:extent cx="5274310" cy="21558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55825"/>
                    </a:xfrm>
                    <a:prstGeom prst="rect">
                      <a:avLst/>
                    </a:prstGeom>
                  </pic:spPr>
                </pic:pic>
              </a:graphicData>
            </a:graphic>
          </wp:inline>
        </w:drawing>
      </w:r>
    </w:p>
    <w:p w14:paraId="719EDA2A" w14:textId="77777777" w:rsidR="003B314D" w:rsidRPr="003B314D" w:rsidRDefault="003B314D" w:rsidP="00DC5518">
      <w:pPr>
        <w:ind w:firstLine="420"/>
      </w:pPr>
      <w:r w:rsidRPr="003B314D">
        <w:rPr>
          <w:rFonts w:hint="eastAsia"/>
        </w:rPr>
        <w:t>所以为了省去一些不必要的麻烦，还是建议读者在安装</w:t>
      </w:r>
      <w:r w:rsidRPr="003B314D">
        <w:t>Scala</w:t>
      </w:r>
      <w:r w:rsidRPr="003B314D">
        <w:t>版本之前先查看下</w:t>
      </w:r>
      <w:r w:rsidRPr="003B314D">
        <w:t>Kafka</w:t>
      </w:r>
      <w:r w:rsidRPr="003B314D">
        <w:t>源码中</w:t>
      </w:r>
      <w:proofErr w:type="spellStart"/>
      <w:r w:rsidRPr="003B314D">
        <w:t>gradle.properties</w:t>
      </w:r>
      <w:proofErr w:type="spellEnd"/>
      <w:r w:rsidRPr="003B314D">
        <w:t>文件中配置的</w:t>
      </w:r>
      <w:proofErr w:type="spellStart"/>
      <w:r w:rsidRPr="003B314D">
        <w:t>scalaVersion</w:t>
      </w:r>
      <w:proofErr w:type="spellEnd"/>
      <w:r w:rsidRPr="003B314D">
        <w:t>。</w:t>
      </w:r>
    </w:p>
    <w:p w14:paraId="76246BB3" w14:textId="77777777" w:rsidR="003B314D" w:rsidRPr="003B314D" w:rsidRDefault="003B314D" w:rsidP="00DC5518">
      <w:pPr>
        <w:ind w:firstLine="420"/>
      </w:pPr>
    </w:p>
    <w:p w14:paraId="1756E76D" w14:textId="497D62E5" w:rsidR="003B314D" w:rsidRDefault="003B314D" w:rsidP="00DC5518">
      <w:pPr>
        <w:ind w:firstLine="420"/>
      </w:pPr>
      <w:proofErr w:type="gramStart"/>
      <w:r w:rsidRPr="003B314D">
        <w:rPr>
          <w:rFonts w:hint="eastAsia"/>
        </w:rPr>
        <w:t>再确保</w:t>
      </w:r>
      <w:proofErr w:type="gramEnd"/>
      <w:r w:rsidRPr="003B314D">
        <w:rPr>
          <w:rFonts w:hint="eastAsia"/>
        </w:rPr>
        <w:t>了</w:t>
      </w:r>
      <w:proofErr w:type="spellStart"/>
      <w:r w:rsidRPr="003B314D">
        <w:t>scalaVersion</w:t>
      </w:r>
      <w:proofErr w:type="spellEnd"/>
      <w:r w:rsidRPr="003B314D">
        <w:t>之后，需要将</w:t>
      </w:r>
      <w:r w:rsidRPr="003B314D">
        <w:t>config</w:t>
      </w:r>
      <w:r w:rsidRPr="003B314D">
        <w:t>目录下的</w:t>
      </w:r>
      <w:r w:rsidRPr="003B314D">
        <w:t>log4j.properties</w:t>
      </w:r>
      <w:r w:rsidRPr="003B314D">
        <w:t>文件拷贝到</w:t>
      </w:r>
      <w:r w:rsidRPr="003B314D">
        <w:t>core/</w:t>
      </w:r>
      <w:proofErr w:type="spellStart"/>
      <w:r w:rsidRPr="003B314D">
        <w:t>src</w:t>
      </w:r>
      <w:proofErr w:type="spellEnd"/>
      <w:r w:rsidRPr="003B314D">
        <w:t>/main/</w:t>
      </w:r>
      <w:proofErr w:type="spellStart"/>
      <w:r w:rsidRPr="003B314D">
        <w:t>scala</w:t>
      </w:r>
      <w:proofErr w:type="spellEnd"/>
      <w:r w:rsidRPr="003B314D">
        <w:t>目录下，这样可以让</w:t>
      </w:r>
      <w:r w:rsidRPr="003B314D">
        <w:t>Kafka</w:t>
      </w:r>
      <w:r w:rsidRPr="003B314D">
        <w:t>在运行时能够输出日志信息，可以参考下图：</w:t>
      </w:r>
    </w:p>
    <w:p w14:paraId="6A47CEFE" w14:textId="442EC6CB" w:rsidR="009A54F7" w:rsidRDefault="009A54F7" w:rsidP="00DC5518">
      <w:pPr>
        <w:ind w:firstLine="420"/>
        <w:rPr>
          <w:rFonts w:eastAsia="PMingLiU"/>
          <w:lang w:eastAsia="zh-TW"/>
        </w:rPr>
      </w:pPr>
      <w:r>
        <w:rPr>
          <w:rFonts w:eastAsia="PMingLiU"/>
          <w:noProof/>
          <w:lang w:eastAsia="zh-TW"/>
        </w:rPr>
        <w:lastRenderedPageBreak/>
        <w:drawing>
          <wp:inline distT="0" distB="0" distL="0" distR="0" wp14:anchorId="0BDB9A93" wp14:editId="2B03505A">
            <wp:extent cx="4476750" cy="73437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6750" cy="7343775"/>
                    </a:xfrm>
                    <a:prstGeom prst="rect">
                      <a:avLst/>
                    </a:prstGeom>
                    <a:noFill/>
                  </pic:spPr>
                </pic:pic>
              </a:graphicData>
            </a:graphic>
          </wp:inline>
        </w:drawing>
      </w:r>
    </w:p>
    <w:p w14:paraId="6FF2A885" w14:textId="4B37F0AD" w:rsidR="009A54F7" w:rsidRDefault="009A54F7" w:rsidP="009A54F7">
      <w:pPr>
        <w:ind w:firstLine="420"/>
        <w:rPr>
          <w:rFonts w:eastAsiaTheme="minorEastAsia"/>
        </w:rPr>
      </w:pPr>
      <w:r w:rsidRPr="009A54F7">
        <w:rPr>
          <w:rFonts w:eastAsia="PMingLiU" w:hint="eastAsia"/>
        </w:rPr>
        <w:t>之后还需要配置</w:t>
      </w:r>
      <w:proofErr w:type="spellStart"/>
      <w:r w:rsidRPr="009A54F7">
        <w:rPr>
          <w:rFonts w:eastAsia="PMingLiU"/>
        </w:rPr>
        <w:t>server.properties</w:t>
      </w:r>
      <w:proofErr w:type="spellEnd"/>
      <w:r w:rsidRPr="009A54F7">
        <w:rPr>
          <w:rFonts w:eastAsia="PMingLiU"/>
        </w:rPr>
        <w:t>文件，一般只需要修改以下一些配置项：</w:t>
      </w:r>
    </w:p>
    <w:p w14:paraId="3C18E827" w14:textId="1E5F272C" w:rsidR="009A54F7" w:rsidRDefault="009A54F7" w:rsidP="009A54F7">
      <w:pPr>
        <w:ind w:firstLine="420"/>
        <w:rPr>
          <w:rFonts w:eastAsia="PMingLiU"/>
          <w:lang w:eastAsia="zh-TW"/>
        </w:rPr>
      </w:pPr>
      <w:r>
        <w:rPr>
          <w:noProof/>
        </w:rPr>
        <w:lastRenderedPageBreak/>
        <w:drawing>
          <wp:inline distT="0" distB="0" distL="0" distR="0" wp14:anchorId="252CE99E" wp14:editId="28494815">
            <wp:extent cx="5274310" cy="19291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29130"/>
                    </a:xfrm>
                    <a:prstGeom prst="rect">
                      <a:avLst/>
                    </a:prstGeom>
                  </pic:spPr>
                </pic:pic>
              </a:graphicData>
            </a:graphic>
          </wp:inline>
        </w:drawing>
      </w:r>
    </w:p>
    <w:p w14:paraId="436E78C8" w14:textId="77777777" w:rsidR="009A54F7" w:rsidRPr="009A54F7" w:rsidRDefault="009A54F7" w:rsidP="009A54F7">
      <w:pPr>
        <w:ind w:firstLine="420"/>
        <w:rPr>
          <w:rFonts w:eastAsia="PMingLiU"/>
          <w:lang w:eastAsia="zh-TW"/>
        </w:rPr>
      </w:pPr>
    </w:p>
    <w:p w14:paraId="518D44E5" w14:textId="550E9A0B" w:rsidR="009A54F7" w:rsidRDefault="009A54F7" w:rsidP="00DC5518">
      <w:pPr>
        <w:ind w:firstLine="420"/>
        <w:rPr>
          <w:rFonts w:eastAsiaTheme="minorEastAsia"/>
        </w:rPr>
      </w:pPr>
      <w:r w:rsidRPr="009A54F7">
        <w:rPr>
          <w:rFonts w:eastAsia="PMingLiU" w:hint="eastAsia"/>
        </w:rPr>
        <w:t>之后配置</w:t>
      </w:r>
      <w:r w:rsidRPr="009A54F7">
        <w:rPr>
          <w:rFonts w:eastAsia="PMingLiU"/>
        </w:rPr>
        <w:t>Kafka</w:t>
      </w:r>
      <w:r w:rsidRPr="009A54F7">
        <w:rPr>
          <w:rFonts w:eastAsia="PMingLiU"/>
        </w:rPr>
        <w:t>的启动参数，详细参考下图：</w:t>
      </w:r>
    </w:p>
    <w:p w14:paraId="2C388AA3" w14:textId="102B659C" w:rsidR="009B4063" w:rsidRDefault="009B4063" w:rsidP="00DC5518">
      <w:pPr>
        <w:ind w:firstLine="420"/>
        <w:rPr>
          <w:rFonts w:eastAsiaTheme="minorEastAsia"/>
        </w:rPr>
      </w:pPr>
    </w:p>
    <w:p w14:paraId="6BE5D5B4" w14:textId="2672F659" w:rsidR="009B4063" w:rsidRDefault="009B4063" w:rsidP="009B4063">
      <w:pPr>
        <w:pStyle w:val="10"/>
      </w:pPr>
      <w:r>
        <w:t>K</w:t>
      </w:r>
      <w:r>
        <w:rPr>
          <w:rFonts w:hint="eastAsia"/>
        </w:rPr>
        <w:t>afka</w:t>
      </w:r>
      <w:r>
        <w:rPr>
          <w:rFonts w:hint="eastAsia"/>
        </w:rPr>
        <w:t>的监控</w:t>
      </w:r>
    </w:p>
    <w:p w14:paraId="23616E67" w14:textId="78934738" w:rsidR="009B4063" w:rsidRDefault="0089341E" w:rsidP="0089341E">
      <w:pPr>
        <w:pStyle w:val="10"/>
      </w:pPr>
      <w:r>
        <w:t>K</w:t>
      </w:r>
      <w:r>
        <w:rPr>
          <w:rFonts w:hint="eastAsia"/>
        </w:rPr>
        <w:t>afka</w:t>
      </w:r>
      <w:r>
        <w:rPr>
          <w:rFonts w:hint="eastAsia"/>
        </w:rPr>
        <w:t>生产问题</w:t>
      </w:r>
    </w:p>
    <w:p w14:paraId="452037A3" w14:textId="33953975" w:rsidR="0089341E" w:rsidRDefault="0089341E" w:rsidP="0089341E">
      <w:pPr>
        <w:pStyle w:val="3"/>
        <w:ind w:firstLine="420"/>
      </w:pPr>
      <w:r w:rsidRPr="0089341E">
        <w:rPr>
          <w:rFonts w:hint="eastAsia"/>
        </w:rPr>
        <w:t>发送超过</w:t>
      </w:r>
      <w:r w:rsidRPr="0089341E">
        <w:t>broker</w:t>
      </w:r>
      <w:r w:rsidRPr="0089341E">
        <w:t>限定大小</w:t>
      </w:r>
    </w:p>
    <w:p w14:paraId="7ECA14B8" w14:textId="2C2DF08F" w:rsidR="00F6230C" w:rsidRDefault="00F6230C" w:rsidP="00F6230C">
      <w:pPr>
        <w:ind w:firstLine="420"/>
      </w:pPr>
      <w:r w:rsidRPr="00F6230C">
        <w:t>Kafka</w:t>
      </w:r>
      <w:r w:rsidRPr="00F6230C">
        <w:t>发送超过</w:t>
      </w:r>
      <w:r w:rsidRPr="00F6230C">
        <w:t>broker</w:t>
      </w:r>
      <w:r w:rsidRPr="00F6230C">
        <w:t>限定大小的消息时</w:t>
      </w:r>
      <w:r w:rsidRPr="00F6230C">
        <w:t>Client</w:t>
      </w:r>
      <w:r w:rsidRPr="00F6230C">
        <w:t>和</w:t>
      </w:r>
      <w:r w:rsidRPr="00F6230C">
        <w:t>Broker</w:t>
      </w:r>
      <w:r w:rsidRPr="00F6230C">
        <w:t>端各自会有什么异常？</w:t>
      </w:r>
    </w:p>
    <w:p w14:paraId="79726F18" w14:textId="5AB2687B" w:rsidR="00B17BAF" w:rsidRDefault="00B17BAF" w:rsidP="00F6230C">
      <w:pPr>
        <w:ind w:firstLine="420"/>
      </w:pPr>
      <w:r w:rsidRPr="00B17BAF">
        <w:rPr>
          <w:rFonts w:hint="eastAsia"/>
        </w:rPr>
        <w:t>前几天遇到一个</w:t>
      </w:r>
      <w:r w:rsidRPr="00B17BAF">
        <w:t>bug</w:t>
      </w:r>
      <w:r w:rsidRPr="00B17BAF">
        <w:t>，查看发送日志发现</w:t>
      </w:r>
      <w:proofErr w:type="spellStart"/>
      <w:r w:rsidRPr="00B17BAF">
        <w:t>java.io.IOException</w:t>
      </w:r>
      <w:proofErr w:type="spellEnd"/>
      <w:r w:rsidRPr="00B17BAF">
        <w:t>: Broken pipe</w:t>
      </w:r>
      <w:r w:rsidRPr="00B17BAF">
        <w:t>的错误，通过深入了解发现当</w:t>
      </w:r>
      <w:proofErr w:type="spellStart"/>
      <w:r w:rsidRPr="00B17BAF">
        <w:t>kafka</w:t>
      </w:r>
      <w:proofErr w:type="spellEnd"/>
      <w:r w:rsidRPr="00B17BAF">
        <w:t xml:space="preserve"> producer</w:t>
      </w:r>
      <w:r w:rsidRPr="00B17BAF">
        <w:t>发送的消息体大于</w:t>
      </w:r>
      <w:r w:rsidRPr="00B17BAF">
        <w:t>Broker</w:t>
      </w:r>
      <w:r w:rsidRPr="00B17BAF">
        <w:t>配置的默认值时就会报这个异常。如果仅发送一次是不会报这个异常的，要连续发送才会报这个异常。</w:t>
      </w:r>
    </w:p>
    <w:p w14:paraId="095F2BA6" w14:textId="609D40F2" w:rsidR="001911E3" w:rsidRDefault="001911E3" w:rsidP="00F6230C">
      <w:pPr>
        <w:ind w:firstLine="420"/>
      </w:pPr>
      <w:r w:rsidRPr="001911E3">
        <w:t>Kafka Broker Configs</w:t>
      </w:r>
      <w:r w:rsidRPr="001911E3">
        <w:t>中有一个参数：</w:t>
      </w:r>
      <w:proofErr w:type="spellStart"/>
      <w:r w:rsidRPr="001911E3">
        <w:t>message.max.bytes</w:t>
      </w:r>
      <w:proofErr w:type="spellEnd"/>
      <w:r w:rsidRPr="001911E3">
        <w:t>——</w:t>
      </w:r>
      <w:r w:rsidRPr="001911E3">
        <w:t>用来指定消息的大小。</w:t>
      </w:r>
    </w:p>
    <w:p w14:paraId="0BD17775" w14:textId="57337AD3" w:rsidR="005A31FC" w:rsidRDefault="005A31FC" w:rsidP="00F6230C">
      <w:pPr>
        <w:ind w:firstLine="420"/>
      </w:pPr>
      <w:r>
        <w:rPr>
          <w:noProof/>
        </w:rPr>
        <w:drawing>
          <wp:inline distT="0" distB="0" distL="0" distR="0" wp14:anchorId="27C586E9" wp14:editId="7C54AB10">
            <wp:extent cx="5400000" cy="2863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286399"/>
                    </a:xfrm>
                    <a:prstGeom prst="rect">
                      <a:avLst/>
                    </a:prstGeom>
                    <a:noFill/>
                  </pic:spPr>
                </pic:pic>
              </a:graphicData>
            </a:graphic>
          </wp:inline>
        </w:drawing>
      </w:r>
    </w:p>
    <w:p w14:paraId="6CFBCDC9" w14:textId="2CFAE875" w:rsidR="005A31FC" w:rsidRDefault="00F62AD4" w:rsidP="00F6230C">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当</w:t>
      </w:r>
      <w:r>
        <w:rPr>
          <w:rFonts w:ascii="Roboto" w:hAnsi="Roboto"/>
          <w:color w:val="4A4A4A"/>
          <w:sz w:val="23"/>
          <w:szCs w:val="23"/>
          <w:shd w:val="clear" w:color="auto" w:fill="FFFFFF"/>
        </w:rPr>
        <w:t>Producer</w:t>
      </w:r>
      <w:r>
        <w:rPr>
          <w:rFonts w:ascii="Roboto" w:hAnsi="Roboto"/>
          <w:color w:val="4A4A4A"/>
          <w:sz w:val="23"/>
          <w:szCs w:val="23"/>
          <w:shd w:val="clear" w:color="auto" w:fill="FFFFFF"/>
        </w:rPr>
        <w:t>向</w:t>
      </w:r>
      <w:r>
        <w:rPr>
          <w:rFonts w:ascii="Roboto" w:hAnsi="Roboto"/>
          <w:color w:val="4A4A4A"/>
          <w:sz w:val="23"/>
          <w:szCs w:val="23"/>
          <w:shd w:val="clear" w:color="auto" w:fill="FFFFFF"/>
        </w:rPr>
        <w:t>Broker</w:t>
      </w:r>
      <w:r>
        <w:rPr>
          <w:rFonts w:ascii="Roboto" w:hAnsi="Roboto"/>
          <w:color w:val="4A4A4A"/>
          <w:sz w:val="23"/>
          <w:szCs w:val="23"/>
          <w:shd w:val="clear" w:color="auto" w:fill="FFFFFF"/>
        </w:rPr>
        <w:t>发送一个比</w:t>
      </w:r>
      <w:r>
        <w:rPr>
          <w:rFonts w:ascii="Roboto" w:hAnsi="Roboto"/>
          <w:color w:val="4A4A4A"/>
          <w:sz w:val="23"/>
          <w:szCs w:val="23"/>
          <w:shd w:val="clear" w:color="auto" w:fill="FFFFFF"/>
        </w:rPr>
        <w:t>Kafka Broker</w:t>
      </w:r>
      <w:r>
        <w:rPr>
          <w:rFonts w:ascii="Roboto" w:hAnsi="Roboto"/>
          <w:color w:val="4A4A4A"/>
          <w:sz w:val="23"/>
          <w:szCs w:val="23"/>
          <w:shd w:val="clear" w:color="auto" w:fill="FFFFFF"/>
        </w:rPr>
        <w:t>配置的阈值还要大的一个消息时</w:t>
      </w:r>
      <w:r>
        <w:rPr>
          <w:rFonts w:ascii="Roboto" w:hAnsi="Roboto"/>
          <w:color w:val="4A4A4A"/>
          <w:sz w:val="23"/>
          <w:szCs w:val="23"/>
          <w:shd w:val="clear" w:color="auto" w:fill="FFFFFF"/>
        </w:rPr>
        <w:t>,Producer</w:t>
      </w:r>
      <w:r>
        <w:rPr>
          <w:rFonts w:ascii="Roboto" w:hAnsi="Roboto"/>
          <w:color w:val="4A4A4A"/>
          <w:sz w:val="23"/>
          <w:szCs w:val="23"/>
          <w:shd w:val="clear" w:color="auto" w:fill="FFFFFF"/>
        </w:rPr>
        <w:t>端和</w:t>
      </w:r>
      <w:r>
        <w:rPr>
          <w:rFonts w:ascii="Roboto" w:hAnsi="Roboto"/>
          <w:color w:val="4A4A4A"/>
          <w:sz w:val="23"/>
          <w:szCs w:val="23"/>
          <w:shd w:val="clear" w:color="auto" w:fill="FFFFFF"/>
        </w:rPr>
        <w:t>Broker</w:t>
      </w:r>
      <w:proofErr w:type="gramStart"/>
      <w:r>
        <w:rPr>
          <w:rFonts w:ascii="Roboto" w:hAnsi="Roboto"/>
          <w:color w:val="4A4A4A"/>
          <w:sz w:val="23"/>
          <w:szCs w:val="23"/>
          <w:shd w:val="clear" w:color="auto" w:fill="FFFFFF"/>
        </w:rPr>
        <w:t>端会有</w:t>
      </w:r>
      <w:proofErr w:type="gramEnd"/>
      <w:r>
        <w:rPr>
          <w:rFonts w:ascii="Roboto" w:hAnsi="Roboto"/>
          <w:color w:val="4A4A4A"/>
          <w:sz w:val="23"/>
          <w:szCs w:val="23"/>
          <w:shd w:val="clear" w:color="auto" w:fill="FFFFFF"/>
        </w:rPr>
        <w:t>什么异常情况。</w:t>
      </w:r>
    </w:p>
    <w:p w14:paraId="30B490A5" w14:textId="4984D702" w:rsidR="00F62AD4" w:rsidRDefault="00F62AD4" w:rsidP="00F6230C">
      <w:pPr>
        <w:ind w:firstLine="462"/>
        <w:rPr>
          <w:rFonts w:ascii="Roboto" w:hAnsi="Roboto"/>
          <w:color w:val="4A4A4A"/>
          <w:sz w:val="23"/>
          <w:szCs w:val="23"/>
          <w:shd w:val="clear" w:color="auto" w:fill="FFFFFF"/>
        </w:rPr>
      </w:pPr>
      <w:proofErr w:type="spellStart"/>
      <w:r w:rsidRPr="00B55C18">
        <w:rPr>
          <w:rFonts w:ascii="Roboto" w:hAnsi="Roboto"/>
          <w:b/>
          <w:bCs w:val="0"/>
          <w:color w:val="4A4A4A"/>
          <w:sz w:val="23"/>
          <w:szCs w:val="23"/>
          <w:shd w:val="clear" w:color="auto" w:fill="FFFFFF"/>
        </w:rPr>
        <w:t>Prodcude</w:t>
      </w:r>
      <w:proofErr w:type="spellEnd"/>
      <w:r>
        <w:rPr>
          <w:rFonts w:ascii="Roboto" w:hAnsi="Roboto"/>
          <w:color w:val="4A4A4A"/>
          <w:sz w:val="23"/>
          <w:szCs w:val="23"/>
          <w:shd w:val="clear" w:color="auto" w:fill="FFFFFF"/>
        </w:rPr>
        <w:t>:</w:t>
      </w:r>
      <w:r w:rsidR="00804093" w:rsidRPr="00804093">
        <w:rPr>
          <w:rFonts w:hint="eastAsia"/>
        </w:rPr>
        <w:t xml:space="preserve"> </w:t>
      </w:r>
      <w:r w:rsidR="00804093" w:rsidRPr="00804093">
        <w:rPr>
          <w:rFonts w:ascii="Roboto" w:hAnsi="Roboto" w:hint="eastAsia"/>
          <w:color w:val="4A4A4A"/>
          <w:sz w:val="23"/>
          <w:szCs w:val="23"/>
          <w:shd w:val="clear" w:color="auto" w:fill="FFFFFF"/>
        </w:rPr>
        <w:t>注意输出中的：</w:t>
      </w:r>
      <w:proofErr w:type="spellStart"/>
      <w:r w:rsidR="00804093" w:rsidRPr="00804093">
        <w:rPr>
          <w:rFonts w:ascii="Roboto" w:hAnsi="Roboto"/>
          <w:color w:val="4A4A4A"/>
          <w:sz w:val="23"/>
          <w:szCs w:val="23"/>
          <w:shd w:val="clear" w:color="auto" w:fill="FFFFFF"/>
        </w:rPr>
        <w:t>java.io.IOException</w:t>
      </w:r>
      <w:proofErr w:type="spellEnd"/>
      <w:r w:rsidR="00804093" w:rsidRPr="00804093">
        <w:rPr>
          <w:rFonts w:ascii="Roboto" w:hAnsi="Roboto"/>
          <w:color w:val="4A4A4A"/>
          <w:sz w:val="23"/>
          <w:szCs w:val="23"/>
          <w:shd w:val="clear" w:color="auto" w:fill="FFFFFF"/>
        </w:rPr>
        <w:t xml:space="preserve">: </w:t>
      </w:r>
      <w:r w:rsidR="00804093" w:rsidRPr="00804093">
        <w:rPr>
          <w:rFonts w:ascii="Roboto" w:hAnsi="Roboto"/>
          <w:color w:val="4A4A4A"/>
          <w:sz w:val="23"/>
          <w:szCs w:val="23"/>
          <w:shd w:val="clear" w:color="auto" w:fill="FFFFFF"/>
        </w:rPr>
        <w:t>你的主机中的软件中止了一个已建立的连接。（</w:t>
      </w:r>
      <w:proofErr w:type="spellStart"/>
      <w:r w:rsidR="00804093" w:rsidRPr="00804093">
        <w:rPr>
          <w:rFonts w:ascii="Roboto" w:hAnsi="Roboto"/>
          <w:color w:val="4A4A4A"/>
          <w:sz w:val="23"/>
          <w:szCs w:val="23"/>
          <w:shd w:val="clear" w:color="auto" w:fill="FFFFFF"/>
        </w:rPr>
        <w:t>ps</w:t>
      </w:r>
      <w:proofErr w:type="spellEnd"/>
      <w:r w:rsidR="00804093" w:rsidRPr="00804093">
        <w:rPr>
          <w:rFonts w:ascii="Roboto" w:hAnsi="Roboto"/>
          <w:color w:val="4A4A4A"/>
          <w:sz w:val="23"/>
          <w:szCs w:val="23"/>
          <w:shd w:val="clear" w:color="auto" w:fill="FFFFFF"/>
        </w:rPr>
        <w:t>:</w:t>
      </w:r>
      <w:r w:rsidR="00804093" w:rsidRPr="00804093">
        <w:rPr>
          <w:rFonts w:ascii="Roboto" w:hAnsi="Roboto"/>
          <w:color w:val="4A4A4A"/>
          <w:sz w:val="23"/>
          <w:szCs w:val="23"/>
          <w:shd w:val="clear" w:color="auto" w:fill="FFFFFF"/>
        </w:rPr>
        <w:t>如果没有中文，这里会出现</w:t>
      </w:r>
      <w:r w:rsidR="00804093" w:rsidRPr="00804093">
        <w:rPr>
          <w:rFonts w:ascii="Roboto" w:hAnsi="Roboto"/>
          <w:color w:val="4A4A4A"/>
          <w:sz w:val="23"/>
          <w:szCs w:val="23"/>
          <w:shd w:val="clear" w:color="auto" w:fill="FFFFFF"/>
        </w:rPr>
        <w:t>“</w:t>
      </w:r>
      <w:proofErr w:type="spellStart"/>
      <w:r w:rsidR="00804093" w:rsidRPr="00804093">
        <w:rPr>
          <w:rFonts w:ascii="Roboto" w:hAnsi="Roboto"/>
          <w:color w:val="4A4A4A"/>
          <w:sz w:val="23"/>
          <w:szCs w:val="23"/>
          <w:shd w:val="clear" w:color="auto" w:fill="FFFFFF"/>
        </w:rPr>
        <w:t>java.io.IOException</w:t>
      </w:r>
      <w:proofErr w:type="spellEnd"/>
      <w:r w:rsidR="00804093" w:rsidRPr="00804093">
        <w:rPr>
          <w:rFonts w:ascii="Roboto" w:hAnsi="Roboto"/>
          <w:color w:val="4A4A4A"/>
          <w:sz w:val="23"/>
          <w:szCs w:val="23"/>
          <w:shd w:val="clear" w:color="auto" w:fill="FFFFFF"/>
        </w:rPr>
        <w:t>: Broken pipe”</w:t>
      </w:r>
      <w:r w:rsidR="00804093" w:rsidRPr="00804093">
        <w:rPr>
          <w:rFonts w:ascii="Roboto" w:hAnsi="Roboto"/>
          <w:color w:val="4A4A4A"/>
          <w:sz w:val="23"/>
          <w:szCs w:val="23"/>
          <w:shd w:val="clear" w:color="auto" w:fill="FFFFFF"/>
        </w:rPr>
        <w:t>的报错。）</w:t>
      </w:r>
    </w:p>
    <w:p w14:paraId="2DC4BEC5" w14:textId="4559C4D3" w:rsidR="00E45BD8" w:rsidRDefault="00E45BD8" w:rsidP="00E45BD8">
      <w:pPr>
        <w:ind w:firstLine="462"/>
      </w:pPr>
      <w:r w:rsidRPr="00E45BD8">
        <w:rPr>
          <w:rFonts w:ascii="Roboto" w:hAnsi="Roboto"/>
          <w:b/>
          <w:bCs w:val="0"/>
          <w:color w:val="4A4A4A"/>
          <w:sz w:val="23"/>
          <w:szCs w:val="23"/>
          <w:shd w:val="clear" w:color="auto" w:fill="FFFFFF"/>
        </w:rPr>
        <w:t>Broker</w:t>
      </w:r>
      <w:r>
        <w:rPr>
          <w:rFonts w:ascii="Roboto" w:hAnsi="Roboto" w:hint="eastAsia"/>
          <w:b/>
          <w:bCs w:val="0"/>
          <w:color w:val="4A4A4A"/>
          <w:sz w:val="23"/>
          <w:szCs w:val="23"/>
          <w:shd w:val="clear" w:color="auto" w:fill="FFFFFF"/>
        </w:rPr>
        <w:t>:</w:t>
      </w:r>
      <w:r w:rsidRPr="00E45BD8">
        <w:rPr>
          <w:rFonts w:ascii="Roboto" w:hAnsi="Roboto"/>
          <w:b/>
          <w:bCs w:val="0"/>
          <w:color w:val="4A4A4A"/>
          <w:sz w:val="23"/>
          <w:szCs w:val="23"/>
          <w:shd w:val="clear" w:color="auto" w:fill="FFFFFF"/>
        </w:rPr>
        <w:t xml:space="preserve"> </w:t>
      </w:r>
      <w:proofErr w:type="spellStart"/>
      <w:r w:rsidR="00B55C18" w:rsidRPr="00DA2176">
        <w:t>kafka.common.MessageSizeTooLargeException</w:t>
      </w:r>
      <w:proofErr w:type="spellEnd"/>
      <w:r w:rsidR="00B55C18" w:rsidRPr="00DA2176">
        <w:t>: Message size is 1048602 bytes which exceeds the maximum configured message size of 1000012.</w:t>
      </w:r>
      <w:r w:rsidR="00B55C18" w:rsidRPr="00DA2176">
        <w:t>这句。</w:t>
      </w:r>
    </w:p>
    <w:p w14:paraId="1FE0B290" w14:textId="77777777" w:rsidR="00DA2176" w:rsidRPr="00E45BD8" w:rsidRDefault="00DA2176" w:rsidP="00E45BD8">
      <w:pPr>
        <w:ind w:firstLine="462"/>
        <w:rPr>
          <w:rFonts w:ascii="Roboto" w:hAnsi="Roboto"/>
          <w:b/>
          <w:bCs w:val="0"/>
          <w:color w:val="4A4A4A"/>
          <w:sz w:val="23"/>
          <w:szCs w:val="23"/>
          <w:shd w:val="clear" w:color="auto" w:fill="FFFFFF"/>
        </w:rPr>
      </w:pPr>
    </w:p>
    <w:p w14:paraId="083953C7" w14:textId="1A4FA9ED" w:rsidR="00E45BD8" w:rsidRPr="00E45BD8" w:rsidRDefault="00E45BD8" w:rsidP="00F6230C">
      <w:pPr>
        <w:ind w:firstLine="460"/>
        <w:rPr>
          <w:rFonts w:ascii="Roboto" w:hAnsi="Roboto"/>
          <w:color w:val="4A4A4A"/>
          <w:sz w:val="23"/>
          <w:szCs w:val="23"/>
          <w:shd w:val="clear" w:color="auto" w:fill="FFFFFF"/>
        </w:rPr>
      </w:pPr>
    </w:p>
    <w:p w14:paraId="7D369826" w14:textId="77777777" w:rsidR="00E45BD8" w:rsidRDefault="00E45BD8" w:rsidP="00F6230C">
      <w:pPr>
        <w:ind w:firstLine="460"/>
        <w:rPr>
          <w:rFonts w:ascii="Roboto" w:hAnsi="Roboto"/>
          <w:color w:val="4A4A4A"/>
          <w:sz w:val="23"/>
          <w:szCs w:val="23"/>
          <w:shd w:val="clear" w:color="auto" w:fill="FFFFFF"/>
        </w:rPr>
      </w:pPr>
    </w:p>
    <w:p w14:paraId="23B90909" w14:textId="77777777" w:rsidR="00F62AD4" w:rsidRPr="00F6230C" w:rsidRDefault="00F62AD4" w:rsidP="00F6230C">
      <w:pPr>
        <w:ind w:firstLine="420"/>
      </w:pPr>
    </w:p>
    <w:sectPr w:rsidR="00F62AD4" w:rsidRPr="00F6230C">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李 斌" w:date="2021-07-25T16:38:00Z" w:initials="李">
    <w:p w14:paraId="10754F29" w14:textId="77777777" w:rsidR="00D86DEF" w:rsidRDefault="00D86DEF" w:rsidP="00D86DEF">
      <w:pPr>
        <w:pStyle w:val="af7"/>
        <w:ind w:firstLine="420"/>
      </w:pPr>
      <w:r>
        <w:rPr>
          <w:rStyle w:val="aff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754F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8121F" w16cex:dateUtc="2021-07-25T0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754F29" w16cid:durableId="24A812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FF48B" w14:textId="77777777" w:rsidR="00B1742A" w:rsidRDefault="00B1742A" w:rsidP="005507A5">
      <w:pPr>
        <w:ind w:firstLine="420"/>
      </w:pPr>
      <w:r>
        <w:separator/>
      </w:r>
    </w:p>
  </w:endnote>
  <w:endnote w:type="continuationSeparator" w:id="0">
    <w:p w14:paraId="338B5CC6" w14:textId="77777777" w:rsidR="00B1742A" w:rsidRDefault="00B1742A"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982F" w14:textId="77777777" w:rsidR="00AA7ABB" w:rsidRDefault="00AA7AB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DEFA" w14:textId="77777777" w:rsidR="00AA7ABB" w:rsidRDefault="00AA7AB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A36E" w14:textId="77777777" w:rsidR="00AA7ABB" w:rsidRDefault="00AA7AB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F7F0B" w14:textId="77777777" w:rsidR="00B1742A" w:rsidRDefault="00B1742A" w:rsidP="005507A5">
      <w:pPr>
        <w:ind w:firstLine="420"/>
      </w:pPr>
      <w:r>
        <w:separator/>
      </w:r>
    </w:p>
  </w:footnote>
  <w:footnote w:type="continuationSeparator" w:id="0">
    <w:p w14:paraId="37B42C58" w14:textId="77777777" w:rsidR="00B1742A" w:rsidRDefault="00B1742A"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CB10" w14:textId="77777777" w:rsidR="00AA7ABB" w:rsidRDefault="00AA7AB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A546" w14:textId="77777777" w:rsidR="00AA7ABB" w:rsidRDefault="00AA7AB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229F" w14:textId="77777777" w:rsidR="00AA7ABB" w:rsidRDefault="00AA7AB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7"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4"/>
  </w:num>
  <w:num w:numId="2">
    <w:abstractNumId w:val="1"/>
  </w:num>
  <w:num w:numId="3">
    <w:abstractNumId w:val="6"/>
  </w:num>
  <w:num w:numId="4">
    <w:abstractNumId w:va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
  </w:num>
  <w:num w:numId="8">
    <w:abstractNumId w:val="5"/>
  </w:num>
  <w:num w:numId="9">
    <w:abstractNumId w:val="2"/>
  </w:num>
  <w:num w:numId="10">
    <w:abstractNumId w:val="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斌">
    <w15:presenceInfo w15:providerId="Windows Live" w15:userId="f29a944825e7b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hideSpellingErrors/>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2CA"/>
    <w:rsid w:val="000014B9"/>
    <w:rsid w:val="00001CAD"/>
    <w:rsid w:val="00001CE9"/>
    <w:rsid w:val="000020DE"/>
    <w:rsid w:val="000038B2"/>
    <w:rsid w:val="00003905"/>
    <w:rsid w:val="00003B4A"/>
    <w:rsid w:val="000043E1"/>
    <w:rsid w:val="00004911"/>
    <w:rsid w:val="000050B1"/>
    <w:rsid w:val="0000518E"/>
    <w:rsid w:val="000052E1"/>
    <w:rsid w:val="00006123"/>
    <w:rsid w:val="000063AF"/>
    <w:rsid w:val="00010D0C"/>
    <w:rsid w:val="00010F7F"/>
    <w:rsid w:val="000111C2"/>
    <w:rsid w:val="00011533"/>
    <w:rsid w:val="00011D96"/>
    <w:rsid w:val="00011DA9"/>
    <w:rsid w:val="0001216B"/>
    <w:rsid w:val="0001275C"/>
    <w:rsid w:val="00013535"/>
    <w:rsid w:val="00013D43"/>
    <w:rsid w:val="00014FEB"/>
    <w:rsid w:val="00015C59"/>
    <w:rsid w:val="00017113"/>
    <w:rsid w:val="0001712A"/>
    <w:rsid w:val="00017253"/>
    <w:rsid w:val="00020ABD"/>
    <w:rsid w:val="00020FF0"/>
    <w:rsid w:val="0002100C"/>
    <w:rsid w:val="0002318F"/>
    <w:rsid w:val="000237FA"/>
    <w:rsid w:val="0002464A"/>
    <w:rsid w:val="00024B79"/>
    <w:rsid w:val="000252FC"/>
    <w:rsid w:val="0002575B"/>
    <w:rsid w:val="00027C6F"/>
    <w:rsid w:val="00027CAA"/>
    <w:rsid w:val="00030BCD"/>
    <w:rsid w:val="0003129C"/>
    <w:rsid w:val="0003148C"/>
    <w:rsid w:val="000315C3"/>
    <w:rsid w:val="0003203C"/>
    <w:rsid w:val="00032111"/>
    <w:rsid w:val="00032859"/>
    <w:rsid w:val="00032F7D"/>
    <w:rsid w:val="0003363A"/>
    <w:rsid w:val="00033F7D"/>
    <w:rsid w:val="000345DD"/>
    <w:rsid w:val="00035917"/>
    <w:rsid w:val="00036A74"/>
    <w:rsid w:val="00036D4D"/>
    <w:rsid w:val="00037A42"/>
    <w:rsid w:val="0004075B"/>
    <w:rsid w:val="00040C50"/>
    <w:rsid w:val="000422EA"/>
    <w:rsid w:val="00042748"/>
    <w:rsid w:val="00042F1F"/>
    <w:rsid w:val="0004405B"/>
    <w:rsid w:val="00044304"/>
    <w:rsid w:val="00044B03"/>
    <w:rsid w:val="00044EEF"/>
    <w:rsid w:val="000458FA"/>
    <w:rsid w:val="00045941"/>
    <w:rsid w:val="00046818"/>
    <w:rsid w:val="00046969"/>
    <w:rsid w:val="0004740B"/>
    <w:rsid w:val="0005055F"/>
    <w:rsid w:val="000509CA"/>
    <w:rsid w:val="00052794"/>
    <w:rsid w:val="0005283C"/>
    <w:rsid w:val="00052C66"/>
    <w:rsid w:val="00053169"/>
    <w:rsid w:val="000539F5"/>
    <w:rsid w:val="00055006"/>
    <w:rsid w:val="000550D6"/>
    <w:rsid w:val="00055558"/>
    <w:rsid w:val="000562FC"/>
    <w:rsid w:val="00056C14"/>
    <w:rsid w:val="00057F95"/>
    <w:rsid w:val="00060284"/>
    <w:rsid w:val="0006048B"/>
    <w:rsid w:val="00060792"/>
    <w:rsid w:val="000614ED"/>
    <w:rsid w:val="00061A80"/>
    <w:rsid w:val="00061BD9"/>
    <w:rsid w:val="00062EB7"/>
    <w:rsid w:val="000633FF"/>
    <w:rsid w:val="00063D3B"/>
    <w:rsid w:val="00064BD3"/>
    <w:rsid w:val="000659DC"/>
    <w:rsid w:val="00065D76"/>
    <w:rsid w:val="00065EB3"/>
    <w:rsid w:val="00066475"/>
    <w:rsid w:val="00067E6A"/>
    <w:rsid w:val="00070DB9"/>
    <w:rsid w:val="00071988"/>
    <w:rsid w:val="000722C0"/>
    <w:rsid w:val="0007262D"/>
    <w:rsid w:val="00073DF1"/>
    <w:rsid w:val="0007411A"/>
    <w:rsid w:val="00074461"/>
    <w:rsid w:val="00074BC3"/>
    <w:rsid w:val="00075384"/>
    <w:rsid w:val="00075AB7"/>
    <w:rsid w:val="00075F57"/>
    <w:rsid w:val="000771A9"/>
    <w:rsid w:val="00077745"/>
    <w:rsid w:val="00077AD7"/>
    <w:rsid w:val="000802F0"/>
    <w:rsid w:val="00082F8A"/>
    <w:rsid w:val="00083A0C"/>
    <w:rsid w:val="00084040"/>
    <w:rsid w:val="00084261"/>
    <w:rsid w:val="0008546A"/>
    <w:rsid w:val="00086D46"/>
    <w:rsid w:val="0009187A"/>
    <w:rsid w:val="0009259F"/>
    <w:rsid w:val="00092C28"/>
    <w:rsid w:val="00092EA0"/>
    <w:rsid w:val="00093248"/>
    <w:rsid w:val="00094053"/>
    <w:rsid w:val="00094318"/>
    <w:rsid w:val="00094464"/>
    <w:rsid w:val="0009547D"/>
    <w:rsid w:val="00095CF5"/>
    <w:rsid w:val="0009657F"/>
    <w:rsid w:val="000974C5"/>
    <w:rsid w:val="00097627"/>
    <w:rsid w:val="000976DC"/>
    <w:rsid w:val="000A06AE"/>
    <w:rsid w:val="000A1454"/>
    <w:rsid w:val="000A1D72"/>
    <w:rsid w:val="000A32D4"/>
    <w:rsid w:val="000A6D26"/>
    <w:rsid w:val="000A7545"/>
    <w:rsid w:val="000A79B7"/>
    <w:rsid w:val="000A7F46"/>
    <w:rsid w:val="000B00B2"/>
    <w:rsid w:val="000B0AF4"/>
    <w:rsid w:val="000B271C"/>
    <w:rsid w:val="000B3428"/>
    <w:rsid w:val="000B3EB3"/>
    <w:rsid w:val="000B48E3"/>
    <w:rsid w:val="000B4B9A"/>
    <w:rsid w:val="000B5A80"/>
    <w:rsid w:val="000B5A8C"/>
    <w:rsid w:val="000B6725"/>
    <w:rsid w:val="000B7766"/>
    <w:rsid w:val="000B786C"/>
    <w:rsid w:val="000B7A3A"/>
    <w:rsid w:val="000C2057"/>
    <w:rsid w:val="000C289C"/>
    <w:rsid w:val="000C4055"/>
    <w:rsid w:val="000C43D8"/>
    <w:rsid w:val="000C4538"/>
    <w:rsid w:val="000C52F9"/>
    <w:rsid w:val="000C696B"/>
    <w:rsid w:val="000C697F"/>
    <w:rsid w:val="000C7D3C"/>
    <w:rsid w:val="000D191C"/>
    <w:rsid w:val="000D2234"/>
    <w:rsid w:val="000D2BCC"/>
    <w:rsid w:val="000D3847"/>
    <w:rsid w:val="000D399B"/>
    <w:rsid w:val="000D537A"/>
    <w:rsid w:val="000D5C51"/>
    <w:rsid w:val="000D6946"/>
    <w:rsid w:val="000D758B"/>
    <w:rsid w:val="000D7B3B"/>
    <w:rsid w:val="000E18CD"/>
    <w:rsid w:val="000E3F1E"/>
    <w:rsid w:val="000E452D"/>
    <w:rsid w:val="000E45AA"/>
    <w:rsid w:val="000E4D9B"/>
    <w:rsid w:val="000E50E1"/>
    <w:rsid w:val="000E5D17"/>
    <w:rsid w:val="000E6008"/>
    <w:rsid w:val="000E74C9"/>
    <w:rsid w:val="000E7E7B"/>
    <w:rsid w:val="000F0604"/>
    <w:rsid w:val="000F15D0"/>
    <w:rsid w:val="000F284D"/>
    <w:rsid w:val="000F284E"/>
    <w:rsid w:val="000F2A24"/>
    <w:rsid w:val="000F2A66"/>
    <w:rsid w:val="000F2FB8"/>
    <w:rsid w:val="000F36DA"/>
    <w:rsid w:val="000F419F"/>
    <w:rsid w:val="000F6372"/>
    <w:rsid w:val="000F66FE"/>
    <w:rsid w:val="000F7FFB"/>
    <w:rsid w:val="001007AD"/>
    <w:rsid w:val="001007BE"/>
    <w:rsid w:val="0010137C"/>
    <w:rsid w:val="001018AC"/>
    <w:rsid w:val="00101A58"/>
    <w:rsid w:val="0010330C"/>
    <w:rsid w:val="00104884"/>
    <w:rsid w:val="00104C3B"/>
    <w:rsid w:val="00104CDB"/>
    <w:rsid w:val="0010690F"/>
    <w:rsid w:val="001070C1"/>
    <w:rsid w:val="001074EE"/>
    <w:rsid w:val="00107981"/>
    <w:rsid w:val="00107B91"/>
    <w:rsid w:val="00107F2E"/>
    <w:rsid w:val="00110037"/>
    <w:rsid w:val="001121DF"/>
    <w:rsid w:val="001128AD"/>
    <w:rsid w:val="00113501"/>
    <w:rsid w:val="00113659"/>
    <w:rsid w:val="00113E24"/>
    <w:rsid w:val="00114762"/>
    <w:rsid w:val="00114DF8"/>
    <w:rsid w:val="00115FD4"/>
    <w:rsid w:val="0011609A"/>
    <w:rsid w:val="00117297"/>
    <w:rsid w:val="00117CAF"/>
    <w:rsid w:val="00117DE8"/>
    <w:rsid w:val="001202E9"/>
    <w:rsid w:val="00120784"/>
    <w:rsid w:val="00120885"/>
    <w:rsid w:val="00120E3E"/>
    <w:rsid w:val="00120E5C"/>
    <w:rsid w:val="00121420"/>
    <w:rsid w:val="00121821"/>
    <w:rsid w:val="001222EB"/>
    <w:rsid w:val="00122833"/>
    <w:rsid w:val="00122AAB"/>
    <w:rsid w:val="00122BC6"/>
    <w:rsid w:val="00124DFB"/>
    <w:rsid w:val="0012512E"/>
    <w:rsid w:val="001251A1"/>
    <w:rsid w:val="001254F3"/>
    <w:rsid w:val="00125D09"/>
    <w:rsid w:val="00126767"/>
    <w:rsid w:val="0013044F"/>
    <w:rsid w:val="00130CD2"/>
    <w:rsid w:val="00130CE3"/>
    <w:rsid w:val="00132908"/>
    <w:rsid w:val="00132F5B"/>
    <w:rsid w:val="0013354C"/>
    <w:rsid w:val="00133C66"/>
    <w:rsid w:val="00134175"/>
    <w:rsid w:val="001345ED"/>
    <w:rsid w:val="001346C4"/>
    <w:rsid w:val="00134F07"/>
    <w:rsid w:val="00135637"/>
    <w:rsid w:val="00135A90"/>
    <w:rsid w:val="001361DF"/>
    <w:rsid w:val="001369B8"/>
    <w:rsid w:val="00136FD9"/>
    <w:rsid w:val="00136FE5"/>
    <w:rsid w:val="0014091B"/>
    <w:rsid w:val="00140AB8"/>
    <w:rsid w:val="00140FD2"/>
    <w:rsid w:val="001410DF"/>
    <w:rsid w:val="00141536"/>
    <w:rsid w:val="00141EF0"/>
    <w:rsid w:val="00142538"/>
    <w:rsid w:val="00142C47"/>
    <w:rsid w:val="0014344A"/>
    <w:rsid w:val="00143563"/>
    <w:rsid w:val="001436A0"/>
    <w:rsid w:val="00143BDF"/>
    <w:rsid w:val="001441F2"/>
    <w:rsid w:val="00144974"/>
    <w:rsid w:val="00144F29"/>
    <w:rsid w:val="00147A6D"/>
    <w:rsid w:val="00147BF3"/>
    <w:rsid w:val="00150750"/>
    <w:rsid w:val="001519AE"/>
    <w:rsid w:val="00152211"/>
    <w:rsid w:val="001523B8"/>
    <w:rsid w:val="00153602"/>
    <w:rsid w:val="0015415B"/>
    <w:rsid w:val="00155712"/>
    <w:rsid w:val="00155DDC"/>
    <w:rsid w:val="0015665B"/>
    <w:rsid w:val="00156940"/>
    <w:rsid w:val="0015764A"/>
    <w:rsid w:val="00157EAE"/>
    <w:rsid w:val="00160A34"/>
    <w:rsid w:val="001620EE"/>
    <w:rsid w:val="00162AF2"/>
    <w:rsid w:val="00163EB3"/>
    <w:rsid w:val="00165717"/>
    <w:rsid w:val="00165D21"/>
    <w:rsid w:val="0016645F"/>
    <w:rsid w:val="00166A73"/>
    <w:rsid w:val="00166AD0"/>
    <w:rsid w:val="001678F3"/>
    <w:rsid w:val="00170726"/>
    <w:rsid w:val="0017097E"/>
    <w:rsid w:val="00170EE0"/>
    <w:rsid w:val="0017274F"/>
    <w:rsid w:val="00175B37"/>
    <w:rsid w:val="001772A6"/>
    <w:rsid w:val="00177547"/>
    <w:rsid w:val="001819D1"/>
    <w:rsid w:val="00183295"/>
    <w:rsid w:val="00183B82"/>
    <w:rsid w:val="00183EF1"/>
    <w:rsid w:val="00183F84"/>
    <w:rsid w:val="00184164"/>
    <w:rsid w:val="00185498"/>
    <w:rsid w:val="00186011"/>
    <w:rsid w:val="0018659A"/>
    <w:rsid w:val="00187BB6"/>
    <w:rsid w:val="00187FCE"/>
    <w:rsid w:val="001911E3"/>
    <w:rsid w:val="00192071"/>
    <w:rsid w:val="00193A7C"/>
    <w:rsid w:val="00193D60"/>
    <w:rsid w:val="00194FAF"/>
    <w:rsid w:val="001951CD"/>
    <w:rsid w:val="00195398"/>
    <w:rsid w:val="0019575B"/>
    <w:rsid w:val="00195992"/>
    <w:rsid w:val="00195E6D"/>
    <w:rsid w:val="0019619B"/>
    <w:rsid w:val="00196486"/>
    <w:rsid w:val="00196C69"/>
    <w:rsid w:val="001A11F0"/>
    <w:rsid w:val="001A15F6"/>
    <w:rsid w:val="001A2FAC"/>
    <w:rsid w:val="001A388D"/>
    <w:rsid w:val="001A4AFD"/>
    <w:rsid w:val="001A5520"/>
    <w:rsid w:val="001A5753"/>
    <w:rsid w:val="001A6355"/>
    <w:rsid w:val="001A6375"/>
    <w:rsid w:val="001A7029"/>
    <w:rsid w:val="001A78A0"/>
    <w:rsid w:val="001A7C84"/>
    <w:rsid w:val="001B0B95"/>
    <w:rsid w:val="001B0BB1"/>
    <w:rsid w:val="001B1CE0"/>
    <w:rsid w:val="001B3795"/>
    <w:rsid w:val="001B4550"/>
    <w:rsid w:val="001B56D6"/>
    <w:rsid w:val="001B5D8E"/>
    <w:rsid w:val="001B611F"/>
    <w:rsid w:val="001B6D36"/>
    <w:rsid w:val="001C00F0"/>
    <w:rsid w:val="001C3CC6"/>
    <w:rsid w:val="001C3DA9"/>
    <w:rsid w:val="001C3EE9"/>
    <w:rsid w:val="001C4B27"/>
    <w:rsid w:val="001C4E1A"/>
    <w:rsid w:val="001C5FAB"/>
    <w:rsid w:val="001C6B4C"/>
    <w:rsid w:val="001C70BD"/>
    <w:rsid w:val="001C7A26"/>
    <w:rsid w:val="001D1718"/>
    <w:rsid w:val="001D1B6B"/>
    <w:rsid w:val="001D2F33"/>
    <w:rsid w:val="001D32A0"/>
    <w:rsid w:val="001D3942"/>
    <w:rsid w:val="001D5431"/>
    <w:rsid w:val="001D54FE"/>
    <w:rsid w:val="001D56F4"/>
    <w:rsid w:val="001D579F"/>
    <w:rsid w:val="001D589F"/>
    <w:rsid w:val="001D5C4B"/>
    <w:rsid w:val="001D5D59"/>
    <w:rsid w:val="001D5FF9"/>
    <w:rsid w:val="001D7A35"/>
    <w:rsid w:val="001E0D3B"/>
    <w:rsid w:val="001E0EF4"/>
    <w:rsid w:val="001E22FC"/>
    <w:rsid w:val="001E2F43"/>
    <w:rsid w:val="001E302D"/>
    <w:rsid w:val="001E41C2"/>
    <w:rsid w:val="001E4274"/>
    <w:rsid w:val="001E4551"/>
    <w:rsid w:val="001E4715"/>
    <w:rsid w:val="001E4A63"/>
    <w:rsid w:val="001E5D67"/>
    <w:rsid w:val="001E5EDA"/>
    <w:rsid w:val="001E6574"/>
    <w:rsid w:val="001E67BD"/>
    <w:rsid w:val="001F1CDD"/>
    <w:rsid w:val="001F3355"/>
    <w:rsid w:val="001F3AC1"/>
    <w:rsid w:val="001F3BC7"/>
    <w:rsid w:val="001F4FF9"/>
    <w:rsid w:val="001F5388"/>
    <w:rsid w:val="001F621C"/>
    <w:rsid w:val="001F75D6"/>
    <w:rsid w:val="001F7958"/>
    <w:rsid w:val="001F7C5D"/>
    <w:rsid w:val="001F7DDE"/>
    <w:rsid w:val="0020011E"/>
    <w:rsid w:val="002002B2"/>
    <w:rsid w:val="00200491"/>
    <w:rsid w:val="00202B50"/>
    <w:rsid w:val="002039E6"/>
    <w:rsid w:val="00203ED7"/>
    <w:rsid w:val="00204789"/>
    <w:rsid w:val="002047DE"/>
    <w:rsid w:val="002048C1"/>
    <w:rsid w:val="00204D6E"/>
    <w:rsid w:val="00204D88"/>
    <w:rsid w:val="002058E7"/>
    <w:rsid w:val="00206693"/>
    <w:rsid w:val="00206AF8"/>
    <w:rsid w:val="00206DAC"/>
    <w:rsid w:val="00207CB1"/>
    <w:rsid w:val="00207D43"/>
    <w:rsid w:val="00207EC0"/>
    <w:rsid w:val="0021055E"/>
    <w:rsid w:val="00210D62"/>
    <w:rsid w:val="00211175"/>
    <w:rsid w:val="00212120"/>
    <w:rsid w:val="00212F18"/>
    <w:rsid w:val="002130AF"/>
    <w:rsid w:val="002137E2"/>
    <w:rsid w:val="002137F0"/>
    <w:rsid w:val="00213A3E"/>
    <w:rsid w:val="002148C0"/>
    <w:rsid w:val="0021533E"/>
    <w:rsid w:val="00215B48"/>
    <w:rsid w:val="00216FBB"/>
    <w:rsid w:val="00217565"/>
    <w:rsid w:val="00217FCF"/>
    <w:rsid w:val="002209D3"/>
    <w:rsid w:val="002217CE"/>
    <w:rsid w:val="0022198E"/>
    <w:rsid w:val="00222838"/>
    <w:rsid w:val="00222C19"/>
    <w:rsid w:val="00223013"/>
    <w:rsid w:val="0022378E"/>
    <w:rsid w:val="002240F0"/>
    <w:rsid w:val="0022417E"/>
    <w:rsid w:val="00227431"/>
    <w:rsid w:val="002319F4"/>
    <w:rsid w:val="00232EB2"/>
    <w:rsid w:val="00233DA6"/>
    <w:rsid w:val="00234676"/>
    <w:rsid w:val="00234B09"/>
    <w:rsid w:val="002356D0"/>
    <w:rsid w:val="00236855"/>
    <w:rsid w:val="00236D17"/>
    <w:rsid w:val="002378A7"/>
    <w:rsid w:val="00237F3D"/>
    <w:rsid w:val="00240012"/>
    <w:rsid w:val="0024168D"/>
    <w:rsid w:val="00241E20"/>
    <w:rsid w:val="002434FF"/>
    <w:rsid w:val="00243618"/>
    <w:rsid w:val="002448F6"/>
    <w:rsid w:val="00244A70"/>
    <w:rsid w:val="0024565A"/>
    <w:rsid w:val="00245836"/>
    <w:rsid w:val="00245F15"/>
    <w:rsid w:val="0024632D"/>
    <w:rsid w:val="00246513"/>
    <w:rsid w:val="00247353"/>
    <w:rsid w:val="00247AEC"/>
    <w:rsid w:val="002503FC"/>
    <w:rsid w:val="00250647"/>
    <w:rsid w:val="00251B25"/>
    <w:rsid w:val="002536CC"/>
    <w:rsid w:val="00253A23"/>
    <w:rsid w:val="00253C3A"/>
    <w:rsid w:val="00254074"/>
    <w:rsid w:val="002555DC"/>
    <w:rsid w:val="002559F0"/>
    <w:rsid w:val="00260EAD"/>
    <w:rsid w:val="00260F8B"/>
    <w:rsid w:val="00261553"/>
    <w:rsid w:val="00262421"/>
    <w:rsid w:val="00262FB4"/>
    <w:rsid w:val="0026312E"/>
    <w:rsid w:val="00263919"/>
    <w:rsid w:val="00263F5B"/>
    <w:rsid w:val="00264B21"/>
    <w:rsid w:val="002703B3"/>
    <w:rsid w:val="00270A24"/>
    <w:rsid w:val="00270FCC"/>
    <w:rsid w:val="00271252"/>
    <w:rsid w:val="00271C82"/>
    <w:rsid w:val="002740DC"/>
    <w:rsid w:val="002747ED"/>
    <w:rsid w:val="002757CE"/>
    <w:rsid w:val="00276523"/>
    <w:rsid w:val="00276717"/>
    <w:rsid w:val="00276E03"/>
    <w:rsid w:val="00277297"/>
    <w:rsid w:val="0028010E"/>
    <w:rsid w:val="00280338"/>
    <w:rsid w:val="00280413"/>
    <w:rsid w:val="002816ED"/>
    <w:rsid w:val="00282079"/>
    <w:rsid w:val="0028272E"/>
    <w:rsid w:val="00282FEB"/>
    <w:rsid w:val="00284173"/>
    <w:rsid w:val="00284AC2"/>
    <w:rsid w:val="0028681B"/>
    <w:rsid w:val="002868F3"/>
    <w:rsid w:val="002879CE"/>
    <w:rsid w:val="002879EA"/>
    <w:rsid w:val="00287BCB"/>
    <w:rsid w:val="00287ED1"/>
    <w:rsid w:val="0029096B"/>
    <w:rsid w:val="00291FC8"/>
    <w:rsid w:val="00292708"/>
    <w:rsid w:val="00292964"/>
    <w:rsid w:val="0029347A"/>
    <w:rsid w:val="00293DF2"/>
    <w:rsid w:val="00295916"/>
    <w:rsid w:val="00295AA9"/>
    <w:rsid w:val="00296715"/>
    <w:rsid w:val="0029683F"/>
    <w:rsid w:val="0029786C"/>
    <w:rsid w:val="00297B2A"/>
    <w:rsid w:val="002A0168"/>
    <w:rsid w:val="002A044C"/>
    <w:rsid w:val="002A2021"/>
    <w:rsid w:val="002A2CE9"/>
    <w:rsid w:val="002A4AD3"/>
    <w:rsid w:val="002A5433"/>
    <w:rsid w:val="002A5562"/>
    <w:rsid w:val="002A5E12"/>
    <w:rsid w:val="002A6812"/>
    <w:rsid w:val="002A68D0"/>
    <w:rsid w:val="002A76FC"/>
    <w:rsid w:val="002A7725"/>
    <w:rsid w:val="002A788A"/>
    <w:rsid w:val="002A79B4"/>
    <w:rsid w:val="002B082A"/>
    <w:rsid w:val="002B0A94"/>
    <w:rsid w:val="002B109B"/>
    <w:rsid w:val="002B2709"/>
    <w:rsid w:val="002B2DEC"/>
    <w:rsid w:val="002B353A"/>
    <w:rsid w:val="002B41A5"/>
    <w:rsid w:val="002B4375"/>
    <w:rsid w:val="002B4C94"/>
    <w:rsid w:val="002B58D8"/>
    <w:rsid w:val="002B5D0D"/>
    <w:rsid w:val="002B6796"/>
    <w:rsid w:val="002B6877"/>
    <w:rsid w:val="002C0220"/>
    <w:rsid w:val="002C0C6F"/>
    <w:rsid w:val="002C0E6E"/>
    <w:rsid w:val="002C125D"/>
    <w:rsid w:val="002C2BB7"/>
    <w:rsid w:val="002C2D1A"/>
    <w:rsid w:val="002C47E0"/>
    <w:rsid w:val="002C4E28"/>
    <w:rsid w:val="002C5775"/>
    <w:rsid w:val="002C5E4F"/>
    <w:rsid w:val="002C643F"/>
    <w:rsid w:val="002D0403"/>
    <w:rsid w:val="002D0BFA"/>
    <w:rsid w:val="002D159A"/>
    <w:rsid w:val="002D1E0F"/>
    <w:rsid w:val="002D28FE"/>
    <w:rsid w:val="002D3268"/>
    <w:rsid w:val="002D35AF"/>
    <w:rsid w:val="002D3B25"/>
    <w:rsid w:val="002D41C4"/>
    <w:rsid w:val="002D459A"/>
    <w:rsid w:val="002D4BCE"/>
    <w:rsid w:val="002D6A6C"/>
    <w:rsid w:val="002D75B4"/>
    <w:rsid w:val="002E0A5B"/>
    <w:rsid w:val="002E158B"/>
    <w:rsid w:val="002E1D07"/>
    <w:rsid w:val="002E2013"/>
    <w:rsid w:val="002E2D50"/>
    <w:rsid w:val="002E308F"/>
    <w:rsid w:val="002E3AA0"/>
    <w:rsid w:val="002E3C6B"/>
    <w:rsid w:val="002E4933"/>
    <w:rsid w:val="002E653E"/>
    <w:rsid w:val="002E74D1"/>
    <w:rsid w:val="002E7558"/>
    <w:rsid w:val="002F0580"/>
    <w:rsid w:val="002F20A7"/>
    <w:rsid w:val="002F2502"/>
    <w:rsid w:val="002F3666"/>
    <w:rsid w:val="002F429C"/>
    <w:rsid w:val="002F4D41"/>
    <w:rsid w:val="002F5AEF"/>
    <w:rsid w:val="002F6430"/>
    <w:rsid w:val="002F6902"/>
    <w:rsid w:val="00301D9B"/>
    <w:rsid w:val="003024BE"/>
    <w:rsid w:val="00302685"/>
    <w:rsid w:val="00304973"/>
    <w:rsid w:val="00304A23"/>
    <w:rsid w:val="00306A3C"/>
    <w:rsid w:val="00306B2A"/>
    <w:rsid w:val="0030707A"/>
    <w:rsid w:val="00307753"/>
    <w:rsid w:val="0030791E"/>
    <w:rsid w:val="00307BE7"/>
    <w:rsid w:val="00307CE9"/>
    <w:rsid w:val="00310EC0"/>
    <w:rsid w:val="003119B4"/>
    <w:rsid w:val="00311C27"/>
    <w:rsid w:val="00311F00"/>
    <w:rsid w:val="003124E5"/>
    <w:rsid w:val="003127ED"/>
    <w:rsid w:val="00313C72"/>
    <w:rsid w:val="00313F0D"/>
    <w:rsid w:val="00315404"/>
    <w:rsid w:val="00315AE7"/>
    <w:rsid w:val="00316334"/>
    <w:rsid w:val="00316CBD"/>
    <w:rsid w:val="0031715E"/>
    <w:rsid w:val="00320EA5"/>
    <w:rsid w:val="003210B9"/>
    <w:rsid w:val="00321135"/>
    <w:rsid w:val="00321CD0"/>
    <w:rsid w:val="00322258"/>
    <w:rsid w:val="0032275E"/>
    <w:rsid w:val="00322763"/>
    <w:rsid w:val="00322BB6"/>
    <w:rsid w:val="00323A4B"/>
    <w:rsid w:val="00323E85"/>
    <w:rsid w:val="00325284"/>
    <w:rsid w:val="003257BC"/>
    <w:rsid w:val="00330F07"/>
    <w:rsid w:val="00331C2B"/>
    <w:rsid w:val="00333502"/>
    <w:rsid w:val="00333745"/>
    <w:rsid w:val="00333BDF"/>
    <w:rsid w:val="00333DE7"/>
    <w:rsid w:val="00333FB7"/>
    <w:rsid w:val="00334777"/>
    <w:rsid w:val="00334D02"/>
    <w:rsid w:val="00335203"/>
    <w:rsid w:val="003352C1"/>
    <w:rsid w:val="003352DD"/>
    <w:rsid w:val="00335AED"/>
    <w:rsid w:val="00336463"/>
    <w:rsid w:val="00337B3B"/>
    <w:rsid w:val="0034037A"/>
    <w:rsid w:val="00341671"/>
    <w:rsid w:val="00341F5F"/>
    <w:rsid w:val="00342E39"/>
    <w:rsid w:val="00342F2C"/>
    <w:rsid w:val="003458CA"/>
    <w:rsid w:val="00345AC3"/>
    <w:rsid w:val="003476E9"/>
    <w:rsid w:val="00347F9F"/>
    <w:rsid w:val="0035051C"/>
    <w:rsid w:val="00350BF9"/>
    <w:rsid w:val="00350FDB"/>
    <w:rsid w:val="003510EF"/>
    <w:rsid w:val="0035157A"/>
    <w:rsid w:val="003529A9"/>
    <w:rsid w:val="00352D31"/>
    <w:rsid w:val="00354781"/>
    <w:rsid w:val="0035481E"/>
    <w:rsid w:val="003549D1"/>
    <w:rsid w:val="00354FE9"/>
    <w:rsid w:val="00355601"/>
    <w:rsid w:val="00356EA2"/>
    <w:rsid w:val="00357EAE"/>
    <w:rsid w:val="003613A2"/>
    <w:rsid w:val="0036221D"/>
    <w:rsid w:val="00362B9A"/>
    <w:rsid w:val="00362C1C"/>
    <w:rsid w:val="00362E08"/>
    <w:rsid w:val="00365468"/>
    <w:rsid w:val="00365937"/>
    <w:rsid w:val="00365E15"/>
    <w:rsid w:val="0036621A"/>
    <w:rsid w:val="00367BCB"/>
    <w:rsid w:val="00371217"/>
    <w:rsid w:val="003712FB"/>
    <w:rsid w:val="00372492"/>
    <w:rsid w:val="00372935"/>
    <w:rsid w:val="00372FBB"/>
    <w:rsid w:val="0037542B"/>
    <w:rsid w:val="003760C4"/>
    <w:rsid w:val="00376861"/>
    <w:rsid w:val="003769CE"/>
    <w:rsid w:val="0038035E"/>
    <w:rsid w:val="003807E2"/>
    <w:rsid w:val="003809FD"/>
    <w:rsid w:val="00381378"/>
    <w:rsid w:val="003818FA"/>
    <w:rsid w:val="00381D41"/>
    <w:rsid w:val="00382648"/>
    <w:rsid w:val="0038288E"/>
    <w:rsid w:val="0038314E"/>
    <w:rsid w:val="0038397E"/>
    <w:rsid w:val="00384773"/>
    <w:rsid w:val="00384842"/>
    <w:rsid w:val="00384956"/>
    <w:rsid w:val="00385307"/>
    <w:rsid w:val="0038530A"/>
    <w:rsid w:val="0038617E"/>
    <w:rsid w:val="00387641"/>
    <w:rsid w:val="00387E2A"/>
    <w:rsid w:val="00390E6E"/>
    <w:rsid w:val="0039152A"/>
    <w:rsid w:val="00392286"/>
    <w:rsid w:val="00392772"/>
    <w:rsid w:val="00392C9D"/>
    <w:rsid w:val="0039368B"/>
    <w:rsid w:val="00394BC7"/>
    <w:rsid w:val="00394C5A"/>
    <w:rsid w:val="00394CBC"/>
    <w:rsid w:val="00395154"/>
    <w:rsid w:val="003A04DC"/>
    <w:rsid w:val="003A24C4"/>
    <w:rsid w:val="003A32C5"/>
    <w:rsid w:val="003A4069"/>
    <w:rsid w:val="003A43C7"/>
    <w:rsid w:val="003A488C"/>
    <w:rsid w:val="003A4966"/>
    <w:rsid w:val="003A5503"/>
    <w:rsid w:val="003A5C2D"/>
    <w:rsid w:val="003A5E33"/>
    <w:rsid w:val="003B0B3D"/>
    <w:rsid w:val="003B12BB"/>
    <w:rsid w:val="003B1350"/>
    <w:rsid w:val="003B1A96"/>
    <w:rsid w:val="003B2EF9"/>
    <w:rsid w:val="003B314D"/>
    <w:rsid w:val="003B48F3"/>
    <w:rsid w:val="003B5221"/>
    <w:rsid w:val="003B5367"/>
    <w:rsid w:val="003B53CC"/>
    <w:rsid w:val="003B5E3B"/>
    <w:rsid w:val="003B7325"/>
    <w:rsid w:val="003B73EA"/>
    <w:rsid w:val="003C10DA"/>
    <w:rsid w:val="003C1491"/>
    <w:rsid w:val="003C269E"/>
    <w:rsid w:val="003C2909"/>
    <w:rsid w:val="003C2D45"/>
    <w:rsid w:val="003C4890"/>
    <w:rsid w:val="003C4BFE"/>
    <w:rsid w:val="003C4E1B"/>
    <w:rsid w:val="003C5168"/>
    <w:rsid w:val="003C51BC"/>
    <w:rsid w:val="003C5225"/>
    <w:rsid w:val="003C53F0"/>
    <w:rsid w:val="003C55DF"/>
    <w:rsid w:val="003C586C"/>
    <w:rsid w:val="003C58A7"/>
    <w:rsid w:val="003C6386"/>
    <w:rsid w:val="003C7634"/>
    <w:rsid w:val="003C76B6"/>
    <w:rsid w:val="003C7A2E"/>
    <w:rsid w:val="003C7E4A"/>
    <w:rsid w:val="003D1C35"/>
    <w:rsid w:val="003D2760"/>
    <w:rsid w:val="003D54D2"/>
    <w:rsid w:val="003D54D5"/>
    <w:rsid w:val="003D5BE7"/>
    <w:rsid w:val="003D5FD8"/>
    <w:rsid w:val="003D60B0"/>
    <w:rsid w:val="003D6258"/>
    <w:rsid w:val="003D6568"/>
    <w:rsid w:val="003D6650"/>
    <w:rsid w:val="003D6FEF"/>
    <w:rsid w:val="003D720B"/>
    <w:rsid w:val="003E0BA9"/>
    <w:rsid w:val="003E0BE0"/>
    <w:rsid w:val="003E0BEC"/>
    <w:rsid w:val="003E176D"/>
    <w:rsid w:val="003E1D4C"/>
    <w:rsid w:val="003E21CB"/>
    <w:rsid w:val="003E3C51"/>
    <w:rsid w:val="003E4565"/>
    <w:rsid w:val="003E45CA"/>
    <w:rsid w:val="003E4EFC"/>
    <w:rsid w:val="003E5019"/>
    <w:rsid w:val="003E781C"/>
    <w:rsid w:val="003E7F6A"/>
    <w:rsid w:val="003F06C8"/>
    <w:rsid w:val="003F0771"/>
    <w:rsid w:val="003F0BC1"/>
    <w:rsid w:val="003F1187"/>
    <w:rsid w:val="003F271C"/>
    <w:rsid w:val="003F2BBD"/>
    <w:rsid w:val="003F3835"/>
    <w:rsid w:val="003F3A1E"/>
    <w:rsid w:val="003F3EE9"/>
    <w:rsid w:val="003F5371"/>
    <w:rsid w:val="003F58E3"/>
    <w:rsid w:val="003F5CCF"/>
    <w:rsid w:val="003F5D11"/>
    <w:rsid w:val="003F5DFF"/>
    <w:rsid w:val="003F5E92"/>
    <w:rsid w:val="003F5FFC"/>
    <w:rsid w:val="003F6151"/>
    <w:rsid w:val="003F68C5"/>
    <w:rsid w:val="003F6A37"/>
    <w:rsid w:val="003F7825"/>
    <w:rsid w:val="0040030E"/>
    <w:rsid w:val="00400DFF"/>
    <w:rsid w:val="00400FD3"/>
    <w:rsid w:val="00401503"/>
    <w:rsid w:val="004016E2"/>
    <w:rsid w:val="00402B9D"/>
    <w:rsid w:val="00402DDB"/>
    <w:rsid w:val="00402F0E"/>
    <w:rsid w:val="00403940"/>
    <w:rsid w:val="0040462F"/>
    <w:rsid w:val="0040496C"/>
    <w:rsid w:val="00404C3F"/>
    <w:rsid w:val="00404C7E"/>
    <w:rsid w:val="00404CC4"/>
    <w:rsid w:val="00406178"/>
    <w:rsid w:val="004070EA"/>
    <w:rsid w:val="0040711D"/>
    <w:rsid w:val="004148E4"/>
    <w:rsid w:val="00415BE8"/>
    <w:rsid w:val="00416043"/>
    <w:rsid w:val="004175E2"/>
    <w:rsid w:val="00420BB0"/>
    <w:rsid w:val="00421A97"/>
    <w:rsid w:val="00421C77"/>
    <w:rsid w:val="004226E2"/>
    <w:rsid w:val="00422C5F"/>
    <w:rsid w:val="0042348C"/>
    <w:rsid w:val="004234D6"/>
    <w:rsid w:val="00424546"/>
    <w:rsid w:val="00424710"/>
    <w:rsid w:val="00424C2F"/>
    <w:rsid w:val="00425340"/>
    <w:rsid w:val="004259AC"/>
    <w:rsid w:val="0042604E"/>
    <w:rsid w:val="00432E8D"/>
    <w:rsid w:val="004331F0"/>
    <w:rsid w:val="004342A7"/>
    <w:rsid w:val="00434814"/>
    <w:rsid w:val="0043522F"/>
    <w:rsid w:val="0043614A"/>
    <w:rsid w:val="00440AB0"/>
    <w:rsid w:val="0044138A"/>
    <w:rsid w:val="00441FD9"/>
    <w:rsid w:val="004423D3"/>
    <w:rsid w:val="00442E2B"/>
    <w:rsid w:val="00443545"/>
    <w:rsid w:val="00443C43"/>
    <w:rsid w:val="0044422A"/>
    <w:rsid w:val="00444933"/>
    <w:rsid w:val="00444A78"/>
    <w:rsid w:val="004451EC"/>
    <w:rsid w:val="00445BDC"/>
    <w:rsid w:val="00446759"/>
    <w:rsid w:val="00446D3D"/>
    <w:rsid w:val="004470DD"/>
    <w:rsid w:val="004475D4"/>
    <w:rsid w:val="004508B3"/>
    <w:rsid w:val="004508F7"/>
    <w:rsid w:val="004512D7"/>
    <w:rsid w:val="004513AF"/>
    <w:rsid w:val="00451533"/>
    <w:rsid w:val="0045208E"/>
    <w:rsid w:val="00452248"/>
    <w:rsid w:val="00452A74"/>
    <w:rsid w:val="00452AD3"/>
    <w:rsid w:val="00452AD7"/>
    <w:rsid w:val="00453C19"/>
    <w:rsid w:val="00453E29"/>
    <w:rsid w:val="00455289"/>
    <w:rsid w:val="004555D1"/>
    <w:rsid w:val="00455D48"/>
    <w:rsid w:val="00456139"/>
    <w:rsid w:val="00456F60"/>
    <w:rsid w:val="00456FAF"/>
    <w:rsid w:val="0045766C"/>
    <w:rsid w:val="0045777F"/>
    <w:rsid w:val="00460218"/>
    <w:rsid w:val="00460246"/>
    <w:rsid w:val="00460281"/>
    <w:rsid w:val="00460A7E"/>
    <w:rsid w:val="00461183"/>
    <w:rsid w:val="00462C58"/>
    <w:rsid w:val="004655BA"/>
    <w:rsid w:val="004658AA"/>
    <w:rsid w:val="00465977"/>
    <w:rsid w:val="00465987"/>
    <w:rsid w:val="00465FB9"/>
    <w:rsid w:val="0046614A"/>
    <w:rsid w:val="0046674F"/>
    <w:rsid w:val="00471062"/>
    <w:rsid w:val="00471DB9"/>
    <w:rsid w:val="00471F48"/>
    <w:rsid w:val="00471FD1"/>
    <w:rsid w:val="00473E37"/>
    <w:rsid w:val="00475919"/>
    <w:rsid w:val="00475F1F"/>
    <w:rsid w:val="0047786F"/>
    <w:rsid w:val="004811C3"/>
    <w:rsid w:val="004815E1"/>
    <w:rsid w:val="00481787"/>
    <w:rsid w:val="004820D0"/>
    <w:rsid w:val="004821A5"/>
    <w:rsid w:val="004828CD"/>
    <w:rsid w:val="00483C3A"/>
    <w:rsid w:val="004849E4"/>
    <w:rsid w:val="004849FB"/>
    <w:rsid w:val="00486B0B"/>
    <w:rsid w:val="00487F90"/>
    <w:rsid w:val="00490296"/>
    <w:rsid w:val="004906B0"/>
    <w:rsid w:val="0049099F"/>
    <w:rsid w:val="00491CB4"/>
    <w:rsid w:val="0049223F"/>
    <w:rsid w:val="004924FE"/>
    <w:rsid w:val="004925EE"/>
    <w:rsid w:val="004933A7"/>
    <w:rsid w:val="00493A7A"/>
    <w:rsid w:val="00493DB0"/>
    <w:rsid w:val="0049495F"/>
    <w:rsid w:val="00495192"/>
    <w:rsid w:val="00495DA2"/>
    <w:rsid w:val="0049618D"/>
    <w:rsid w:val="00496635"/>
    <w:rsid w:val="00497775"/>
    <w:rsid w:val="00497C5E"/>
    <w:rsid w:val="004A00C8"/>
    <w:rsid w:val="004A0A78"/>
    <w:rsid w:val="004A1DD5"/>
    <w:rsid w:val="004A1F97"/>
    <w:rsid w:val="004A25C3"/>
    <w:rsid w:val="004A30C5"/>
    <w:rsid w:val="004A3B3F"/>
    <w:rsid w:val="004A3E79"/>
    <w:rsid w:val="004A4A69"/>
    <w:rsid w:val="004A6416"/>
    <w:rsid w:val="004A64A2"/>
    <w:rsid w:val="004A673F"/>
    <w:rsid w:val="004A6A33"/>
    <w:rsid w:val="004A7120"/>
    <w:rsid w:val="004A73B8"/>
    <w:rsid w:val="004A73F1"/>
    <w:rsid w:val="004A771A"/>
    <w:rsid w:val="004A7A01"/>
    <w:rsid w:val="004B05B3"/>
    <w:rsid w:val="004B05D1"/>
    <w:rsid w:val="004B1471"/>
    <w:rsid w:val="004B23E9"/>
    <w:rsid w:val="004B2805"/>
    <w:rsid w:val="004B349D"/>
    <w:rsid w:val="004B35D7"/>
    <w:rsid w:val="004B39D0"/>
    <w:rsid w:val="004B3A70"/>
    <w:rsid w:val="004B3C33"/>
    <w:rsid w:val="004B3EE8"/>
    <w:rsid w:val="004B476D"/>
    <w:rsid w:val="004B48A5"/>
    <w:rsid w:val="004B6631"/>
    <w:rsid w:val="004B6CAC"/>
    <w:rsid w:val="004B78C8"/>
    <w:rsid w:val="004B7D02"/>
    <w:rsid w:val="004C0D4F"/>
    <w:rsid w:val="004C2581"/>
    <w:rsid w:val="004C4269"/>
    <w:rsid w:val="004C4B10"/>
    <w:rsid w:val="004C4FB8"/>
    <w:rsid w:val="004C543B"/>
    <w:rsid w:val="004C5AFB"/>
    <w:rsid w:val="004C5EA3"/>
    <w:rsid w:val="004C6388"/>
    <w:rsid w:val="004C6F55"/>
    <w:rsid w:val="004D14FA"/>
    <w:rsid w:val="004D1DC5"/>
    <w:rsid w:val="004D23DE"/>
    <w:rsid w:val="004D25C6"/>
    <w:rsid w:val="004D280F"/>
    <w:rsid w:val="004D3131"/>
    <w:rsid w:val="004D3349"/>
    <w:rsid w:val="004D3F43"/>
    <w:rsid w:val="004D41D7"/>
    <w:rsid w:val="004D42F1"/>
    <w:rsid w:val="004D4B41"/>
    <w:rsid w:val="004D5464"/>
    <w:rsid w:val="004D7508"/>
    <w:rsid w:val="004D751A"/>
    <w:rsid w:val="004D7DA6"/>
    <w:rsid w:val="004D7DE3"/>
    <w:rsid w:val="004E0B0B"/>
    <w:rsid w:val="004E2423"/>
    <w:rsid w:val="004E27D2"/>
    <w:rsid w:val="004E39BD"/>
    <w:rsid w:val="004E4547"/>
    <w:rsid w:val="004E5E56"/>
    <w:rsid w:val="004E6284"/>
    <w:rsid w:val="004E7C14"/>
    <w:rsid w:val="004F09AC"/>
    <w:rsid w:val="004F10FD"/>
    <w:rsid w:val="004F114B"/>
    <w:rsid w:val="004F1916"/>
    <w:rsid w:val="004F2515"/>
    <w:rsid w:val="004F4681"/>
    <w:rsid w:val="004F596F"/>
    <w:rsid w:val="004F6D9A"/>
    <w:rsid w:val="004F780F"/>
    <w:rsid w:val="004F7B8C"/>
    <w:rsid w:val="00500433"/>
    <w:rsid w:val="00500EA2"/>
    <w:rsid w:val="00502386"/>
    <w:rsid w:val="00502532"/>
    <w:rsid w:val="00502633"/>
    <w:rsid w:val="00502811"/>
    <w:rsid w:val="0050331C"/>
    <w:rsid w:val="00503CDB"/>
    <w:rsid w:val="00505334"/>
    <w:rsid w:val="005057BF"/>
    <w:rsid w:val="00506338"/>
    <w:rsid w:val="00506546"/>
    <w:rsid w:val="00506A43"/>
    <w:rsid w:val="00506A9A"/>
    <w:rsid w:val="00510C6C"/>
    <w:rsid w:val="005111E2"/>
    <w:rsid w:val="00511AAF"/>
    <w:rsid w:val="005122DB"/>
    <w:rsid w:val="00512631"/>
    <w:rsid w:val="00512F55"/>
    <w:rsid w:val="0051369E"/>
    <w:rsid w:val="00515009"/>
    <w:rsid w:val="005151F8"/>
    <w:rsid w:val="00515DBF"/>
    <w:rsid w:val="00515FB5"/>
    <w:rsid w:val="0051666A"/>
    <w:rsid w:val="00516C2D"/>
    <w:rsid w:val="00516D07"/>
    <w:rsid w:val="00516F32"/>
    <w:rsid w:val="0051736D"/>
    <w:rsid w:val="005176C6"/>
    <w:rsid w:val="005177BD"/>
    <w:rsid w:val="005206EE"/>
    <w:rsid w:val="00521E24"/>
    <w:rsid w:val="00523125"/>
    <w:rsid w:val="00523EAA"/>
    <w:rsid w:val="00523F29"/>
    <w:rsid w:val="00524550"/>
    <w:rsid w:val="00524B9E"/>
    <w:rsid w:val="00525C4C"/>
    <w:rsid w:val="00525D96"/>
    <w:rsid w:val="00526DE6"/>
    <w:rsid w:val="0052752F"/>
    <w:rsid w:val="00527DE5"/>
    <w:rsid w:val="005302EB"/>
    <w:rsid w:val="00530887"/>
    <w:rsid w:val="00532584"/>
    <w:rsid w:val="0053283A"/>
    <w:rsid w:val="005330C8"/>
    <w:rsid w:val="0053418F"/>
    <w:rsid w:val="00535342"/>
    <w:rsid w:val="0053651E"/>
    <w:rsid w:val="0053709D"/>
    <w:rsid w:val="0053747F"/>
    <w:rsid w:val="00537BDA"/>
    <w:rsid w:val="005403E9"/>
    <w:rsid w:val="005403FD"/>
    <w:rsid w:val="00540963"/>
    <w:rsid w:val="00541539"/>
    <w:rsid w:val="00541FF9"/>
    <w:rsid w:val="005420AD"/>
    <w:rsid w:val="00542196"/>
    <w:rsid w:val="0054223A"/>
    <w:rsid w:val="00542259"/>
    <w:rsid w:val="00543B62"/>
    <w:rsid w:val="00543BB5"/>
    <w:rsid w:val="00543C10"/>
    <w:rsid w:val="00544C2F"/>
    <w:rsid w:val="00544C4D"/>
    <w:rsid w:val="0054553F"/>
    <w:rsid w:val="0054603D"/>
    <w:rsid w:val="0054612A"/>
    <w:rsid w:val="005462C1"/>
    <w:rsid w:val="00550505"/>
    <w:rsid w:val="005506DC"/>
    <w:rsid w:val="005507A5"/>
    <w:rsid w:val="00550847"/>
    <w:rsid w:val="00550E1F"/>
    <w:rsid w:val="0055159C"/>
    <w:rsid w:val="005522E2"/>
    <w:rsid w:val="0055239A"/>
    <w:rsid w:val="00553078"/>
    <w:rsid w:val="00553325"/>
    <w:rsid w:val="00553AFE"/>
    <w:rsid w:val="00554967"/>
    <w:rsid w:val="005559E6"/>
    <w:rsid w:val="00555B8E"/>
    <w:rsid w:val="005560B1"/>
    <w:rsid w:val="0055611D"/>
    <w:rsid w:val="005561F3"/>
    <w:rsid w:val="0055671D"/>
    <w:rsid w:val="00556A60"/>
    <w:rsid w:val="005574B3"/>
    <w:rsid w:val="0055792D"/>
    <w:rsid w:val="0056169E"/>
    <w:rsid w:val="00561AE4"/>
    <w:rsid w:val="005629EF"/>
    <w:rsid w:val="00562DE4"/>
    <w:rsid w:val="005633DE"/>
    <w:rsid w:val="005634EB"/>
    <w:rsid w:val="005639C9"/>
    <w:rsid w:val="00564780"/>
    <w:rsid w:val="00564B7B"/>
    <w:rsid w:val="00565527"/>
    <w:rsid w:val="00565982"/>
    <w:rsid w:val="005670F8"/>
    <w:rsid w:val="00570C46"/>
    <w:rsid w:val="005716CA"/>
    <w:rsid w:val="00571926"/>
    <w:rsid w:val="005719EF"/>
    <w:rsid w:val="00572056"/>
    <w:rsid w:val="00573356"/>
    <w:rsid w:val="00573426"/>
    <w:rsid w:val="00573781"/>
    <w:rsid w:val="00573BF7"/>
    <w:rsid w:val="00574766"/>
    <w:rsid w:val="00574938"/>
    <w:rsid w:val="00574D02"/>
    <w:rsid w:val="00575677"/>
    <w:rsid w:val="00577058"/>
    <w:rsid w:val="0058078D"/>
    <w:rsid w:val="00580A46"/>
    <w:rsid w:val="00581DF5"/>
    <w:rsid w:val="00582B6C"/>
    <w:rsid w:val="00583008"/>
    <w:rsid w:val="005831D7"/>
    <w:rsid w:val="00583E83"/>
    <w:rsid w:val="005843EA"/>
    <w:rsid w:val="00584530"/>
    <w:rsid w:val="005846FE"/>
    <w:rsid w:val="005855F3"/>
    <w:rsid w:val="00586228"/>
    <w:rsid w:val="00586EA2"/>
    <w:rsid w:val="00587056"/>
    <w:rsid w:val="005872B0"/>
    <w:rsid w:val="00591863"/>
    <w:rsid w:val="0059344B"/>
    <w:rsid w:val="00594806"/>
    <w:rsid w:val="00594C68"/>
    <w:rsid w:val="00595723"/>
    <w:rsid w:val="005962C7"/>
    <w:rsid w:val="005963C9"/>
    <w:rsid w:val="005971EB"/>
    <w:rsid w:val="00597234"/>
    <w:rsid w:val="005975A9"/>
    <w:rsid w:val="00597C59"/>
    <w:rsid w:val="005A0715"/>
    <w:rsid w:val="005A0F2A"/>
    <w:rsid w:val="005A0F91"/>
    <w:rsid w:val="005A0FF1"/>
    <w:rsid w:val="005A131E"/>
    <w:rsid w:val="005A1CD2"/>
    <w:rsid w:val="005A1F0C"/>
    <w:rsid w:val="005A20C2"/>
    <w:rsid w:val="005A218E"/>
    <w:rsid w:val="005A2325"/>
    <w:rsid w:val="005A2917"/>
    <w:rsid w:val="005A31FC"/>
    <w:rsid w:val="005A389D"/>
    <w:rsid w:val="005A4BF8"/>
    <w:rsid w:val="005A4DD7"/>
    <w:rsid w:val="005A518F"/>
    <w:rsid w:val="005A51FB"/>
    <w:rsid w:val="005A5441"/>
    <w:rsid w:val="005A5580"/>
    <w:rsid w:val="005A576E"/>
    <w:rsid w:val="005A58AC"/>
    <w:rsid w:val="005A6D21"/>
    <w:rsid w:val="005A72CE"/>
    <w:rsid w:val="005A74B1"/>
    <w:rsid w:val="005A7CAD"/>
    <w:rsid w:val="005B032B"/>
    <w:rsid w:val="005B0386"/>
    <w:rsid w:val="005B039D"/>
    <w:rsid w:val="005B0BC6"/>
    <w:rsid w:val="005B2598"/>
    <w:rsid w:val="005B2644"/>
    <w:rsid w:val="005B31D1"/>
    <w:rsid w:val="005B39E9"/>
    <w:rsid w:val="005B3D20"/>
    <w:rsid w:val="005B435D"/>
    <w:rsid w:val="005B57DA"/>
    <w:rsid w:val="005B5DA9"/>
    <w:rsid w:val="005B6032"/>
    <w:rsid w:val="005B7533"/>
    <w:rsid w:val="005B7B69"/>
    <w:rsid w:val="005B7D30"/>
    <w:rsid w:val="005B7F85"/>
    <w:rsid w:val="005C06F7"/>
    <w:rsid w:val="005C0785"/>
    <w:rsid w:val="005C0D68"/>
    <w:rsid w:val="005C0ED5"/>
    <w:rsid w:val="005C1186"/>
    <w:rsid w:val="005C1455"/>
    <w:rsid w:val="005C20C3"/>
    <w:rsid w:val="005C2E0A"/>
    <w:rsid w:val="005C31B1"/>
    <w:rsid w:val="005C39A6"/>
    <w:rsid w:val="005C4799"/>
    <w:rsid w:val="005C4DE3"/>
    <w:rsid w:val="005C5546"/>
    <w:rsid w:val="005C7383"/>
    <w:rsid w:val="005D0422"/>
    <w:rsid w:val="005D09F0"/>
    <w:rsid w:val="005D1358"/>
    <w:rsid w:val="005D1A29"/>
    <w:rsid w:val="005D2883"/>
    <w:rsid w:val="005D2C5B"/>
    <w:rsid w:val="005D3C4E"/>
    <w:rsid w:val="005D55F0"/>
    <w:rsid w:val="005D5ECF"/>
    <w:rsid w:val="005D6977"/>
    <w:rsid w:val="005D6CB7"/>
    <w:rsid w:val="005D72C2"/>
    <w:rsid w:val="005D7BBF"/>
    <w:rsid w:val="005E057D"/>
    <w:rsid w:val="005E200E"/>
    <w:rsid w:val="005E20A5"/>
    <w:rsid w:val="005E20F8"/>
    <w:rsid w:val="005E2575"/>
    <w:rsid w:val="005E2683"/>
    <w:rsid w:val="005E280A"/>
    <w:rsid w:val="005E2E0E"/>
    <w:rsid w:val="005E36F8"/>
    <w:rsid w:val="005E440B"/>
    <w:rsid w:val="005E51A6"/>
    <w:rsid w:val="005E5A78"/>
    <w:rsid w:val="005E5B1A"/>
    <w:rsid w:val="005F0736"/>
    <w:rsid w:val="005F0ED8"/>
    <w:rsid w:val="005F28F2"/>
    <w:rsid w:val="005F3D50"/>
    <w:rsid w:val="005F436F"/>
    <w:rsid w:val="005F5747"/>
    <w:rsid w:val="005F5867"/>
    <w:rsid w:val="005F588B"/>
    <w:rsid w:val="0060014E"/>
    <w:rsid w:val="0060088C"/>
    <w:rsid w:val="0060122F"/>
    <w:rsid w:val="0060126B"/>
    <w:rsid w:val="00601542"/>
    <w:rsid w:val="00601D7B"/>
    <w:rsid w:val="00602683"/>
    <w:rsid w:val="00602925"/>
    <w:rsid w:val="006029C1"/>
    <w:rsid w:val="006053DE"/>
    <w:rsid w:val="006056C5"/>
    <w:rsid w:val="0060589A"/>
    <w:rsid w:val="00607583"/>
    <w:rsid w:val="00607CDF"/>
    <w:rsid w:val="006109CD"/>
    <w:rsid w:val="0061106D"/>
    <w:rsid w:val="00611FD2"/>
    <w:rsid w:val="00614057"/>
    <w:rsid w:val="00615CA2"/>
    <w:rsid w:val="00615F30"/>
    <w:rsid w:val="0061634E"/>
    <w:rsid w:val="006164A3"/>
    <w:rsid w:val="00616595"/>
    <w:rsid w:val="0062019B"/>
    <w:rsid w:val="00620217"/>
    <w:rsid w:val="00620BAD"/>
    <w:rsid w:val="00621B01"/>
    <w:rsid w:val="00621BD9"/>
    <w:rsid w:val="00622440"/>
    <w:rsid w:val="006227C0"/>
    <w:rsid w:val="00622CDE"/>
    <w:rsid w:val="006233C8"/>
    <w:rsid w:val="006234B6"/>
    <w:rsid w:val="006239AD"/>
    <w:rsid w:val="006244F0"/>
    <w:rsid w:val="00624777"/>
    <w:rsid w:val="00627E2E"/>
    <w:rsid w:val="006307C1"/>
    <w:rsid w:val="006310F9"/>
    <w:rsid w:val="00631AF0"/>
    <w:rsid w:val="00632944"/>
    <w:rsid w:val="0063300E"/>
    <w:rsid w:val="00633048"/>
    <w:rsid w:val="00633B24"/>
    <w:rsid w:val="0063419B"/>
    <w:rsid w:val="0063492D"/>
    <w:rsid w:val="0063570A"/>
    <w:rsid w:val="00635896"/>
    <w:rsid w:val="00635AF6"/>
    <w:rsid w:val="00635CEE"/>
    <w:rsid w:val="00635EF1"/>
    <w:rsid w:val="006360DC"/>
    <w:rsid w:val="006366C5"/>
    <w:rsid w:val="006369B4"/>
    <w:rsid w:val="0063730A"/>
    <w:rsid w:val="006378F1"/>
    <w:rsid w:val="00637C86"/>
    <w:rsid w:val="00637FE9"/>
    <w:rsid w:val="00641219"/>
    <w:rsid w:val="00641D07"/>
    <w:rsid w:val="00642BA3"/>
    <w:rsid w:val="00643AEE"/>
    <w:rsid w:val="00643CFE"/>
    <w:rsid w:val="00650CF6"/>
    <w:rsid w:val="00650FBC"/>
    <w:rsid w:val="00653B6E"/>
    <w:rsid w:val="00655757"/>
    <w:rsid w:val="00656D89"/>
    <w:rsid w:val="00656DCF"/>
    <w:rsid w:val="00657517"/>
    <w:rsid w:val="00661ACA"/>
    <w:rsid w:val="006631FE"/>
    <w:rsid w:val="006635BB"/>
    <w:rsid w:val="00664386"/>
    <w:rsid w:val="00664577"/>
    <w:rsid w:val="006664F9"/>
    <w:rsid w:val="00666975"/>
    <w:rsid w:val="00667E1C"/>
    <w:rsid w:val="00670626"/>
    <w:rsid w:val="00670D5B"/>
    <w:rsid w:val="0067110C"/>
    <w:rsid w:val="0067159B"/>
    <w:rsid w:val="00671D2B"/>
    <w:rsid w:val="00673285"/>
    <w:rsid w:val="00673525"/>
    <w:rsid w:val="00673F0D"/>
    <w:rsid w:val="006743B7"/>
    <w:rsid w:val="006746BF"/>
    <w:rsid w:val="00674924"/>
    <w:rsid w:val="00675154"/>
    <w:rsid w:val="0067519F"/>
    <w:rsid w:val="006755B2"/>
    <w:rsid w:val="006756BA"/>
    <w:rsid w:val="00675803"/>
    <w:rsid w:val="00675E75"/>
    <w:rsid w:val="0067650C"/>
    <w:rsid w:val="006775CD"/>
    <w:rsid w:val="00677F28"/>
    <w:rsid w:val="0068168A"/>
    <w:rsid w:val="00681AF4"/>
    <w:rsid w:val="00681CFC"/>
    <w:rsid w:val="00682770"/>
    <w:rsid w:val="006828B8"/>
    <w:rsid w:val="00684218"/>
    <w:rsid w:val="0068498D"/>
    <w:rsid w:val="006857A0"/>
    <w:rsid w:val="006868D3"/>
    <w:rsid w:val="00687650"/>
    <w:rsid w:val="0069001B"/>
    <w:rsid w:val="00690522"/>
    <w:rsid w:val="00691266"/>
    <w:rsid w:val="0069133E"/>
    <w:rsid w:val="00691ADE"/>
    <w:rsid w:val="00692775"/>
    <w:rsid w:val="00692991"/>
    <w:rsid w:val="00692BE4"/>
    <w:rsid w:val="00692E11"/>
    <w:rsid w:val="00693819"/>
    <w:rsid w:val="00693972"/>
    <w:rsid w:val="00693C22"/>
    <w:rsid w:val="00693CBB"/>
    <w:rsid w:val="006945BB"/>
    <w:rsid w:val="006955D6"/>
    <w:rsid w:val="00695C8B"/>
    <w:rsid w:val="006962B8"/>
    <w:rsid w:val="00697575"/>
    <w:rsid w:val="006975C5"/>
    <w:rsid w:val="00697A5C"/>
    <w:rsid w:val="006A106B"/>
    <w:rsid w:val="006A1C1A"/>
    <w:rsid w:val="006A1F5B"/>
    <w:rsid w:val="006A404E"/>
    <w:rsid w:val="006A4E15"/>
    <w:rsid w:val="006A4F62"/>
    <w:rsid w:val="006A5F05"/>
    <w:rsid w:val="006A6AB3"/>
    <w:rsid w:val="006A6E75"/>
    <w:rsid w:val="006A7A5F"/>
    <w:rsid w:val="006B18F8"/>
    <w:rsid w:val="006B1997"/>
    <w:rsid w:val="006B2ACA"/>
    <w:rsid w:val="006B2C62"/>
    <w:rsid w:val="006B2C9F"/>
    <w:rsid w:val="006B2D50"/>
    <w:rsid w:val="006B37C3"/>
    <w:rsid w:val="006B68D0"/>
    <w:rsid w:val="006B6ED2"/>
    <w:rsid w:val="006C0A39"/>
    <w:rsid w:val="006C12DD"/>
    <w:rsid w:val="006C1891"/>
    <w:rsid w:val="006C30D0"/>
    <w:rsid w:val="006C3422"/>
    <w:rsid w:val="006C4D44"/>
    <w:rsid w:val="006C583A"/>
    <w:rsid w:val="006C62A1"/>
    <w:rsid w:val="006C644A"/>
    <w:rsid w:val="006C652B"/>
    <w:rsid w:val="006C66F0"/>
    <w:rsid w:val="006C6926"/>
    <w:rsid w:val="006C6C9F"/>
    <w:rsid w:val="006C70A0"/>
    <w:rsid w:val="006C791D"/>
    <w:rsid w:val="006D0388"/>
    <w:rsid w:val="006D0ADD"/>
    <w:rsid w:val="006D0BD0"/>
    <w:rsid w:val="006D0E58"/>
    <w:rsid w:val="006D1DA3"/>
    <w:rsid w:val="006D23B6"/>
    <w:rsid w:val="006D3212"/>
    <w:rsid w:val="006D3527"/>
    <w:rsid w:val="006D5D2E"/>
    <w:rsid w:val="006D6289"/>
    <w:rsid w:val="006D7717"/>
    <w:rsid w:val="006D7A80"/>
    <w:rsid w:val="006E0439"/>
    <w:rsid w:val="006E0BCA"/>
    <w:rsid w:val="006E13B4"/>
    <w:rsid w:val="006E54FA"/>
    <w:rsid w:val="006E64D3"/>
    <w:rsid w:val="006E6B84"/>
    <w:rsid w:val="006E6D93"/>
    <w:rsid w:val="006E717B"/>
    <w:rsid w:val="006E76E1"/>
    <w:rsid w:val="006E7C0D"/>
    <w:rsid w:val="006F06D3"/>
    <w:rsid w:val="006F115F"/>
    <w:rsid w:val="006F1EA8"/>
    <w:rsid w:val="006F20B7"/>
    <w:rsid w:val="006F235C"/>
    <w:rsid w:val="006F3C6D"/>
    <w:rsid w:val="006F430B"/>
    <w:rsid w:val="006F482D"/>
    <w:rsid w:val="006F6132"/>
    <w:rsid w:val="006F6B54"/>
    <w:rsid w:val="006F6DA7"/>
    <w:rsid w:val="006F6F48"/>
    <w:rsid w:val="006F7E76"/>
    <w:rsid w:val="007002B8"/>
    <w:rsid w:val="007007A6"/>
    <w:rsid w:val="007007E7"/>
    <w:rsid w:val="00700A5A"/>
    <w:rsid w:val="00700CDE"/>
    <w:rsid w:val="00700E89"/>
    <w:rsid w:val="007019DA"/>
    <w:rsid w:val="00702013"/>
    <w:rsid w:val="0070229E"/>
    <w:rsid w:val="00702DFF"/>
    <w:rsid w:val="00703209"/>
    <w:rsid w:val="00703508"/>
    <w:rsid w:val="00703C7D"/>
    <w:rsid w:val="0070439B"/>
    <w:rsid w:val="00704866"/>
    <w:rsid w:val="00704BAB"/>
    <w:rsid w:val="0070554F"/>
    <w:rsid w:val="00705CBF"/>
    <w:rsid w:val="00705DC0"/>
    <w:rsid w:val="00706812"/>
    <w:rsid w:val="00706F56"/>
    <w:rsid w:val="00707E9E"/>
    <w:rsid w:val="007109EC"/>
    <w:rsid w:val="00710A46"/>
    <w:rsid w:val="00711036"/>
    <w:rsid w:val="0071179E"/>
    <w:rsid w:val="00712611"/>
    <w:rsid w:val="00712E1A"/>
    <w:rsid w:val="00713348"/>
    <w:rsid w:val="00713DBD"/>
    <w:rsid w:val="00713FB4"/>
    <w:rsid w:val="00714CDD"/>
    <w:rsid w:val="00715FD3"/>
    <w:rsid w:val="007163EE"/>
    <w:rsid w:val="00717674"/>
    <w:rsid w:val="00717EB3"/>
    <w:rsid w:val="00717EF8"/>
    <w:rsid w:val="00717FAE"/>
    <w:rsid w:val="007234A6"/>
    <w:rsid w:val="00724033"/>
    <w:rsid w:val="0072442A"/>
    <w:rsid w:val="007244A3"/>
    <w:rsid w:val="00724C3E"/>
    <w:rsid w:val="00725995"/>
    <w:rsid w:val="00725A32"/>
    <w:rsid w:val="00726192"/>
    <w:rsid w:val="00727F6F"/>
    <w:rsid w:val="00727F72"/>
    <w:rsid w:val="00730E0E"/>
    <w:rsid w:val="00731D82"/>
    <w:rsid w:val="00731FB6"/>
    <w:rsid w:val="00732408"/>
    <w:rsid w:val="00732E49"/>
    <w:rsid w:val="00732F51"/>
    <w:rsid w:val="00733029"/>
    <w:rsid w:val="00733F23"/>
    <w:rsid w:val="00735A86"/>
    <w:rsid w:val="00736FE1"/>
    <w:rsid w:val="00740567"/>
    <w:rsid w:val="0074088D"/>
    <w:rsid w:val="00740BF0"/>
    <w:rsid w:val="00740C30"/>
    <w:rsid w:val="00741418"/>
    <w:rsid w:val="00741FC3"/>
    <w:rsid w:val="0074211B"/>
    <w:rsid w:val="00742502"/>
    <w:rsid w:val="00742670"/>
    <w:rsid w:val="007431E3"/>
    <w:rsid w:val="00743A52"/>
    <w:rsid w:val="00743A62"/>
    <w:rsid w:val="00744E4A"/>
    <w:rsid w:val="00745602"/>
    <w:rsid w:val="00745CD0"/>
    <w:rsid w:val="0074615D"/>
    <w:rsid w:val="00746CFF"/>
    <w:rsid w:val="00750701"/>
    <w:rsid w:val="0075146D"/>
    <w:rsid w:val="0075181A"/>
    <w:rsid w:val="00751E8C"/>
    <w:rsid w:val="0075439A"/>
    <w:rsid w:val="007547D0"/>
    <w:rsid w:val="00755265"/>
    <w:rsid w:val="00755A20"/>
    <w:rsid w:val="00755AE6"/>
    <w:rsid w:val="007560D1"/>
    <w:rsid w:val="00756C56"/>
    <w:rsid w:val="00760B18"/>
    <w:rsid w:val="00761550"/>
    <w:rsid w:val="0076165A"/>
    <w:rsid w:val="00762052"/>
    <w:rsid w:val="00762697"/>
    <w:rsid w:val="007628D1"/>
    <w:rsid w:val="00762914"/>
    <w:rsid w:val="007630D5"/>
    <w:rsid w:val="00763F41"/>
    <w:rsid w:val="00764728"/>
    <w:rsid w:val="00765B7A"/>
    <w:rsid w:val="0076618D"/>
    <w:rsid w:val="007664E5"/>
    <w:rsid w:val="0077046B"/>
    <w:rsid w:val="007706FB"/>
    <w:rsid w:val="00773702"/>
    <w:rsid w:val="007737DD"/>
    <w:rsid w:val="0077388A"/>
    <w:rsid w:val="00773D6C"/>
    <w:rsid w:val="007751C0"/>
    <w:rsid w:val="0077622F"/>
    <w:rsid w:val="00776608"/>
    <w:rsid w:val="00776841"/>
    <w:rsid w:val="00776A2F"/>
    <w:rsid w:val="00776B83"/>
    <w:rsid w:val="00777704"/>
    <w:rsid w:val="00780026"/>
    <w:rsid w:val="007803E1"/>
    <w:rsid w:val="007807A8"/>
    <w:rsid w:val="007810FE"/>
    <w:rsid w:val="0078127F"/>
    <w:rsid w:val="0078169A"/>
    <w:rsid w:val="00781895"/>
    <w:rsid w:val="00781CC9"/>
    <w:rsid w:val="00783FEF"/>
    <w:rsid w:val="007842C3"/>
    <w:rsid w:val="007844BB"/>
    <w:rsid w:val="007872E2"/>
    <w:rsid w:val="00790224"/>
    <w:rsid w:val="007911A6"/>
    <w:rsid w:val="00791DBC"/>
    <w:rsid w:val="00792228"/>
    <w:rsid w:val="007931FC"/>
    <w:rsid w:val="007933CB"/>
    <w:rsid w:val="00793720"/>
    <w:rsid w:val="00793790"/>
    <w:rsid w:val="00794046"/>
    <w:rsid w:val="00795667"/>
    <w:rsid w:val="0079567D"/>
    <w:rsid w:val="00796251"/>
    <w:rsid w:val="007969C6"/>
    <w:rsid w:val="0079773F"/>
    <w:rsid w:val="00797B68"/>
    <w:rsid w:val="00797C19"/>
    <w:rsid w:val="007A004F"/>
    <w:rsid w:val="007A04E1"/>
    <w:rsid w:val="007A06BD"/>
    <w:rsid w:val="007A07DF"/>
    <w:rsid w:val="007A0DE9"/>
    <w:rsid w:val="007A138B"/>
    <w:rsid w:val="007A1482"/>
    <w:rsid w:val="007A1800"/>
    <w:rsid w:val="007A2384"/>
    <w:rsid w:val="007A3F53"/>
    <w:rsid w:val="007A5F1D"/>
    <w:rsid w:val="007A62D0"/>
    <w:rsid w:val="007A6CEF"/>
    <w:rsid w:val="007A6DDB"/>
    <w:rsid w:val="007A7FCC"/>
    <w:rsid w:val="007B0D8D"/>
    <w:rsid w:val="007B1691"/>
    <w:rsid w:val="007B4D59"/>
    <w:rsid w:val="007B50CF"/>
    <w:rsid w:val="007B59F9"/>
    <w:rsid w:val="007B5DE0"/>
    <w:rsid w:val="007B623F"/>
    <w:rsid w:val="007B70A7"/>
    <w:rsid w:val="007B70AF"/>
    <w:rsid w:val="007B71B8"/>
    <w:rsid w:val="007B75FF"/>
    <w:rsid w:val="007C134D"/>
    <w:rsid w:val="007C3122"/>
    <w:rsid w:val="007C3201"/>
    <w:rsid w:val="007C3FDC"/>
    <w:rsid w:val="007C522D"/>
    <w:rsid w:val="007C54D7"/>
    <w:rsid w:val="007C551B"/>
    <w:rsid w:val="007C5F67"/>
    <w:rsid w:val="007C79CB"/>
    <w:rsid w:val="007C7ACB"/>
    <w:rsid w:val="007D1408"/>
    <w:rsid w:val="007D1B67"/>
    <w:rsid w:val="007D23A1"/>
    <w:rsid w:val="007D2AC9"/>
    <w:rsid w:val="007D2EC0"/>
    <w:rsid w:val="007D3088"/>
    <w:rsid w:val="007D3330"/>
    <w:rsid w:val="007D3AEB"/>
    <w:rsid w:val="007D3E50"/>
    <w:rsid w:val="007D48BA"/>
    <w:rsid w:val="007D6980"/>
    <w:rsid w:val="007D6AE5"/>
    <w:rsid w:val="007D6EC0"/>
    <w:rsid w:val="007E1C8D"/>
    <w:rsid w:val="007E2E90"/>
    <w:rsid w:val="007E2ECA"/>
    <w:rsid w:val="007E3387"/>
    <w:rsid w:val="007E344E"/>
    <w:rsid w:val="007E3713"/>
    <w:rsid w:val="007E3772"/>
    <w:rsid w:val="007E4B60"/>
    <w:rsid w:val="007E7CEF"/>
    <w:rsid w:val="007F1535"/>
    <w:rsid w:val="007F16B2"/>
    <w:rsid w:val="007F216A"/>
    <w:rsid w:val="007F2942"/>
    <w:rsid w:val="007F3666"/>
    <w:rsid w:val="007F3F79"/>
    <w:rsid w:val="007F407A"/>
    <w:rsid w:val="007F5114"/>
    <w:rsid w:val="007F5719"/>
    <w:rsid w:val="007F6F42"/>
    <w:rsid w:val="0080050C"/>
    <w:rsid w:val="008016D7"/>
    <w:rsid w:val="00802EE3"/>
    <w:rsid w:val="0080330A"/>
    <w:rsid w:val="008038EE"/>
    <w:rsid w:val="00804093"/>
    <w:rsid w:val="00804355"/>
    <w:rsid w:val="00804771"/>
    <w:rsid w:val="00805DD6"/>
    <w:rsid w:val="0080717C"/>
    <w:rsid w:val="008075E3"/>
    <w:rsid w:val="00810AAB"/>
    <w:rsid w:val="00811769"/>
    <w:rsid w:val="00811C12"/>
    <w:rsid w:val="00812677"/>
    <w:rsid w:val="008132BC"/>
    <w:rsid w:val="00813844"/>
    <w:rsid w:val="00815260"/>
    <w:rsid w:val="00815262"/>
    <w:rsid w:val="00815499"/>
    <w:rsid w:val="00815941"/>
    <w:rsid w:val="0081641F"/>
    <w:rsid w:val="00817C46"/>
    <w:rsid w:val="00817EF4"/>
    <w:rsid w:val="00817F97"/>
    <w:rsid w:val="0082082F"/>
    <w:rsid w:val="00820DF6"/>
    <w:rsid w:val="008218A0"/>
    <w:rsid w:val="00821BAE"/>
    <w:rsid w:val="00821CD2"/>
    <w:rsid w:val="00824E9C"/>
    <w:rsid w:val="008255BA"/>
    <w:rsid w:val="008258A4"/>
    <w:rsid w:val="00826D7C"/>
    <w:rsid w:val="008305CA"/>
    <w:rsid w:val="0083099D"/>
    <w:rsid w:val="00830F68"/>
    <w:rsid w:val="00831EB0"/>
    <w:rsid w:val="008329A2"/>
    <w:rsid w:val="00832B3F"/>
    <w:rsid w:val="008337C4"/>
    <w:rsid w:val="00833984"/>
    <w:rsid w:val="00833A76"/>
    <w:rsid w:val="00833B7F"/>
    <w:rsid w:val="00833F3B"/>
    <w:rsid w:val="0083408E"/>
    <w:rsid w:val="00834C01"/>
    <w:rsid w:val="00835833"/>
    <w:rsid w:val="008369FF"/>
    <w:rsid w:val="008374E2"/>
    <w:rsid w:val="00837A9E"/>
    <w:rsid w:val="00837B76"/>
    <w:rsid w:val="00837D40"/>
    <w:rsid w:val="008403A0"/>
    <w:rsid w:val="00840CD5"/>
    <w:rsid w:val="008410DF"/>
    <w:rsid w:val="00842832"/>
    <w:rsid w:val="00842B7C"/>
    <w:rsid w:val="008438AD"/>
    <w:rsid w:val="00845729"/>
    <w:rsid w:val="00846CDE"/>
    <w:rsid w:val="008470DF"/>
    <w:rsid w:val="008470F7"/>
    <w:rsid w:val="0084738A"/>
    <w:rsid w:val="008474E2"/>
    <w:rsid w:val="00850A40"/>
    <w:rsid w:val="00850ADE"/>
    <w:rsid w:val="00850D46"/>
    <w:rsid w:val="00850FFF"/>
    <w:rsid w:val="00851264"/>
    <w:rsid w:val="00852586"/>
    <w:rsid w:val="00852AE7"/>
    <w:rsid w:val="00852C97"/>
    <w:rsid w:val="00852EFB"/>
    <w:rsid w:val="00853C45"/>
    <w:rsid w:val="00854C07"/>
    <w:rsid w:val="00855153"/>
    <w:rsid w:val="00855C40"/>
    <w:rsid w:val="00856481"/>
    <w:rsid w:val="008572B6"/>
    <w:rsid w:val="00857DFD"/>
    <w:rsid w:val="00857EF4"/>
    <w:rsid w:val="00861611"/>
    <w:rsid w:val="00861CB7"/>
    <w:rsid w:val="00862606"/>
    <w:rsid w:val="00862F7A"/>
    <w:rsid w:val="008634D9"/>
    <w:rsid w:val="0086378F"/>
    <w:rsid w:val="00864B87"/>
    <w:rsid w:val="00864FE3"/>
    <w:rsid w:val="00865361"/>
    <w:rsid w:val="008660CE"/>
    <w:rsid w:val="008663D2"/>
    <w:rsid w:val="0086663A"/>
    <w:rsid w:val="0086771D"/>
    <w:rsid w:val="008700DF"/>
    <w:rsid w:val="00870B51"/>
    <w:rsid w:val="008710FE"/>
    <w:rsid w:val="00871623"/>
    <w:rsid w:val="00872245"/>
    <w:rsid w:val="008738D0"/>
    <w:rsid w:val="00874452"/>
    <w:rsid w:val="00876BB1"/>
    <w:rsid w:val="00876C18"/>
    <w:rsid w:val="0087700D"/>
    <w:rsid w:val="00877FDA"/>
    <w:rsid w:val="008815FE"/>
    <w:rsid w:val="008820EE"/>
    <w:rsid w:val="00882180"/>
    <w:rsid w:val="0088243D"/>
    <w:rsid w:val="00882CB5"/>
    <w:rsid w:val="008834E3"/>
    <w:rsid w:val="00883A33"/>
    <w:rsid w:val="008850BB"/>
    <w:rsid w:val="00885ADE"/>
    <w:rsid w:val="00885DCE"/>
    <w:rsid w:val="00886C78"/>
    <w:rsid w:val="00887A7C"/>
    <w:rsid w:val="008904D1"/>
    <w:rsid w:val="0089072B"/>
    <w:rsid w:val="00893369"/>
    <w:rsid w:val="0089341E"/>
    <w:rsid w:val="0089410E"/>
    <w:rsid w:val="008942ED"/>
    <w:rsid w:val="00894827"/>
    <w:rsid w:val="00894D95"/>
    <w:rsid w:val="008953DE"/>
    <w:rsid w:val="008961F8"/>
    <w:rsid w:val="00896A97"/>
    <w:rsid w:val="00897A4E"/>
    <w:rsid w:val="008A1D02"/>
    <w:rsid w:val="008A23EB"/>
    <w:rsid w:val="008A27F5"/>
    <w:rsid w:val="008A28CA"/>
    <w:rsid w:val="008A2B87"/>
    <w:rsid w:val="008A31B5"/>
    <w:rsid w:val="008A3CF9"/>
    <w:rsid w:val="008A4068"/>
    <w:rsid w:val="008A4C5F"/>
    <w:rsid w:val="008A4D10"/>
    <w:rsid w:val="008A4DA1"/>
    <w:rsid w:val="008A5985"/>
    <w:rsid w:val="008A5DE0"/>
    <w:rsid w:val="008A6AA8"/>
    <w:rsid w:val="008A76C1"/>
    <w:rsid w:val="008B0309"/>
    <w:rsid w:val="008B0C94"/>
    <w:rsid w:val="008B1508"/>
    <w:rsid w:val="008B19CD"/>
    <w:rsid w:val="008B1D42"/>
    <w:rsid w:val="008B23B1"/>
    <w:rsid w:val="008B244D"/>
    <w:rsid w:val="008B2EE7"/>
    <w:rsid w:val="008B4BB5"/>
    <w:rsid w:val="008B70A4"/>
    <w:rsid w:val="008B7454"/>
    <w:rsid w:val="008C0775"/>
    <w:rsid w:val="008C0DE9"/>
    <w:rsid w:val="008C1152"/>
    <w:rsid w:val="008C1567"/>
    <w:rsid w:val="008C181F"/>
    <w:rsid w:val="008C1969"/>
    <w:rsid w:val="008C2020"/>
    <w:rsid w:val="008C3483"/>
    <w:rsid w:val="008C34CF"/>
    <w:rsid w:val="008C4E75"/>
    <w:rsid w:val="008C5916"/>
    <w:rsid w:val="008C5F24"/>
    <w:rsid w:val="008C64CC"/>
    <w:rsid w:val="008C667D"/>
    <w:rsid w:val="008C6AF1"/>
    <w:rsid w:val="008C7112"/>
    <w:rsid w:val="008C7559"/>
    <w:rsid w:val="008C7EBF"/>
    <w:rsid w:val="008C7F78"/>
    <w:rsid w:val="008D015A"/>
    <w:rsid w:val="008D067A"/>
    <w:rsid w:val="008D3256"/>
    <w:rsid w:val="008D3B74"/>
    <w:rsid w:val="008D40B5"/>
    <w:rsid w:val="008D4C45"/>
    <w:rsid w:val="008D5FB3"/>
    <w:rsid w:val="008D6640"/>
    <w:rsid w:val="008D762D"/>
    <w:rsid w:val="008D7E5E"/>
    <w:rsid w:val="008E0515"/>
    <w:rsid w:val="008E158C"/>
    <w:rsid w:val="008E2133"/>
    <w:rsid w:val="008E27E8"/>
    <w:rsid w:val="008E2D9D"/>
    <w:rsid w:val="008E350D"/>
    <w:rsid w:val="008E3BDF"/>
    <w:rsid w:val="008E453D"/>
    <w:rsid w:val="008E523E"/>
    <w:rsid w:val="008E5BB2"/>
    <w:rsid w:val="008E614F"/>
    <w:rsid w:val="008E775C"/>
    <w:rsid w:val="008E7A75"/>
    <w:rsid w:val="008E7BF6"/>
    <w:rsid w:val="008E7EA1"/>
    <w:rsid w:val="008F0652"/>
    <w:rsid w:val="008F157D"/>
    <w:rsid w:val="008F15E5"/>
    <w:rsid w:val="008F1785"/>
    <w:rsid w:val="008F2A71"/>
    <w:rsid w:val="008F3035"/>
    <w:rsid w:val="008F35AE"/>
    <w:rsid w:val="008F409B"/>
    <w:rsid w:val="008F431A"/>
    <w:rsid w:val="008F4BB7"/>
    <w:rsid w:val="008F59C8"/>
    <w:rsid w:val="008F63A6"/>
    <w:rsid w:val="008F6551"/>
    <w:rsid w:val="008F6C1F"/>
    <w:rsid w:val="008F7E04"/>
    <w:rsid w:val="00900A6A"/>
    <w:rsid w:val="00900D39"/>
    <w:rsid w:val="00901D7F"/>
    <w:rsid w:val="009021FC"/>
    <w:rsid w:val="0090298E"/>
    <w:rsid w:val="00902CFF"/>
    <w:rsid w:val="00902D93"/>
    <w:rsid w:val="00902EB3"/>
    <w:rsid w:val="00904751"/>
    <w:rsid w:val="009051D5"/>
    <w:rsid w:val="00905493"/>
    <w:rsid w:val="00906364"/>
    <w:rsid w:val="00906404"/>
    <w:rsid w:val="009102B5"/>
    <w:rsid w:val="00910656"/>
    <w:rsid w:val="00911205"/>
    <w:rsid w:val="00913195"/>
    <w:rsid w:val="009136EC"/>
    <w:rsid w:val="00914DD2"/>
    <w:rsid w:val="00915476"/>
    <w:rsid w:val="0091551A"/>
    <w:rsid w:val="009174E4"/>
    <w:rsid w:val="00917E7B"/>
    <w:rsid w:val="0092127C"/>
    <w:rsid w:val="00921755"/>
    <w:rsid w:val="00921E0B"/>
    <w:rsid w:val="009225F7"/>
    <w:rsid w:val="00922654"/>
    <w:rsid w:val="00922EB0"/>
    <w:rsid w:val="00922F71"/>
    <w:rsid w:val="00925260"/>
    <w:rsid w:val="00925F85"/>
    <w:rsid w:val="00926449"/>
    <w:rsid w:val="00926A43"/>
    <w:rsid w:val="00930678"/>
    <w:rsid w:val="009308F6"/>
    <w:rsid w:val="00930E60"/>
    <w:rsid w:val="009347B7"/>
    <w:rsid w:val="00934E96"/>
    <w:rsid w:val="009360BC"/>
    <w:rsid w:val="009366AD"/>
    <w:rsid w:val="0093753A"/>
    <w:rsid w:val="009402EE"/>
    <w:rsid w:val="00940B22"/>
    <w:rsid w:val="00941974"/>
    <w:rsid w:val="0094262F"/>
    <w:rsid w:val="00942FBF"/>
    <w:rsid w:val="009430B7"/>
    <w:rsid w:val="0094468F"/>
    <w:rsid w:val="00944FA9"/>
    <w:rsid w:val="0094768B"/>
    <w:rsid w:val="00951934"/>
    <w:rsid w:val="00951AF1"/>
    <w:rsid w:val="00952726"/>
    <w:rsid w:val="00952F64"/>
    <w:rsid w:val="00953151"/>
    <w:rsid w:val="00954074"/>
    <w:rsid w:val="00954595"/>
    <w:rsid w:val="009557C9"/>
    <w:rsid w:val="00955FBA"/>
    <w:rsid w:val="00956A11"/>
    <w:rsid w:val="00957CF1"/>
    <w:rsid w:val="009602CD"/>
    <w:rsid w:val="00960935"/>
    <w:rsid w:val="00960B22"/>
    <w:rsid w:val="00961660"/>
    <w:rsid w:val="009619C6"/>
    <w:rsid w:val="00961AE7"/>
    <w:rsid w:val="0096246C"/>
    <w:rsid w:val="00962EF4"/>
    <w:rsid w:val="00962F38"/>
    <w:rsid w:val="009632E6"/>
    <w:rsid w:val="00963885"/>
    <w:rsid w:val="00964B96"/>
    <w:rsid w:val="00964C0E"/>
    <w:rsid w:val="00965BC6"/>
    <w:rsid w:val="009663CE"/>
    <w:rsid w:val="009664AD"/>
    <w:rsid w:val="00966DC6"/>
    <w:rsid w:val="0096759C"/>
    <w:rsid w:val="00971A2E"/>
    <w:rsid w:val="00972A96"/>
    <w:rsid w:val="00974696"/>
    <w:rsid w:val="0097502E"/>
    <w:rsid w:val="00975360"/>
    <w:rsid w:val="009753E2"/>
    <w:rsid w:val="00975656"/>
    <w:rsid w:val="0097591E"/>
    <w:rsid w:val="00975DC4"/>
    <w:rsid w:val="009767C3"/>
    <w:rsid w:val="00976A71"/>
    <w:rsid w:val="00976B02"/>
    <w:rsid w:val="00976DB0"/>
    <w:rsid w:val="0097700D"/>
    <w:rsid w:val="00981277"/>
    <w:rsid w:val="0098144E"/>
    <w:rsid w:val="00981B03"/>
    <w:rsid w:val="009821A9"/>
    <w:rsid w:val="0098238C"/>
    <w:rsid w:val="00982953"/>
    <w:rsid w:val="00983516"/>
    <w:rsid w:val="0098359D"/>
    <w:rsid w:val="0098435A"/>
    <w:rsid w:val="009843CB"/>
    <w:rsid w:val="00984D31"/>
    <w:rsid w:val="00985AC9"/>
    <w:rsid w:val="009865EB"/>
    <w:rsid w:val="00986BC7"/>
    <w:rsid w:val="00986F89"/>
    <w:rsid w:val="0098709F"/>
    <w:rsid w:val="009871B3"/>
    <w:rsid w:val="00987569"/>
    <w:rsid w:val="009876B0"/>
    <w:rsid w:val="00987A42"/>
    <w:rsid w:val="00990A43"/>
    <w:rsid w:val="00992C0C"/>
    <w:rsid w:val="00992E60"/>
    <w:rsid w:val="009935C3"/>
    <w:rsid w:val="009938BF"/>
    <w:rsid w:val="00993C2E"/>
    <w:rsid w:val="00995301"/>
    <w:rsid w:val="00995302"/>
    <w:rsid w:val="009955A1"/>
    <w:rsid w:val="00995898"/>
    <w:rsid w:val="00995F5C"/>
    <w:rsid w:val="00996033"/>
    <w:rsid w:val="00996078"/>
    <w:rsid w:val="00996262"/>
    <w:rsid w:val="00996421"/>
    <w:rsid w:val="00996609"/>
    <w:rsid w:val="00996EF7"/>
    <w:rsid w:val="00997FFB"/>
    <w:rsid w:val="009A143C"/>
    <w:rsid w:val="009A1E38"/>
    <w:rsid w:val="009A2402"/>
    <w:rsid w:val="009A267C"/>
    <w:rsid w:val="009A2F9D"/>
    <w:rsid w:val="009A51A0"/>
    <w:rsid w:val="009A523C"/>
    <w:rsid w:val="009A54F7"/>
    <w:rsid w:val="009A7495"/>
    <w:rsid w:val="009B02FD"/>
    <w:rsid w:val="009B135C"/>
    <w:rsid w:val="009B364B"/>
    <w:rsid w:val="009B3F96"/>
    <w:rsid w:val="009B4063"/>
    <w:rsid w:val="009B452A"/>
    <w:rsid w:val="009B455E"/>
    <w:rsid w:val="009B586B"/>
    <w:rsid w:val="009B634D"/>
    <w:rsid w:val="009B7D08"/>
    <w:rsid w:val="009C0010"/>
    <w:rsid w:val="009C0078"/>
    <w:rsid w:val="009C0FD3"/>
    <w:rsid w:val="009C22BF"/>
    <w:rsid w:val="009C3106"/>
    <w:rsid w:val="009C31B2"/>
    <w:rsid w:val="009C36AA"/>
    <w:rsid w:val="009C413D"/>
    <w:rsid w:val="009C4A33"/>
    <w:rsid w:val="009C4D0D"/>
    <w:rsid w:val="009C5AC9"/>
    <w:rsid w:val="009C6686"/>
    <w:rsid w:val="009C6839"/>
    <w:rsid w:val="009C7C1D"/>
    <w:rsid w:val="009C7C86"/>
    <w:rsid w:val="009D0877"/>
    <w:rsid w:val="009D099F"/>
    <w:rsid w:val="009D0B85"/>
    <w:rsid w:val="009D1682"/>
    <w:rsid w:val="009D18D0"/>
    <w:rsid w:val="009D2108"/>
    <w:rsid w:val="009D2AAD"/>
    <w:rsid w:val="009D4064"/>
    <w:rsid w:val="009D434F"/>
    <w:rsid w:val="009D4A8D"/>
    <w:rsid w:val="009D4AAB"/>
    <w:rsid w:val="009D4E1B"/>
    <w:rsid w:val="009D4FB7"/>
    <w:rsid w:val="009D508F"/>
    <w:rsid w:val="009D5341"/>
    <w:rsid w:val="009D5AF5"/>
    <w:rsid w:val="009D5D44"/>
    <w:rsid w:val="009D5EB7"/>
    <w:rsid w:val="009D5F84"/>
    <w:rsid w:val="009D6241"/>
    <w:rsid w:val="009D6912"/>
    <w:rsid w:val="009D6A3C"/>
    <w:rsid w:val="009E0F9F"/>
    <w:rsid w:val="009E13E8"/>
    <w:rsid w:val="009E161A"/>
    <w:rsid w:val="009E1BB3"/>
    <w:rsid w:val="009E1D72"/>
    <w:rsid w:val="009E2087"/>
    <w:rsid w:val="009E264D"/>
    <w:rsid w:val="009E29D5"/>
    <w:rsid w:val="009E57F1"/>
    <w:rsid w:val="009E6049"/>
    <w:rsid w:val="009E64ED"/>
    <w:rsid w:val="009E753E"/>
    <w:rsid w:val="009E7668"/>
    <w:rsid w:val="009E77AF"/>
    <w:rsid w:val="009E7B5E"/>
    <w:rsid w:val="009F0D62"/>
    <w:rsid w:val="009F273B"/>
    <w:rsid w:val="009F37DA"/>
    <w:rsid w:val="009F3C8D"/>
    <w:rsid w:val="009F4EDE"/>
    <w:rsid w:val="009F4FAD"/>
    <w:rsid w:val="009F562A"/>
    <w:rsid w:val="009F62FC"/>
    <w:rsid w:val="009F6A66"/>
    <w:rsid w:val="009F6B70"/>
    <w:rsid w:val="00A00159"/>
    <w:rsid w:val="00A002F7"/>
    <w:rsid w:val="00A00E05"/>
    <w:rsid w:val="00A01110"/>
    <w:rsid w:val="00A0189E"/>
    <w:rsid w:val="00A01F23"/>
    <w:rsid w:val="00A02317"/>
    <w:rsid w:val="00A030FC"/>
    <w:rsid w:val="00A032C4"/>
    <w:rsid w:val="00A04187"/>
    <w:rsid w:val="00A042B8"/>
    <w:rsid w:val="00A0443D"/>
    <w:rsid w:val="00A04B6C"/>
    <w:rsid w:val="00A0517C"/>
    <w:rsid w:val="00A0592E"/>
    <w:rsid w:val="00A05BFE"/>
    <w:rsid w:val="00A06349"/>
    <w:rsid w:val="00A06E01"/>
    <w:rsid w:val="00A07679"/>
    <w:rsid w:val="00A10073"/>
    <w:rsid w:val="00A10E4A"/>
    <w:rsid w:val="00A10F85"/>
    <w:rsid w:val="00A1384C"/>
    <w:rsid w:val="00A141C2"/>
    <w:rsid w:val="00A15009"/>
    <w:rsid w:val="00A15277"/>
    <w:rsid w:val="00A1557C"/>
    <w:rsid w:val="00A1682C"/>
    <w:rsid w:val="00A1701B"/>
    <w:rsid w:val="00A171B1"/>
    <w:rsid w:val="00A20295"/>
    <w:rsid w:val="00A21704"/>
    <w:rsid w:val="00A2191E"/>
    <w:rsid w:val="00A22013"/>
    <w:rsid w:val="00A2225E"/>
    <w:rsid w:val="00A22A62"/>
    <w:rsid w:val="00A23199"/>
    <w:rsid w:val="00A23702"/>
    <w:rsid w:val="00A241BF"/>
    <w:rsid w:val="00A24E96"/>
    <w:rsid w:val="00A252E1"/>
    <w:rsid w:val="00A267A8"/>
    <w:rsid w:val="00A300B4"/>
    <w:rsid w:val="00A30BB4"/>
    <w:rsid w:val="00A30D59"/>
    <w:rsid w:val="00A31AE4"/>
    <w:rsid w:val="00A31CA1"/>
    <w:rsid w:val="00A31E9F"/>
    <w:rsid w:val="00A32905"/>
    <w:rsid w:val="00A32C34"/>
    <w:rsid w:val="00A32E3E"/>
    <w:rsid w:val="00A3300C"/>
    <w:rsid w:val="00A34AB6"/>
    <w:rsid w:val="00A34C40"/>
    <w:rsid w:val="00A34E3C"/>
    <w:rsid w:val="00A34FFA"/>
    <w:rsid w:val="00A36B73"/>
    <w:rsid w:val="00A36D52"/>
    <w:rsid w:val="00A3745F"/>
    <w:rsid w:val="00A37596"/>
    <w:rsid w:val="00A4059F"/>
    <w:rsid w:val="00A4185D"/>
    <w:rsid w:val="00A41FE7"/>
    <w:rsid w:val="00A42253"/>
    <w:rsid w:val="00A4232E"/>
    <w:rsid w:val="00A438EE"/>
    <w:rsid w:val="00A44014"/>
    <w:rsid w:val="00A44E33"/>
    <w:rsid w:val="00A44F32"/>
    <w:rsid w:val="00A4588B"/>
    <w:rsid w:val="00A458A1"/>
    <w:rsid w:val="00A45B91"/>
    <w:rsid w:val="00A45DEC"/>
    <w:rsid w:val="00A4609E"/>
    <w:rsid w:val="00A463CF"/>
    <w:rsid w:val="00A46CEC"/>
    <w:rsid w:val="00A46E11"/>
    <w:rsid w:val="00A46E8B"/>
    <w:rsid w:val="00A47979"/>
    <w:rsid w:val="00A50773"/>
    <w:rsid w:val="00A50B71"/>
    <w:rsid w:val="00A50CC2"/>
    <w:rsid w:val="00A54D44"/>
    <w:rsid w:val="00A5542D"/>
    <w:rsid w:val="00A57122"/>
    <w:rsid w:val="00A579E6"/>
    <w:rsid w:val="00A57BAC"/>
    <w:rsid w:val="00A6214D"/>
    <w:rsid w:val="00A624BE"/>
    <w:rsid w:val="00A63290"/>
    <w:rsid w:val="00A63E39"/>
    <w:rsid w:val="00A65775"/>
    <w:rsid w:val="00A6578E"/>
    <w:rsid w:val="00A6627D"/>
    <w:rsid w:val="00A66E06"/>
    <w:rsid w:val="00A6744F"/>
    <w:rsid w:val="00A6760A"/>
    <w:rsid w:val="00A67D02"/>
    <w:rsid w:val="00A67F20"/>
    <w:rsid w:val="00A706A3"/>
    <w:rsid w:val="00A7170F"/>
    <w:rsid w:val="00A71BB3"/>
    <w:rsid w:val="00A72653"/>
    <w:rsid w:val="00A72964"/>
    <w:rsid w:val="00A73CBA"/>
    <w:rsid w:val="00A74763"/>
    <w:rsid w:val="00A7782E"/>
    <w:rsid w:val="00A80889"/>
    <w:rsid w:val="00A850E7"/>
    <w:rsid w:val="00A85276"/>
    <w:rsid w:val="00A85CBF"/>
    <w:rsid w:val="00A85CC8"/>
    <w:rsid w:val="00A85FF4"/>
    <w:rsid w:val="00A86339"/>
    <w:rsid w:val="00A8638F"/>
    <w:rsid w:val="00A866B3"/>
    <w:rsid w:val="00A870FC"/>
    <w:rsid w:val="00A874B8"/>
    <w:rsid w:val="00A877F4"/>
    <w:rsid w:val="00A90C0B"/>
    <w:rsid w:val="00A90F94"/>
    <w:rsid w:val="00A923A4"/>
    <w:rsid w:val="00A9271E"/>
    <w:rsid w:val="00A92775"/>
    <w:rsid w:val="00A92BA1"/>
    <w:rsid w:val="00A92E86"/>
    <w:rsid w:val="00A930A7"/>
    <w:rsid w:val="00A93DDB"/>
    <w:rsid w:val="00A94C89"/>
    <w:rsid w:val="00A9517C"/>
    <w:rsid w:val="00A95709"/>
    <w:rsid w:val="00A95DFF"/>
    <w:rsid w:val="00A979C4"/>
    <w:rsid w:val="00A97ECE"/>
    <w:rsid w:val="00A97FE3"/>
    <w:rsid w:val="00AA0108"/>
    <w:rsid w:val="00AA03E4"/>
    <w:rsid w:val="00AA07E3"/>
    <w:rsid w:val="00AA08C5"/>
    <w:rsid w:val="00AA0CD9"/>
    <w:rsid w:val="00AA109D"/>
    <w:rsid w:val="00AA17B8"/>
    <w:rsid w:val="00AA2AB8"/>
    <w:rsid w:val="00AA39FC"/>
    <w:rsid w:val="00AA3C3A"/>
    <w:rsid w:val="00AA4DD4"/>
    <w:rsid w:val="00AA57B8"/>
    <w:rsid w:val="00AA5CDB"/>
    <w:rsid w:val="00AA62A7"/>
    <w:rsid w:val="00AA69A8"/>
    <w:rsid w:val="00AA7114"/>
    <w:rsid w:val="00AA79B9"/>
    <w:rsid w:val="00AA7A5D"/>
    <w:rsid w:val="00AA7ABB"/>
    <w:rsid w:val="00AB01BE"/>
    <w:rsid w:val="00AB0399"/>
    <w:rsid w:val="00AB0542"/>
    <w:rsid w:val="00AB0580"/>
    <w:rsid w:val="00AB058A"/>
    <w:rsid w:val="00AB0923"/>
    <w:rsid w:val="00AB1110"/>
    <w:rsid w:val="00AB11BA"/>
    <w:rsid w:val="00AB1904"/>
    <w:rsid w:val="00AB2877"/>
    <w:rsid w:val="00AB2B35"/>
    <w:rsid w:val="00AB3C70"/>
    <w:rsid w:val="00AB4A6A"/>
    <w:rsid w:val="00AB4E68"/>
    <w:rsid w:val="00AB713C"/>
    <w:rsid w:val="00AB7668"/>
    <w:rsid w:val="00AC0475"/>
    <w:rsid w:val="00AC0CC6"/>
    <w:rsid w:val="00AC0D1B"/>
    <w:rsid w:val="00AC12D7"/>
    <w:rsid w:val="00AC1E79"/>
    <w:rsid w:val="00AC24B4"/>
    <w:rsid w:val="00AC4357"/>
    <w:rsid w:val="00AC457D"/>
    <w:rsid w:val="00AC61B1"/>
    <w:rsid w:val="00AC62A0"/>
    <w:rsid w:val="00AC6358"/>
    <w:rsid w:val="00AC6B38"/>
    <w:rsid w:val="00AC76C8"/>
    <w:rsid w:val="00AC7D9D"/>
    <w:rsid w:val="00AD1A84"/>
    <w:rsid w:val="00AD2EC3"/>
    <w:rsid w:val="00AD3091"/>
    <w:rsid w:val="00AD373A"/>
    <w:rsid w:val="00AD38AD"/>
    <w:rsid w:val="00AD5763"/>
    <w:rsid w:val="00AD5D39"/>
    <w:rsid w:val="00AD5EDC"/>
    <w:rsid w:val="00AD7C45"/>
    <w:rsid w:val="00AD7ECD"/>
    <w:rsid w:val="00AD7F9C"/>
    <w:rsid w:val="00AE0E5F"/>
    <w:rsid w:val="00AE18C7"/>
    <w:rsid w:val="00AE1982"/>
    <w:rsid w:val="00AE1B32"/>
    <w:rsid w:val="00AE5B3D"/>
    <w:rsid w:val="00AE71D3"/>
    <w:rsid w:val="00AE75FB"/>
    <w:rsid w:val="00AE789E"/>
    <w:rsid w:val="00AF0DBE"/>
    <w:rsid w:val="00AF0FD9"/>
    <w:rsid w:val="00AF13B6"/>
    <w:rsid w:val="00AF202D"/>
    <w:rsid w:val="00AF2EA9"/>
    <w:rsid w:val="00AF3B07"/>
    <w:rsid w:val="00AF3EC5"/>
    <w:rsid w:val="00AF54C4"/>
    <w:rsid w:val="00AF6CA9"/>
    <w:rsid w:val="00AF6EC0"/>
    <w:rsid w:val="00B00A95"/>
    <w:rsid w:val="00B0110E"/>
    <w:rsid w:val="00B0121C"/>
    <w:rsid w:val="00B0205F"/>
    <w:rsid w:val="00B024CC"/>
    <w:rsid w:val="00B02F1A"/>
    <w:rsid w:val="00B04455"/>
    <w:rsid w:val="00B06A35"/>
    <w:rsid w:val="00B06CAE"/>
    <w:rsid w:val="00B073BC"/>
    <w:rsid w:val="00B10371"/>
    <w:rsid w:val="00B11F80"/>
    <w:rsid w:val="00B1213C"/>
    <w:rsid w:val="00B142F0"/>
    <w:rsid w:val="00B15E37"/>
    <w:rsid w:val="00B16879"/>
    <w:rsid w:val="00B16FF3"/>
    <w:rsid w:val="00B1742A"/>
    <w:rsid w:val="00B17BAF"/>
    <w:rsid w:val="00B17EBA"/>
    <w:rsid w:val="00B20155"/>
    <w:rsid w:val="00B2060E"/>
    <w:rsid w:val="00B20BE5"/>
    <w:rsid w:val="00B2142D"/>
    <w:rsid w:val="00B218E4"/>
    <w:rsid w:val="00B22BAF"/>
    <w:rsid w:val="00B23242"/>
    <w:rsid w:val="00B23535"/>
    <w:rsid w:val="00B245A8"/>
    <w:rsid w:val="00B25962"/>
    <w:rsid w:val="00B261A6"/>
    <w:rsid w:val="00B26E6A"/>
    <w:rsid w:val="00B272B2"/>
    <w:rsid w:val="00B30114"/>
    <w:rsid w:val="00B30ECF"/>
    <w:rsid w:val="00B313E1"/>
    <w:rsid w:val="00B31828"/>
    <w:rsid w:val="00B31D22"/>
    <w:rsid w:val="00B32134"/>
    <w:rsid w:val="00B3235F"/>
    <w:rsid w:val="00B33E61"/>
    <w:rsid w:val="00B36039"/>
    <w:rsid w:val="00B3691C"/>
    <w:rsid w:val="00B36B88"/>
    <w:rsid w:val="00B36FED"/>
    <w:rsid w:val="00B37818"/>
    <w:rsid w:val="00B37A62"/>
    <w:rsid w:val="00B37FD3"/>
    <w:rsid w:val="00B40CAE"/>
    <w:rsid w:val="00B4152E"/>
    <w:rsid w:val="00B41755"/>
    <w:rsid w:val="00B42A12"/>
    <w:rsid w:val="00B42A92"/>
    <w:rsid w:val="00B42C20"/>
    <w:rsid w:val="00B43E9D"/>
    <w:rsid w:val="00B4440A"/>
    <w:rsid w:val="00B44DC6"/>
    <w:rsid w:val="00B45556"/>
    <w:rsid w:val="00B469AB"/>
    <w:rsid w:val="00B473C3"/>
    <w:rsid w:val="00B47E8D"/>
    <w:rsid w:val="00B5006D"/>
    <w:rsid w:val="00B50C39"/>
    <w:rsid w:val="00B50E9B"/>
    <w:rsid w:val="00B521C1"/>
    <w:rsid w:val="00B52424"/>
    <w:rsid w:val="00B52635"/>
    <w:rsid w:val="00B52D29"/>
    <w:rsid w:val="00B531F4"/>
    <w:rsid w:val="00B53F45"/>
    <w:rsid w:val="00B5426D"/>
    <w:rsid w:val="00B5468E"/>
    <w:rsid w:val="00B555A5"/>
    <w:rsid w:val="00B55C18"/>
    <w:rsid w:val="00B5686E"/>
    <w:rsid w:val="00B56C56"/>
    <w:rsid w:val="00B57473"/>
    <w:rsid w:val="00B606B8"/>
    <w:rsid w:val="00B6091D"/>
    <w:rsid w:val="00B61091"/>
    <w:rsid w:val="00B61C2A"/>
    <w:rsid w:val="00B61E4A"/>
    <w:rsid w:val="00B62632"/>
    <w:rsid w:val="00B6271A"/>
    <w:rsid w:val="00B62C3D"/>
    <w:rsid w:val="00B62F89"/>
    <w:rsid w:val="00B63627"/>
    <w:rsid w:val="00B641D3"/>
    <w:rsid w:val="00B642F6"/>
    <w:rsid w:val="00B64EB5"/>
    <w:rsid w:val="00B653B6"/>
    <w:rsid w:val="00B65F29"/>
    <w:rsid w:val="00B67E94"/>
    <w:rsid w:val="00B67EA6"/>
    <w:rsid w:val="00B700C3"/>
    <w:rsid w:val="00B704FA"/>
    <w:rsid w:val="00B705CC"/>
    <w:rsid w:val="00B70684"/>
    <w:rsid w:val="00B70A88"/>
    <w:rsid w:val="00B71175"/>
    <w:rsid w:val="00B71247"/>
    <w:rsid w:val="00B71B10"/>
    <w:rsid w:val="00B71CF8"/>
    <w:rsid w:val="00B72440"/>
    <w:rsid w:val="00B73BA4"/>
    <w:rsid w:val="00B741E0"/>
    <w:rsid w:val="00B7433C"/>
    <w:rsid w:val="00B74A0F"/>
    <w:rsid w:val="00B74AB6"/>
    <w:rsid w:val="00B7515D"/>
    <w:rsid w:val="00B75332"/>
    <w:rsid w:val="00B7764C"/>
    <w:rsid w:val="00B776D8"/>
    <w:rsid w:val="00B77F52"/>
    <w:rsid w:val="00B810D8"/>
    <w:rsid w:val="00B8229D"/>
    <w:rsid w:val="00B82674"/>
    <w:rsid w:val="00B829F9"/>
    <w:rsid w:val="00B82D3A"/>
    <w:rsid w:val="00B8311D"/>
    <w:rsid w:val="00B84C45"/>
    <w:rsid w:val="00B87D8D"/>
    <w:rsid w:val="00B9080B"/>
    <w:rsid w:val="00B90EA3"/>
    <w:rsid w:val="00B91707"/>
    <w:rsid w:val="00B92F5F"/>
    <w:rsid w:val="00B93601"/>
    <w:rsid w:val="00B936B2"/>
    <w:rsid w:val="00B93D72"/>
    <w:rsid w:val="00B95BE4"/>
    <w:rsid w:val="00B97418"/>
    <w:rsid w:val="00B97AA3"/>
    <w:rsid w:val="00BA0019"/>
    <w:rsid w:val="00BA0990"/>
    <w:rsid w:val="00BA0C7F"/>
    <w:rsid w:val="00BA0DE9"/>
    <w:rsid w:val="00BA1D89"/>
    <w:rsid w:val="00BA2122"/>
    <w:rsid w:val="00BA2313"/>
    <w:rsid w:val="00BA2D54"/>
    <w:rsid w:val="00BA2DB6"/>
    <w:rsid w:val="00BA3C42"/>
    <w:rsid w:val="00BA46D2"/>
    <w:rsid w:val="00BA522B"/>
    <w:rsid w:val="00BA5BE2"/>
    <w:rsid w:val="00BA5C8E"/>
    <w:rsid w:val="00BA5E13"/>
    <w:rsid w:val="00BA6F12"/>
    <w:rsid w:val="00BB013A"/>
    <w:rsid w:val="00BB07BB"/>
    <w:rsid w:val="00BB0854"/>
    <w:rsid w:val="00BB1CB7"/>
    <w:rsid w:val="00BB24BF"/>
    <w:rsid w:val="00BB25A8"/>
    <w:rsid w:val="00BB2F71"/>
    <w:rsid w:val="00BB47DE"/>
    <w:rsid w:val="00BB4F26"/>
    <w:rsid w:val="00BB5B45"/>
    <w:rsid w:val="00BB7477"/>
    <w:rsid w:val="00BC0455"/>
    <w:rsid w:val="00BC0D42"/>
    <w:rsid w:val="00BC1245"/>
    <w:rsid w:val="00BC183E"/>
    <w:rsid w:val="00BC20B7"/>
    <w:rsid w:val="00BC21D1"/>
    <w:rsid w:val="00BC45CA"/>
    <w:rsid w:val="00BC59ED"/>
    <w:rsid w:val="00BC6A21"/>
    <w:rsid w:val="00BD06E9"/>
    <w:rsid w:val="00BD0C91"/>
    <w:rsid w:val="00BD0E74"/>
    <w:rsid w:val="00BD0FB1"/>
    <w:rsid w:val="00BD1084"/>
    <w:rsid w:val="00BD10C7"/>
    <w:rsid w:val="00BD1106"/>
    <w:rsid w:val="00BD1B2C"/>
    <w:rsid w:val="00BD1BF4"/>
    <w:rsid w:val="00BD27D5"/>
    <w:rsid w:val="00BD2964"/>
    <w:rsid w:val="00BD3B37"/>
    <w:rsid w:val="00BD3D3A"/>
    <w:rsid w:val="00BD3F02"/>
    <w:rsid w:val="00BD5490"/>
    <w:rsid w:val="00BD76C5"/>
    <w:rsid w:val="00BD77B0"/>
    <w:rsid w:val="00BE0073"/>
    <w:rsid w:val="00BE019D"/>
    <w:rsid w:val="00BE0340"/>
    <w:rsid w:val="00BE0925"/>
    <w:rsid w:val="00BE0A33"/>
    <w:rsid w:val="00BE0A7A"/>
    <w:rsid w:val="00BE126F"/>
    <w:rsid w:val="00BE282F"/>
    <w:rsid w:val="00BE2E26"/>
    <w:rsid w:val="00BE342E"/>
    <w:rsid w:val="00BE38B7"/>
    <w:rsid w:val="00BE3E06"/>
    <w:rsid w:val="00BE4319"/>
    <w:rsid w:val="00BE5A1D"/>
    <w:rsid w:val="00BE5CC3"/>
    <w:rsid w:val="00BE6526"/>
    <w:rsid w:val="00BE6595"/>
    <w:rsid w:val="00BE661F"/>
    <w:rsid w:val="00BE6C15"/>
    <w:rsid w:val="00BE73CA"/>
    <w:rsid w:val="00BE75CD"/>
    <w:rsid w:val="00BE7BD0"/>
    <w:rsid w:val="00BF0DF0"/>
    <w:rsid w:val="00BF0F5C"/>
    <w:rsid w:val="00BF121D"/>
    <w:rsid w:val="00BF1655"/>
    <w:rsid w:val="00BF28FA"/>
    <w:rsid w:val="00BF32F5"/>
    <w:rsid w:val="00BF3A75"/>
    <w:rsid w:val="00BF3DA8"/>
    <w:rsid w:val="00BF4527"/>
    <w:rsid w:val="00BF517C"/>
    <w:rsid w:val="00BF53AC"/>
    <w:rsid w:val="00BF560D"/>
    <w:rsid w:val="00BF5BD3"/>
    <w:rsid w:val="00BF6644"/>
    <w:rsid w:val="00BF6F92"/>
    <w:rsid w:val="00BF72C9"/>
    <w:rsid w:val="00BF742D"/>
    <w:rsid w:val="00C006CA"/>
    <w:rsid w:val="00C00FE5"/>
    <w:rsid w:val="00C012E7"/>
    <w:rsid w:val="00C01E05"/>
    <w:rsid w:val="00C0218F"/>
    <w:rsid w:val="00C022AF"/>
    <w:rsid w:val="00C03820"/>
    <w:rsid w:val="00C04CC9"/>
    <w:rsid w:val="00C06C94"/>
    <w:rsid w:val="00C0700A"/>
    <w:rsid w:val="00C0794F"/>
    <w:rsid w:val="00C10700"/>
    <w:rsid w:val="00C1080D"/>
    <w:rsid w:val="00C15521"/>
    <w:rsid w:val="00C15932"/>
    <w:rsid w:val="00C16151"/>
    <w:rsid w:val="00C205C8"/>
    <w:rsid w:val="00C20B47"/>
    <w:rsid w:val="00C20EEE"/>
    <w:rsid w:val="00C22A90"/>
    <w:rsid w:val="00C22C47"/>
    <w:rsid w:val="00C231BE"/>
    <w:rsid w:val="00C27101"/>
    <w:rsid w:val="00C278E6"/>
    <w:rsid w:val="00C3164E"/>
    <w:rsid w:val="00C322BF"/>
    <w:rsid w:val="00C338DB"/>
    <w:rsid w:val="00C341D9"/>
    <w:rsid w:val="00C35472"/>
    <w:rsid w:val="00C3576A"/>
    <w:rsid w:val="00C35C83"/>
    <w:rsid w:val="00C36453"/>
    <w:rsid w:val="00C37C8B"/>
    <w:rsid w:val="00C37E39"/>
    <w:rsid w:val="00C40B15"/>
    <w:rsid w:val="00C41094"/>
    <w:rsid w:val="00C416D0"/>
    <w:rsid w:val="00C4418F"/>
    <w:rsid w:val="00C4454D"/>
    <w:rsid w:val="00C44F76"/>
    <w:rsid w:val="00C4565B"/>
    <w:rsid w:val="00C46BEC"/>
    <w:rsid w:val="00C47255"/>
    <w:rsid w:val="00C473E5"/>
    <w:rsid w:val="00C50026"/>
    <w:rsid w:val="00C50649"/>
    <w:rsid w:val="00C506A9"/>
    <w:rsid w:val="00C517F9"/>
    <w:rsid w:val="00C5237F"/>
    <w:rsid w:val="00C5328B"/>
    <w:rsid w:val="00C5331C"/>
    <w:rsid w:val="00C53322"/>
    <w:rsid w:val="00C539EF"/>
    <w:rsid w:val="00C55B08"/>
    <w:rsid w:val="00C562B5"/>
    <w:rsid w:val="00C56438"/>
    <w:rsid w:val="00C56626"/>
    <w:rsid w:val="00C5730B"/>
    <w:rsid w:val="00C60393"/>
    <w:rsid w:val="00C61609"/>
    <w:rsid w:val="00C61BDE"/>
    <w:rsid w:val="00C61E8E"/>
    <w:rsid w:val="00C637B0"/>
    <w:rsid w:val="00C63F60"/>
    <w:rsid w:val="00C64621"/>
    <w:rsid w:val="00C65470"/>
    <w:rsid w:val="00C65C5F"/>
    <w:rsid w:val="00C660B4"/>
    <w:rsid w:val="00C66602"/>
    <w:rsid w:val="00C6680C"/>
    <w:rsid w:val="00C66BA0"/>
    <w:rsid w:val="00C67297"/>
    <w:rsid w:val="00C67299"/>
    <w:rsid w:val="00C67A69"/>
    <w:rsid w:val="00C67C6E"/>
    <w:rsid w:val="00C702F8"/>
    <w:rsid w:val="00C704FB"/>
    <w:rsid w:val="00C71153"/>
    <w:rsid w:val="00C71AE0"/>
    <w:rsid w:val="00C71DE0"/>
    <w:rsid w:val="00C7215E"/>
    <w:rsid w:val="00C72264"/>
    <w:rsid w:val="00C7241E"/>
    <w:rsid w:val="00C72712"/>
    <w:rsid w:val="00C735FD"/>
    <w:rsid w:val="00C74616"/>
    <w:rsid w:val="00C760A5"/>
    <w:rsid w:val="00C76F8C"/>
    <w:rsid w:val="00C7765B"/>
    <w:rsid w:val="00C77DBD"/>
    <w:rsid w:val="00C80D17"/>
    <w:rsid w:val="00C81181"/>
    <w:rsid w:val="00C818CF"/>
    <w:rsid w:val="00C85087"/>
    <w:rsid w:val="00C85144"/>
    <w:rsid w:val="00C8561B"/>
    <w:rsid w:val="00C864F6"/>
    <w:rsid w:val="00C8688C"/>
    <w:rsid w:val="00C909B1"/>
    <w:rsid w:val="00C90A4D"/>
    <w:rsid w:val="00C90BFF"/>
    <w:rsid w:val="00C91C3E"/>
    <w:rsid w:val="00C92676"/>
    <w:rsid w:val="00C928DC"/>
    <w:rsid w:val="00C94C57"/>
    <w:rsid w:val="00C973EF"/>
    <w:rsid w:val="00CA1C2A"/>
    <w:rsid w:val="00CA2363"/>
    <w:rsid w:val="00CA2C9E"/>
    <w:rsid w:val="00CA3003"/>
    <w:rsid w:val="00CA304B"/>
    <w:rsid w:val="00CA3A45"/>
    <w:rsid w:val="00CA4EE4"/>
    <w:rsid w:val="00CA52DB"/>
    <w:rsid w:val="00CA55E5"/>
    <w:rsid w:val="00CA6449"/>
    <w:rsid w:val="00CA64AE"/>
    <w:rsid w:val="00CA6686"/>
    <w:rsid w:val="00CA77D0"/>
    <w:rsid w:val="00CB00E0"/>
    <w:rsid w:val="00CB1035"/>
    <w:rsid w:val="00CB16F4"/>
    <w:rsid w:val="00CB1BE3"/>
    <w:rsid w:val="00CB49FC"/>
    <w:rsid w:val="00CB4A17"/>
    <w:rsid w:val="00CB4AF1"/>
    <w:rsid w:val="00CB5264"/>
    <w:rsid w:val="00CB59DC"/>
    <w:rsid w:val="00CB6D0D"/>
    <w:rsid w:val="00CB7DD0"/>
    <w:rsid w:val="00CC0273"/>
    <w:rsid w:val="00CC09A2"/>
    <w:rsid w:val="00CC0D5F"/>
    <w:rsid w:val="00CC1595"/>
    <w:rsid w:val="00CC1FAA"/>
    <w:rsid w:val="00CC27CC"/>
    <w:rsid w:val="00CC4321"/>
    <w:rsid w:val="00CC49E1"/>
    <w:rsid w:val="00CC586F"/>
    <w:rsid w:val="00CC5BE2"/>
    <w:rsid w:val="00CC5CCE"/>
    <w:rsid w:val="00CC6546"/>
    <w:rsid w:val="00CC6BDE"/>
    <w:rsid w:val="00CC741F"/>
    <w:rsid w:val="00CC76E5"/>
    <w:rsid w:val="00CD0A25"/>
    <w:rsid w:val="00CD0F1A"/>
    <w:rsid w:val="00CD1000"/>
    <w:rsid w:val="00CD1FF9"/>
    <w:rsid w:val="00CD34D2"/>
    <w:rsid w:val="00CD3694"/>
    <w:rsid w:val="00CD3DAE"/>
    <w:rsid w:val="00CD479E"/>
    <w:rsid w:val="00CD5EC4"/>
    <w:rsid w:val="00CD7655"/>
    <w:rsid w:val="00CE0522"/>
    <w:rsid w:val="00CE15F7"/>
    <w:rsid w:val="00CE251D"/>
    <w:rsid w:val="00CE2A93"/>
    <w:rsid w:val="00CE41B9"/>
    <w:rsid w:val="00CE53B0"/>
    <w:rsid w:val="00CE5EDC"/>
    <w:rsid w:val="00CE6967"/>
    <w:rsid w:val="00CE69B3"/>
    <w:rsid w:val="00CF0A1B"/>
    <w:rsid w:val="00CF1967"/>
    <w:rsid w:val="00CF1DB7"/>
    <w:rsid w:val="00CF1F61"/>
    <w:rsid w:val="00CF2376"/>
    <w:rsid w:val="00CF2D44"/>
    <w:rsid w:val="00CF2F74"/>
    <w:rsid w:val="00CF30FA"/>
    <w:rsid w:val="00CF450D"/>
    <w:rsid w:val="00CF53D9"/>
    <w:rsid w:val="00CF5416"/>
    <w:rsid w:val="00CF5F08"/>
    <w:rsid w:val="00CF5F38"/>
    <w:rsid w:val="00CF6723"/>
    <w:rsid w:val="00CF6823"/>
    <w:rsid w:val="00CF7B81"/>
    <w:rsid w:val="00D00108"/>
    <w:rsid w:val="00D0013E"/>
    <w:rsid w:val="00D0027E"/>
    <w:rsid w:val="00D03473"/>
    <w:rsid w:val="00D03E1B"/>
    <w:rsid w:val="00D04DDA"/>
    <w:rsid w:val="00D06232"/>
    <w:rsid w:val="00D079EF"/>
    <w:rsid w:val="00D102AB"/>
    <w:rsid w:val="00D110C5"/>
    <w:rsid w:val="00D1189E"/>
    <w:rsid w:val="00D1369B"/>
    <w:rsid w:val="00D14030"/>
    <w:rsid w:val="00D149FA"/>
    <w:rsid w:val="00D14A85"/>
    <w:rsid w:val="00D151D7"/>
    <w:rsid w:val="00D15513"/>
    <w:rsid w:val="00D161A6"/>
    <w:rsid w:val="00D16ED9"/>
    <w:rsid w:val="00D1704C"/>
    <w:rsid w:val="00D170D4"/>
    <w:rsid w:val="00D17343"/>
    <w:rsid w:val="00D2120B"/>
    <w:rsid w:val="00D21ACD"/>
    <w:rsid w:val="00D226CC"/>
    <w:rsid w:val="00D228C7"/>
    <w:rsid w:val="00D22AD3"/>
    <w:rsid w:val="00D2525E"/>
    <w:rsid w:val="00D2589D"/>
    <w:rsid w:val="00D263AB"/>
    <w:rsid w:val="00D2643F"/>
    <w:rsid w:val="00D26E1D"/>
    <w:rsid w:val="00D26FB2"/>
    <w:rsid w:val="00D2704D"/>
    <w:rsid w:val="00D2752F"/>
    <w:rsid w:val="00D27D51"/>
    <w:rsid w:val="00D304CC"/>
    <w:rsid w:val="00D30E3B"/>
    <w:rsid w:val="00D3159F"/>
    <w:rsid w:val="00D3241C"/>
    <w:rsid w:val="00D32B97"/>
    <w:rsid w:val="00D32C29"/>
    <w:rsid w:val="00D33AEE"/>
    <w:rsid w:val="00D341A5"/>
    <w:rsid w:val="00D341DD"/>
    <w:rsid w:val="00D3481C"/>
    <w:rsid w:val="00D355E3"/>
    <w:rsid w:val="00D3561F"/>
    <w:rsid w:val="00D3603B"/>
    <w:rsid w:val="00D36252"/>
    <w:rsid w:val="00D363C5"/>
    <w:rsid w:val="00D36963"/>
    <w:rsid w:val="00D376DD"/>
    <w:rsid w:val="00D37DBD"/>
    <w:rsid w:val="00D40519"/>
    <w:rsid w:val="00D40699"/>
    <w:rsid w:val="00D4098F"/>
    <w:rsid w:val="00D40ABE"/>
    <w:rsid w:val="00D41FBE"/>
    <w:rsid w:val="00D4226C"/>
    <w:rsid w:val="00D42E5A"/>
    <w:rsid w:val="00D4331A"/>
    <w:rsid w:val="00D43C46"/>
    <w:rsid w:val="00D43F66"/>
    <w:rsid w:val="00D44BF9"/>
    <w:rsid w:val="00D45452"/>
    <w:rsid w:val="00D456F9"/>
    <w:rsid w:val="00D4583E"/>
    <w:rsid w:val="00D460B4"/>
    <w:rsid w:val="00D469D8"/>
    <w:rsid w:val="00D52B22"/>
    <w:rsid w:val="00D52FA5"/>
    <w:rsid w:val="00D53391"/>
    <w:rsid w:val="00D54E57"/>
    <w:rsid w:val="00D56914"/>
    <w:rsid w:val="00D61503"/>
    <w:rsid w:val="00D61D31"/>
    <w:rsid w:val="00D61F3D"/>
    <w:rsid w:val="00D62E1F"/>
    <w:rsid w:val="00D62FA1"/>
    <w:rsid w:val="00D63A37"/>
    <w:rsid w:val="00D64206"/>
    <w:rsid w:val="00D64588"/>
    <w:rsid w:val="00D64726"/>
    <w:rsid w:val="00D655B7"/>
    <w:rsid w:val="00D678A9"/>
    <w:rsid w:val="00D70BAB"/>
    <w:rsid w:val="00D70E59"/>
    <w:rsid w:val="00D71EF6"/>
    <w:rsid w:val="00D720DF"/>
    <w:rsid w:val="00D721F8"/>
    <w:rsid w:val="00D7232D"/>
    <w:rsid w:val="00D729BF"/>
    <w:rsid w:val="00D739EE"/>
    <w:rsid w:val="00D741B9"/>
    <w:rsid w:val="00D75093"/>
    <w:rsid w:val="00D75182"/>
    <w:rsid w:val="00D7622C"/>
    <w:rsid w:val="00D77AF9"/>
    <w:rsid w:val="00D80C04"/>
    <w:rsid w:val="00D8155E"/>
    <w:rsid w:val="00D81687"/>
    <w:rsid w:val="00D828EA"/>
    <w:rsid w:val="00D82C0E"/>
    <w:rsid w:val="00D830D9"/>
    <w:rsid w:val="00D841DF"/>
    <w:rsid w:val="00D8471B"/>
    <w:rsid w:val="00D84CA5"/>
    <w:rsid w:val="00D86C83"/>
    <w:rsid w:val="00D86D63"/>
    <w:rsid w:val="00D86DEF"/>
    <w:rsid w:val="00D87DE2"/>
    <w:rsid w:val="00D9018E"/>
    <w:rsid w:val="00D90338"/>
    <w:rsid w:val="00D90AC9"/>
    <w:rsid w:val="00D9109C"/>
    <w:rsid w:val="00D91660"/>
    <w:rsid w:val="00D920F8"/>
    <w:rsid w:val="00D92770"/>
    <w:rsid w:val="00D92ED0"/>
    <w:rsid w:val="00D93564"/>
    <w:rsid w:val="00D936D5"/>
    <w:rsid w:val="00D95EEB"/>
    <w:rsid w:val="00D96589"/>
    <w:rsid w:val="00D96CF9"/>
    <w:rsid w:val="00D97FC6"/>
    <w:rsid w:val="00DA2176"/>
    <w:rsid w:val="00DA217D"/>
    <w:rsid w:val="00DA31A6"/>
    <w:rsid w:val="00DA3389"/>
    <w:rsid w:val="00DA3CF7"/>
    <w:rsid w:val="00DA5059"/>
    <w:rsid w:val="00DA63D7"/>
    <w:rsid w:val="00DA7ED1"/>
    <w:rsid w:val="00DB0A56"/>
    <w:rsid w:val="00DB0D9C"/>
    <w:rsid w:val="00DB1B05"/>
    <w:rsid w:val="00DB2587"/>
    <w:rsid w:val="00DB26B8"/>
    <w:rsid w:val="00DB3E4E"/>
    <w:rsid w:val="00DB461E"/>
    <w:rsid w:val="00DB4C3A"/>
    <w:rsid w:val="00DB590A"/>
    <w:rsid w:val="00DB5FDA"/>
    <w:rsid w:val="00DB60D8"/>
    <w:rsid w:val="00DB668F"/>
    <w:rsid w:val="00DB6D9B"/>
    <w:rsid w:val="00DB73DC"/>
    <w:rsid w:val="00DB7D3F"/>
    <w:rsid w:val="00DC1904"/>
    <w:rsid w:val="00DC1EFD"/>
    <w:rsid w:val="00DC27F9"/>
    <w:rsid w:val="00DC3866"/>
    <w:rsid w:val="00DC39A9"/>
    <w:rsid w:val="00DC428E"/>
    <w:rsid w:val="00DC4E90"/>
    <w:rsid w:val="00DC51AC"/>
    <w:rsid w:val="00DC5518"/>
    <w:rsid w:val="00DC6F47"/>
    <w:rsid w:val="00DC7660"/>
    <w:rsid w:val="00DC79C6"/>
    <w:rsid w:val="00DD007E"/>
    <w:rsid w:val="00DD06BB"/>
    <w:rsid w:val="00DD0F48"/>
    <w:rsid w:val="00DD1216"/>
    <w:rsid w:val="00DD1331"/>
    <w:rsid w:val="00DD1776"/>
    <w:rsid w:val="00DD26BA"/>
    <w:rsid w:val="00DD2A6C"/>
    <w:rsid w:val="00DD32BF"/>
    <w:rsid w:val="00DD331D"/>
    <w:rsid w:val="00DD43EC"/>
    <w:rsid w:val="00DD4BD3"/>
    <w:rsid w:val="00DD4C1F"/>
    <w:rsid w:val="00DD4D42"/>
    <w:rsid w:val="00DD549D"/>
    <w:rsid w:val="00DD718A"/>
    <w:rsid w:val="00DE0ECF"/>
    <w:rsid w:val="00DE117E"/>
    <w:rsid w:val="00DE2F16"/>
    <w:rsid w:val="00DE3D3C"/>
    <w:rsid w:val="00DE3F59"/>
    <w:rsid w:val="00DE41F4"/>
    <w:rsid w:val="00DE6299"/>
    <w:rsid w:val="00DE68D8"/>
    <w:rsid w:val="00DE7B29"/>
    <w:rsid w:val="00DF052C"/>
    <w:rsid w:val="00DF3075"/>
    <w:rsid w:val="00DF3AB8"/>
    <w:rsid w:val="00DF4092"/>
    <w:rsid w:val="00DF40C2"/>
    <w:rsid w:val="00DF49EB"/>
    <w:rsid w:val="00DF54DF"/>
    <w:rsid w:val="00DF62C6"/>
    <w:rsid w:val="00DF6A4F"/>
    <w:rsid w:val="00DF6F5B"/>
    <w:rsid w:val="00E007AA"/>
    <w:rsid w:val="00E00CC2"/>
    <w:rsid w:val="00E00F1C"/>
    <w:rsid w:val="00E0117D"/>
    <w:rsid w:val="00E018F5"/>
    <w:rsid w:val="00E020A3"/>
    <w:rsid w:val="00E02C4C"/>
    <w:rsid w:val="00E03891"/>
    <w:rsid w:val="00E03CCC"/>
    <w:rsid w:val="00E04692"/>
    <w:rsid w:val="00E04B4F"/>
    <w:rsid w:val="00E04C42"/>
    <w:rsid w:val="00E05B9D"/>
    <w:rsid w:val="00E07D1B"/>
    <w:rsid w:val="00E10321"/>
    <w:rsid w:val="00E105FE"/>
    <w:rsid w:val="00E108E9"/>
    <w:rsid w:val="00E11DCD"/>
    <w:rsid w:val="00E12CC1"/>
    <w:rsid w:val="00E139F0"/>
    <w:rsid w:val="00E1487E"/>
    <w:rsid w:val="00E14AC0"/>
    <w:rsid w:val="00E14BFD"/>
    <w:rsid w:val="00E1515B"/>
    <w:rsid w:val="00E15214"/>
    <w:rsid w:val="00E157C5"/>
    <w:rsid w:val="00E15DB9"/>
    <w:rsid w:val="00E17131"/>
    <w:rsid w:val="00E173C6"/>
    <w:rsid w:val="00E177A6"/>
    <w:rsid w:val="00E20FFE"/>
    <w:rsid w:val="00E2127D"/>
    <w:rsid w:val="00E2189B"/>
    <w:rsid w:val="00E219CA"/>
    <w:rsid w:val="00E228A1"/>
    <w:rsid w:val="00E23665"/>
    <w:rsid w:val="00E239A2"/>
    <w:rsid w:val="00E25228"/>
    <w:rsid w:val="00E262F4"/>
    <w:rsid w:val="00E2666A"/>
    <w:rsid w:val="00E26BB0"/>
    <w:rsid w:val="00E27504"/>
    <w:rsid w:val="00E30B03"/>
    <w:rsid w:val="00E30E15"/>
    <w:rsid w:val="00E314F2"/>
    <w:rsid w:val="00E31890"/>
    <w:rsid w:val="00E31A8D"/>
    <w:rsid w:val="00E31BD2"/>
    <w:rsid w:val="00E31C27"/>
    <w:rsid w:val="00E324A5"/>
    <w:rsid w:val="00E326C8"/>
    <w:rsid w:val="00E330EA"/>
    <w:rsid w:val="00E33611"/>
    <w:rsid w:val="00E34239"/>
    <w:rsid w:val="00E34876"/>
    <w:rsid w:val="00E36695"/>
    <w:rsid w:val="00E36990"/>
    <w:rsid w:val="00E36AAE"/>
    <w:rsid w:val="00E40017"/>
    <w:rsid w:val="00E4052E"/>
    <w:rsid w:val="00E4083C"/>
    <w:rsid w:val="00E41193"/>
    <w:rsid w:val="00E41D17"/>
    <w:rsid w:val="00E429F7"/>
    <w:rsid w:val="00E4324B"/>
    <w:rsid w:val="00E43A79"/>
    <w:rsid w:val="00E43DA6"/>
    <w:rsid w:val="00E4414D"/>
    <w:rsid w:val="00E44246"/>
    <w:rsid w:val="00E44D60"/>
    <w:rsid w:val="00E45753"/>
    <w:rsid w:val="00E45BD8"/>
    <w:rsid w:val="00E4717F"/>
    <w:rsid w:val="00E479C2"/>
    <w:rsid w:val="00E47AA4"/>
    <w:rsid w:val="00E504D3"/>
    <w:rsid w:val="00E50920"/>
    <w:rsid w:val="00E50A60"/>
    <w:rsid w:val="00E50F11"/>
    <w:rsid w:val="00E51558"/>
    <w:rsid w:val="00E51E3C"/>
    <w:rsid w:val="00E51ED8"/>
    <w:rsid w:val="00E52025"/>
    <w:rsid w:val="00E53899"/>
    <w:rsid w:val="00E539B0"/>
    <w:rsid w:val="00E53B9B"/>
    <w:rsid w:val="00E54038"/>
    <w:rsid w:val="00E54C6F"/>
    <w:rsid w:val="00E5500C"/>
    <w:rsid w:val="00E55123"/>
    <w:rsid w:val="00E551BC"/>
    <w:rsid w:val="00E5561F"/>
    <w:rsid w:val="00E55740"/>
    <w:rsid w:val="00E55FDC"/>
    <w:rsid w:val="00E5630D"/>
    <w:rsid w:val="00E56958"/>
    <w:rsid w:val="00E56976"/>
    <w:rsid w:val="00E56FCC"/>
    <w:rsid w:val="00E57129"/>
    <w:rsid w:val="00E57BA0"/>
    <w:rsid w:val="00E60470"/>
    <w:rsid w:val="00E60D21"/>
    <w:rsid w:val="00E60E72"/>
    <w:rsid w:val="00E6166C"/>
    <w:rsid w:val="00E61A29"/>
    <w:rsid w:val="00E61D55"/>
    <w:rsid w:val="00E62049"/>
    <w:rsid w:val="00E62BE7"/>
    <w:rsid w:val="00E63BB8"/>
    <w:rsid w:val="00E64F45"/>
    <w:rsid w:val="00E67A3D"/>
    <w:rsid w:val="00E67DDC"/>
    <w:rsid w:val="00E7096A"/>
    <w:rsid w:val="00E70E9C"/>
    <w:rsid w:val="00E70F8A"/>
    <w:rsid w:val="00E710F7"/>
    <w:rsid w:val="00E72A4D"/>
    <w:rsid w:val="00E7303C"/>
    <w:rsid w:val="00E736D2"/>
    <w:rsid w:val="00E753AB"/>
    <w:rsid w:val="00E75581"/>
    <w:rsid w:val="00E76120"/>
    <w:rsid w:val="00E76372"/>
    <w:rsid w:val="00E76569"/>
    <w:rsid w:val="00E76BE4"/>
    <w:rsid w:val="00E80419"/>
    <w:rsid w:val="00E81704"/>
    <w:rsid w:val="00E81A33"/>
    <w:rsid w:val="00E848EA"/>
    <w:rsid w:val="00E9060E"/>
    <w:rsid w:val="00E90F71"/>
    <w:rsid w:val="00E913E0"/>
    <w:rsid w:val="00E9179B"/>
    <w:rsid w:val="00E92466"/>
    <w:rsid w:val="00E92EB5"/>
    <w:rsid w:val="00E935F5"/>
    <w:rsid w:val="00E93B6D"/>
    <w:rsid w:val="00E93C2A"/>
    <w:rsid w:val="00E948C3"/>
    <w:rsid w:val="00E94976"/>
    <w:rsid w:val="00E954F0"/>
    <w:rsid w:val="00E95AEA"/>
    <w:rsid w:val="00EA069D"/>
    <w:rsid w:val="00EA0F1D"/>
    <w:rsid w:val="00EA1B68"/>
    <w:rsid w:val="00EA25FD"/>
    <w:rsid w:val="00EA4565"/>
    <w:rsid w:val="00EA5716"/>
    <w:rsid w:val="00EA6873"/>
    <w:rsid w:val="00EA7C7C"/>
    <w:rsid w:val="00EB012D"/>
    <w:rsid w:val="00EB0E10"/>
    <w:rsid w:val="00EB1AAC"/>
    <w:rsid w:val="00EB1C70"/>
    <w:rsid w:val="00EB2762"/>
    <w:rsid w:val="00EB2A53"/>
    <w:rsid w:val="00EB2EA2"/>
    <w:rsid w:val="00EB2FB7"/>
    <w:rsid w:val="00EB3276"/>
    <w:rsid w:val="00EB59D1"/>
    <w:rsid w:val="00EB5B5B"/>
    <w:rsid w:val="00EB7125"/>
    <w:rsid w:val="00EB78E3"/>
    <w:rsid w:val="00EB79DB"/>
    <w:rsid w:val="00EC156F"/>
    <w:rsid w:val="00EC1B8C"/>
    <w:rsid w:val="00EC4DC3"/>
    <w:rsid w:val="00EC5E06"/>
    <w:rsid w:val="00EC5E7C"/>
    <w:rsid w:val="00EC5F30"/>
    <w:rsid w:val="00EC668F"/>
    <w:rsid w:val="00ED113D"/>
    <w:rsid w:val="00ED11FA"/>
    <w:rsid w:val="00ED18F0"/>
    <w:rsid w:val="00ED1B07"/>
    <w:rsid w:val="00ED204B"/>
    <w:rsid w:val="00ED251E"/>
    <w:rsid w:val="00ED27E4"/>
    <w:rsid w:val="00ED3265"/>
    <w:rsid w:val="00ED3523"/>
    <w:rsid w:val="00ED3C20"/>
    <w:rsid w:val="00ED5CC0"/>
    <w:rsid w:val="00ED6806"/>
    <w:rsid w:val="00ED6A92"/>
    <w:rsid w:val="00ED6E46"/>
    <w:rsid w:val="00EE01A6"/>
    <w:rsid w:val="00EE1325"/>
    <w:rsid w:val="00EE1F84"/>
    <w:rsid w:val="00EE2085"/>
    <w:rsid w:val="00EE2475"/>
    <w:rsid w:val="00EE2DA4"/>
    <w:rsid w:val="00EE30BA"/>
    <w:rsid w:val="00EE3A60"/>
    <w:rsid w:val="00EE3F24"/>
    <w:rsid w:val="00EE3FEA"/>
    <w:rsid w:val="00EE52C5"/>
    <w:rsid w:val="00EE69B4"/>
    <w:rsid w:val="00EE6C99"/>
    <w:rsid w:val="00EE77D8"/>
    <w:rsid w:val="00EF0FFC"/>
    <w:rsid w:val="00EF213F"/>
    <w:rsid w:val="00EF23DA"/>
    <w:rsid w:val="00EF24E2"/>
    <w:rsid w:val="00EF2671"/>
    <w:rsid w:val="00EF2906"/>
    <w:rsid w:val="00EF2948"/>
    <w:rsid w:val="00EF4DE4"/>
    <w:rsid w:val="00EF5F48"/>
    <w:rsid w:val="00EF61D3"/>
    <w:rsid w:val="00EF6CCF"/>
    <w:rsid w:val="00EF748A"/>
    <w:rsid w:val="00EF7C23"/>
    <w:rsid w:val="00F01C4A"/>
    <w:rsid w:val="00F01DAF"/>
    <w:rsid w:val="00F021DD"/>
    <w:rsid w:val="00F022BB"/>
    <w:rsid w:val="00F02723"/>
    <w:rsid w:val="00F02970"/>
    <w:rsid w:val="00F02C23"/>
    <w:rsid w:val="00F0314A"/>
    <w:rsid w:val="00F03257"/>
    <w:rsid w:val="00F04464"/>
    <w:rsid w:val="00F04F5A"/>
    <w:rsid w:val="00F05FBE"/>
    <w:rsid w:val="00F0614E"/>
    <w:rsid w:val="00F06F18"/>
    <w:rsid w:val="00F07A14"/>
    <w:rsid w:val="00F07E34"/>
    <w:rsid w:val="00F104C9"/>
    <w:rsid w:val="00F10725"/>
    <w:rsid w:val="00F10DF4"/>
    <w:rsid w:val="00F11BAC"/>
    <w:rsid w:val="00F1257C"/>
    <w:rsid w:val="00F126B7"/>
    <w:rsid w:val="00F1546C"/>
    <w:rsid w:val="00F1563F"/>
    <w:rsid w:val="00F16205"/>
    <w:rsid w:val="00F16E88"/>
    <w:rsid w:val="00F17302"/>
    <w:rsid w:val="00F20037"/>
    <w:rsid w:val="00F20176"/>
    <w:rsid w:val="00F2127E"/>
    <w:rsid w:val="00F21A3C"/>
    <w:rsid w:val="00F21C92"/>
    <w:rsid w:val="00F25E26"/>
    <w:rsid w:val="00F26509"/>
    <w:rsid w:val="00F276CD"/>
    <w:rsid w:val="00F277A3"/>
    <w:rsid w:val="00F27871"/>
    <w:rsid w:val="00F27A49"/>
    <w:rsid w:val="00F300AC"/>
    <w:rsid w:val="00F30742"/>
    <w:rsid w:val="00F31FE6"/>
    <w:rsid w:val="00F320D4"/>
    <w:rsid w:val="00F334AE"/>
    <w:rsid w:val="00F33B49"/>
    <w:rsid w:val="00F33F98"/>
    <w:rsid w:val="00F34154"/>
    <w:rsid w:val="00F34C08"/>
    <w:rsid w:val="00F350E1"/>
    <w:rsid w:val="00F35DA6"/>
    <w:rsid w:val="00F3717D"/>
    <w:rsid w:val="00F375B7"/>
    <w:rsid w:val="00F40294"/>
    <w:rsid w:val="00F40746"/>
    <w:rsid w:val="00F40EEB"/>
    <w:rsid w:val="00F4190B"/>
    <w:rsid w:val="00F42330"/>
    <w:rsid w:val="00F42A4B"/>
    <w:rsid w:val="00F42A6D"/>
    <w:rsid w:val="00F432FD"/>
    <w:rsid w:val="00F43B96"/>
    <w:rsid w:val="00F44231"/>
    <w:rsid w:val="00F44A76"/>
    <w:rsid w:val="00F45ABD"/>
    <w:rsid w:val="00F45E2E"/>
    <w:rsid w:val="00F45FD9"/>
    <w:rsid w:val="00F47D7E"/>
    <w:rsid w:val="00F47F75"/>
    <w:rsid w:val="00F505A3"/>
    <w:rsid w:val="00F505D9"/>
    <w:rsid w:val="00F5342F"/>
    <w:rsid w:val="00F53E39"/>
    <w:rsid w:val="00F555E9"/>
    <w:rsid w:val="00F55CA1"/>
    <w:rsid w:val="00F562AC"/>
    <w:rsid w:val="00F5666D"/>
    <w:rsid w:val="00F5694A"/>
    <w:rsid w:val="00F56D42"/>
    <w:rsid w:val="00F56F2E"/>
    <w:rsid w:val="00F57545"/>
    <w:rsid w:val="00F5796F"/>
    <w:rsid w:val="00F60025"/>
    <w:rsid w:val="00F606C8"/>
    <w:rsid w:val="00F60D8D"/>
    <w:rsid w:val="00F622F9"/>
    <w:rsid w:val="00F6230C"/>
    <w:rsid w:val="00F6269E"/>
    <w:rsid w:val="00F62AD4"/>
    <w:rsid w:val="00F62F42"/>
    <w:rsid w:val="00F632FD"/>
    <w:rsid w:val="00F63C3D"/>
    <w:rsid w:val="00F64126"/>
    <w:rsid w:val="00F657E1"/>
    <w:rsid w:val="00F65997"/>
    <w:rsid w:val="00F6685F"/>
    <w:rsid w:val="00F668A0"/>
    <w:rsid w:val="00F6733D"/>
    <w:rsid w:val="00F67390"/>
    <w:rsid w:val="00F67FA7"/>
    <w:rsid w:val="00F701E3"/>
    <w:rsid w:val="00F70A1C"/>
    <w:rsid w:val="00F70EB0"/>
    <w:rsid w:val="00F72B28"/>
    <w:rsid w:val="00F73560"/>
    <w:rsid w:val="00F75B26"/>
    <w:rsid w:val="00F7697E"/>
    <w:rsid w:val="00F7724A"/>
    <w:rsid w:val="00F77F7C"/>
    <w:rsid w:val="00F803A8"/>
    <w:rsid w:val="00F80C8D"/>
    <w:rsid w:val="00F82309"/>
    <w:rsid w:val="00F83488"/>
    <w:rsid w:val="00F83B7B"/>
    <w:rsid w:val="00F83E9F"/>
    <w:rsid w:val="00F84509"/>
    <w:rsid w:val="00F850B2"/>
    <w:rsid w:val="00F85D7B"/>
    <w:rsid w:val="00F86B1F"/>
    <w:rsid w:val="00F87511"/>
    <w:rsid w:val="00F87D21"/>
    <w:rsid w:val="00F90FAF"/>
    <w:rsid w:val="00F91F9C"/>
    <w:rsid w:val="00F92F06"/>
    <w:rsid w:val="00F93AF0"/>
    <w:rsid w:val="00F93B47"/>
    <w:rsid w:val="00F9417F"/>
    <w:rsid w:val="00F94A90"/>
    <w:rsid w:val="00F94AD1"/>
    <w:rsid w:val="00F950D9"/>
    <w:rsid w:val="00F9656F"/>
    <w:rsid w:val="00F968B7"/>
    <w:rsid w:val="00F970AE"/>
    <w:rsid w:val="00F97A7D"/>
    <w:rsid w:val="00FA1321"/>
    <w:rsid w:val="00FA1819"/>
    <w:rsid w:val="00FA1C17"/>
    <w:rsid w:val="00FA1EC7"/>
    <w:rsid w:val="00FA350A"/>
    <w:rsid w:val="00FA3C52"/>
    <w:rsid w:val="00FA47D8"/>
    <w:rsid w:val="00FA4C0F"/>
    <w:rsid w:val="00FA5054"/>
    <w:rsid w:val="00FA5D64"/>
    <w:rsid w:val="00FA65EA"/>
    <w:rsid w:val="00FA68F1"/>
    <w:rsid w:val="00FA70F8"/>
    <w:rsid w:val="00FA716C"/>
    <w:rsid w:val="00FB2B29"/>
    <w:rsid w:val="00FB346F"/>
    <w:rsid w:val="00FB378C"/>
    <w:rsid w:val="00FB3AC9"/>
    <w:rsid w:val="00FB4A65"/>
    <w:rsid w:val="00FB4BB0"/>
    <w:rsid w:val="00FB4C7A"/>
    <w:rsid w:val="00FB4E21"/>
    <w:rsid w:val="00FB54D1"/>
    <w:rsid w:val="00FB57B7"/>
    <w:rsid w:val="00FC0188"/>
    <w:rsid w:val="00FC03E9"/>
    <w:rsid w:val="00FC1FC8"/>
    <w:rsid w:val="00FC254C"/>
    <w:rsid w:val="00FC264C"/>
    <w:rsid w:val="00FC2F53"/>
    <w:rsid w:val="00FC4493"/>
    <w:rsid w:val="00FC58F9"/>
    <w:rsid w:val="00FC598F"/>
    <w:rsid w:val="00FC6EF4"/>
    <w:rsid w:val="00FC7C22"/>
    <w:rsid w:val="00FD0412"/>
    <w:rsid w:val="00FD0DAE"/>
    <w:rsid w:val="00FD13BD"/>
    <w:rsid w:val="00FD1A61"/>
    <w:rsid w:val="00FD1FD4"/>
    <w:rsid w:val="00FD2728"/>
    <w:rsid w:val="00FD3E09"/>
    <w:rsid w:val="00FD41B3"/>
    <w:rsid w:val="00FD4B3B"/>
    <w:rsid w:val="00FD50BD"/>
    <w:rsid w:val="00FD5602"/>
    <w:rsid w:val="00FD577C"/>
    <w:rsid w:val="00FD57CE"/>
    <w:rsid w:val="00FD720A"/>
    <w:rsid w:val="00FE0AF4"/>
    <w:rsid w:val="00FE1274"/>
    <w:rsid w:val="00FE1D57"/>
    <w:rsid w:val="00FE2D5E"/>
    <w:rsid w:val="00FE2E57"/>
    <w:rsid w:val="00FE35B7"/>
    <w:rsid w:val="00FE39D0"/>
    <w:rsid w:val="00FE3CCF"/>
    <w:rsid w:val="00FE3E00"/>
    <w:rsid w:val="00FE4683"/>
    <w:rsid w:val="00FE5531"/>
    <w:rsid w:val="00FE6270"/>
    <w:rsid w:val="00FE697B"/>
    <w:rsid w:val="00FE6B07"/>
    <w:rsid w:val="00FE6C4E"/>
    <w:rsid w:val="00FE74F9"/>
    <w:rsid w:val="00FE76AA"/>
    <w:rsid w:val="00FF0421"/>
    <w:rsid w:val="00FF2D51"/>
    <w:rsid w:val="00FF3287"/>
    <w:rsid w:val="00FF3608"/>
    <w:rsid w:val="00FF3869"/>
    <w:rsid w:val="00FF6AE5"/>
    <w:rsid w:val="00FF73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0865CF02-EC2C-4522-B170-69B21ED8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65470"/>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B7433C"/>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B7433C"/>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B7433C"/>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B7433C"/>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433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B7433C"/>
    <w:rPr>
      <w:rFonts w:ascii="等线" w:eastAsia="仿宋" w:hAnsi="等线" w:cs="Times New Roman"/>
      <w:bCs/>
      <w:sz w:val="18"/>
      <w:szCs w:val="18"/>
    </w:rPr>
  </w:style>
  <w:style w:type="paragraph" w:styleId="a6">
    <w:name w:val="footer"/>
    <w:basedOn w:val="a0"/>
    <w:link w:val="a7"/>
    <w:uiPriority w:val="99"/>
    <w:unhideWhenUsed/>
    <w:rsid w:val="00B7433C"/>
    <w:pPr>
      <w:tabs>
        <w:tab w:val="center" w:pos="4153"/>
        <w:tab w:val="right" w:pos="8306"/>
      </w:tabs>
      <w:snapToGrid w:val="0"/>
      <w:jc w:val="left"/>
    </w:pPr>
    <w:rPr>
      <w:sz w:val="18"/>
      <w:szCs w:val="18"/>
    </w:rPr>
  </w:style>
  <w:style w:type="character" w:customStyle="1" w:styleId="a7">
    <w:name w:val="页脚 字符"/>
    <w:link w:val="a6"/>
    <w:uiPriority w:val="99"/>
    <w:rsid w:val="00B7433C"/>
    <w:rPr>
      <w:rFonts w:ascii="等线" w:eastAsia="仿宋" w:hAnsi="等线" w:cs="Times New Roman"/>
      <w:bCs/>
      <w:sz w:val="18"/>
      <w:szCs w:val="18"/>
    </w:rPr>
  </w:style>
  <w:style w:type="paragraph" w:styleId="a8">
    <w:name w:val="List Paragraph"/>
    <w:basedOn w:val="a0"/>
    <w:uiPriority w:val="34"/>
    <w:qFormat/>
    <w:rsid w:val="00B7433C"/>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qFormat/>
    <w:rsid w:val="00A06349"/>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B7433C"/>
    <w:rPr>
      <w:rFonts w:ascii="等线" w:eastAsia="仿宋" w:hAnsi="等线" w:cs="Times New Roman"/>
      <w:b/>
      <w:kern w:val="44"/>
      <w:sz w:val="32"/>
      <w:szCs w:val="44"/>
    </w:rPr>
  </w:style>
  <w:style w:type="character" w:customStyle="1" w:styleId="20">
    <w:name w:val="标题 2 字符"/>
    <w:link w:val="2"/>
    <w:uiPriority w:val="9"/>
    <w:rsid w:val="00B7433C"/>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B7433C"/>
    <w:rPr>
      <w:rFonts w:ascii="等线" w:eastAsia="仿宋" w:hAnsi="等线" w:cs="Times New Roman"/>
      <w:szCs w:val="32"/>
    </w:rPr>
  </w:style>
  <w:style w:type="character" w:customStyle="1" w:styleId="40">
    <w:name w:val="标题 4 字符"/>
    <w:link w:val="4"/>
    <w:uiPriority w:val="9"/>
    <w:rsid w:val="00B7433C"/>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3C4BFE"/>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188">
      <w:bodyDiv w:val="1"/>
      <w:marLeft w:val="0"/>
      <w:marRight w:val="0"/>
      <w:marTop w:val="0"/>
      <w:marBottom w:val="0"/>
      <w:divBdr>
        <w:top w:val="none" w:sz="0" w:space="0" w:color="auto"/>
        <w:left w:val="none" w:sz="0" w:space="0" w:color="auto"/>
        <w:bottom w:val="none" w:sz="0" w:space="0" w:color="auto"/>
        <w:right w:val="none" w:sz="0" w:space="0" w:color="auto"/>
      </w:divBdr>
    </w:div>
    <w:div w:id="33313688">
      <w:bodyDiv w:val="1"/>
      <w:marLeft w:val="0"/>
      <w:marRight w:val="0"/>
      <w:marTop w:val="0"/>
      <w:marBottom w:val="0"/>
      <w:divBdr>
        <w:top w:val="none" w:sz="0" w:space="0" w:color="auto"/>
        <w:left w:val="none" w:sz="0" w:space="0" w:color="auto"/>
        <w:bottom w:val="none" w:sz="0" w:space="0" w:color="auto"/>
        <w:right w:val="none" w:sz="0" w:space="0" w:color="auto"/>
      </w:divBdr>
    </w:div>
    <w:div w:id="54863377">
      <w:bodyDiv w:val="1"/>
      <w:marLeft w:val="0"/>
      <w:marRight w:val="0"/>
      <w:marTop w:val="0"/>
      <w:marBottom w:val="0"/>
      <w:divBdr>
        <w:top w:val="none" w:sz="0" w:space="0" w:color="auto"/>
        <w:left w:val="none" w:sz="0" w:space="0" w:color="auto"/>
        <w:bottom w:val="none" w:sz="0" w:space="0" w:color="auto"/>
        <w:right w:val="none" w:sz="0" w:space="0" w:color="auto"/>
      </w:divBdr>
      <w:divsChild>
        <w:div w:id="1712146434">
          <w:marLeft w:val="0"/>
          <w:marRight w:val="0"/>
          <w:marTop w:val="0"/>
          <w:marBottom w:val="0"/>
          <w:divBdr>
            <w:top w:val="none" w:sz="0" w:space="0" w:color="auto"/>
            <w:left w:val="none" w:sz="0" w:space="0" w:color="auto"/>
            <w:bottom w:val="none" w:sz="0" w:space="0" w:color="auto"/>
            <w:right w:val="none" w:sz="0" w:space="0" w:color="auto"/>
          </w:divBdr>
        </w:div>
      </w:divsChild>
    </w:div>
    <w:div w:id="55472262">
      <w:bodyDiv w:val="1"/>
      <w:marLeft w:val="0"/>
      <w:marRight w:val="0"/>
      <w:marTop w:val="0"/>
      <w:marBottom w:val="0"/>
      <w:divBdr>
        <w:top w:val="none" w:sz="0" w:space="0" w:color="auto"/>
        <w:left w:val="none" w:sz="0" w:space="0" w:color="auto"/>
        <w:bottom w:val="none" w:sz="0" w:space="0" w:color="auto"/>
        <w:right w:val="none" w:sz="0" w:space="0" w:color="auto"/>
      </w:divBdr>
    </w:div>
    <w:div w:id="56900949">
      <w:bodyDiv w:val="1"/>
      <w:marLeft w:val="0"/>
      <w:marRight w:val="0"/>
      <w:marTop w:val="0"/>
      <w:marBottom w:val="0"/>
      <w:divBdr>
        <w:top w:val="none" w:sz="0" w:space="0" w:color="auto"/>
        <w:left w:val="none" w:sz="0" w:space="0" w:color="auto"/>
        <w:bottom w:val="none" w:sz="0" w:space="0" w:color="auto"/>
        <w:right w:val="none" w:sz="0" w:space="0" w:color="auto"/>
      </w:divBdr>
      <w:divsChild>
        <w:div w:id="1788159065">
          <w:marLeft w:val="3240"/>
          <w:marRight w:val="0"/>
          <w:marTop w:val="77"/>
          <w:marBottom w:val="0"/>
          <w:divBdr>
            <w:top w:val="none" w:sz="0" w:space="0" w:color="auto"/>
            <w:left w:val="none" w:sz="0" w:space="0" w:color="auto"/>
            <w:bottom w:val="none" w:sz="0" w:space="0" w:color="auto"/>
            <w:right w:val="none" w:sz="0" w:space="0" w:color="auto"/>
          </w:divBdr>
        </w:div>
      </w:divsChild>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6752229">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42893687">
      <w:bodyDiv w:val="1"/>
      <w:marLeft w:val="0"/>
      <w:marRight w:val="0"/>
      <w:marTop w:val="0"/>
      <w:marBottom w:val="0"/>
      <w:divBdr>
        <w:top w:val="none" w:sz="0" w:space="0" w:color="auto"/>
        <w:left w:val="none" w:sz="0" w:space="0" w:color="auto"/>
        <w:bottom w:val="none" w:sz="0" w:space="0" w:color="auto"/>
        <w:right w:val="none" w:sz="0" w:space="0" w:color="auto"/>
      </w:divBdr>
    </w:div>
    <w:div w:id="155652062">
      <w:bodyDiv w:val="1"/>
      <w:marLeft w:val="0"/>
      <w:marRight w:val="0"/>
      <w:marTop w:val="0"/>
      <w:marBottom w:val="0"/>
      <w:divBdr>
        <w:top w:val="none" w:sz="0" w:space="0" w:color="auto"/>
        <w:left w:val="none" w:sz="0" w:space="0" w:color="auto"/>
        <w:bottom w:val="none" w:sz="0" w:space="0" w:color="auto"/>
        <w:right w:val="none" w:sz="0" w:space="0" w:color="auto"/>
      </w:divBdr>
    </w:div>
    <w:div w:id="188220655">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58760994">
      <w:bodyDiv w:val="1"/>
      <w:marLeft w:val="0"/>
      <w:marRight w:val="0"/>
      <w:marTop w:val="0"/>
      <w:marBottom w:val="0"/>
      <w:divBdr>
        <w:top w:val="none" w:sz="0" w:space="0" w:color="auto"/>
        <w:left w:val="none" w:sz="0" w:space="0" w:color="auto"/>
        <w:bottom w:val="none" w:sz="0" w:space="0" w:color="auto"/>
        <w:right w:val="none" w:sz="0" w:space="0" w:color="auto"/>
      </w:divBdr>
      <w:divsChild>
        <w:div w:id="1375932818">
          <w:marLeft w:val="547"/>
          <w:marRight w:val="0"/>
          <w:marTop w:val="115"/>
          <w:marBottom w:val="0"/>
          <w:divBdr>
            <w:top w:val="none" w:sz="0" w:space="0" w:color="auto"/>
            <w:left w:val="none" w:sz="0" w:space="0" w:color="auto"/>
            <w:bottom w:val="none" w:sz="0" w:space="0" w:color="auto"/>
            <w:right w:val="none" w:sz="0" w:space="0" w:color="auto"/>
          </w:divBdr>
        </w:div>
      </w:divsChild>
    </w:div>
    <w:div w:id="311982907">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34042314">
      <w:bodyDiv w:val="1"/>
      <w:marLeft w:val="0"/>
      <w:marRight w:val="0"/>
      <w:marTop w:val="0"/>
      <w:marBottom w:val="0"/>
      <w:divBdr>
        <w:top w:val="none" w:sz="0" w:space="0" w:color="auto"/>
        <w:left w:val="none" w:sz="0" w:space="0" w:color="auto"/>
        <w:bottom w:val="none" w:sz="0" w:space="0" w:color="auto"/>
        <w:right w:val="none" w:sz="0" w:space="0" w:color="auto"/>
      </w:divBdr>
    </w:div>
    <w:div w:id="386489732">
      <w:bodyDiv w:val="1"/>
      <w:marLeft w:val="0"/>
      <w:marRight w:val="0"/>
      <w:marTop w:val="0"/>
      <w:marBottom w:val="0"/>
      <w:divBdr>
        <w:top w:val="none" w:sz="0" w:space="0" w:color="auto"/>
        <w:left w:val="none" w:sz="0" w:space="0" w:color="auto"/>
        <w:bottom w:val="none" w:sz="0" w:space="0" w:color="auto"/>
        <w:right w:val="none" w:sz="0" w:space="0" w:color="auto"/>
      </w:divBdr>
    </w:div>
    <w:div w:id="402073357">
      <w:bodyDiv w:val="1"/>
      <w:marLeft w:val="0"/>
      <w:marRight w:val="0"/>
      <w:marTop w:val="0"/>
      <w:marBottom w:val="0"/>
      <w:divBdr>
        <w:top w:val="none" w:sz="0" w:space="0" w:color="auto"/>
        <w:left w:val="none" w:sz="0" w:space="0" w:color="auto"/>
        <w:bottom w:val="none" w:sz="0" w:space="0" w:color="auto"/>
        <w:right w:val="none" w:sz="0" w:space="0" w:color="auto"/>
      </w:divBdr>
      <w:divsChild>
        <w:div w:id="30963341">
          <w:marLeft w:val="0"/>
          <w:marRight w:val="0"/>
          <w:marTop w:val="0"/>
          <w:marBottom w:val="0"/>
          <w:divBdr>
            <w:top w:val="none" w:sz="0" w:space="0" w:color="auto"/>
            <w:left w:val="none" w:sz="0" w:space="0" w:color="auto"/>
            <w:bottom w:val="none" w:sz="0" w:space="0" w:color="auto"/>
            <w:right w:val="none" w:sz="0" w:space="0" w:color="auto"/>
          </w:divBdr>
        </w:div>
      </w:divsChild>
    </w:div>
    <w:div w:id="452941317">
      <w:bodyDiv w:val="1"/>
      <w:marLeft w:val="0"/>
      <w:marRight w:val="0"/>
      <w:marTop w:val="0"/>
      <w:marBottom w:val="0"/>
      <w:divBdr>
        <w:top w:val="none" w:sz="0" w:space="0" w:color="auto"/>
        <w:left w:val="none" w:sz="0" w:space="0" w:color="auto"/>
        <w:bottom w:val="none" w:sz="0" w:space="0" w:color="auto"/>
        <w:right w:val="none" w:sz="0" w:space="0" w:color="auto"/>
      </w:divBdr>
    </w:div>
    <w:div w:id="463474424">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65844222">
      <w:bodyDiv w:val="1"/>
      <w:marLeft w:val="0"/>
      <w:marRight w:val="0"/>
      <w:marTop w:val="0"/>
      <w:marBottom w:val="0"/>
      <w:divBdr>
        <w:top w:val="none" w:sz="0" w:space="0" w:color="auto"/>
        <w:left w:val="none" w:sz="0" w:space="0" w:color="auto"/>
        <w:bottom w:val="none" w:sz="0" w:space="0" w:color="auto"/>
        <w:right w:val="none" w:sz="0" w:space="0" w:color="auto"/>
      </w:divBdr>
      <w:divsChild>
        <w:div w:id="1963994803">
          <w:marLeft w:val="0"/>
          <w:marRight w:val="0"/>
          <w:marTop w:val="0"/>
          <w:marBottom w:val="0"/>
          <w:divBdr>
            <w:top w:val="none" w:sz="0" w:space="0" w:color="auto"/>
            <w:left w:val="none" w:sz="0" w:space="0" w:color="auto"/>
            <w:bottom w:val="none" w:sz="0" w:space="0" w:color="auto"/>
            <w:right w:val="none" w:sz="0" w:space="0" w:color="auto"/>
          </w:divBdr>
        </w:div>
      </w:divsChild>
    </w:div>
    <w:div w:id="641543910">
      <w:bodyDiv w:val="1"/>
      <w:marLeft w:val="0"/>
      <w:marRight w:val="0"/>
      <w:marTop w:val="0"/>
      <w:marBottom w:val="0"/>
      <w:divBdr>
        <w:top w:val="none" w:sz="0" w:space="0" w:color="auto"/>
        <w:left w:val="none" w:sz="0" w:space="0" w:color="auto"/>
        <w:bottom w:val="none" w:sz="0" w:space="0" w:color="auto"/>
        <w:right w:val="none" w:sz="0" w:space="0" w:color="auto"/>
      </w:divBdr>
      <w:divsChild>
        <w:div w:id="1384141243">
          <w:marLeft w:val="3240"/>
          <w:marRight w:val="0"/>
          <w:marTop w:val="77"/>
          <w:marBottom w:val="0"/>
          <w:divBdr>
            <w:top w:val="none" w:sz="0" w:space="0" w:color="auto"/>
            <w:left w:val="none" w:sz="0" w:space="0" w:color="auto"/>
            <w:bottom w:val="none" w:sz="0" w:space="0" w:color="auto"/>
            <w:right w:val="none" w:sz="0" w:space="0" w:color="auto"/>
          </w:divBdr>
        </w:div>
      </w:divsChild>
    </w:div>
    <w:div w:id="681392715">
      <w:bodyDiv w:val="1"/>
      <w:marLeft w:val="0"/>
      <w:marRight w:val="0"/>
      <w:marTop w:val="0"/>
      <w:marBottom w:val="0"/>
      <w:divBdr>
        <w:top w:val="none" w:sz="0" w:space="0" w:color="auto"/>
        <w:left w:val="none" w:sz="0" w:space="0" w:color="auto"/>
        <w:bottom w:val="none" w:sz="0" w:space="0" w:color="auto"/>
        <w:right w:val="none" w:sz="0" w:space="0" w:color="auto"/>
      </w:divBdr>
      <w:divsChild>
        <w:div w:id="1540628944">
          <w:marLeft w:val="0"/>
          <w:marRight w:val="0"/>
          <w:marTop w:val="0"/>
          <w:marBottom w:val="0"/>
          <w:divBdr>
            <w:top w:val="none" w:sz="0" w:space="0" w:color="auto"/>
            <w:left w:val="none" w:sz="0" w:space="0" w:color="auto"/>
            <w:bottom w:val="none" w:sz="0" w:space="0" w:color="auto"/>
            <w:right w:val="none" w:sz="0" w:space="0" w:color="auto"/>
          </w:divBdr>
        </w:div>
      </w:divsChild>
    </w:div>
    <w:div w:id="728112501">
      <w:bodyDiv w:val="1"/>
      <w:marLeft w:val="0"/>
      <w:marRight w:val="0"/>
      <w:marTop w:val="0"/>
      <w:marBottom w:val="0"/>
      <w:divBdr>
        <w:top w:val="none" w:sz="0" w:space="0" w:color="auto"/>
        <w:left w:val="none" w:sz="0" w:space="0" w:color="auto"/>
        <w:bottom w:val="none" w:sz="0" w:space="0" w:color="auto"/>
        <w:right w:val="none" w:sz="0" w:space="0" w:color="auto"/>
      </w:divBdr>
      <w:divsChild>
        <w:div w:id="174080773">
          <w:marLeft w:val="1166"/>
          <w:marRight w:val="0"/>
          <w:marTop w:val="96"/>
          <w:marBottom w:val="0"/>
          <w:divBdr>
            <w:top w:val="none" w:sz="0" w:space="0" w:color="auto"/>
            <w:left w:val="none" w:sz="0" w:space="0" w:color="auto"/>
            <w:bottom w:val="none" w:sz="0" w:space="0" w:color="auto"/>
            <w:right w:val="none" w:sz="0" w:space="0" w:color="auto"/>
          </w:divBdr>
        </w:div>
        <w:div w:id="686250995">
          <w:marLeft w:val="1166"/>
          <w:marRight w:val="0"/>
          <w:marTop w:val="96"/>
          <w:marBottom w:val="0"/>
          <w:divBdr>
            <w:top w:val="none" w:sz="0" w:space="0" w:color="auto"/>
            <w:left w:val="none" w:sz="0" w:space="0" w:color="auto"/>
            <w:bottom w:val="none" w:sz="0" w:space="0" w:color="auto"/>
            <w:right w:val="none" w:sz="0" w:space="0" w:color="auto"/>
          </w:divBdr>
        </w:div>
      </w:divsChild>
    </w:div>
    <w:div w:id="731470543">
      <w:bodyDiv w:val="1"/>
      <w:marLeft w:val="0"/>
      <w:marRight w:val="0"/>
      <w:marTop w:val="0"/>
      <w:marBottom w:val="0"/>
      <w:divBdr>
        <w:top w:val="none" w:sz="0" w:space="0" w:color="auto"/>
        <w:left w:val="none" w:sz="0" w:space="0" w:color="auto"/>
        <w:bottom w:val="none" w:sz="0" w:space="0" w:color="auto"/>
        <w:right w:val="none" w:sz="0" w:space="0" w:color="auto"/>
      </w:divBdr>
    </w:div>
    <w:div w:id="785924970">
      <w:bodyDiv w:val="1"/>
      <w:marLeft w:val="0"/>
      <w:marRight w:val="0"/>
      <w:marTop w:val="0"/>
      <w:marBottom w:val="0"/>
      <w:divBdr>
        <w:top w:val="none" w:sz="0" w:space="0" w:color="auto"/>
        <w:left w:val="none" w:sz="0" w:space="0" w:color="auto"/>
        <w:bottom w:val="none" w:sz="0" w:space="0" w:color="auto"/>
        <w:right w:val="none" w:sz="0" w:space="0" w:color="auto"/>
      </w:divBdr>
    </w:div>
    <w:div w:id="843209998">
      <w:bodyDiv w:val="1"/>
      <w:marLeft w:val="0"/>
      <w:marRight w:val="0"/>
      <w:marTop w:val="0"/>
      <w:marBottom w:val="0"/>
      <w:divBdr>
        <w:top w:val="none" w:sz="0" w:space="0" w:color="auto"/>
        <w:left w:val="none" w:sz="0" w:space="0" w:color="auto"/>
        <w:bottom w:val="none" w:sz="0" w:space="0" w:color="auto"/>
        <w:right w:val="none" w:sz="0" w:space="0" w:color="auto"/>
      </w:divBdr>
    </w:div>
    <w:div w:id="909652483">
      <w:bodyDiv w:val="1"/>
      <w:marLeft w:val="0"/>
      <w:marRight w:val="0"/>
      <w:marTop w:val="0"/>
      <w:marBottom w:val="0"/>
      <w:divBdr>
        <w:top w:val="none" w:sz="0" w:space="0" w:color="auto"/>
        <w:left w:val="none" w:sz="0" w:space="0" w:color="auto"/>
        <w:bottom w:val="none" w:sz="0" w:space="0" w:color="auto"/>
        <w:right w:val="none" w:sz="0" w:space="0" w:color="auto"/>
      </w:divBdr>
    </w:div>
    <w:div w:id="936717372">
      <w:bodyDiv w:val="1"/>
      <w:marLeft w:val="0"/>
      <w:marRight w:val="0"/>
      <w:marTop w:val="0"/>
      <w:marBottom w:val="0"/>
      <w:divBdr>
        <w:top w:val="none" w:sz="0" w:space="0" w:color="auto"/>
        <w:left w:val="none" w:sz="0" w:space="0" w:color="auto"/>
        <w:bottom w:val="none" w:sz="0" w:space="0" w:color="auto"/>
        <w:right w:val="none" w:sz="0" w:space="0" w:color="auto"/>
      </w:divBdr>
    </w:div>
    <w:div w:id="1028020620">
      <w:bodyDiv w:val="1"/>
      <w:marLeft w:val="0"/>
      <w:marRight w:val="0"/>
      <w:marTop w:val="0"/>
      <w:marBottom w:val="0"/>
      <w:divBdr>
        <w:top w:val="none" w:sz="0" w:space="0" w:color="auto"/>
        <w:left w:val="none" w:sz="0" w:space="0" w:color="auto"/>
        <w:bottom w:val="none" w:sz="0" w:space="0" w:color="auto"/>
        <w:right w:val="none" w:sz="0" w:space="0" w:color="auto"/>
      </w:divBdr>
    </w:div>
    <w:div w:id="1033843265">
      <w:bodyDiv w:val="1"/>
      <w:marLeft w:val="0"/>
      <w:marRight w:val="0"/>
      <w:marTop w:val="0"/>
      <w:marBottom w:val="0"/>
      <w:divBdr>
        <w:top w:val="none" w:sz="0" w:space="0" w:color="auto"/>
        <w:left w:val="none" w:sz="0" w:space="0" w:color="auto"/>
        <w:bottom w:val="none" w:sz="0" w:space="0" w:color="auto"/>
        <w:right w:val="none" w:sz="0" w:space="0" w:color="auto"/>
      </w:divBdr>
      <w:divsChild>
        <w:div w:id="2117405008">
          <w:marLeft w:val="0"/>
          <w:marRight w:val="0"/>
          <w:marTop w:val="0"/>
          <w:marBottom w:val="0"/>
          <w:divBdr>
            <w:top w:val="none" w:sz="0" w:space="0" w:color="auto"/>
            <w:left w:val="none" w:sz="0" w:space="0" w:color="auto"/>
            <w:bottom w:val="none" w:sz="0" w:space="0" w:color="auto"/>
            <w:right w:val="none" w:sz="0" w:space="0" w:color="auto"/>
          </w:divBdr>
        </w:div>
      </w:divsChild>
    </w:div>
    <w:div w:id="1048838384">
      <w:bodyDiv w:val="1"/>
      <w:marLeft w:val="0"/>
      <w:marRight w:val="0"/>
      <w:marTop w:val="0"/>
      <w:marBottom w:val="0"/>
      <w:divBdr>
        <w:top w:val="none" w:sz="0" w:space="0" w:color="auto"/>
        <w:left w:val="none" w:sz="0" w:space="0" w:color="auto"/>
        <w:bottom w:val="none" w:sz="0" w:space="0" w:color="auto"/>
        <w:right w:val="none" w:sz="0" w:space="0" w:color="auto"/>
      </w:divBdr>
      <w:divsChild>
        <w:div w:id="331180945">
          <w:marLeft w:val="0"/>
          <w:marRight w:val="0"/>
          <w:marTop w:val="0"/>
          <w:marBottom w:val="0"/>
          <w:divBdr>
            <w:top w:val="none" w:sz="0" w:space="0" w:color="auto"/>
            <w:left w:val="none" w:sz="0" w:space="0" w:color="auto"/>
            <w:bottom w:val="none" w:sz="0" w:space="0" w:color="auto"/>
            <w:right w:val="none" w:sz="0" w:space="0" w:color="auto"/>
          </w:divBdr>
        </w:div>
      </w:divsChild>
    </w:div>
    <w:div w:id="1066957559">
      <w:bodyDiv w:val="1"/>
      <w:marLeft w:val="0"/>
      <w:marRight w:val="0"/>
      <w:marTop w:val="0"/>
      <w:marBottom w:val="0"/>
      <w:divBdr>
        <w:top w:val="none" w:sz="0" w:space="0" w:color="auto"/>
        <w:left w:val="none" w:sz="0" w:space="0" w:color="auto"/>
        <w:bottom w:val="none" w:sz="0" w:space="0" w:color="auto"/>
        <w:right w:val="none" w:sz="0" w:space="0" w:color="auto"/>
      </w:divBdr>
      <w:divsChild>
        <w:div w:id="195774966">
          <w:marLeft w:val="547"/>
          <w:marRight w:val="0"/>
          <w:marTop w:val="115"/>
          <w:marBottom w:val="0"/>
          <w:divBdr>
            <w:top w:val="none" w:sz="0" w:space="0" w:color="auto"/>
            <w:left w:val="none" w:sz="0" w:space="0" w:color="auto"/>
            <w:bottom w:val="none" w:sz="0" w:space="0" w:color="auto"/>
            <w:right w:val="none" w:sz="0" w:space="0" w:color="auto"/>
          </w:divBdr>
        </w:div>
        <w:div w:id="364411475">
          <w:marLeft w:val="1800"/>
          <w:marRight w:val="0"/>
          <w:marTop w:val="86"/>
          <w:marBottom w:val="0"/>
          <w:divBdr>
            <w:top w:val="none" w:sz="0" w:space="0" w:color="auto"/>
            <w:left w:val="none" w:sz="0" w:space="0" w:color="auto"/>
            <w:bottom w:val="none" w:sz="0" w:space="0" w:color="auto"/>
            <w:right w:val="none" w:sz="0" w:space="0" w:color="auto"/>
          </w:divBdr>
        </w:div>
        <w:div w:id="812452497">
          <w:marLeft w:val="1166"/>
          <w:marRight w:val="0"/>
          <w:marTop w:val="96"/>
          <w:marBottom w:val="0"/>
          <w:divBdr>
            <w:top w:val="none" w:sz="0" w:space="0" w:color="auto"/>
            <w:left w:val="none" w:sz="0" w:space="0" w:color="auto"/>
            <w:bottom w:val="none" w:sz="0" w:space="0" w:color="auto"/>
            <w:right w:val="none" w:sz="0" w:space="0" w:color="auto"/>
          </w:divBdr>
        </w:div>
        <w:div w:id="1291978253">
          <w:marLeft w:val="1800"/>
          <w:marRight w:val="0"/>
          <w:marTop w:val="86"/>
          <w:marBottom w:val="0"/>
          <w:divBdr>
            <w:top w:val="none" w:sz="0" w:space="0" w:color="auto"/>
            <w:left w:val="none" w:sz="0" w:space="0" w:color="auto"/>
            <w:bottom w:val="none" w:sz="0" w:space="0" w:color="auto"/>
            <w:right w:val="none" w:sz="0" w:space="0" w:color="auto"/>
          </w:divBdr>
        </w:div>
        <w:div w:id="1988319573">
          <w:marLeft w:val="1800"/>
          <w:marRight w:val="0"/>
          <w:marTop w:val="86"/>
          <w:marBottom w:val="0"/>
          <w:divBdr>
            <w:top w:val="none" w:sz="0" w:space="0" w:color="auto"/>
            <w:left w:val="none" w:sz="0" w:space="0" w:color="auto"/>
            <w:bottom w:val="none" w:sz="0" w:space="0" w:color="auto"/>
            <w:right w:val="none" w:sz="0" w:space="0" w:color="auto"/>
          </w:divBdr>
        </w:div>
      </w:divsChild>
    </w:div>
    <w:div w:id="1072777871">
      <w:bodyDiv w:val="1"/>
      <w:marLeft w:val="0"/>
      <w:marRight w:val="0"/>
      <w:marTop w:val="0"/>
      <w:marBottom w:val="0"/>
      <w:divBdr>
        <w:top w:val="none" w:sz="0" w:space="0" w:color="auto"/>
        <w:left w:val="none" w:sz="0" w:space="0" w:color="auto"/>
        <w:bottom w:val="none" w:sz="0" w:space="0" w:color="auto"/>
        <w:right w:val="none" w:sz="0" w:space="0" w:color="auto"/>
      </w:divBdr>
    </w:div>
    <w:div w:id="1075280812">
      <w:bodyDiv w:val="1"/>
      <w:marLeft w:val="0"/>
      <w:marRight w:val="0"/>
      <w:marTop w:val="0"/>
      <w:marBottom w:val="0"/>
      <w:divBdr>
        <w:top w:val="none" w:sz="0" w:space="0" w:color="auto"/>
        <w:left w:val="none" w:sz="0" w:space="0" w:color="auto"/>
        <w:bottom w:val="none" w:sz="0" w:space="0" w:color="auto"/>
        <w:right w:val="none" w:sz="0" w:space="0" w:color="auto"/>
      </w:divBdr>
    </w:div>
    <w:div w:id="1132678537">
      <w:bodyDiv w:val="1"/>
      <w:marLeft w:val="0"/>
      <w:marRight w:val="0"/>
      <w:marTop w:val="0"/>
      <w:marBottom w:val="0"/>
      <w:divBdr>
        <w:top w:val="none" w:sz="0" w:space="0" w:color="auto"/>
        <w:left w:val="none" w:sz="0" w:space="0" w:color="auto"/>
        <w:bottom w:val="none" w:sz="0" w:space="0" w:color="auto"/>
        <w:right w:val="none" w:sz="0" w:space="0" w:color="auto"/>
      </w:divBdr>
      <w:divsChild>
        <w:div w:id="2084527159">
          <w:marLeft w:val="1166"/>
          <w:marRight w:val="0"/>
          <w:marTop w:val="96"/>
          <w:marBottom w:val="0"/>
          <w:divBdr>
            <w:top w:val="none" w:sz="0" w:space="0" w:color="auto"/>
            <w:left w:val="none" w:sz="0" w:space="0" w:color="auto"/>
            <w:bottom w:val="none" w:sz="0" w:space="0" w:color="auto"/>
            <w:right w:val="none" w:sz="0" w:space="0" w:color="auto"/>
          </w:divBdr>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6435675">
      <w:bodyDiv w:val="1"/>
      <w:marLeft w:val="0"/>
      <w:marRight w:val="0"/>
      <w:marTop w:val="0"/>
      <w:marBottom w:val="0"/>
      <w:divBdr>
        <w:top w:val="none" w:sz="0" w:space="0" w:color="auto"/>
        <w:left w:val="none" w:sz="0" w:space="0" w:color="auto"/>
        <w:bottom w:val="none" w:sz="0" w:space="0" w:color="auto"/>
        <w:right w:val="none" w:sz="0" w:space="0" w:color="auto"/>
      </w:divBdr>
      <w:divsChild>
        <w:div w:id="1630234570">
          <w:marLeft w:val="1800"/>
          <w:marRight w:val="0"/>
          <w:marTop w:val="86"/>
          <w:marBottom w:val="0"/>
          <w:divBdr>
            <w:top w:val="none" w:sz="0" w:space="0" w:color="auto"/>
            <w:left w:val="none" w:sz="0" w:space="0" w:color="auto"/>
            <w:bottom w:val="none" w:sz="0" w:space="0" w:color="auto"/>
            <w:right w:val="none" w:sz="0" w:space="0" w:color="auto"/>
          </w:divBdr>
        </w:div>
      </w:divsChild>
    </w:div>
    <w:div w:id="1167401252">
      <w:bodyDiv w:val="1"/>
      <w:marLeft w:val="0"/>
      <w:marRight w:val="0"/>
      <w:marTop w:val="0"/>
      <w:marBottom w:val="0"/>
      <w:divBdr>
        <w:top w:val="none" w:sz="0" w:space="0" w:color="auto"/>
        <w:left w:val="none" w:sz="0" w:space="0" w:color="auto"/>
        <w:bottom w:val="none" w:sz="0" w:space="0" w:color="auto"/>
        <w:right w:val="none" w:sz="0" w:space="0" w:color="auto"/>
      </w:divBdr>
      <w:divsChild>
        <w:div w:id="632175752">
          <w:marLeft w:val="1166"/>
          <w:marRight w:val="0"/>
          <w:marTop w:val="96"/>
          <w:marBottom w:val="0"/>
          <w:divBdr>
            <w:top w:val="none" w:sz="0" w:space="0" w:color="auto"/>
            <w:left w:val="none" w:sz="0" w:space="0" w:color="auto"/>
            <w:bottom w:val="none" w:sz="0" w:space="0" w:color="auto"/>
            <w:right w:val="none" w:sz="0" w:space="0" w:color="auto"/>
          </w:divBdr>
        </w:div>
        <w:div w:id="1157190556">
          <w:marLeft w:val="1166"/>
          <w:marRight w:val="0"/>
          <w:marTop w:val="96"/>
          <w:marBottom w:val="0"/>
          <w:divBdr>
            <w:top w:val="none" w:sz="0" w:space="0" w:color="auto"/>
            <w:left w:val="none" w:sz="0" w:space="0" w:color="auto"/>
            <w:bottom w:val="none" w:sz="0" w:space="0" w:color="auto"/>
            <w:right w:val="none" w:sz="0" w:space="0" w:color="auto"/>
          </w:divBdr>
        </w:div>
        <w:div w:id="1626082965">
          <w:marLeft w:val="1166"/>
          <w:marRight w:val="0"/>
          <w:marTop w:val="96"/>
          <w:marBottom w:val="0"/>
          <w:divBdr>
            <w:top w:val="none" w:sz="0" w:space="0" w:color="auto"/>
            <w:left w:val="none" w:sz="0" w:space="0" w:color="auto"/>
            <w:bottom w:val="none" w:sz="0" w:space="0" w:color="auto"/>
            <w:right w:val="none" w:sz="0" w:space="0" w:color="auto"/>
          </w:divBdr>
        </w:div>
      </w:divsChild>
    </w:div>
    <w:div w:id="1217621935">
      <w:bodyDiv w:val="1"/>
      <w:marLeft w:val="0"/>
      <w:marRight w:val="0"/>
      <w:marTop w:val="0"/>
      <w:marBottom w:val="0"/>
      <w:divBdr>
        <w:top w:val="none" w:sz="0" w:space="0" w:color="auto"/>
        <w:left w:val="none" w:sz="0" w:space="0" w:color="auto"/>
        <w:bottom w:val="none" w:sz="0" w:space="0" w:color="auto"/>
        <w:right w:val="none" w:sz="0" w:space="0" w:color="auto"/>
      </w:divBdr>
    </w:div>
    <w:div w:id="1218735875">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7339794">
      <w:bodyDiv w:val="1"/>
      <w:marLeft w:val="0"/>
      <w:marRight w:val="0"/>
      <w:marTop w:val="0"/>
      <w:marBottom w:val="0"/>
      <w:divBdr>
        <w:top w:val="none" w:sz="0" w:space="0" w:color="auto"/>
        <w:left w:val="none" w:sz="0" w:space="0" w:color="auto"/>
        <w:bottom w:val="none" w:sz="0" w:space="0" w:color="auto"/>
        <w:right w:val="none" w:sz="0" w:space="0" w:color="auto"/>
      </w:divBdr>
    </w:div>
    <w:div w:id="1342388415">
      <w:bodyDiv w:val="1"/>
      <w:marLeft w:val="0"/>
      <w:marRight w:val="0"/>
      <w:marTop w:val="0"/>
      <w:marBottom w:val="0"/>
      <w:divBdr>
        <w:top w:val="none" w:sz="0" w:space="0" w:color="auto"/>
        <w:left w:val="none" w:sz="0" w:space="0" w:color="auto"/>
        <w:bottom w:val="none" w:sz="0" w:space="0" w:color="auto"/>
        <w:right w:val="none" w:sz="0" w:space="0" w:color="auto"/>
      </w:divBdr>
      <w:divsChild>
        <w:div w:id="2010015083">
          <w:marLeft w:val="1166"/>
          <w:marRight w:val="0"/>
          <w:marTop w:val="96"/>
          <w:marBottom w:val="0"/>
          <w:divBdr>
            <w:top w:val="none" w:sz="0" w:space="0" w:color="auto"/>
            <w:left w:val="none" w:sz="0" w:space="0" w:color="auto"/>
            <w:bottom w:val="none" w:sz="0" w:space="0" w:color="auto"/>
            <w:right w:val="none" w:sz="0" w:space="0" w:color="auto"/>
          </w:divBdr>
        </w:div>
      </w:divsChild>
    </w:div>
    <w:div w:id="1365330748">
      <w:bodyDiv w:val="1"/>
      <w:marLeft w:val="0"/>
      <w:marRight w:val="0"/>
      <w:marTop w:val="0"/>
      <w:marBottom w:val="0"/>
      <w:divBdr>
        <w:top w:val="none" w:sz="0" w:space="0" w:color="auto"/>
        <w:left w:val="none" w:sz="0" w:space="0" w:color="auto"/>
        <w:bottom w:val="none" w:sz="0" w:space="0" w:color="auto"/>
        <w:right w:val="none" w:sz="0" w:space="0" w:color="auto"/>
      </w:divBdr>
    </w:div>
    <w:div w:id="1439914321">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80421106">
      <w:bodyDiv w:val="1"/>
      <w:marLeft w:val="0"/>
      <w:marRight w:val="0"/>
      <w:marTop w:val="0"/>
      <w:marBottom w:val="0"/>
      <w:divBdr>
        <w:top w:val="none" w:sz="0" w:space="0" w:color="auto"/>
        <w:left w:val="none" w:sz="0" w:space="0" w:color="auto"/>
        <w:bottom w:val="none" w:sz="0" w:space="0" w:color="auto"/>
        <w:right w:val="none" w:sz="0" w:space="0" w:color="auto"/>
      </w:divBdr>
      <w:divsChild>
        <w:div w:id="2024164640">
          <w:marLeft w:val="1166"/>
          <w:marRight w:val="0"/>
          <w:marTop w:val="96"/>
          <w:marBottom w:val="0"/>
          <w:divBdr>
            <w:top w:val="none" w:sz="0" w:space="0" w:color="auto"/>
            <w:left w:val="none" w:sz="0" w:space="0" w:color="auto"/>
            <w:bottom w:val="none" w:sz="0" w:space="0" w:color="auto"/>
            <w:right w:val="none" w:sz="0" w:space="0" w:color="auto"/>
          </w:divBdr>
        </w:div>
      </w:divsChild>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sChild>
        <w:div w:id="669874110">
          <w:marLeft w:val="1166"/>
          <w:marRight w:val="0"/>
          <w:marTop w:val="96"/>
          <w:marBottom w:val="0"/>
          <w:divBdr>
            <w:top w:val="none" w:sz="0" w:space="0" w:color="auto"/>
            <w:left w:val="none" w:sz="0" w:space="0" w:color="auto"/>
            <w:bottom w:val="none" w:sz="0" w:space="0" w:color="auto"/>
            <w:right w:val="none" w:sz="0" w:space="0" w:color="auto"/>
          </w:divBdr>
        </w:div>
        <w:div w:id="1493912287">
          <w:marLeft w:val="1166"/>
          <w:marRight w:val="0"/>
          <w:marTop w:val="96"/>
          <w:marBottom w:val="0"/>
          <w:divBdr>
            <w:top w:val="none" w:sz="0" w:space="0" w:color="auto"/>
            <w:left w:val="none" w:sz="0" w:space="0" w:color="auto"/>
            <w:bottom w:val="none" w:sz="0" w:space="0" w:color="auto"/>
            <w:right w:val="none" w:sz="0" w:space="0" w:color="auto"/>
          </w:divBdr>
        </w:div>
      </w:divsChild>
    </w:div>
    <w:div w:id="1492596828">
      <w:bodyDiv w:val="1"/>
      <w:marLeft w:val="0"/>
      <w:marRight w:val="0"/>
      <w:marTop w:val="0"/>
      <w:marBottom w:val="0"/>
      <w:divBdr>
        <w:top w:val="none" w:sz="0" w:space="0" w:color="auto"/>
        <w:left w:val="none" w:sz="0" w:space="0" w:color="auto"/>
        <w:bottom w:val="none" w:sz="0" w:space="0" w:color="auto"/>
        <w:right w:val="none" w:sz="0" w:space="0" w:color="auto"/>
      </w:divBdr>
      <w:divsChild>
        <w:div w:id="1923759587">
          <w:marLeft w:val="1166"/>
          <w:marRight w:val="0"/>
          <w:marTop w:val="96"/>
          <w:marBottom w:val="0"/>
          <w:divBdr>
            <w:top w:val="none" w:sz="0" w:space="0" w:color="auto"/>
            <w:left w:val="none" w:sz="0" w:space="0" w:color="auto"/>
            <w:bottom w:val="none" w:sz="0" w:space="0" w:color="auto"/>
            <w:right w:val="none" w:sz="0" w:space="0" w:color="auto"/>
          </w:divBdr>
        </w:div>
      </w:divsChild>
    </w:div>
    <w:div w:id="1539582161">
      <w:bodyDiv w:val="1"/>
      <w:marLeft w:val="0"/>
      <w:marRight w:val="0"/>
      <w:marTop w:val="0"/>
      <w:marBottom w:val="0"/>
      <w:divBdr>
        <w:top w:val="none" w:sz="0" w:space="0" w:color="auto"/>
        <w:left w:val="none" w:sz="0" w:space="0" w:color="auto"/>
        <w:bottom w:val="none" w:sz="0" w:space="0" w:color="auto"/>
        <w:right w:val="none" w:sz="0" w:space="0" w:color="auto"/>
      </w:divBdr>
    </w:div>
    <w:div w:id="1540437301">
      <w:bodyDiv w:val="1"/>
      <w:marLeft w:val="0"/>
      <w:marRight w:val="0"/>
      <w:marTop w:val="0"/>
      <w:marBottom w:val="0"/>
      <w:divBdr>
        <w:top w:val="none" w:sz="0" w:space="0" w:color="auto"/>
        <w:left w:val="none" w:sz="0" w:space="0" w:color="auto"/>
        <w:bottom w:val="none" w:sz="0" w:space="0" w:color="auto"/>
        <w:right w:val="none" w:sz="0" w:space="0" w:color="auto"/>
      </w:divBdr>
      <w:divsChild>
        <w:div w:id="375592283">
          <w:marLeft w:val="547"/>
          <w:marRight w:val="0"/>
          <w:marTop w:val="115"/>
          <w:marBottom w:val="0"/>
          <w:divBdr>
            <w:top w:val="none" w:sz="0" w:space="0" w:color="auto"/>
            <w:left w:val="none" w:sz="0" w:space="0" w:color="auto"/>
            <w:bottom w:val="none" w:sz="0" w:space="0" w:color="auto"/>
            <w:right w:val="none" w:sz="0" w:space="0" w:color="auto"/>
          </w:divBdr>
        </w:div>
      </w:divsChild>
    </w:div>
    <w:div w:id="1563757456">
      <w:bodyDiv w:val="1"/>
      <w:marLeft w:val="0"/>
      <w:marRight w:val="0"/>
      <w:marTop w:val="0"/>
      <w:marBottom w:val="0"/>
      <w:divBdr>
        <w:top w:val="none" w:sz="0" w:space="0" w:color="auto"/>
        <w:left w:val="none" w:sz="0" w:space="0" w:color="auto"/>
        <w:bottom w:val="none" w:sz="0" w:space="0" w:color="auto"/>
        <w:right w:val="none" w:sz="0" w:space="0" w:color="auto"/>
      </w:divBdr>
      <w:divsChild>
        <w:div w:id="420222092">
          <w:marLeft w:val="1166"/>
          <w:marRight w:val="0"/>
          <w:marTop w:val="96"/>
          <w:marBottom w:val="0"/>
          <w:divBdr>
            <w:top w:val="none" w:sz="0" w:space="0" w:color="auto"/>
            <w:left w:val="none" w:sz="0" w:space="0" w:color="auto"/>
            <w:bottom w:val="none" w:sz="0" w:space="0" w:color="auto"/>
            <w:right w:val="none" w:sz="0" w:space="0" w:color="auto"/>
          </w:divBdr>
        </w:div>
      </w:divsChild>
    </w:div>
    <w:div w:id="1572932925">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sChild>
        <w:div w:id="148332153">
          <w:marLeft w:val="547"/>
          <w:marRight w:val="0"/>
          <w:marTop w:val="115"/>
          <w:marBottom w:val="0"/>
          <w:divBdr>
            <w:top w:val="none" w:sz="0" w:space="0" w:color="auto"/>
            <w:left w:val="none" w:sz="0" w:space="0" w:color="auto"/>
            <w:bottom w:val="none" w:sz="0" w:space="0" w:color="auto"/>
            <w:right w:val="none" w:sz="0" w:space="0" w:color="auto"/>
          </w:divBdr>
        </w:div>
        <w:div w:id="684672415">
          <w:marLeft w:val="1166"/>
          <w:marRight w:val="0"/>
          <w:marTop w:val="96"/>
          <w:marBottom w:val="0"/>
          <w:divBdr>
            <w:top w:val="none" w:sz="0" w:space="0" w:color="auto"/>
            <w:left w:val="none" w:sz="0" w:space="0" w:color="auto"/>
            <w:bottom w:val="none" w:sz="0" w:space="0" w:color="auto"/>
            <w:right w:val="none" w:sz="0" w:space="0" w:color="auto"/>
          </w:divBdr>
        </w:div>
        <w:div w:id="1155798290">
          <w:marLeft w:val="1166"/>
          <w:marRight w:val="0"/>
          <w:marTop w:val="96"/>
          <w:marBottom w:val="0"/>
          <w:divBdr>
            <w:top w:val="none" w:sz="0" w:space="0" w:color="auto"/>
            <w:left w:val="none" w:sz="0" w:space="0" w:color="auto"/>
            <w:bottom w:val="none" w:sz="0" w:space="0" w:color="auto"/>
            <w:right w:val="none" w:sz="0" w:space="0" w:color="auto"/>
          </w:divBdr>
        </w:div>
        <w:div w:id="1875657190">
          <w:marLeft w:val="1166"/>
          <w:marRight w:val="0"/>
          <w:marTop w:val="96"/>
          <w:marBottom w:val="0"/>
          <w:divBdr>
            <w:top w:val="none" w:sz="0" w:space="0" w:color="auto"/>
            <w:left w:val="none" w:sz="0" w:space="0" w:color="auto"/>
            <w:bottom w:val="none" w:sz="0" w:space="0" w:color="auto"/>
            <w:right w:val="none" w:sz="0" w:space="0" w:color="auto"/>
          </w:divBdr>
        </w:div>
        <w:div w:id="1935747883">
          <w:marLeft w:val="1166"/>
          <w:marRight w:val="0"/>
          <w:marTop w:val="96"/>
          <w:marBottom w:val="0"/>
          <w:divBdr>
            <w:top w:val="none" w:sz="0" w:space="0" w:color="auto"/>
            <w:left w:val="none" w:sz="0" w:space="0" w:color="auto"/>
            <w:bottom w:val="none" w:sz="0" w:space="0" w:color="auto"/>
            <w:right w:val="none" w:sz="0" w:space="0" w:color="auto"/>
          </w:divBdr>
        </w:div>
      </w:divsChild>
    </w:div>
    <w:div w:id="1696080766">
      <w:bodyDiv w:val="1"/>
      <w:marLeft w:val="0"/>
      <w:marRight w:val="0"/>
      <w:marTop w:val="0"/>
      <w:marBottom w:val="0"/>
      <w:divBdr>
        <w:top w:val="none" w:sz="0" w:space="0" w:color="auto"/>
        <w:left w:val="none" w:sz="0" w:space="0" w:color="auto"/>
        <w:bottom w:val="none" w:sz="0" w:space="0" w:color="auto"/>
        <w:right w:val="none" w:sz="0" w:space="0" w:color="auto"/>
      </w:divBdr>
      <w:divsChild>
        <w:div w:id="1039009083">
          <w:marLeft w:val="1166"/>
          <w:marRight w:val="0"/>
          <w:marTop w:val="96"/>
          <w:marBottom w:val="0"/>
          <w:divBdr>
            <w:top w:val="none" w:sz="0" w:space="0" w:color="auto"/>
            <w:left w:val="none" w:sz="0" w:space="0" w:color="auto"/>
            <w:bottom w:val="none" w:sz="0" w:space="0" w:color="auto"/>
            <w:right w:val="none" w:sz="0" w:space="0" w:color="auto"/>
          </w:divBdr>
        </w:div>
        <w:div w:id="1164780761">
          <w:marLeft w:val="1166"/>
          <w:marRight w:val="0"/>
          <w:marTop w:val="96"/>
          <w:marBottom w:val="0"/>
          <w:divBdr>
            <w:top w:val="none" w:sz="0" w:space="0" w:color="auto"/>
            <w:left w:val="none" w:sz="0" w:space="0" w:color="auto"/>
            <w:bottom w:val="none" w:sz="0" w:space="0" w:color="auto"/>
            <w:right w:val="none" w:sz="0" w:space="0" w:color="auto"/>
          </w:divBdr>
        </w:div>
        <w:div w:id="1435318639">
          <w:marLeft w:val="1166"/>
          <w:marRight w:val="0"/>
          <w:marTop w:val="96"/>
          <w:marBottom w:val="0"/>
          <w:divBdr>
            <w:top w:val="none" w:sz="0" w:space="0" w:color="auto"/>
            <w:left w:val="none" w:sz="0" w:space="0" w:color="auto"/>
            <w:bottom w:val="none" w:sz="0" w:space="0" w:color="auto"/>
            <w:right w:val="none" w:sz="0" w:space="0" w:color="auto"/>
          </w:divBdr>
        </w:div>
      </w:divsChild>
    </w:div>
    <w:div w:id="1764185206">
      <w:bodyDiv w:val="1"/>
      <w:marLeft w:val="0"/>
      <w:marRight w:val="0"/>
      <w:marTop w:val="0"/>
      <w:marBottom w:val="0"/>
      <w:divBdr>
        <w:top w:val="none" w:sz="0" w:space="0" w:color="auto"/>
        <w:left w:val="none" w:sz="0" w:space="0" w:color="auto"/>
        <w:bottom w:val="none" w:sz="0" w:space="0" w:color="auto"/>
        <w:right w:val="none" w:sz="0" w:space="0" w:color="auto"/>
      </w:divBdr>
    </w:div>
    <w:div w:id="1785954268">
      <w:bodyDiv w:val="1"/>
      <w:marLeft w:val="0"/>
      <w:marRight w:val="0"/>
      <w:marTop w:val="0"/>
      <w:marBottom w:val="0"/>
      <w:divBdr>
        <w:top w:val="none" w:sz="0" w:space="0" w:color="auto"/>
        <w:left w:val="none" w:sz="0" w:space="0" w:color="auto"/>
        <w:bottom w:val="none" w:sz="0" w:space="0" w:color="auto"/>
        <w:right w:val="none" w:sz="0" w:space="0" w:color="auto"/>
      </w:divBdr>
    </w:div>
    <w:div w:id="1786731392">
      <w:bodyDiv w:val="1"/>
      <w:marLeft w:val="0"/>
      <w:marRight w:val="0"/>
      <w:marTop w:val="0"/>
      <w:marBottom w:val="0"/>
      <w:divBdr>
        <w:top w:val="none" w:sz="0" w:space="0" w:color="auto"/>
        <w:left w:val="none" w:sz="0" w:space="0" w:color="auto"/>
        <w:bottom w:val="none" w:sz="0" w:space="0" w:color="auto"/>
        <w:right w:val="none" w:sz="0" w:space="0" w:color="auto"/>
      </w:divBdr>
      <w:divsChild>
        <w:div w:id="826630425">
          <w:marLeft w:val="1166"/>
          <w:marRight w:val="0"/>
          <w:marTop w:val="96"/>
          <w:marBottom w:val="0"/>
          <w:divBdr>
            <w:top w:val="none" w:sz="0" w:space="0" w:color="auto"/>
            <w:left w:val="none" w:sz="0" w:space="0" w:color="auto"/>
            <w:bottom w:val="none" w:sz="0" w:space="0" w:color="auto"/>
            <w:right w:val="none" w:sz="0" w:space="0" w:color="auto"/>
          </w:divBdr>
        </w:div>
        <w:div w:id="1066760282">
          <w:marLeft w:val="1166"/>
          <w:marRight w:val="0"/>
          <w:marTop w:val="96"/>
          <w:marBottom w:val="0"/>
          <w:divBdr>
            <w:top w:val="none" w:sz="0" w:space="0" w:color="auto"/>
            <w:left w:val="none" w:sz="0" w:space="0" w:color="auto"/>
            <w:bottom w:val="none" w:sz="0" w:space="0" w:color="auto"/>
            <w:right w:val="none" w:sz="0" w:space="0" w:color="auto"/>
          </w:divBdr>
        </w:div>
        <w:div w:id="1754738357">
          <w:marLeft w:val="1166"/>
          <w:marRight w:val="0"/>
          <w:marTop w:val="96"/>
          <w:marBottom w:val="0"/>
          <w:divBdr>
            <w:top w:val="none" w:sz="0" w:space="0" w:color="auto"/>
            <w:left w:val="none" w:sz="0" w:space="0" w:color="auto"/>
            <w:bottom w:val="none" w:sz="0" w:space="0" w:color="auto"/>
            <w:right w:val="none" w:sz="0" w:space="0" w:color="auto"/>
          </w:divBdr>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34567442">
      <w:bodyDiv w:val="1"/>
      <w:marLeft w:val="0"/>
      <w:marRight w:val="0"/>
      <w:marTop w:val="0"/>
      <w:marBottom w:val="0"/>
      <w:divBdr>
        <w:top w:val="none" w:sz="0" w:space="0" w:color="auto"/>
        <w:left w:val="none" w:sz="0" w:space="0" w:color="auto"/>
        <w:bottom w:val="none" w:sz="0" w:space="0" w:color="auto"/>
        <w:right w:val="none" w:sz="0" w:space="0" w:color="auto"/>
      </w:divBdr>
      <w:divsChild>
        <w:div w:id="514543217">
          <w:marLeft w:val="1166"/>
          <w:marRight w:val="0"/>
          <w:marTop w:val="96"/>
          <w:marBottom w:val="0"/>
          <w:divBdr>
            <w:top w:val="none" w:sz="0" w:space="0" w:color="auto"/>
            <w:left w:val="none" w:sz="0" w:space="0" w:color="auto"/>
            <w:bottom w:val="none" w:sz="0" w:space="0" w:color="auto"/>
            <w:right w:val="none" w:sz="0" w:space="0" w:color="auto"/>
          </w:divBdr>
        </w:div>
      </w:divsChild>
    </w:div>
    <w:div w:id="1869367424">
      <w:bodyDiv w:val="1"/>
      <w:marLeft w:val="0"/>
      <w:marRight w:val="0"/>
      <w:marTop w:val="0"/>
      <w:marBottom w:val="0"/>
      <w:divBdr>
        <w:top w:val="none" w:sz="0" w:space="0" w:color="auto"/>
        <w:left w:val="none" w:sz="0" w:space="0" w:color="auto"/>
        <w:bottom w:val="none" w:sz="0" w:space="0" w:color="auto"/>
        <w:right w:val="none" w:sz="0" w:space="0" w:color="auto"/>
      </w:divBdr>
    </w:div>
    <w:div w:id="1884977932">
      <w:bodyDiv w:val="1"/>
      <w:marLeft w:val="0"/>
      <w:marRight w:val="0"/>
      <w:marTop w:val="0"/>
      <w:marBottom w:val="0"/>
      <w:divBdr>
        <w:top w:val="none" w:sz="0" w:space="0" w:color="auto"/>
        <w:left w:val="none" w:sz="0" w:space="0" w:color="auto"/>
        <w:bottom w:val="none" w:sz="0" w:space="0" w:color="auto"/>
        <w:right w:val="none" w:sz="0" w:space="0" w:color="auto"/>
      </w:divBdr>
    </w:div>
    <w:div w:id="1898275793">
      <w:bodyDiv w:val="1"/>
      <w:marLeft w:val="0"/>
      <w:marRight w:val="0"/>
      <w:marTop w:val="0"/>
      <w:marBottom w:val="0"/>
      <w:divBdr>
        <w:top w:val="none" w:sz="0" w:space="0" w:color="auto"/>
        <w:left w:val="none" w:sz="0" w:space="0" w:color="auto"/>
        <w:bottom w:val="none" w:sz="0" w:space="0" w:color="auto"/>
        <w:right w:val="none" w:sz="0" w:space="0" w:color="auto"/>
      </w:divBdr>
      <w:divsChild>
        <w:div w:id="780876140">
          <w:marLeft w:val="1166"/>
          <w:marRight w:val="0"/>
          <w:marTop w:val="96"/>
          <w:marBottom w:val="0"/>
          <w:divBdr>
            <w:top w:val="none" w:sz="0" w:space="0" w:color="auto"/>
            <w:left w:val="none" w:sz="0" w:space="0" w:color="auto"/>
            <w:bottom w:val="none" w:sz="0" w:space="0" w:color="auto"/>
            <w:right w:val="none" w:sz="0" w:space="0" w:color="auto"/>
          </w:divBdr>
        </w:div>
      </w:divsChild>
    </w:div>
    <w:div w:id="1899435463">
      <w:bodyDiv w:val="1"/>
      <w:marLeft w:val="0"/>
      <w:marRight w:val="0"/>
      <w:marTop w:val="0"/>
      <w:marBottom w:val="0"/>
      <w:divBdr>
        <w:top w:val="none" w:sz="0" w:space="0" w:color="auto"/>
        <w:left w:val="none" w:sz="0" w:space="0" w:color="auto"/>
        <w:bottom w:val="none" w:sz="0" w:space="0" w:color="auto"/>
        <w:right w:val="none" w:sz="0" w:space="0" w:color="auto"/>
      </w:divBdr>
    </w:div>
    <w:div w:id="1959867623">
      <w:bodyDiv w:val="1"/>
      <w:marLeft w:val="0"/>
      <w:marRight w:val="0"/>
      <w:marTop w:val="0"/>
      <w:marBottom w:val="0"/>
      <w:divBdr>
        <w:top w:val="none" w:sz="0" w:space="0" w:color="auto"/>
        <w:left w:val="none" w:sz="0" w:space="0" w:color="auto"/>
        <w:bottom w:val="none" w:sz="0" w:space="0" w:color="auto"/>
        <w:right w:val="none" w:sz="0" w:space="0" w:color="auto"/>
      </w:divBdr>
      <w:divsChild>
        <w:div w:id="504788690">
          <w:marLeft w:val="547"/>
          <w:marRight w:val="0"/>
          <w:marTop w:val="115"/>
          <w:marBottom w:val="0"/>
          <w:divBdr>
            <w:top w:val="none" w:sz="0" w:space="0" w:color="auto"/>
            <w:left w:val="none" w:sz="0" w:space="0" w:color="auto"/>
            <w:bottom w:val="none" w:sz="0" w:space="0" w:color="auto"/>
            <w:right w:val="none" w:sz="0" w:space="0" w:color="auto"/>
          </w:divBdr>
        </w:div>
      </w:divsChild>
    </w:div>
    <w:div w:id="1962567247">
      <w:bodyDiv w:val="1"/>
      <w:marLeft w:val="0"/>
      <w:marRight w:val="0"/>
      <w:marTop w:val="0"/>
      <w:marBottom w:val="0"/>
      <w:divBdr>
        <w:top w:val="none" w:sz="0" w:space="0" w:color="auto"/>
        <w:left w:val="none" w:sz="0" w:space="0" w:color="auto"/>
        <w:bottom w:val="none" w:sz="0" w:space="0" w:color="auto"/>
        <w:right w:val="none" w:sz="0" w:space="0" w:color="auto"/>
      </w:divBdr>
      <w:divsChild>
        <w:div w:id="317535606">
          <w:marLeft w:val="1800"/>
          <w:marRight w:val="0"/>
          <w:marTop w:val="86"/>
          <w:marBottom w:val="0"/>
          <w:divBdr>
            <w:top w:val="none" w:sz="0" w:space="0" w:color="auto"/>
            <w:left w:val="none" w:sz="0" w:space="0" w:color="auto"/>
            <w:bottom w:val="none" w:sz="0" w:space="0" w:color="auto"/>
            <w:right w:val="none" w:sz="0" w:space="0" w:color="auto"/>
          </w:divBdr>
        </w:div>
      </w:divsChild>
    </w:div>
    <w:div w:id="1967928846">
      <w:bodyDiv w:val="1"/>
      <w:marLeft w:val="0"/>
      <w:marRight w:val="0"/>
      <w:marTop w:val="0"/>
      <w:marBottom w:val="0"/>
      <w:divBdr>
        <w:top w:val="none" w:sz="0" w:space="0" w:color="auto"/>
        <w:left w:val="none" w:sz="0" w:space="0" w:color="auto"/>
        <w:bottom w:val="none" w:sz="0" w:space="0" w:color="auto"/>
        <w:right w:val="none" w:sz="0" w:space="0" w:color="auto"/>
      </w:divBdr>
    </w:div>
    <w:div w:id="2011055542">
      <w:bodyDiv w:val="1"/>
      <w:marLeft w:val="0"/>
      <w:marRight w:val="0"/>
      <w:marTop w:val="0"/>
      <w:marBottom w:val="0"/>
      <w:divBdr>
        <w:top w:val="none" w:sz="0" w:space="0" w:color="auto"/>
        <w:left w:val="none" w:sz="0" w:space="0" w:color="auto"/>
        <w:bottom w:val="none" w:sz="0" w:space="0" w:color="auto"/>
        <w:right w:val="none" w:sz="0" w:space="0" w:color="auto"/>
      </w:divBdr>
    </w:div>
    <w:div w:id="202319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omments" Target="comments.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commentsExtended" Target="commentsExtended.xml"/><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www.scala-lang.org/download/all.html%EF%BC%8C%E7%9B%AE%E5%89%8D%E6%9C%80%E6%96%B0%E7%9A%84%E7%89%88%E6%9C%AC%E6%98%AF2.12.4%EF%BC%8C%E4%B8%8D%E8%BF%87%E7%AC%94%E8%80%85%E8%BF%99%E9%87%8C%E4%BD%BF%E7%94%A8%E7%9A%84%E7%89%88%E6%9C%AC%E6%98%AF2.11.11%E3%80%82%E5%A6%82Gradle%E4%B8%80%E6%A0%B7%EF%BC%8C%E5%8F%AA%E9%9C%80%E8%A6%81%E8%A7%A3%E5%8E%8B%E5%B9%B6%E5%B0%86/$SCALA_HOME/bin%E7%9A%84%E8%B7%AF%E5%BE%84%E6%B7%BB%E5%8A%A0%E5%88%B0%E7%8E%AF%E5%A2%83%E5%8F%98%E9%87%8FPath%E5%8D%B3%E5%8F%AF%EF%BC%8C%E5%85%B6%E4%B8%AD/$SCALA_HOME%E6%8C%87%E7%9A%84%E6%98%AFScala%E7%9A%84%E6%A0%B9%E7%9B%AE%E5%BD%95%E3%80%82%E5%8F%AF%E4%BB%A5%E4%BD%BF%E7%94%A8scal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png"/><Relationship Id="rId44" Type="http://schemas.microsoft.com/office/2016/09/relationships/commentsIds" Target="commentsIds.xml"/><Relationship Id="rId52" Type="http://schemas.openxmlformats.org/officeDocument/2006/relationships/image" Target="media/image40.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C6AE-C706-40B5-A048-907C06FCC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10598</TotalTime>
  <Pages>55</Pages>
  <Words>7383</Words>
  <Characters>42088</Characters>
  <Application>Microsoft Office Word</Application>
  <DocSecurity>0</DocSecurity>
  <Lines>350</Lines>
  <Paragraphs>98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49373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1238</cp:revision>
  <dcterms:created xsi:type="dcterms:W3CDTF">2018-09-03T09:19:00Z</dcterms:created>
  <dcterms:modified xsi:type="dcterms:W3CDTF">2021-08-16T08:40:00Z</dcterms:modified>
</cp:coreProperties>
</file>