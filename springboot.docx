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29E03" w14:textId="4D44F598" w:rsidR="0077349D" w:rsidRDefault="002A4BAD" w:rsidP="00325AC9">
      <w:pPr>
        <w:pStyle w:val="11"/>
      </w:pPr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r>
        <w:rPr>
          <w:rFonts w:hint="eastAsia"/>
        </w:rPr>
        <w:t>的简介</w:t>
      </w:r>
    </w:p>
    <w:p w14:paraId="698EA640" w14:textId="580F0787" w:rsidR="002B447A" w:rsidRDefault="002B447A" w:rsidP="002B447A">
      <w:pPr>
        <w:pStyle w:val="20"/>
      </w:pPr>
      <w:proofErr w:type="spellStart"/>
      <w:r>
        <w:rPr>
          <w:rFonts w:hint="eastAsia"/>
        </w:rPr>
        <w:t>springboot</w:t>
      </w:r>
      <w:proofErr w:type="spellEnd"/>
    </w:p>
    <w:p w14:paraId="53A0A93F" w14:textId="65E43649" w:rsidR="002B447A" w:rsidRDefault="002B447A" w:rsidP="002B447A">
      <w:pPr>
        <w:pStyle w:val="3"/>
        <w:ind w:firstLine="420"/>
      </w:pPr>
      <w:r>
        <w:rPr>
          <w:rFonts w:hint="eastAsia"/>
        </w:rPr>
        <w:t>优点</w:t>
      </w:r>
    </w:p>
    <w:p w14:paraId="7C81D768" w14:textId="77777777" w:rsidR="002B447A" w:rsidRDefault="002B447A" w:rsidP="002B447A">
      <w:pPr>
        <w:ind w:firstLine="420"/>
      </w:pPr>
      <w:r>
        <w:rPr>
          <w:rFonts w:hint="eastAsia"/>
        </w:rPr>
        <w:t>优点：</w:t>
      </w:r>
    </w:p>
    <w:p w14:paraId="1C31A17A" w14:textId="35BC967D" w:rsidR="002B447A" w:rsidRDefault="002B447A" w:rsidP="002B447A">
      <w:pPr>
        <w:ind w:firstLine="420"/>
      </w:pPr>
      <w:r>
        <w:tab/>
        <w:t>-</w:t>
      </w:r>
      <w:r>
        <w:t>快速创建独立运行的</w:t>
      </w:r>
      <w:r>
        <w:t>Spring</w:t>
      </w:r>
      <w:r>
        <w:t>项目以及与主流框架集成</w:t>
      </w:r>
    </w:p>
    <w:p w14:paraId="370C8B87" w14:textId="1EE5FC70" w:rsidR="002B447A" w:rsidRDefault="002B447A" w:rsidP="002B447A">
      <w:pPr>
        <w:ind w:firstLine="420"/>
      </w:pPr>
      <w:r>
        <w:tab/>
        <w:t>-</w:t>
      </w:r>
      <w:r>
        <w:t>使用嵌入式的</w:t>
      </w:r>
      <w:r>
        <w:t>Servlet</w:t>
      </w:r>
      <w:r>
        <w:t>容器，应用无需打成</w:t>
      </w:r>
      <w:r>
        <w:t>WAR</w:t>
      </w:r>
      <w:r>
        <w:t>包</w:t>
      </w:r>
    </w:p>
    <w:p w14:paraId="77519B72" w14:textId="78120756" w:rsidR="002B447A" w:rsidRDefault="002B447A" w:rsidP="002B447A">
      <w:pPr>
        <w:ind w:firstLine="420"/>
      </w:pPr>
      <w:r>
        <w:tab/>
        <w:t>-starters</w:t>
      </w:r>
      <w:r>
        <w:t>自动依赖与版本控制</w:t>
      </w:r>
    </w:p>
    <w:p w14:paraId="10C569B7" w14:textId="66B0665A" w:rsidR="002B447A" w:rsidRDefault="002B447A" w:rsidP="002B447A">
      <w:pPr>
        <w:ind w:firstLine="420"/>
      </w:pPr>
      <w:r>
        <w:tab/>
        <w:t>-</w:t>
      </w:r>
      <w:r>
        <w:t>大量的自动配置，简化开发，也可修改默认值</w:t>
      </w:r>
    </w:p>
    <w:p w14:paraId="00754A5B" w14:textId="18536B21" w:rsidR="002B447A" w:rsidRDefault="002B447A" w:rsidP="002B447A">
      <w:pPr>
        <w:ind w:firstLine="420"/>
      </w:pPr>
      <w:r>
        <w:tab/>
        <w:t>-</w:t>
      </w:r>
      <w:r>
        <w:t>无需配置</w:t>
      </w:r>
      <w:r>
        <w:t>XML</w:t>
      </w:r>
      <w:r>
        <w:t>，无代码生成，开箱即用</w:t>
      </w:r>
    </w:p>
    <w:p w14:paraId="2EB2335E" w14:textId="5341A20F" w:rsidR="002B447A" w:rsidRDefault="002B447A" w:rsidP="002B447A">
      <w:pPr>
        <w:ind w:firstLine="420"/>
      </w:pPr>
      <w:r>
        <w:tab/>
        <w:t>-</w:t>
      </w:r>
      <w:r>
        <w:t>准生产环境的运行时应用监控</w:t>
      </w:r>
    </w:p>
    <w:p w14:paraId="7F036D73" w14:textId="17F307D2" w:rsidR="002B447A" w:rsidRPr="002B447A" w:rsidRDefault="002B447A" w:rsidP="002B447A">
      <w:pPr>
        <w:ind w:firstLine="420"/>
      </w:pPr>
      <w:r>
        <w:tab/>
        <w:t>-</w:t>
      </w:r>
      <w:r>
        <w:t>与</w:t>
      </w:r>
      <w:proofErr w:type="gramStart"/>
      <w:r>
        <w:t>云计算</w:t>
      </w:r>
      <w:proofErr w:type="gramEnd"/>
      <w:r>
        <w:t>的天然集成</w:t>
      </w:r>
    </w:p>
    <w:p w14:paraId="389AC7EB" w14:textId="6F17DEB7" w:rsidR="007727BB" w:rsidRDefault="007727BB" w:rsidP="0018031F">
      <w:pPr>
        <w:pStyle w:val="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</w:p>
    <w:p w14:paraId="01C7FA56" w14:textId="4B9D04D0" w:rsidR="0018031F" w:rsidRDefault="0018031F" w:rsidP="0018031F">
      <w:pPr>
        <w:pStyle w:val="3"/>
        <w:ind w:firstLine="420"/>
      </w:pPr>
      <w:r>
        <w:rPr>
          <w:rFonts w:hint="eastAsia"/>
        </w:rPr>
        <w:t>父项目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31F" w14:paraId="28890967" w14:textId="77777777" w:rsidTr="0018031F">
        <w:tc>
          <w:tcPr>
            <w:tcW w:w="8296" w:type="dxa"/>
          </w:tcPr>
          <w:p w14:paraId="37945244" w14:textId="77777777" w:rsidR="007E6B83" w:rsidRDefault="007E6B83" w:rsidP="007E6B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024C867" w14:textId="77777777" w:rsidR="007E6B83" w:rsidRDefault="007E6B83" w:rsidP="007E6B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org.springframework.boot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E28FF1F" w14:textId="77777777" w:rsidR="007E6B83" w:rsidRDefault="007E6B83" w:rsidP="007E6B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spring-boot-starter-parent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5D00AB8" w14:textId="77777777" w:rsidR="007E6B83" w:rsidRDefault="007E6B83" w:rsidP="007E6B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2.1.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1.RELEASE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9383977" w14:textId="77777777" w:rsidR="007E6B83" w:rsidRDefault="007E6B83" w:rsidP="007E6B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relativePath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lookup parent from repository --&gt;</w:t>
            </w:r>
          </w:p>
          <w:p w14:paraId="1DCDA2B4" w14:textId="77777777" w:rsidR="0018031F" w:rsidRDefault="007E6B83" w:rsidP="007E6B83">
            <w:pPr>
              <w:ind w:firstLineChars="0" w:firstLine="0"/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6272B07" w14:textId="77777777" w:rsidR="000B39AD" w:rsidRDefault="000B39AD" w:rsidP="007E6B83">
            <w:pPr>
              <w:ind w:firstLineChars="0" w:firstLine="0"/>
            </w:pPr>
          </w:p>
          <w:p w14:paraId="1F35F1A7" w14:textId="77777777" w:rsidR="000B39AD" w:rsidRDefault="000B39AD" w:rsidP="007E6B83">
            <w:pPr>
              <w:ind w:firstLineChars="0" w:firstLine="0"/>
            </w:pPr>
            <w:r>
              <w:rPr>
                <w:rFonts w:hint="eastAsia"/>
              </w:rPr>
              <w:t>他的</w:t>
            </w:r>
            <w:proofErr w:type="gramStart"/>
            <w:r>
              <w:rPr>
                <w:rFonts w:hint="eastAsia"/>
              </w:rPr>
              <w:t>父项目</w:t>
            </w:r>
            <w:proofErr w:type="gram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:</w:t>
            </w:r>
          </w:p>
          <w:p w14:paraId="355FA2A6" w14:textId="77777777" w:rsidR="00196AB3" w:rsidRDefault="00196AB3" w:rsidP="00196AB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0EF9425" w14:textId="77777777" w:rsidR="00196AB3" w:rsidRDefault="00196AB3" w:rsidP="00196AB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org.springframework.boot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213211C" w14:textId="77777777" w:rsidR="00196AB3" w:rsidRDefault="00196AB3" w:rsidP="00196AB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spring-boot-dependencies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2EA2EEC" w14:textId="77777777" w:rsidR="00196AB3" w:rsidRDefault="00196AB3" w:rsidP="00196AB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2.1.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1.RELEASE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D170866" w14:textId="77777777" w:rsidR="00196AB3" w:rsidRDefault="00196AB3" w:rsidP="00196AB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relativePath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..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/../spring-boot-dependencies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relativePath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597B861" w14:textId="746F2A64" w:rsidR="00196AB3" w:rsidRDefault="00196AB3" w:rsidP="00196AB3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61CE8B62" w14:textId="4707E50A" w:rsidR="0018031F" w:rsidRDefault="00830752" w:rsidP="00C237C0">
      <w:pPr>
        <w:ind w:firstLine="420"/>
      </w:pPr>
      <w:r>
        <w:t>Spring Boot</w:t>
      </w:r>
      <w:r>
        <w:t>的版本仲裁中心</w:t>
      </w:r>
      <w:r w:rsidR="00D6527A">
        <w:rPr>
          <w:rFonts w:hint="eastAsia"/>
        </w:rPr>
        <w:t>:</w:t>
      </w:r>
      <w:r>
        <w:rPr>
          <w:rFonts w:hint="eastAsia"/>
        </w:rPr>
        <w:t>以后我们导入依赖默认是不需要写版本；（没有在</w:t>
      </w:r>
      <w:r>
        <w:t>dependencies</w:t>
      </w:r>
      <w:proofErr w:type="gramStart"/>
      <w:r>
        <w:t>里面管理</w:t>
      </w:r>
      <w:proofErr w:type="gramEnd"/>
      <w:r>
        <w:t>的依赖自然需要声明版本号）</w:t>
      </w:r>
    </w:p>
    <w:p w14:paraId="14EA9112" w14:textId="43B4F0ED" w:rsidR="008679B1" w:rsidRDefault="008679B1" w:rsidP="00BA3A87">
      <w:pPr>
        <w:pStyle w:val="3"/>
        <w:ind w:firstLine="420"/>
      </w:pPr>
      <w:r>
        <w:rPr>
          <w:rFonts w:hint="eastAsia"/>
        </w:rPr>
        <w:t>导入的依赖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3A87" w14:paraId="46E44A0F" w14:textId="77777777" w:rsidTr="00BA3A87">
        <w:tc>
          <w:tcPr>
            <w:tcW w:w="8296" w:type="dxa"/>
          </w:tcPr>
          <w:p w14:paraId="5D6E6D37" w14:textId="77777777" w:rsidR="00BA3A87" w:rsidRDefault="00BA3A87" w:rsidP="00BA3A8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060AD5F" w14:textId="77777777" w:rsidR="00BA3A87" w:rsidRDefault="00BA3A87" w:rsidP="00BA3A8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org.springframework.boot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7E7FFE9" w14:textId="77777777" w:rsidR="00BA3A87" w:rsidRDefault="00BA3A87" w:rsidP="00BA3A8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spring-boot-starter-web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6633490" w14:textId="1AF0D4B6" w:rsidR="00BA3A87" w:rsidRDefault="00BA3A87" w:rsidP="00BA3A87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3775F7EC" w14:textId="0CD2DB74" w:rsidR="00BA3A87" w:rsidRDefault="003D0D61" w:rsidP="00C237C0">
      <w:pPr>
        <w:ind w:firstLine="420"/>
      </w:pPr>
      <w:proofErr w:type="spellStart"/>
      <w:r w:rsidRPr="003D0D61">
        <w:lastRenderedPageBreak/>
        <w:t>spring-boot-starter:spring-boot</w:t>
      </w:r>
      <w:proofErr w:type="spellEnd"/>
      <w:r w:rsidRPr="003D0D61">
        <w:t>场景启动器；帮我们导入了</w:t>
      </w:r>
      <w:r w:rsidRPr="003D0D61">
        <w:t>web</w:t>
      </w:r>
      <w:r w:rsidRPr="003D0D61">
        <w:t>模块正常运行所依赖的组件；</w:t>
      </w:r>
    </w:p>
    <w:p w14:paraId="10399B07" w14:textId="11EE6666" w:rsidR="000F1049" w:rsidRDefault="000F1049" w:rsidP="000F1049">
      <w:pPr>
        <w:ind w:firstLine="420"/>
      </w:pPr>
      <w:r>
        <w:t>Spring Boot</w:t>
      </w:r>
      <w:r>
        <w:t>将所有的功能场景都抽取出来，做成一个个的</w:t>
      </w:r>
      <w:r>
        <w:t>starters(</w:t>
      </w:r>
      <w:r>
        <w:t>启动器），只需要在项目里面引入这些</w:t>
      </w:r>
      <w:r>
        <w:t>starter</w:t>
      </w:r>
      <w:r>
        <w:t>相关场景的所有依赖都会导入进来。要用什么功能就导入什么场景的启动器</w:t>
      </w:r>
      <w:r w:rsidR="00E1570D">
        <w:rPr>
          <w:rFonts w:hint="eastAsia"/>
        </w:rPr>
        <w:t>。</w:t>
      </w:r>
    </w:p>
    <w:p w14:paraId="01DB20A3" w14:textId="74DB2B57" w:rsidR="003E0D30" w:rsidRDefault="003E0D30" w:rsidP="003E0D30">
      <w:pPr>
        <w:pStyle w:val="20"/>
      </w:pPr>
      <w:r>
        <w:rPr>
          <w:rFonts w:hint="eastAsia"/>
        </w:rPr>
        <w:t>主程序类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D30" w14:paraId="7B5CC127" w14:textId="77777777" w:rsidTr="003E0D30">
        <w:tc>
          <w:tcPr>
            <w:tcW w:w="8296" w:type="dxa"/>
          </w:tcPr>
          <w:p w14:paraId="4D49EB20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SpringBootApplication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来标注一个主程序类，说明这是一个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Spring Boot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应用</w:t>
            </w:r>
          </w:p>
          <w:p w14:paraId="27CE1673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Springboot01helloApplication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283FFBDE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39AE2F11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//spring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应用启动</w:t>
            </w:r>
          </w:p>
          <w:p w14:paraId="6A507A96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SpringApplication.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run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Springboot01helloApplication.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C7BBD69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221E34B8" w14:textId="77777777" w:rsidR="00DD1845" w:rsidRDefault="00DD1845" w:rsidP="00DD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66D10293" w14:textId="18B405A9" w:rsidR="003E0D30" w:rsidRDefault="003E0D30" w:rsidP="003E0D30">
            <w:pPr>
              <w:ind w:firstLineChars="0" w:firstLine="0"/>
            </w:pPr>
          </w:p>
        </w:tc>
      </w:tr>
    </w:tbl>
    <w:p w14:paraId="54929FE6" w14:textId="77777777" w:rsidR="00CE256E" w:rsidRDefault="00CE256E" w:rsidP="00CE256E">
      <w:pPr>
        <w:ind w:firstLine="420"/>
      </w:pPr>
      <w:r>
        <w:t>@</w:t>
      </w:r>
      <w:proofErr w:type="spellStart"/>
      <w:r>
        <w:t>SpringBootApplication:Spring</w:t>
      </w:r>
      <w:proofErr w:type="spellEnd"/>
      <w:r>
        <w:t xml:space="preserve"> Boot</w:t>
      </w:r>
      <w:r>
        <w:t>应用标注在某类上说明这个类是</w:t>
      </w:r>
      <w:proofErr w:type="spellStart"/>
      <w:r>
        <w:t>SpringBoot</w:t>
      </w:r>
      <w:proofErr w:type="spellEnd"/>
      <w:r>
        <w:t>的主配置类，</w:t>
      </w:r>
      <w:proofErr w:type="spellStart"/>
      <w:r>
        <w:t>SpringBoot</w:t>
      </w:r>
      <w:proofErr w:type="spellEnd"/>
    </w:p>
    <w:p w14:paraId="171A8D29" w14:textId="372E58EC" w:rsidR="003E0D30" w:rsidRDefault="00CE256E" w:rsidP="00CE256E">
      <w:pPr>
        <w:ind w:firstLine="420"/>
      </w:pPr>
      <w:r>
        <w:rPr>
          <w:rFonts w:hint="eastAsia"/>
        </w:rPr>
        <w:t>就应该运行这个类的</w:t>
      </w:r>
      <w:r>
        <w:t>main</w:t>
      </w:r>
      <w:r>
        <w:t>方法来启动</w:t>
      </w:r>
      <w:proofErr w:type="spellStart"/>
      <w:r>
        <w:t>SpringBoot</w:t>
      </w:r>
      <w:proofErr w:type="spellEnd"/>
      <w:r>
        <w:t>应用；</w:t>
      </w:r>
    </w:p>
    <w:p w14:paraId="081619FF" w14:textId="36830071" w:rsidR="000B40E4" w:rsidRDefault="000B40E4" w:rsidP="000B40E4">
      <w:pPr>
        <w:pStyle w:val="3"/>
        <w:ind w:firstLine="420"/>
      </w:pPr>
      <w:proofErr w:type="spellStart"/>
      <w:r>
        <w:t>SpringBootApplication</w:t>
      </w:r>
      <w:proofErr w:type="spellEnd"/>
      <w:r>
        <w:rPr>
          <w:rFonts w:hint="eastAsia"/>
        </w:rPr>
        <w:t>注解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40E4" w14:paraId="214FCB91" w14:textId="77777777" w:rsidTr="000B40E4">
        <w:tc>
          <w:tcPr>
            <w:tcW w:w="8296" w:type="dxa"/>
          </w:tcPr>
          <w:p w14:paraId="12ADAEEE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Target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ElementType.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TYPE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2C1C8BEC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Retention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RetentionPolicy.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RUNTIME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5E309DB2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@Documented</w:t>
            </w:r>
          </w:p>
          <w:p w14:paraId="0A1EA204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@Inherited</w:t>
            </w:r>
          </w:p>
          <w:p w14:paraId="543A1997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SpringBootConfiguration</w:t>
            </w:r>
            <w:proofErr w:type="spellEnd"/>
          </w:p>
          <w:p w14:paraId="53F4A127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EnableAutoConfiguration</w:t>
            </w:r>
            <w:proofErr w:type="spellEnd"/>
          </w:p>
          <w:p w14:paraId="6AD73333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ComponentScan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excludeFilters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{</w:t>
            </w:r>
          </w:p>
          <w:p w14:paraId="5CD42A28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Filter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type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FilterType.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CUSTOM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classes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TypeExcludeFilter.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),</w:t>
            </w:r>
          </w:p>
          <w:p w14:paraId="52621978" w14:textId="77777777" w:rsidR="000B40E4" w:rsidRDefault="000B40E4" w:rsidP="000B40E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Filter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type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FilterType.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CUSTOM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classes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AutoConfigurationExcludeFilter.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})</w:t>
            </w:r>
          </w:p>
          <w:p w14:paraId="62A2F9A3" w14:textId="187801BD" w:rsidR="000B40E4" w:rsidRDefault="000B40E4" w:rsidP="000B40E4">
            <w:pPr>
              <w:ind w:firstLineChars="0" w:firstLine="0"/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@interface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SpringBootApplication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</w:tc>
      </w:tr>
    </w:tbl>
    <w:p w14:paraId="454D7ECD" w14:textId="4F535DD6" w:rsidR="0016639F" w:rsidRDefault="0016639F" w:rsidP="008E30DD">
      <w:pPr>
        <w:ind w:firstLine="420"/>
      </w:pPr>
      <w:r>
        <w:t>@</w:t>
      </w:r>
      <w:proofErr w:type="spellStart"/>
      <w:r>
        <w:t>SpringBootConfiguration:Spring</w:t>
      </w:r>
      <w:proofErr w:type="spellEnd"/>
      <w:r>
        <w:t xml:space="preserve"> Boot</w:t>
      </w:r>
      <w:r>
        <w:t>的配置类；</w:t>
      </w:r>
      <w:r>
        <w:rPr>
          <w:rFonts w:hint="eastAsia"/>
        </w:rPr>
        <w:t>标注在某个类上，表示这是一个</w:t>
      </w:r>
      <w:r>
        <w:t>Spring Boot</w:t>
      </w:r>
      <w:r>
        <w:t>的配置类；</w:t>
      </w:r>
    </w:p>
    <w:p w14:paraId="49064907" w14:textId="0758BC4A" w:rsidR="0016639F" w:rsidRDefault="009F7BE3" w:rsidP="0016639F">
      <w:pPr>
        <w:ind w:firstLine="420"/>
      </w:pPr>
      <w:r>
        <w:tab/>
      </w:r>
      <w:r w:rsidR="0016639F">
        <w:t>@Configuration:</w:t>
      </w:r>
      <w:r w:rsidR="0016639F">
        <w:t>配置类上来标注这个注解；</w:t>
      </w:r>
    </w:p>
    <w:p w14:paraId="29AE12A4" w14:textId="6B6EB4C5" w:rsidR="00875332" w:rsidRDefault="007667FB" w:rsidP="0016639F">
      <w:pPr>
        <w:ind w:firstLine="420"/>
      </w:pPr>
      <w:r>
        <w:tab/>
      </w:r>
      <w:r>
        <w:tab/>
      </w:r>
      <w:r w:rsidR="0016639F">
        <w:rPr>
          <w:rFonts w:hint="eastAsia"/>
        </w:rPr>
        <w:t>配置</w:t>
      </w:r>
      <w:r w:rsidR="00284858">
        <w:rPr>
          <w:rFonts w:hint="eastAsia"/>
        </w:rPr>
        <w:t>类</w:t>
      </w:r>
      <w:r w:rsidR="00A41AEC">
        <w:rPr>
          <w:rFonts w:hint="eastAsia"/>
        </w:rPr>
        <w:t>相当于</w:t>
      </w:r>
      <w:proofErr w:type="gramStart"/>
      <w:r w:rsidR="00A41AEC">
        <w:rPr>
          <w:rFonts w:hint="eastAsia"/>
        </w:rPr>
        <w:t>配置文件</w:t>
      </w:r>
      <w:r w:rsidR="0016639F">
        <w:rPr>
          <w:rFonts w:hint="eastAsia"/>
        </w:rPr>
        <w:t>配置文件</w:t>
      </w:r>
      <w:proofErr w:type="gramEnd"/>
      <w:r w:rsidR="0016639F">
        <w:rPr>
          <w:rFonts w:hint="eastAsia"/>
        </w:rPr>
        <w:t>；配置类也是容器中的一个组件；</w:t>
      </w:r>
      <w:r w:rsidR="0016639F">
        <w:t>@Component</w:t>
      </w:r>
    </w:p>
    <w:p w14:paraId="2E31657D" w14:textId="77777777" w:rsidR="009414D1" w:rsidRDefault="009414D1" w:rsidP="009414D1">
      <w:pPr>
        <w:ind w:firstLine="420"/>
      </w:pPr>
      <w:r>
        <w:t>@</w:t>
      </w:r>
      <w:proofErr w:type="spellStart"/>
      <w:r w:rsidRPr="00B4131B">
        <w:rPr>
          <w:color w:val="FF0000"/>
        </w:rPr>
        <w:t>EnableAutoConfiguration</w:t>
      </w:r>
      <w:proofErr w:type="spellEnd"/>
      <w:r>
        <w:t>：开启自动配置功能；</w:t>
      </w:r>
    </w:p>
    <w:p w14:paraId="590C357A" w14:textId="11093761" w:rsidR="009414D1" w:rsidRDefault="009414D1" w:rsidP="009414D1">
      <w:pPr>
        <w:ind w:firstLine="420"/>
      </w:pPr>
      <w:r>
        <w:rPr>
          <w:rFonts w:hint="eastAsia"/>
        </w:rPr>
        <w:t>以前我们需要配置的东西，</w:t>
      </w:r>
      <w:r>
        <w:t>Spring Boot</w:t>
      </w:r>
      <w:r>
        <w:t>帮我们自动配置；</w:t>
      </w:r>
      <w:r>
        <w:t>@</w:t>
      </w:r>
      <w:proofErr w:type="spellStart"/>
      <w:r>
        <w:t>EnableAutoConfiguration</w:t>
      </w:r>
      <w:proofErr w:type="spellEnd"/>
      <w:r>
        <w:t>告诉</w:t>
      </w:r>
      <w:proofErr w:type="spellStart"/>
      <w:r>
        <w:t>SpringBoot</w:t>
      </w:r>
      <w:proofErr w:type="spellEnd"/>
      <w:r>
        <w:t>开启自动配置功能；这样自动配置才能生效；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31B" w14:paraId="10C79C86" w14:textId="77777777" w:rsidTr="00B4131B">
        <w:tc>
          <w:tcPr>
            <w:tcW w:w="8296" w:type="dxa"/>
          </w:tcPr>
          <w:p w14:paraId="3DAB48B1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Target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ElementType.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TYPE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6F1083DE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Retention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RetentionPolicy.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RUNTIME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679FC61F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@Documented</w:t>
            </w:r>
          </w:p>
          <w:p w14:paraId="77807172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@Inherited</w:t>
            </w:r>
          </w:p>
          <w:p w14:paraId="158D089F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AutoConfigurationPackage</w:t>
            </w:r>
            <w:proofErr w:type="spellEnd"/>
          </w:p>
          <w:p w14:paraId="5E9065F2" w14:textId="77777777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AutoConfigurationImportSelector.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7CC3A253" w14:textId="21098581" w:rsidR="00B4131B" w:rsidRDefault="00B4131B" w:rsidP="00B413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@interface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EnableAutoConfiguration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5975A1A8" w14:textId="00BE5683" w:rsidR="00B4131B" w:rsidRDefault="00B4131B" w:rsidP="00B4131B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ENABLED_OVERRIDE_PROPERTY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spring.boot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.enableautoconfiguration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</w:tc>
      </w:tr>
    </w:tbl>
    <w:p w14:paraId="271B38C6" w14:textId="367A3E35" w:rsidR="00D758EF" w:rsidRDefault="00D758EF" w:rsidP="00D758EF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color w:val="646464"/>
          <w:sz w:val="20"/>
          <w:szCs w:val="20"/>
        </w:rPr>
      </w:pPr>
      <w:r>
        <w:rPr>
          <w:rFonts w:ascii="Consolas" w:eastAsiaTheme="minorEastAsia" w:hAnsi="Consolas" w:cs="Consolas"/>
          <w:bCs w:val="0"/>
          <w:color w:val="646464"/>
          <w:kern w:val="0"/>
          <w:sz w:val="20"/>
          <w:szCs w:val="20"/>
        </w:rPr>
        <w:tab/>
        <w:t>@</w:t>
      </w:r>
      <w:proofErr w:type="spellStart"/>
      <w:r>
        <w:rPr>
          <w:rFonts w:ascii="Consolas" w:eastAsiaTheme="minorEastAsia" w:hAnsi="Consolas" w:cs="Consolas"/>
          <w:bCs w:val="0"/>
          <w:color w:val="646464"/>
          <w:kern w:val="0"/>
          <w:sz w:val="20"/>
          <w:szCs w:val="20"/>
        </w:rPr>
        <w:t>AutoConfigurationPackage</w:t>
      </w:r>
      <w:proofErr w:type="spellEnd"/>
      <w:r w:rsidR="00B27276">
        <w:rPr>
          <w:rFonts w:ascii="Consolas" w:eastAsiaTheme="minorEastAsia" w:hAnsi="Consolas" w:cs="Consolas"/>
          <w:bCs w:val="0"/>
          <w:color w:val="646464"/>
          <w:kern w:val="0"/>
          <w:sz w:val="20"/>
          <w:szCs w:val="20"/>
        </w:rPr>
        <w:t xml:space="preserve"> </w:t>
      </w:r>
      <w:r w:rsidR="00B27276">
        <w:rPr>
          <w:rFonts w:ascii="Consolas" w:eastAsiaTheme="minorEastAsia" w:hAnsi="Consolas" w:cs="Consolas" w:hint="eastAsia"/>
          <w:bCs w:val="0"/>
          <w:color w:val="646464"/>
          <w:kern w:val="0"/>
          <w:sz w:val="20"/>
          <w:szCs w:val="20"/>
        </w:rPr>
        <w:t>自动</w:t>
      </w:r>
      <w:r w:rsidR="0090517A">
        <w:rPr>
          <w:rFonts w:ascii="Consolas" w:eastAsiaTheme="minorEastAsia" w:hAnsi="Consolas" w:cs="Consolas" w:hint="eastAsia"/>
          <w:bCs w:val="0"/>
          <w:color w:val="646464"/>
          <w:kern w:val="0"/>
          <w:sz w:val="20"/>
          <w:szCs w:val="20"/>
        </w:rPr>
        <w:t>配置包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845" w14:paraId="44E01898" w14:textId="77777777" w:rsidTr="00B31845">
        <w:tc>
          <w:tcPr>
            <w:tcW w:w="8296" w:type="dxa"/>
          </w:tcPr>
          <w:p w14:paraId="3CD63801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Target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ElementType.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TYPE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012F4241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Retention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RetentionPolicy.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RUNTIME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0D0D5A75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@Documented</w:t>
            </w:r>
          </w:p>
          <w:p w14:paraId="5453FFBD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@Inherited</w:t>
            </w:r>
          </w:p>
          <w:p w14:paraId="3586D4B5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AutoConfigurationPackages.Registrar.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109AFA39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@interface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AutoConfigurationPackage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247E27B6" w14:textId="77777777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2760BA84" w14:textId="16C64424" w:rsidR="00B31845" w:rsidRDefault="00B31845" w:rsidP="00B3184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67AACA88" w14:textId="77777777" w:rsidR="00931170" w:rsidRPr="00931170" w:rsidRDefault="00931170" w:rsidP="00931170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kern w:val="0"/>
          <w:sz w:val="20"/>
          <w:szCs w:val="20"/>
        </w:rPr>
      </w:pPr>
      <w:r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@</w:t>
      </w:r>
      <w:proofErr w:type="gramStart"/>
      <w:r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Import(</w:t>
      </w:r>
      <w:proofErr w:type="spellStart"/>
      <w:proofErr w:type="gramEnd"/>
      <w:r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AutoConfigurationPackages.Registrar.class</w:t>
      </w:r>
      <w:proofErr w:type="spellEnd"/>
      <w:r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):</w:t>
      </w:r>
    </w:p>
    <w:p w14:paraId="0AB144F5" w14:textId="7EAC2AA2" w:rsidR="00B31845" w:rsidRDefault="003365A3" w:rsidP="00931170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kern w:val="0"/>
          <w:sz w:val="20"/>
          <w:szCs w:val="20"/>
        </w:rPr>
        <w:tab/>
      </w:r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Spring</w:t>
      </w:r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的底层注解</w:t>
      </w:r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@</w:t>
      </w:r>
      <w:proofErr w:type="spellStart"/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lmport</w:t>
      </w:r>
      <w:proofErr w:type="spellEnd"/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，给容器中导入一个组件；导入的组件由</w:t>
      </w:r>
      <w:proofErr w:type="spellStart"/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AutoConfigurationPackages.Registrar.class</w:t>
      </w:r>
      <w:proofErr w:type="spellEnd"/>
      <w:r w:rsidR="00931170" w:rsidRPr="00931170">
        <w:rPr>
          <w:rFonts w:ascii="Consolas" w:eastAsiaTheme="minorEastAsia" w:hAnsi="Consolas" w:cs="Consolas"/>
          <w:bCs w:val="0"/>
          <w:kern w:val="0"/>
          <w:sz w:val="20"/>
          <w:szCs w:val="20"/>
        </w:rPr>
        <w:t>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972" w14:paraId="1F163D6E" w14:textId="77777777" w:rsidTr="00654972">
        <w:tc>
          <w:tcPr>
            <w:tcW w:w="8296" w:type="dxa"/>
          </w:tcPr>
          <w:p w14:paraId="20BE880D" w14:textId="77777777" w:rsidR="00654972" w:rsidRDefault="00654972" w:rsidP="0065497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48762A85" w14:textId="77777777" w:rsidR="00654972" w:rsidRDefault="00654972" w:rsidP="0065497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registerBeanDefinitions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AnnotationMetadata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metadata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784A1B50" w14:textId="77777777" w:rsidR="00654972" w:rsidRDefault="00654972" w:rsidP="0065497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BeanDefinitionRegistry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4E06B496" w14:textId="77777777" w:rsidR="00654972" w:rsidRDefault="00654972" w:rsidP="0065497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register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PackageImport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metadata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getPackageName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());</w:t>
            </w:r>
          </w:p>
          <w:p w14:paraId="55D9C98E" w14:textId="724AC750" w:rsidR="00654972" w:rsidRDefault="00654972" w:rsidP="0065497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14:paraId="2DEC8203" w14:textId="63B455C8" w:rsidR="00654972" w:rsidRDefault="00131A24" w:rsidP="00931170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sz w:val="20"/>
          <w:szCs w:val="20"/>
        </w:rPr>
        <w:tab/>
      </w:r>
      <w:r w:rsidR="000755F5" w:rsidRPr="000755F5">
        <w:rPr>
          <w:rFonts w:ascii="Consolas" w:eastAsiaTheme="minorEastAsia" w:hAnsi="Consolas" w:cs="Consolas" w:hint="eastAsia"/>
          <w:bCs w:val="0"/>
          <w:sz w:val="20"/>
          <w:szCs w:val="20"/>
        </w:rPr>
        <w:t>将主配置类（</w:t>
      </w:r>
      <w:r w:rsidR="000755F5" w:rsidRPr="000755F5">
        <w:rPr>
          <w:rFonts w:ascii="Consolas" w:eastAsiaTheme="minorEastAsia" w:hAnsi="Consolas" w:cs="Consolas"/>
          <w:bCs w:val="0"/>
          <w:sz w:val="20"/>
          <w:szCs w:val="20"/>
        </w:rPr>
        <w:t>@</w:t>
      </w:r>
      <w:proofErr w:type="spellStart"/>
      <w:r w:rsidR="000755F5" w:rsidRPr="000755F5">
        <w:rPr>
          <w:rFonts w:ascii="Consolas" w:eastAsiaTheme="minorEastAsia" w:hAnsi="Consolas" w:cs="Consolas"/>
          <w:bCs w:val="0"/>
          <w:sz w:val="20"/>
          <w:szCs w:val="20"/>
        </w:rPr>
        <w:t>SpringBootApplication</w:t>
      </w:r>
      <w:proofErr w:type="spellEnd"/>
      <w:r w:rsidR="000755F5" w:rsidRPr="000755F5">
        <w:rPr>
          <w:rFonts w:ascii="Consolas" w:eastAsiaTheme="minorEastAsia" w:hAnsi="Consolas" w:cs="Consolas"/>
          <w:bCs w:val="0"/>
          <w:sz w:val="20"/>
          <w:szCs w:val="20"/>
        </w:rPr>
        <w:t>标注的类）的所在包及下面所有子包里面的所有组件扫描到</w:t>
      </w:r>
      <w:r w:rsidR="000755F5" w:rsidRPr="000755F5">
        <w:rPr>
          <w:rFonts w:ascii="Consolas" w:eastAsiaTheme="minorEastAsia" w:hAnsi="Consolas" w:cs="Consolas"/>
          <w:bCs w:val="0"/>
          <w:sz w:val="20"/>
          <w:szCs w:val="20"/>
        </w:rPr>
        <w:t>Spring</w:t>
      </w:r>
      <w:r w:rsidR="000755F5" w:rsidRPr="000755F5">
        <w:rPr>
          <w:rFonts w:ascii="Consolas" w:eastAsiaTheme="minorEastAsia" w:hAnsi="Consolas" w:cs="Consolas"/>
          <w:bCs w:val="0"/>
          <w:sz w:val="20"/>
          <w:szCs w:val="20"/>
        </w:rPr>
        <w:t>容器；</w:t>
      </w:r>
    </w:p>
    <w:p w14:paraId="4540A6D1" w14:textId="7342FB38" w:rsidR="00A50F30" w:rsidRPr="00A50F30" w:rsidRDefault="00A50F30" w:rsidP="00A50F30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 w:rsidRPr="00A50F30">
        <w:rPr>
          <w:rFonts w:ascii="Consolas" w:eastAsiaTheme="minorEastAsia" w:hAnsi="Consolas" w:cs="Consolas"/>
          <w:bCs w:val="0"/>
          <w:sz w:val="20"/>
          <w:szCs w:val="20"/>
        </w:rPr>
        <w:t>@</w:t>
      </w:r>
      <w:proofErr w:type="spellStart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lmport</w:t>
      </w:r>
      <w:proofErr w:type="spellEnd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(</w:t>
      </w:r>
      <w:proofErr w:type="spellStart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EnableAutoConfigurationlmportSelector.class</w:t>
      </w:r>
      <w:proofErr w:type="spellEnd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)</w:t>
      </w:r>
      <w:r w:rsidRPr="00A50F30">
        <w:rPr>
          <w:rFonts w:ascii="Consolas" w:eastAsiaTheme="minorEastAsia" w:hAnsi="Consolas" w:cs="Consolas"/>
          <w:bCs w:val="0"/>
          <w:sz w:val="20"/>
          <w:szCs w:val="20"/>
        </w:rPr>
        <w:t>；</w:t>
      </w:r>
      <w:r w:rsidRPr="00A50F30">
        <w:rPr>
          <w:rFonts w:ascii="Consolas" w:eastAsiaTheme="minorEastAsia" w:hAnsi="Consolas" w:cs="Consolas" w:hint="eastAsia"/>
          <w:bCs w:val="0"/>
          <w:sz w:val="20"/>
          <w:szCs w:val="20"/>
        </w:rPr>
        <w:t>给容器中导入组件？</w:t>
      </w:r>
    </w:p>
    <w:p w14:paraId="184BD4FE" w14:textId="6585BDE6" w:rsidR="00A50F30" w:rsidRDefault="00A50F30" w:rsidP="00A50F30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proofErr w:type="spellStart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EnableAutoConfigurationlmportSelector</w:t>
      </w:r>
      <w:proofErr w:type="spellEnd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:</w:t>
      </w:r>
      <w:r w:rsidRPr="00A50F30">
        <w:rPr>
          <w:rFonts w:ascii="Consolas" w:eastAsiaTheme="minorEastAsia" w:hAnsi="Consolas" w:cs="Consolas"/>
          <w:bCs w:val="0"/>
          <w:sz w:val="20"/>
          <w:szCs w:val="20"/>
        </w:rPr>
        <w:t>导入哪些组件的选择器；</w:t>
      </w:r>
      <w:r w:rsidRPr="00A50F30">
        <w:rPr>
          <w:rFonts w:ascii="Consolas" w:eastAsiaTheme="minorEastAsia" w:hAnsi="Consolas" w:cs="Consolas" w:hint="eastAsia"/>
          <w:bCs w:val="0"/>
          <w:sz w:val="20"/>
          <w:szCs w:val="20"/>
        </w:rPr>
        <w:t>将所有需要导入的组件以全类名的方式返回；这些组件就会被添加到容器中；会给容器中导入非常多的自动配置类（</w:t>
      </w:r>
      <w:proofErr w:type="spellStart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xxxAutoConfiguration</w:t>
      </w:r>
      <w:proofErr w:type="spellEnd"/>
      <w:r w:rsidRPr="00A50F30">
        <w:rPr>
          <w:rFonts w:ascii="Consolas" w:eastAsiaTheme="minorEastAsia" w:hAnsi="Consolas" w:cs="Consolas"/>
          <w:bCs w:val="0"/>
          <w:sz w:val="20"/>
          <w:szCs w:val="20"/>
        </w:rPr>
        <w:t>)</w:t>
      </w:r>
      <w:r w:rsidRPr="00A50F30">
        <w:rPr>
          <w:rFonts w:ascii="Consolas" w:eastAsiaTheme="minorEastAsia" w:hAnsi="Consolas" w:cs="Consolas"/>
          <w:bCs w:val="0"/>
          <w:sz w:val="20"/>
          <w:szCs w:val="20"/>
        </w:rPr>
        <w:t>；就是给容器中导入这个场景需要的所</w:t>
      </w:r>
      <w:r w:rsidRPr="00A50F30">
        <w:rPr>
          <w:rFonts w:ascii="Consolas" w:eastAsiaTheme="minorEastAsia" w:hAnsi="Consolas" w:cs="Consolas" w:hint="eastAsia"/>
          <w:bCs w:val="0"/>
          <w:sz w:val="20"/>
          <w:szCs w:val="20"/>
        </w:rPr>
        <w:t>有组件，并配置好这些组件；</w:t>
      </w:r>
    </w:p>
    <w:p w14:paraId="0AC187DB" w14:textId="77777777" w:rsidR="00990DC5" w:rsidRPr="00990DC5" w:rsidRDefault="00990DC5" w:rsidP="00990DC5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 w:rsidRPr="00990DC5">
        <w:rPr>
          <w:rFonts w:ascii="Consolas" w:eastAsiaTheme="minorEastAsia" w:hAnsi="Consolas" w:cs="Consolas" w:hint="eastAsia"/>
          <w:bCs w:val="0"/>
          <w:sz w:val="20"/>
          <w:szCs w:val="20"/>
        </w:rPr>
        <w:t>有了自动配置类，免去了我们手动编写配置注入功能组件等的工作；</w:t>
      </w:r>
    </w:p>
    <w:p w14:paraId="56D31990" w14:textId="559E2723" w:rsidR="00990DC5" w:rsidRDefault="00990DC5" w:rsidP="00990DC5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 w:rsidRPr="00990DC5">
        <w:rPr>
          <w:rFonts w:ascii="Consolas" w:eastAsiaTheme="minorEastAsia" w:hAnsi="Consolas" w:cs="Consolas"/>
          <w:bCs w:val="0"/>
          <w:sz w:val="20"/>
          <w:szCs w:val="20"/>
        </w:rPr>
        <w:t>SpringFactoriesLoader.loadFactoryNames(EnableAutoConfiguration.class,classloader);</w:t>
      </w:r>
      <w:proofErr w:type="gramStart"/>
      <w:r w:rsidRPr="00990DC5">
        <w:rPr>
          <w:rFonts w:ascii="Consolas" w:eastAsiaTheme="minorEastAsia" w:hAnsi="Consolas" w:cs="Consolas" w:hint="eastAsia"/>
          <w:bCs w:val="0"/>
          <w:sz w:val="20"/>
          <w:szCs w:val="20"/>
        </w:rPr>
        <w:t>从类路径</w:t>
      </w:r>
      <w:proofErr w:type="gramEnd"/>
      <w:r w:rsidRPr="00990DC5">
        <w:rPr>
          <w:rFonts w:ascii="Consolas" w:eastAsiaTheme="minorEastAsia" w:hAnsi="Consolas" w:cs="Consolas" w:hint="eastAsia"/>
          <w:bCs w:val="0"/>
          <w:sz w:val="20"/>
          <w:szCs w:val="20"/>
        </w:rPr>
        <w:t>下的</w:t>
      </w:r>
      <w:r w:rsidRPr="00990DC5">
        <w:rPr>
          <w:rFonts w:ascii="Consolas" w:eastAsiaTheme="minorEastAsia" w:hAnsi="Consolas" w:cs="Consolas"/>
          <w:bCs w:val="0"/>
          <w:sz w:val="20"/>
          <w:szCs w:val="20"/>
        </w:rPr>
        <w:t>META-INF/</w:t>
      </w:r>
      <w:proofErr w:type="spellStart"/>
      <w:r w:rsidRPr="00990DC5">
        <w:rPr>
          <w:rFonts w:ascii="Consolas" w:eastAsiaTheme="minorEastAsia" w:hAnsi="Consolas" w:cs="Consolas"/>
          <w:bCs w:val="0"/>
          <w:sz w:val="20"/>
          <w:szCs w:val="20"/>
        </w:rPr>
        <w:t>spring.factories</w:t>
      </w:r>
      <w:proofErr w:type="spellEnd"/>
      <w:r w:rsidRPr="00990DC5">
        <w:rPr>
          <w:rFonts w:ascii="Consolas" w:eastAsiaTheme="minorEastAsia" w:hAnsi="Consolas" w:cs="Consolas"/>
          <w:bCs w:val="0"/>
          <w:sz w:val="20"/>
          <w:szCs w:val="20"/>
        </w:rPr>
        <w:t>中获取</w:t>
      </w:r>
      <w:proofErr w:type="spellStart"/>
      <w:r w:rsidRPr="00990DC5">
        <w:rPr>
          <w:rFonts w:ascii="Consolas" w:eastAsiaTheme="minorEastAsia" w:hAnsi="Consolas" w:cs="Consolas"/>
          <w:bCs w:val="0"/>
          <w:sz w:val="20"/>
          <w:szCs w:val="20"/>
        </w:rPr>
        <w:t>EnableAutoConfiguration</w:t>
      </w:r>
      <w:proofErr w:type="spellEnd"/>
      <w:r w:rsidRPr="00990DC5">
        <w:rPr>
          <w:rFonts w:ascii="Consolas" w:eastAsiaTheme="minorEastAsia" w:hAnsi="Consolas" w:cs="Consolas"/>
          <w:bCs w:val="0"/>
          <w:sz w:val="20"/>
          <w:szCs w:val="20"/>
        </w:rPr>
        <w:t>指定的值；</w:t>
      </w:r>
    </w:p>
    <w:p w14:paraId="73CF9C4D" w14:textId="6ACE61B8" w:rsidR="00654972" w:rsidRDefault="00EC5382" w:rsidP="00930941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kern w:val="0"/>
          <w:sz w:val="20"/>
          <w:szCs w:val="20"/>
        </w:rPr>
        <w:tab/>
      </w:r>
      <w:r w:rsidR="00930941" w:rsidRPr="00930941">
        <w:rPr>
          <w:rFonts w:ascii="Consolas" w:eastAsiaTheme="minorEastAsia" w:hAnsi="Consolas" w:cs="Consolas" w:hint="eastAsia"/>
          <w:bCs w:val="0"/>
          <w:kern w:val="0"/>
          <w:sz w:val="20"/>
          <w:szCs w:val="20"/>
        </w:rPr>
        <w:t>将这些值作为自动配置类导入到容器中，自动配置类就生效，帮我们进行自动配置工作；以前我们需要自己配置的东西，自动</w:t>
      </w:r>
      <w:proofErr w:type="gramStart"/>
      <w:r w:rsidR="00930941" w:rsidRPr="00930941">
        <w:rPr>
          <w:rFonts w:ascii="Consolas" w:eastAsiaTheme="minorEastAsia" w:hAnsi="Consolas" w:cs="Consolas" w:hint="eastAsia"/>
          <w:bCs w:val="0"/>
          <w:kern w:val="0"/>
          <w:sz w:val="20"/>
          <w:szCs w:val="20"/>
        </w:rPr>
        <w:t>配置类都帮</w:t>
      </w:r>
      <w:proofErr w:type="gramEnd"/>
      <w:r w:rsidR="00930941" w:rsidRPr="00930941">
        <w:rPr>
          <w:rFonts w:ascii="Consolas" w:eastAsiaTheme="minorEastAsia" w:hAnsi="Consolas" w:cs="Consolas" w:hint="eastAsia"/>
          <w:bCs w:val="0"/>
          <w:kern w:val="0"/>
          <w:sz w:val="20"/>
          <w:szCs w:val="20"/>
        </w:rPr>
        <w:t>我们；</w:t>
      </w:r>
    </w:p>
    <w:p w14:paraId="0A87B2FA" w14:textId="19ABCFC9" w:rsidR="00BB4771" w:rsidRDefault="00BB4771" w:rsidP="00BB4771">
      <w:pPr>
        <w:pStyle w:val="20"/>
      </w:pPr>
      <w:r>
        <w:rPr>
          <w:rFonts w:hint="eastAsia"/>
        </w:rPr>
        <w:t>创建项目</w:t>
      </w:r>
    </w:p>
    <w:p w14:paraId="7ED0A1EB" w14:textId="77777777" w:rsidR="00BB4771" w:rsidRDefault="00BB4771" w:rsidP="00BB4771">
      <w:pPr>
        <w:ind w:firstLine="420"/>
      </w:pPr>
      <w:r>
        <w:t>IDE</w:t>
      </w:r>
      <w:r>
        <w:t>都支持使用</w:t>
      </w:r>
      <w:r>
        <w:t>Spring</w:t>
      </w:r>
      <w:r>
        <w:t>的项目创建向导快速创建一个</w:t>
      </w:r>
      <w:r>
        <w:t>Spring Boot</w:t>
      </w:r>
      <w:r>
        <w:t>项目；</w:t>
      </w:r>
    </w:p>
    <w:p w14:paraId="24E0B3E7" w14:textId="77777777" w:rsidR="00BB4771" w:rsidRDefault="00BB4771" w:rsidP="00BB4771">
      <w:pPr>
        <w:ind w:firstLineChars="0" w:firstLine="0"/>
      </w:pPr>
      <w:r>
        <w:rPr>
          <w:rFonts w:hint="eastAsia"/>
        </w:rPr>
        <w:t>选择我们需要的模块；向导会联网创建</w:t>
      </w:r>
      <w:r>
        <w:t>Spring Boot</w:t>
      </w:r>
      <w:r>
        <w:t>项目；</w:t>
      </w:r>
    </w:p>
    <w:p w14:paraId="5B625E63" w14:textId="77777777" w:rsidR="00BB4771" w:rsidRDefault="00BB4771" w:rsidP="00BB4771">
      <w:pPr>
        <w:ind w:firstLineChars="0" w:firstLine="0"/>
      </w:pPr>
      <w:r>
        <w:rPr>
          <w:rFonts w:hint="eastAsia"/>
        </w:rPr>
        <w:t>默认生成的</w:t>
      </w:r>
      <w:r>
        <w:t>Spring Boot</w:t>
      </w:r>
      <w:r>
        <w:t>项目；</w:t>
      </w:r>
    </w:p>
    <w:p w14:paraId="67CBE204" w14:textId="77777777" w:rsidR="00BB4771" w:rsidRDefault="00BB4771" w:rsidP="00BB4771">
      <w:pPr>
        <w:ind w:firstLine="420"/>
      </w:pPr>
      <w:r>
        <w:rPr>
          <w:rFonts w:hint="eastAsia"/>
        </w:rPr>
        <w:t>·主程序已经生成好了，我们只需要我们自己的逻辑</w:t>
      </w:r>
    </w:p>
    <w:p w14:paraId="13AA9C6E" w14:textId="77777777" w:rsidR="00BB4771" w:rsidRDefault="00BB4771" w:rsidP="00957721">
      <w:pPr>
        <w:ind w:firstLine="420"/>
      </w:pPr>
      <w:r>
        <w:rPr>
          <w:rFonts w:hint="eastAsia"/>
        </w:rPr>
        <w:t>·</w:t>
      </w:r>
      <w:r>
        <w:t>resources</w:t>
      </w:r>
      <w:r>
        <w:t>文件夹中目录结构</w:t>
      </w:r>
      <w:r>
        <w:t>T</w:t>
      </w:r>
    </w:p>
    <w:p w14:paraId="133FEDCC" w14:textId="1537F226" w:rsidR="00BB4771" w:rsidRDefault="00BB4771" w:rsidP="00957721">
      <w:pPr>
        <w:ind w:firstLine="420"/>
      </w:pPr>
      <w:r>
        <w:tab/>
      </w:r>
      <w:r>
        <w:tab/>
        <w:t>static</w:t>
      </w:r>
      <w:r>
        <w:t>：保存所有的静态资源；</w:t>
      </w:r>
      <w:proofErr w:type="spellStart"/>
      <w:r>
        <w:t>js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images</w:t>
      </w:r>
      <w:r>
        <w:t>；</w:t>
      </w:r>
    </w:p>
    <w:p w14:paraId="09ECDF07" w14:textId="1A94FEC0" w:rsidR="00BB4771" w:rsidRDefault="00BB4771" w:rsidP="00957721">
      <w:pPr>
        <w:ind w:firstLine="420"/>
      </w:pPr>
      <w:r>
        <w:tab/>
      </w:r>
      <w:r>
        <w:tab/>
      </w:r>
      <w:r w:rsidR="005E58ED">
        <w:t xml:space="preserve"> </w:t>
      </w:r>
      <w:r>
        <w:t>templates</w:t>
      </w:r>
      <w:r>
        <w:t>：保存所有的模板页面；（</w:t>
      </w:r>
      <w:r>
        <w:t>Spring Boot</w:t>
      </w:r>
      <w:r>
        <w:t>默认</w:t>
      </w:r>
      <w:r>
        <w:t>jar</w:t>
      </w:r>
      <w:proofErr w:type="gramStart"/>
      <w:r>
        <w:t>包使用</w:t>
      </w:r>
      <w:proofErr w:type="gramEnd"/>
      <w:r>
        <w:t>嵌入式的</w:t>
      </w:r>
      <w:r>
        <w:t>Tomcat</w:t>
      </w:r>
      <w:r>
        <w:t>，默认不支持</w:t>
      </w:r>
      <w:proofErr w:type="spellStart"/>
      <w:r>
        <w:t>JSP</w:t>
      </w:r>
      <w:proofErr w:type="spellEnd"/>
      <w:r>
        <w:t>页</w:t>
      </w:r>
      <w:r>
        <w:rPr>
          <w:rFonts w:hint="eastAsia"/>
        </w:rPr>
        <w:t>面）；可以使用模板引擎（</w:t>
      </w:r>
      <w:proofErr w:type="spellStart"/>
      <w:r>
        <w:t>freemarker</w:t>
      </w:r>
      <w:proofErr w:type="spellEnd"/>
      <w:r>
        <w:t>、</w:t>
      </w:r>
      <w:proofErr w:type="spellStart"/>
      <w:r>
        <w:t>thymeleaf</w:t>
      </w:r>
      <w:proofErr w:type="spellEnd"/>
      <w:r>
        <w:t>）；</w:t>
      </w:r>
    </w:p>
    <w:p w14:paraId="7CEFE186" w14:textId="4E941D35" w:rsidR="00BB4771" w:rsidRDefault="00BB4771" w:rsidP="00EF4964">
      <w:pPr>
        <w:ind w:firstLine="420"/>
      </w:pPr>
      <w:r>
        <w:tab/>
      </w:r>
      <w:r>
        <w:tab/>
      </w:r>
      <w:proofErr w:type="spellStart"/>
      <w:r>
        <w:t>oapplication.properties:Spring</w:t>
      </w:r>
      <w:proofErr w:type="spellEnd"/>
      <w:r>
        <w:t xml:space="preserve"> Boot</w:t>
      </w:r>
      <w:r>
        <w:t>应用的配置文件；</w:t>
      </w:r>
    </w:p>
    <w:p w14:paraId="23315C0A" w14:textId="5F488866" w:rsidR="003B0120" w:rsidRDefault="003B0120" w:rsidP="003B0120">
      <w:pPr>
        <w:pStyle w:val="1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helloworld</w:t>
      </w:r>
      <w:proofErr w:type="spellEnd"/>
    </w:p>
    <w:p w14:paraId="7CA5924F" w14:textId="7A7E4E1A" w:rsidR="003552BD" w:rsidRDefault="003552BD" w:rsidP="00F04E77">
      <w:pPr>
        <w:pStyle w:val="20"/>
      </w:pPr>
      <w:r>
        <w:rPr>
          <w:rFonts w:hint="eastAsia"/>
        </w:rPr>
        <w:t>创建</w:t>
      </w:r>
      <w:r w:rsidR="00F04E77">
        <w:rPr>
          <w:rFonts w:hint="eastAsia"/>
        </w:rPr>
        <w:t>项目</w:t>
      </w:r>
    </w:p>
    <w:p w14:paraId="5A8722FF" w14:textId="0BDE4E75" w:rsidR="00295F58" w:rsidRPr="00295F58" w:rsidRDefault="00295F58" w:rsidP="00295F58">
      <w:pPr>
        <w:pStyle w:val="3"/>
        <w:ind w:firstLine="42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67DC98A9" w14:textId="01A7815E" w:rsidR="003552BD" w:rsidRDefault="003552BD" w:rsidP="003552BD">
      <w:pPr>
        <w:ind w:firstLine="420"/>
      </w:pPr>
      <w:r>
        <w:rPr>
          <w:noProof/>
        </w:rPr>
        <w:drawing>
          <wp:inline distT="0" distB="0" distL="0" distR="0" wp14:anchorId="173542C5" wp14:editId="6D1FCFE2">
            <wp:extent cx="4320000" cy="3461305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9D7C" w14:textId="4CABEBB5" w:rsidR="00295F58" w:rsidRDefault="00295F58" w:rsidP="00295F58">
      <w:pPr>
        <w:pStyle w:val="3"/>
        <w:ind w:firstLine="420"/>
      </w:pPr>
      <w:r>
        <w:rPr>
          <w:rFonts w:hint="eastAsia"/>
        </w:rPr>
        <w:t>让</w:t>
      </w:r>
      <w:r>
        <w:rPr>
          <w:rFonts w:hint="eastAsia"/>
        </w:rPr>
        <w:t>idea</w:t>
      </w:r>
      <w:r>
        <w:rPr>
          <w:rFonts w:hint="eastAsia"/>
        </w:rPr>
        <w:t>自动导入依赖</w:t>
      </w:r>
    </w:p>
    <w:p w14:paraId="08A0C8F4" w14:textId="30A24FE0" w:rsidR="002C71FD" w:rsidRDefault="00295F58" w:rsidP="003552BD">
      <w:pPr>
        <w:ind w:firstLine="420"/>
      </w:pPr>
      <w:r>
        <w:rPr>
          <w:noProof/>
        </w:rPr>
        <w:drawing>
          <wp:inline distT="0" distB="0" distL="0" distR="0" wp14:anchorId="57F795D1" wp14:editId="1A45C51C">
            <wp:extent cx="5274310" cy="29476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1F56" w14:textId="5D7B3D85" w:rsidR="004B247D" w:rsidRDefault="004B247D" w:rsidP="004B247D">
      <w:pPr>
        <w:pStyle w:val="3"/>
        <w:ind w:firstLine="420"/>
      </w:pPr>
      <w:r>
        <w:rPr>
          <w:rFonts w:hint="eastAsia"/>
        </w:rPr>
        <w:t>导入依赖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47D" w14:paraId="57CBEEEA" w14:textId="77777777" w:rsidTr="004B247D">
        <w:tc>
          <w:tcPr>
            <w:tcW w:w="8296" w:type="dxa"/>
          </w:tcPr>
          <w:p w14:paraId="34F3F337" w14:textId="77777777" w:rsidR="004B247D" w:rsidRDefault="004B247D" w:rsidP="00D04D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</w:pP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spring-boot-starter-web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1.5.9.RELEASE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spring-boot-starter-parent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1.5.9.RELEASE</w:t>
            </w:r>
            <w:proofErr w:type="spellEnd"/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B247D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4B24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0BEEA9F5" w14:textId="77777777" w:rsidR="00456093" w:rsidRDefault="00456093" w:rsidP="00D04D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</w:pPr>
          </w:p>
          <w:p w14:paraId="52F68EAA" w14:textId="0DC64FC3" w:rsidR="00456093" w:rsidRPr="00D04D9D" w:rsidRDefault="00456093" w:rsidP="00D04D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</w:tc>
      </w:tr>
    </w:tbl>
    <w:p w14:paraId="5BF3EE02" w14:textId="7CCEEF9E" w:rsidR="004B247D" w:rsidRDefault="00D04D9D" w:rsidP="00D04D9D">
      <w:pPr>
        <w:pStyle w:val="3"/>
        <w:ind w:firstLine="420"/>
      </w:pPr>
      <w:r>
        <w:rPr>
          <w:rFonts w:hint="eastAsia"/>
        </w:rPr>
        <w:t>编写主程序</w:t>
      </w:r>
      <w:r>
        <w:rPr>
          <w:rFonts w:hint="eastAsia"/>
        </w:rPr>
        <w:t>(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springboot</w:t>
      </w:r>
      <w:proofErr w:type="spellEnd"/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4E3" w14:paraId="1BA55717" w14:textId="77777777" w:rsidTr="007074E3">
        <w:tc>
          <w:tcPr>
            <w:tcW w:w="8296" w:type="dxa"/>
          </w:tcPr>
          <w:p w14:paraId="07853094" w14:textId="1B60F824" w:rsidR="007074E3" w:rsidRPr="000D62FF" w:rsidRDefault="007074E3" w:rsidP="000D62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074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来标注一个主程序类，说明这是一个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springbooty</w:t>
            </w:r>
            <w:proofErr w:type="spellEnd"/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应用</w:t>
            </w:r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SpringBootApplication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SpringBootAPP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void 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SpringApplication.</w:t>
            </w:r>
            <w:r w:rsidRPr="007074E3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SpringBootAPP.</w:t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,args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9CB8CE4" w14:textId="77777777" w:rsidR="007074E3" w:rsidRPr="007074E3" w:rsidRDefault="007074E3" w:rsidP="007074E3">
      <w:pPr>
        <w:ind w:firstLine="420"/>
      </w:pPr>
    </w:p>
    <w:p w14:paraId="3184BF77" w14:textId="1815ABE2" w:rsidR="00D04D9D" w:rsidRDefault="000D62FF" w:rsidP="000D62FF">
      <w:pPr>
        <w:pStyle w:val="3"/>
        <w:ind w:firstLine="420"/>
      </w:pPr>
      <w:r>
        <w:rPr>
          <w:rFonts w:hint="eastAsia"/>
        </w:rPr>
        <w:t>controller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62FF" w14:paraId="16D0CADE" w14:textId="77777777" w:rsidTr="000D62FF">
        <w:tc>
          <w:tcPr>
            <w:tcW w:w="8296" w:type="dxa"/>
          </w:tcPr>
          <w:p w14:paraId="0BFD7DD3" w14:textId="050DA3F1" w:rsidR="000D62FF" w:rsidRPr="000E068A" w:rsidRDefault="000D62FF" w:rsidP="000E068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@Controller</w:t>
            </w:r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0D62FF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HelloController</w:t>
            </w:r>
            <w:proofErr w:type="spellEnd"/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RequestMapping</w:t>
            </w:r>
            <w:proofErr w:type="spellEnd"/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0D62FF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"/hello"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ResponseBody</w:t>
            </w:r>
            <w:proofErr w:type="spellEnd"/>
            <w:r w:rsidRPr="000D62FF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0D62FF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proofErr w:type="gramStart"/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hello(</w:t>
            </w:r>
            <w:proofErr w:type="gramEnd"/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){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0D62FF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 </w:t>
            </w:r>
            <w:r w:rsidRPr="000D62FF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"hello world"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0D62F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26FABEF" w14:textId="77777777" w:rsidR="000D62FF" w:rsidRPr="000D62FF" w:rsidRDefault="000D62FF" w:rsidP="000D62FF">
      <w:pPr>
        <w:ind w:firstLine="420"/>
      </w:pPr>
    </w:p>
    <w:p w14:paraId="7670B922" w14:textId="18AC351D" w:rsidR="004B247D" w:rsidRDefault="00456093" w:rsidP="00456093">
      <w:pPr>
        <w:pStyle w:val="3"/>
        <w:ind w:firstLine="420"/>
      </w:pPr>
      <w:r>
        <w:rPr>
          <w:rFonts w:hint="eastAsia"/>
        </w:rPr>
        <w:t>简化部署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0392" w14:paraId="4DF8F4E2" w14:textId="77777777" w:rsidTr="00560392">
        <w:tc>
          <w:tcPr>
            <w:tcW w:w="8296" w:type="dxa"/>
          </w:tcPr>
          <w:p w14:paraId="05274118" w14:textId="77571656" w:rsidR="00560392" w:rsidRPr="000E068A" w:rsidRDefault="00560392" w:rsidP="000E068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gramStart"/>
            <w:r w:rsidRPr="00560392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&lt;!--</w:t>
            </w:r>
            <w:proofErr w:type="gramEnd"/>
            <w:r w:rsidRPr="00560392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可以应用程序打包成一个</w:t>
            </w:r>
            <w:r w:rsidRPr="00560392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jar</w:t>
            </w:r>
            <w:r w:rsidRPr="00560392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包</w:t>
            </w:r>
            <w:r w:rsidRPr="00560392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--&gt;</w:t>
            </w:r>
            <w:r w:rsidRPr="00560392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plugins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spring-boot-maven-plugin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plugins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6039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56039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17E4EBD" w14:textId="29BE2FA2" w:rsidR="00560392" w:rsidRDefault="00034CA0" w:rsidP="00034CA0">
      <w:pPr>
        <w:pStyle w:val="3"/>
        <w:ind w:firstLine="420"/>
      </w:pPr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03612E0" w14:textId="43EC1E58" w:rsidR="00034CA0" w:rsidRPr="00034CA0" w:rsidRDefault="00034CA0" w:rsidP="00503836">
      <w:pPr>
        <w:ind w:firstLine="420"/>
        <w:jc w:val="center"/>
      </w:pPr>
      <w:r>
        <w:rPr>
          <w:noProof/>
        </w:rPr>
        <w:drawing>
          <wp:inline distT="0" distB="0" distL="0" distR="0" wp14:anchorId="5454F188" wp14:editId="0464A6C2">
            <wp:extent cx="2880000" cy="3218497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6F5E" w14:textId="77777777" w:rsidR="004B247D" w:rsidRDefault="004B247D" w:rsidP="003552BD">
      <w:pPr>
        <w:ind w:firstLine="420"/>
      </w:pPr>
    </w:p>
    <w:p w14:paraId="492CDA0F" w14:textId="068D4B98" w:rsidR="00F04E77" w:rsidRDefault="00B1554A" w:rsidP="00B1554A">
      <w:pPr>
        <w:pStyle w:val="20"/>
      </w:pP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分析</w:t>
      </w:r>
    </w:p>
    <w:p w14:paraId="7599C814" w14:textId="5A501251" w:rsidR="00A9562F" w:rsidRDefault="00420296" w:rsidP="00420296">
      <w:pPr>
        <w:pStyle w:val="3"/>
        <w:ind w:firstLine="420"/>
      </w:pP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296" w14:paraId="52723EEA" w14:textId="77777777" w:rsidTr="00420296">
        <w:tc>
          <w:tcPr>
            <w:tcW w:w="8296" w:type="dxa"/>
          </w:tcPr>
          <w:p w14:paraId="6148D490" w14:textId="77777777" w:rsidR="00420296" w:rsidRPr="00420296" w:rsidRDefault="00420296" w:rsidP="003D7C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gramStart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spring-boot-starter-parent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1.5.19.RELEASE</w:t>
            </w:r>
            <w:proofErr w:type="spellEnd"/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2029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4202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7DF8F23E" w14:textId="77777777" w:rsidR="00420296" w:rsidRDefault="00420296" w:rsidP="00420296">
            <w:pPr>
              <w:ind w:firstLineChars="0" w:firstLine="0"/>
            </w:pPr>
          </w:p>
        </w:tc>
      </w:tr>
    </w:tbl>
    <w:p w14:paraId="4CDBA0AA" w14:textId="3DF3EEF5" w:rsidR="00420296" w:rsidRDefault="00FC46A2" w:rsidP="00420296">
      <w:pPr>
        <w:ind w:firstLine="420"/>
      </w:pPr>
      <w:r>
        <w:rPr>
          <w:rFonts w:hint="eastAsia"/>
        </w:rPr>
        <w:t>依赖的父项目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46A2" w14:paraId="35D73B47" w14:textId="77777777" w:rsidTr="00FC46A2">
        <w:tc>
          <w:tcPr>
            <w:tcW w:w="8296" w:type="dxa"/>
          </w:tcPr>
          <w:p w14:paraId="2334688C" w14:textId="77777777" w:rsidR="00FC46A2" w:rsidRPr="00FC46A2" w:rsidRDefault="00FC46A2" w:rsidP="004F49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gramStart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spring-boot-dependencies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1.5.19.RELEASE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../../spring-boot-dependencies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C46A2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FC46A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E531EF3" w14:textId="77777777" w:rsidR="00FC46A2" w:rsidRDefault="00FC46A2" w:rsidP="00420296">
            <w:pPr>
              <w:ind w:firstLineChars="0" w:firstLine="0"/>
            </w:pPr>
          </w:p>
        </w:tc>
      </w:tr>
    </w:tbl>
    <w:p w14:paraId="5222FCF4" w14:textId="060810ED" w:rsidR="00FC46A2" w:rsidRDefault="002F59CC" w:rsidP="00420296">
      <w:pPr>
        <w:ind w:firstLine="420"/>
      </w:pPr>
      <w:r>
        <w:rPr>
          <w:rFonts w:hint="eastAsia"/>
        </w:rPr>
        <w:t>他的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中</w:t>
      </w:r>
      <w:r w:rsidR="00924AD3">
        <w:rPr>
          <w:rFonts w:hint="eastAsia"/>
        </w:rPr>
        <w:t>：管理所有的依赖</w:t>
      </w:r>
      <w:r w:rsidR="00FE63EA">
        <w:rPr>
          <w:rFonts w:hint="eastAsia"/>
        </w:rPr>
        <w:t>，所有的版本都在这个依赖中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59CC" w14:paraId="1D6855C4" w14:textId="77777777" w:rsidTr="002F59CC">
        <w:tc>
          <w:tcPr>
            <w:tcW w:w="8296" w:type="dxa"/>
          </w:tcPr>
          <w:p w14:paraId="03D193C6" w14:textId="77777777" w:rsidR="002F59CC" w:rsidRPr="002F59CC" w:rsidRDefault="002F59CC" w:rsidP="001F79C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gramStart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spring-boot-dependencies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1.5.19.RELEASE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../../spring-boot-dependencies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F59C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parent</w:t>
            </w:r>
            <w:r w:rsidRPr="002F59C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61FF623B" w14:textId="77777777" w:rsidR="002F59CC" w:rsidRDefault="002F59CC" w:rsidP="00420296">
            <w:pPr>
              <w:ind w:firstLineChars="0" w:firstLine="0"/>
            </w:pPr>
          </w:p>
        </w:tc>
      </w:tr>
    </w:tbl>
    <w:p w14:paraId="6150291E" w14:textId="1B32F6AB" w:rsidR="002F59CC" w:rsidRDefault="002F59CC" w:rsidP="00420296">
      <w:pPr>
        <w:ind w:firstLine="420"/>
      </w:pPr>
    </w:p>
    <w:p w14:paraId="0D2DC502" w14:textId="3A578215" w:rsidR="00A85618" w:rsidRDefault="00A85618" w:rsidP="00A85618">
      <w:pPr>
        <w:pStyle w:val="3"/>
        <w:ind w:firstLine="420"/>
      </w:pPr>
      <w:r>
        <w:rPr>
          <w:rFonts w:hint="eastAsia"/>
        </w:rPr>
        <w:t>导入的依赖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5618" w14:paraId="285A3FC4" w14:textId="77777777" w:rsidTr="00A85618">
        <w:tc>
          <w:tcPr>
            <w:tcW w:w="8296" w:type="dxa"/>
          </w:tcPr>
          <w:p w14:paraId="79545FBD" w14:textId="77777777" w:rsidR="00A85618" w:rsidRPr="00A85618" w:rsidRDefault="00A85618" w:rsidP="0016736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gramStart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spring-boot-starter-web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1.5.9.RELEASE</w:t>
            </w:r>
            <w:proofErr w:type="spellEnd"/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8561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A8561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3BFB0777" w14:textId="77777777" w:rsidR="00A85618" w:rsidRPr="0016736F" w:rsidRDefault="00A85618" w:rsidP="00A85618">
            <w:pPr>
              <w:ind w:firstLineChars="0" w:firstLine="0"/>
            </w:pPr>
          </w:p>
        </w:tc>
      </w:tr>
    </w:tbl>
    <w:p w14:paraId="691B48D5" w14:textId="77777777" w:rsidR="0016736F" w:rsidRDefault="0016736F" w:rsidP="0016736F">
      <w:pPr>
        <w:ind w:firstLine="420"/>
      </w:pPr>
      <w:r>
        <w:t>spring-boot-starter-web</w:t>
      </w:r>
      <w:r>
        <w:t>：</w:t>
      </w:r>
    </w:p>
    <w:p w14:paraId="4A263951" w14:textId="52A8B4CE" w:rsidR="00A85618" w:rsidRDefault="0016736F" w:rsidP="0016736F">
      <w:pPr>
        <w:ind w:firstLine="420"/>
      </w:pPr>
      <w:proofErr w:type="spellStart"/>
      <w:r>
        <w:t>spring-boot-starter:spring-boot</w:t>
      </w:r>
      <w:proofErr w:type="spellEnd"/>
      <w:r>
        <w:t>场景启动器；帮我们导入了</w:t>
      </w:r>
      <w:r>
        <w:t>web</w:t>
      </w:r>
      <w:r>
        <w:t>模块正常运行所依赖的组件；</w:t>
      </w:r>
      <w:r>
        <w:rPr>
          <w:rFonts w:hint="eastAsia"/>
        </w:rPr>
        <w:t>而依赖的版本由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仲裁</w:t>
      </w:r>
      <w:r w:rsidR="00A156C4">
        <w:rPr>
          <w:rFonts w:hint="eastAsia"/>
        </w:rPr>
        <w:t>。</w:t>
      </w:r>
    </w:p>
    <w:p w14:paraId="2D2D34A7" w14:textId="2526429F" w:rsidR="0032733A" w:rsidRDefault="0032733A" w:rsidP="0032733A">
      <w:pPr>
        <w:ind w:firstLine="420"/>
      </w:pPr>
      <w:r>
        <w:t>Spring Boot</w:t>
      </w:r>
      <w:r>
        <w:t>将所有的功能场景都抽取出来，做成一个个的</w:t>
      </w:r>
      <w:r>
        <w:t>starters</w:t>
      </w:r>
      <w:r>
        <w:t>（启动器，只需要在项目里面引入这些</w:t>
      </w:r>
      <w:r>
        <w:t>starter</w:t>
      </w:r>
      <w:r>
        <w:t>相关场景的所有依赖都会导入进来。要用什么功能就导入什么场景的启动器</w:t>
      </w:r>
      <w:r w:rsidR="00C81233">
        <w:rPr>
          <w:rFonts w:hint="eastAsia"/>
        </w:rPr>
        <w:t>。</w:t>
      </w:r>
    </w:p>
    <w:p w14:paraId="27C853D5" w14:textId="77777777" w:rsidR="00662A30" w:rsidRDefault="00662A30" w:rsidP="00662A30">
      <w:pPr>
        <w:pStyle w:val="3"/>
        <w:ind w:firstLine="420"/>
      </w:pPr>
      <w:r>
        <w:rPr>
          <w:rFonts w:hint="eastAsia"/>
        </w:rPr>
        <w:t>编写主程序</w:t>
      </w:r>
      <w:r>
        <w:rPr>
          <w:rFonts w:hint="eastAsia"/>
        </w:rPr>
        <w:t>(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springboot</w:t>
      </w:r>
      <w:proofErr w:type="spellEnd"/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2A30" w14:paraId="2D2CDD45" w14:textId="77777777" w:rsidTr="00254E6C">
        <w:tc>
          <w:tcPr>
            <w:tcW w:w="8296" w:type="dxa"/>
          </w:tcPr>
          <w:p w14:paraId="4B44E5B3" w14:textId="77777777" w:rsidR="00662A30" w:rsidRPr="000D62FF" w:rsidRDefault="00662A30" w:rsidP="00254E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074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来标注一个主程序类，说明这是一个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springbooty</w:t>
            </w:r>
            <w:proofErr w:type="spellEnd"/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应用</w:t>
            </w:r>
            <w:r w:rsidRPr="007074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SpringBootApplication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SpringBootAPP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void 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SpringApplication.</w:t>
            </w:r>
            <w:r w:rsidRPr="007074E3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SpringBootAPP.</w:t>
            </w:r>
            <w:r w:rsidRPr="007074E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,args</w:t>
            </w:r>
            <w:proofErr w:type="spellEnd"/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7074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AB7CE8A" w14:textId="3E710B32" w:rsidR="00662A30" w:rsidRDefault="0068150D" w:rsidP="003424FD">
      <w:pPr>
        <w:ind w:firstLine="420"/>
      </w:pPr>
      <w:r>
        <w:t>@</w:t>
      </w:r>
      <w:proofErr w:type="spellStart"/>
      <w:r>
        <w:t>SpringBootApplication:Spring</w:t>
      </w:r>
      <w:proofErr w:type="spellEnd"/>
      <w:r>
        <w:t xml:space="preserve"> Boot</w:t>
      </w:r>
      <w:r>
        <w:t>应用标注在某个类上说明这个类是</w:t>
      </w:r>
      <w:proofErr w:type="spellStart"/>
      <w:r>
        <w:t>SpringBoot</w:t>
      </w:r>
      <w:proofErr w:type="spellEnd"/>
      <w:r>
        <w:t>的主配置类，</w:t>
      </w:r>
      <w:proofErr w:type="spellStart"/>
      <w:r>
        <w:t>SpringBoot</w:t>
      </w:r>
      <w:proofErr w:type="spellEnd"/>
      <w:r>
        <w:rPr>
          <w:rFonts w:hint="eastAsia"/>
        </w:rPr>
        <w:t>就应该运行这个类的</w:t>
      </w:r>
      <w:r>
        <w:t>main</w:t>
      </w:r>
      <w:r>
        <w:t>方法来启动</w:t>
      </w:r>
      <w:proofErr w:type="spellStart"/>
      <w:r>
        <w:t>SpringBoot</w:t>
      </w:r>
      <w:proofErr w:type="spellEnd"/>
      <w:r>
        <w:t>应用；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2049" w14:paraId="46D8232F" w14:textId="77777777" w:rsidTr="00212049">
        <w:tc>
          <w:tcPr>
            <w:tcW w:w="8296" w:type="dxa"/>
          </w:tcPr>
          <w:p w14:paraId="169E985B" w14:textId="77777777" w:rsidR="00212049" w:rsidRPr="00212049" w:rsidRDefault="00212049" w:rsidP="00870E4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@Target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ElementType.</w:t>
            </w:r>
            <w:r w:rsidRPr="00212049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TYPE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@Retention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RetentionPolicy.</w:t>
            </w:r>
            <w:r w:rsidRPr="00212049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RUNTIME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@Documented</w:t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@Inherited</w:t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SpringBootConfiguration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EnableAutoConfiguration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ComponentScan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excludeFilters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{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@Filter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(type = 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FilterType.</w:t>
            </w:r>
            <w:r w:rsidRPr="00212049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CUSTOM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classes = 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TypeExcludeFilter.</w:t>
            </w:r>
            <w:r w:rsidRPr="00212049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),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@Filter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(type = 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FilterType.</w:t>
            </w:r>
            <w:r w:rsidRPr="00212049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CUSTOM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classes = 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AutoConfigurationExcludeFilter.</w:t>
            </w:r>
            <w:r w:rsidRPr="00212049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})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12049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r w:rsidRPr="00212049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interface </w:t>
            </w:r>
            <w:proofErr w:type="spellStart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SpringBootApplication</w:t>
            </w:r>
            <w:proofErr w:type="spellEnd"/>
            <w:r w:rsidRPr="00212049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 xml:space="preserve"> </w:t>
            </w:r>
            <w:r w:rsidRPr="0021204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</w:p>
          <w:p w14:paraId="4B5CEC0A" w14:textId="77777777" w:rsidR="00212049" w:rsidRDefault="00212049" w:rsidP="003424FD">
            <w:pPr>
              <w:ind w:firstLineChars="0" w:firstLine="0"/>
            </w:pPr>
          </w:p>
        </w:tc>
      </w:tr>
    </w:tbl>
    <w:p w14:paraId="6123C9B1" w14:textId="77777777" w:rsidR="00870362" w:rsidRDefault="00870362" w:rsidP="00870362">
      <w:pPr>
        <w:ind w:firstLine="420"/>
      </w:pPr>
      <w:r>
        <w:t>@</w:t>
      </w:r>
      <w:proofErr w:type="spellStart"/>
      <w:r>
        <w:t>SpringBootConfiguration:Spring</w:t>
      </w:r>
      <w:proofErr w:type="spellEnd"/>
      <w:r>
        <w:t xml:space="preserve"> Boot</w:t>
      </w:r>
      <w:r>
        <w:t>的配置类；</w:t>
      </w:r>
    </w:p>
    <w:p w14:paraId="34FD6AB0" w14:textId="3EF4CD94" w:rsidR="00870362" w:rsidRDefault="00870362" w:rsidP="00870362">
      <w:pPr>
        <w:ind w:firstLine="420"/>
      </w:pPr>
      <w:r>
        <w:tab/>
      </w:r>
      <w:r>
        <w:rPr>
          <w:rFonts w:hint="eastAsia"/>
        </w:rPr>
        <w:t>标注在某个类上，表示这是一个</w:t>
      </w:r>
      <w:r>
        <w:t>Spring Boot</w:t>
      </w:r>
      <w:r>
        <w:t>的配置类；</w:t>
      </w:r>
    </w:p>
    <w:p w14:paraId="78F2A9A4" w14:textId="507F8D6B" w:rsidR="00870362" w:rsidRDefault="00870362" w:rsidP="00870362">
      <w:pPr>
        <w:ind w:firstLine="420"/>
      </w:pPr>
      <w:r>
        <w:tab/>
        <w:t>@Configuration:</w:t>
      </w:r>
      <w:r>
        <w:t>配置类上来标注这个注解；</w:t>
      </w:r>
    </w:p>
    <w:p w14:paraId="11C7610C" w14:textId="0DB74B91" w:rsidR="00212049" w:rsidRDefault="00870362" w:rsidP="00870362">
      <w:pPr>
        <w:ind w:firstLine="420"/>
        <w:rPr>
          <w:color w:val="FF0000"/>
        </w:rPr>
      </w:pPr>
      <w:r>
        <w:tab/>
      </w:r>
      <w:r w:rsidRPr="00B87B46">
        <w:rPr>
          <w:color w:val="FF0000"/>
        </w:rPr>
        <w:tab/>
      </w:r>
      <w:r w:rsidRPr="00B87B46">
        <w:rPr>
          <w:rFonts w:hint="eastAsia"/>
          <w:color w:val="FF0000"/>
        </w:rPr>
        <w:t>配置类</w:t>
      </w:r>
      <w:r w:rsidRPr="00B87B46">
        <w:rPr>
          <w:color w:val="FF0000"/>
        </w:rPr>
        <w:t>---</w:t>
      </w:r>
      <w:r w:rsidRPr="00B87B46">
        <w:rPr>
          <w:color w:val="FF0000"/>
        </w:rPr>
        <w:t>配置文件；配置类也是容器中的一个组件；</w:t>
      </w:r>
      <w:r w:rsidRPr="00B87B46">
        <w:rPr>
          <w:color w:val="FF0000"/>
        </w:rPr>
        <w:t>@Component</w:t>
      </w:r>
    </w:p>
    <w:p w14:paraId="0B6C5E4E" w14:textId="77777777" w:rsidR="00B87B46" w:rsidRDefault="00B87B46" w:rsidP="00B87B46">
      <w:pPr>
        <w:ind w:firstLine="420"/>
      </w:pPr>
      <w:r>
        <w:t>@</w:t>
      </w:r>
      <w:proofErr w:type="spellStart"/>
      <w:r>
        <w:t>EnableAutoConfiguration</w:t>
      </w:r>
      <w:proofErr w:type="spellEnd"/>
      <w:r>
        <w:t>:</w:t>
      </w:r>
      <w:r>
        <w:t>开启自动配置功能；</w:t>
      </w:r>
    </w:p>
    <w:p w14:paraId="4BDAB53E" w14:textId="570D0C35" w:rsidR="00B87B46" w:rsidRDefault="00B87B46" w:rsidP="00B87B46">
      <w:pPr>
        <w:ind w:firstLine="420"/>
      </w:pPr>
      <w:r>
        <w:rPr>
          <w:rFonts w:hint="eastAsia"/>
        </w:rPr>
        <w:t>以前我们需要配置的东西，</w:t>
      </w:r>
      <w:r>
        <w:t>Spring Boot</w:t>
      </w:r>
      <w:r>
        <w:t>帮我们自动配置；</w:t>
      </w:r>
      <w:r>
        <w:t>@</w:t>
      </w:r>
      <w:proofErr w:type="spellStart"/>
      <w:r>
        <w:t>EnableAutoConfiguration</w:t>
      </w:r>
      <w:proofErr w:type="spellEnd"/>
      <w:r>
        <w:t>告诉</w:t>
      </w:r>
      <w:proofErr w:type="spellStart"/>
      <w:r>
        <w:t>SpringBoot</w:t>
      </w:r>
      <w:proofErr w:type="spellEnd"/>
      <w:r>
        <w:t>开启自动配置功能；这样自动配置才能生效；</w:t>
      </w:r>
    </w:p>
    <w:p w14:paraId="6D8C4C49" w14:textId="55C9E491" w:rsidR="00A85618" w:rsidRDefault="00A85618" w:rsidP="00A85618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05A6" w14:paraId="23030FED" w14:textId="77777777" w:rsidTr="006305A6">
        <w:tc>
          <w:tcPr>
            <w:tcW w:w="8296" w:type="dxa"/>
          </w:tcPr>
          <w:p w14:paraId="067A75BA" w14:textId="2D5E5B08" w:rsidR="006305A6" w:rsidRPr="00DC3A8F" w:rsidRDefault="006305A6" w:rsidP="00DC3A8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AutoConfigurationPackage</w:t>
            </w:r>
            <w:proofErr w:type="spellEnd"/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gramStart"/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Import</w:t>
            </w:r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EnableAutoConfigurationImportSelector.</w:t>
            </w:r>
            <w:r w:rsidRPr="006305A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6305A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r w:rsidRPr="006305A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interface </w:t>
            </w:r>
            <w:proofErr w:type="spellStart"/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EnableAutoConfiguration</w:t>
            </w:r>
            <w:proofErr w:type="spellEnd"/>
            <w:r w:rsidRPr="006305A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 xml:space="preserve"> </w:t>
            </w:r>
            <w:r w:rsidRPr="006305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</w:p>
        </w:tc>
      </w:tr>
    </w:tbl>
    <w:p w14:paraId="0EB66E42" w14:textId="5282F636" w:rsidR="00D3253A" w:rsidRDefault="007C7228" w:rsidP="00D3253A">
      <w:pPr>
        <w:ind w:firstLine="420"/>
      </w:pPr>
      <w:r>
        <w:tab/>
      </w:r>
      <w:r w:rsidR="00D3253A">
        <w:t>@</w:t>
      </w:r>
      <w:proofErr w:type="spellStart"/>
      <w:r w:rsidR="00D3253A">
        <w:t>AutoConfigurationPackage</w:t>
      </w:r>
      <w:proofErr w:type="spellEnd"/>
      <w:r w:rsidR="00D3253A">
        <w:t>：自动配置包</w:t>
      </w:r>
    </w:p>
    <w:p w14:paraId="07B0976C" w14:textId="052C6244" w:rsidR="00D3253A" w:rsidRDefault="007C7228" w:rsidP="00D3253A">
      <w:pPr>
        <w:ind w:firstLine="420"/>
      </w:pPr>
      <w:r>
        <w:tab/>
      </w:r>
      <w:r w:rsidR="00D3253A">
        <w:t>@</w:t>
      </w:r>
      <w:proofErr w:type="spellStart"/>
      <w:r w:rsidR="00D3253A">
        <w:t>lmportAutoConfigurationPackages.Registrar.class</w:t>
      </w:r>
      <w:proofErr w:type="spellEnd"/>
      <w:r w:rsidR="00D3253A">
        <w:t>):</w:t>
      </w:r>
    </w:p>
    <w:p w14:paraId="3D5264EB" w14:textId="278EFCC1" w:rsidR="006305A6" w:rsidRDefault="00D3253A" w:rsidP="00D3253A">
      <w:pPr>
        <w:ind w:firstLine="420"/>
      </w:pPr>
      <w:r>
        <w:t>Spring</w:t>
      </w:r>
      <w:r>
        <w:t>的底层注解</w:t>
      </w:r>
      <w:r>
        <w:t>@</w:t>
      </w:r>
      <w:proofErr w:type="spellStart"/>
      <w:r>
        <w:t>lmport</w:t>
      </w:r>
      <w:proofErr w:type="spellEnd"/>
      <w:r>
        <w:t>，给容器中导入一个组件；</w:t>
      </w:r>
    </w:p>
    <w:p w14:paraId="6DC6BA61" w14:textId="59B0B79D" w:rsidR="00E164DA" w:rsidRDefault="00E164DA" w:rsidP="00E164DA">
      <w:pPr>
        <w:pStyle w:val="20"/>
      </w:pPr>
      <w:r>
        <w:rPr>
          <w:rFonts w:hint="eastAsia"/>
        </w:rPr>
        <w:t>快速创建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6B80E23E" w14:textId="77777777" w:rsidR="00E164DA" w:rsidRPr="00E164DA" w:rsidRDefault="00E164DA" w:rsidP="00E164DA">
      <w:pPr>
        <w:ind w:firstLine="420"/>
      </w:pPr>
    </w:p>
    <w:p w14:paraId="14FF5C0B" w14:textId="4A74470E" w:rsidR="00E164DA" w:rsidRDefault="00E164DA" w:rsidP="00E164DA">
      <w:pPr>
        <w:ind w:firstLine="420"/>
      </w:pPr>
      <w:r>
        <w:rPr>
          <w:noProof/>
        </w:rPr>
        <w:drawing>
          <wp:inline distT="0" distB="0" distL="0" distR="0" wp14:anchorId="68C4E925" wp14:editId="43D13F9E">
            <wp:extent cx="4320000" cy="3461305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887" w14:textId="7398F98D" w:rsidR="00E164DA" w:rsidRDefault="00E164DA" w:rsidP="00254E6C">
      <w:pPr>
        <w:ind w:firstLine="420"/>
        <w:jc w:val="center"/>
      </w:pPr>
      <w:r>
        <w:rPr>
          <w:noProof/>
        </w:rPr>
        <w:drawing>
          <wp:inline distT="0" distB="0" distL="0" distR="0" wp14:anchorId="01FB1A93" wp14:editId="055C07DC">
            <wp:extent cx="4320000" cy="3461305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1E">
        <w:br/>
      </w:r>
      <w:r w:rsidR="0085531E">
        <w:rPr>
          <w:noProof/>
        </w:rPr>
        <w:drawing>
          <wp:inline distT="0" distB="0" distL="0" distR="0" wp14:anchorId="7B397AB0" wp14:editId="06BB6B93">
            <wp:extent cx="4320000" cy="3461305"/>
            <wp:effectExtent l="0" t="0" r="444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7E73" w14:textId="51FDBC08" w:rsidR="00896061" w:rsidRDefault="00896061" w:rsidP="00896061">
      <w:pPr>
        <w:pStyle w:val="3"/>
        <w:ind w:firstLine="420"/>
      </w:pPr>
      <w:r>
        <w:rPr>
          <w:rFonts w:hint="eastAsia"/>
        </w:rPr>
        <w:t>创建好的项目</w:t>
      </w:r>
    </w:p>
    <w:p w14:paraId="0E235D8B" w14:textId="6E73DC67" w:rsidR="00297B34" w:rsidRPr="00297B34" w:rsidRDefault="00297B34" w:rsidP="00297B34">
      <w:pPr>
        <w:ind w:firstLine="420"/>
        <w:jc w:val="center"/>
      </w:pPr>
      <w:r>
        <w:rPr>
          <w:noProof/>
        </w:rPr>
        <w:drawing>
          <wp:inline distT="0" distB="0" distL="0" distR="0" wp14:anchorId="6DDB40B8" wp14:editId="0F4EC2DD">
            <wp:extent cx="2705334" cy="319305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63E" w14:textId="77777777" w:rsidR="00896061" w:rsidRDefault="00896061" w:rsidP="00896061">
      <w:pPr>
        <w:ind w:firstLine="420"/>
      </w:pPr>
      <w:r>
        <w:rPr>
          <w:rFonts w:hint="eastAsia"/>
        </w:rPr>
        <w:t>默认生成的</w:t>
      </w:r>
      <w:r>
        <w:t>Spring Boot</w:t>
      </w:r>
      <w:r>
        <w:t>项目；</w:t>
      </w:r>
    </w:p>
    <w:p w14:paraId="2569D8F8" w14:textId="072AF3C5" w:rsidR="00896061" w:rsidRDefault="00896061" w:rsidP="00896061">
      <w:pPr>
        <w:ind w:firstLine="420"/>
      </w:pPr>
      <w:r>
        <w:rPr>
          <w:rFonts w:hint="eastAsia"/>
        </w:rPr>
        <w:t>·主程序已经生成好了，我们只需要我们自己的逻辑</w:t>
      </w:r>
    </w:p>
    <w:p w14:paraId="68B56E85" w14:textId="59ECE98D" w:rsidR="00896061" w:rsidRDefault="00896061" w:rsidP="00896061">
      <w:pPr>
        <w:ind w:firstLine="420"/>
      </w:pPr>
      <w:r>
        <w:rPr>
          <w:rFonts w:hint="eastAsia"/>
        </w:rPr>
        <w:t>·</w:t>
      </w:r>
      <w:r>
        <w:t>resources</w:t>
      </w:r>
      <w:r>
        <w:t>文件夹中目录结构</w:t>
      </w:r>
    </w:p>
    <w:p w14:paraId="135DC8A6" w14:textId="70C8BAA9" w:rsidR="00896061" w:rsidRDefault="00D826F9" w:rsidP="00896061">
      <w:pPr>
        <w:ind w:firstLine="420"/>
      </w:pPr>
      <w:r>
        <w:tab/>
      </w:r>
      <w:r w:rsidR="00896061">
        <w:t>static</w:t>
      </w:r>
      <w:r w:rsidR="00896061">
        <w:t>：保存所有的静态资源；</w:t>
      </w:r>
      <w:proofErr w:type="spellStart"/>
      <w:r w:rsidR="00896061">
        <w:t>jscss</w:t>
      </w:r>
      <w:proofErr w:type="spellEnd"/>
      <w:r w:rsidR="00896061">
        <w:t xml:space="preserve"> images</w:t>
      </w:r>
      <w:r w:rsidR="00896061">
        <w:t>；</w:t>
      </w:r>
    </w:p>
    <w:p w14:paraId="362C4AF9" w14:textId="5FADC992" w:rsidR="00896061" w:rsidRDefault="00D826F9" w:rsidP="008174E1">
      <w:pPr>
        <w:ind w:firstLine="420"/>
      </w:pPr>
      <w:r>
        <w:tab/>
      </w:r>
      <w:r w:rsidR="00896061">
        <w:t>templates</w:t>
      </w:r>
      <w:r w:rsidR="00896061">
        <w:t>：保存所有的模板页面；（</w:t>
      </w:r>
      <w:r w:rsidR="00896061">
        <w:t>Spring Boot</w:t>
      </w:r>
      <w:r w:rsidR="00896061">
        <w:t>默认</w:t>
      </w:r>
      <w:r w:rsidR="00896061">
        <w:t>jar</w:t>
      </w:r>
      <w:proofErr w:type="gramStart"/>
      <w:r w:rsidR="00896061">
        <w:t>包使用</w:t>
      </w:r>
      <w:proofErr w:type="gramEnd"/>
      <w:r w:rsidR="00896061">
        <w:t>嵌入式的</w:t>
      </w:r>
      <w:r w:rsidR="00896061">
        <w:t>Tomcat</w:t>
      </w:r>
      <w:r w:rsidR="00896061">
        <w:t>，默认不支持</w:t>
      </w:r>
      <w:proofErr w:type="spellStart"/>
      <w:r w:rsidR="00896061">
        <w:t>JSP</w:t>
      </w:r>
      <w:proofErr w:type="spellEnd"/>
      <w:r w:rsidR="00896061">
        <w:t>页</w:t>
      </w:r>
      <w:r w:rsidR="00896061">
        <w:rPr>
          <w:rFonts w:hint="eastAsia"/>
        </w:rPr>
        <w:t>面）；可以使用模板引擎（</w:t>
      </w:r>
      <w:proofErr w:type="spellStart"/>
      <w:r w:rsidR="00896061">
        <w:t>freemarker</w:t>
      </w:r>
      <w:proofErr w:type="spellEnd"/>
      <w:r w:rsidR="00896061">
        <w:t>、</w:t>
      </w:r>
      <w:proofErr w:type="spellStart"/>
      <w:r w:rsidR="00896061">
        <w:t>thymeleaf</w:t>
      </w:r>
      <w:proofErr w:type="spellEnd"/>
      <w:r w:rsidR="00896061">
        <w:t>）；</w:t>
      </w:r>
    </w:p>
    <w:p w14:paraId="09893046" w14:textId="291AE0B3" w:rsidR="00896061" w:rsidRPr="00896061" w:rsidRDefault="00D826F9" w:rsidP="00896061">
      <w:pPr>
        <w:ind w:firstLine="420"/>
      </w:pPr>
      <w:r>
        <w:tab/>
      </w:r>
      <w:proofErr w:type="spellStart"/>
      <w:r w:rsidR="00896061">
        <w:t>application.properties:Spring</w:t>
      </w:r>
      <w:proofErr w:type="spellEnd"/>
      <w:r w:rsidR="00896061">
        <w:t xml:space="preserve"> Boot</w:t>
      </w:r>
      <w:r w:rsidR="00896061">
        <w:t>应用的配置文件；</w:t>
      </w:r>
    </w:p>
    <w:p w14:paraId="5B6C13E9" w14:textId="435AC577" w:rsidR="00EF4964" w:rsidRDefault="00EF4964" w:rsidP="000353D5">
      <w:pPr>
        <w:pStyle w:val="11"/>
      </w:pPr>
      <w:proofErr w:type="spellStart"/>
      <w:r>
        <w:t>springboot</w:t>
      </w:r>
      <w:proofErr w:type="spellEnd"/>
      <w:r>
        <w:rPr>
          <w:rFonts w:hint="eastAsia"/>
        </w:rPr>
        <w:t>的配置文件</w:t>
      </w:r>
    </w:p>
    <w:p w14:paraId="7CCC4407" w14:textId="472CACF8" w:rsidR="00EF4964" w:rsidRDefault="008A4BAE" w:rsidP="00EF4964">
      <w:pPr>
        <w:ind w:firstLine="420"/>
      </w:pPr>
      <w:r w:rsidRPr="008A4BAE">
        <w:t>Spring Boot</w:t>
      </w:r>
      <w:r w:rsidRPr="008A4BAE">
        <w:t>提供了两种常用的配置文件，分别是</w:t>
      </w:r>
      <w:r w:rsidRPr="008A4BAE">
        <w:t>properties</w:t>
      </w:r>
      <w:r w:rsidRPr="008A4BAE">
        <w:t>文件和</w:t>
      </w:r>
      <w:proofErr w:type="spellStart"/>
      <w:r w:rsidRPr="008A4BAE">
        <w:t>yml</w:t>
      </w:r>
      <w:proofErr w:type="spellEnd"/>
      <w:r w:rsidRPr="008A4BAE">
        <w:t>文件。他们的作用都是修改</w:t>
      </w:r>
      <w:r w:rsidRPr="008A4BAE">
        <w:t>Spring Boot</w:t>
      </w:r>
      <w:r w:rsidRPr="008A4BAE">
        <w:t>自动配置的默认值。相对于</w:t>
      </w:r>
      <w:r w:rsidRPr="008A4BAE">
        <w:t>properties</w:t>
      </w:r>
      <w:r w:rsidRPr="008A4BAE">
        <w:t>文件而言，</w:t>
      </w:r>
      <w:proofErr w:type="spellStart"/>
      <w:r w:rsidRPr="008A4BAE">
        <w:t>yml</w:t>
      </w:r>
      <w:proofErr w:type="spellEnd"/>
      <w:r w:rsidRPr="008A4BAE">
        <w:t>文件更年轻，也有很多的坑。可谓成也萧何</w:t>
      </w:r>
      <w:proofErr w:type="gramStart"/>
      <w:r w:rsidRPr="008A4BAE">
        <w:t>败</w:t>
      </w:r>
      <w:proofErr w:type="gramEnd"/>
      <w:r w:rsidRPr="008A4BAE">
        <w:t>萧何，</w:t>
      </w:r>
      <w:proofErr w:type="spellStart"/>
      <w:r w:rsidRPr="008A4BAE">
        <w:t>yml</w:t>
      </w:r>
      <w:proofErr w:type="spellEnd"/>
      <w:r w:rsidRPr="008A4BAE">
        <w:t>通过空格来确定层级关系，是配置文件结构跟清晰，但也会因为微不足道的空格而破坏了层级关系</w:t>
      </w:r>
    </w:p>
    <w:p w14:paraId="17F47A3E" w14:textId="563E6442" w:rsidR="000353D5" w:rsidRDefault="000353D5" w:rsidP="000353D5">
      <w:pPr>
        <w:ind w:firstLine="420"/>
        <w:jc w:val="center"/>
      </w:pPr>
      <w:r>
        <w:rPr>
          <w:noProof/>
        </w:rPr>
        <w:drawing>
          <wp:inline distT="0" distB="0" distL="0" distR="0" wp14:anchorId="321C4C66" wp14:editId="760F8467">
            <wp:extent cx="4320000" cy="231239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2573" w14:textId="40113E20" w:rsidR="00B239BA" w:rsidRDefault="00B239BA" w:rsidP="00B239BA">
      <w:pPr>
        <w:pStyle w:val="3"/>
        <w:ind w:firstLine="4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的配置文件</w:t>
      </w:r>
    </w:p>
    <w:p w14:paraId="0FCFB2AF" w14:textId="77777777" w:rsidR="00B239BA" w:rsidRDefault="00B239BA" w:rsidP="00B239BA">
      <w:pPr>
        <w:ind w:firstLine="420"/>
      </w:pPr>
      <w:proofErr w:type="spellStart"/>
      <w:r>
        <w:t>SpringBoot</w:t>
      </w:r>
      <w:proofErr w:type="spellEnd"/>
      <w:r>
        <w:t>使用一个全局的配置文件，配置文件名是固定的；</w:t>
      </w:r>
    </w:p>
    <w:p w14:paraId="2E06A1FE" w14:textId="2E61231E" w:rsidR="00B239BA" w:rsidRDefault="00B239BA" w:rsidP="00B239BA">
      <w:pPr>
        <w:ind w:firstLine="420"/>
      </w:pPr>
      <w:r>
        <w:tab/>
      </w:r>
      <w:r>
        <w:rPr>
          <w:rFonts w:hint="eastAsia"/>
        </w:rPr>
        <w:t>·</w:t>
      </w:r>
      <w:proofErr w:type="spellStart"/>
      <w:r>
        <w:t>application.properties</w:t>
      </w:r>
      <w:proofErr w:type="spellEnd"/>
    </w:p>
    <w:p w14:paraId="70891C67" w14:textId="53046ADF" w:rsidR="00B239BA" w:rsidRDefault="00B239BA" w:rsidP="00B239BA">
      <w:pPr>
        <w:ind w:firstLine="420"/>
      </w:pPr>
      <w:r>
        <w:tab/>
      </w:r>
      <w:r>
        <w:rPr>
          <w:rFonts w:hint="eastAsia"/>
        </w:rPr>
        <w:t>·</w:t>
      </w:r>
      <w:proofErr w:type="spellStart"/>
      <w:r>
        <w:t>application:yml</w:t>
      </w:r>
      <w:proofErr w:type="spellEnd"/>
    </w:p>
    <w:p w14:paraId="6B84D0E4" w14:textId="017A3F3B" w:rsidR="008F38F8" w:rsidRDefault="008F38F8" w:rsidP="00B239BA">
      <w:pPr>
        <w:ind w:firstLine="420"/>
      </w:pPr>
      <w:r w:rsidRPr="008F38F8">
        <w:rPr>
          <w:rFonts w:hint="eastAsia"/>
        </w:rPr>
        <w:t>配置文件的作用：修改</w:t>
      </w:r>
      <w:proofErr w:type="spellStart"/>
      <w:r w:rsidRPr="008F38F8">
        <w:t>SpringBoot</w:t>
      </w:r>
      <w:proofErr w:type="spellEnd"/>
      <w:r w:rsidRPr="008F38F8">
        <w:t>自动配置的默认值；</w:t>
      </w:r>
      <w:proofErr w:type="spellStart"/>
      <w:r w:rsidRPr="008F38F8">
        <w:t>SpringBoot</w:t>
      </w:r>
      <w:proofErr w:type="spellEnd"/>
      <w:r w:rsidRPr="008F38F8">
        <w:t>在底层都给我们自动配置好；</w:t>
      </w:r>
    </w:p>
    <w:p w14:paraId="20349F6A" w14:textId="77777777" w:rsidR="008F38F8" w:rsidRDefault="008F38F8" w:rsidP="008F38F8">
      <w:pPr>
        <w:ind w:firstLine="420"/>
      </w:pPr>
      <w:proofErr w:type="gramStart"/>
      <w:r>
        <w:t>YAML(</w:t>
      </w:r>
      <w:proofErr w:type="gramEnd"/>
      <w:r>
        <w:t xml:space="preserve">YAML </w:t>
      </w:r>
      <w:proofErr w:type="spellStart"/>
      <w:r>
        <w:t>Ain't</w:t>
      </w:r>
      <w:proofErr w:type="spellEnd"/>
      <w:r>
        <w:t xml:space="preserve"> Markup Language)</w:t>
      </w:r>
    </w:p>
    <w:p w14:paraId="1DD47A54" w14:textId="77777777" w:rsidR="008F38F8" w:rsidRDefault="008F38F8" w:rsidP="008F38F8">
      <w:pPr>
        <w:ind w:firstLine="420"/>
      </w:pPr>
      <w:r>
        <w:t>YAML A Markup Language:</w:t>
      </w:r>
      <w:r>
        <w:t>是一个标记语言</w:t>
      </w:r>
    </w:p>
    <w:p w14:paraId="49D86345" w14:textId="0D2526EE" w:rsidR="008F38F8" w:rsidRDefault="008F38F8" w:rsidP="008F38F8">
      <w:pPr>
        <w:ind w:firstLine="420"/>
      </w:pPr>
      <w:r>
        <w:t>YAML isn't Markup Language:</w:t>
      </w:r>
      <w:r>
        <w:t>不是一个标记语言；</w:t>
      </w:r>
    </w:p>
    <w:p w14:paraId="65533CF2" w14:textId="77777777" w:rsidR="00D1352F" w:rsidRDefault="00D1352F" w:rsidP="008F38F8">
      <w:pPr>
        <w:ind w:firstLine="420"/>
      </w:pPr>
    </w:p>
    <w:p w14:paraId="19D15246" w14:textId="15084FC5" w:rsidR="008F38F8" w:rsidRDefault="008F38F8" w:rsidP="008F38F8">
      <w:pPr>
        <w:ind w:firstLine="420"/>
      </w:pPr>
      <w:r>
        <w:rPr>
          <w:rFonts w:hint="eastAsia"/>
        </w:rPr>
        <w:t>标记语言：以前的配置文件；大多都使用的是</w:t>
      </w:r>
      <w:r>
        <w:t>xxxx.xml</w:t>
      </w:r>
      <w:r>
        <w:t>文件；</w:t>
      </w:r>
      <w:r>
        <w:tab/>
      </w:r>
    </w:p>
    <w:p w14:paraId="343342E7" w14:textId="563A4AC7" w:rsidR="008F38F8" w:rsidRDefault="008F38F8" w:rsidP="008F38F8">
      <w:pPr>
        <w:ind w:firstLine="420"/>
      </w:pPr>
      <w:r>
        <w:t>YAML</w:t>
      </w:r>
      <w:r>
        <w:t>：以数据为中心，比</w:t>
      </w:r>
      <w:r>
        <w:t>json</w:t>
      </w:r>
      <w:r>
        <w:t>、</w:t>
      </w:r>
      <w:r>
        <w:t>xml</w:t>
      </w:r>
      <w:r>
        <w:t>等更适合做配置文件；</w:t>
      </w:r>
    </w:p>
    <w:p w14:paraId="15539148" w14:textId="02F39306" w:rsidR="00392DA9" w:rsidRDefault="00392DA9" w:rsidP="00392DA9">
      <w:pPr>
        <w:pStyle w:val="3"/>
        <w:ind w:firstLine="420"/>
      </w:pPr>
      <w:r>
        <w:rPr>
          <w:rFonts w:hint="eastAsia"/>
        </w:rPr>
        <w:t>导入配置文件处理器</w:t>
      </w:r>
    </w:p>
    <w:p w14:paraId="555C0BBE" w14:textId="3ADE545A" w:rsidR="005C7309" w:rsidRDefault="005C7309" w:rsidP="005C7309">
      <w:pPr>
        <w:ind w:firstLine="420"/>
      </w:pPr>
      <w:r>
        <w:rPr>
          <w:rFonts w:hint="eastAsia"/>
        </w:rPr>
        <w:t>导入之后配置文件有提示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7F7" w14:paraId="4591089A" w14:textId="77777777" w:rsidTr="00C937F7">
        <w:tc>
          <w:tcPr>
            <w:tcW w:w="8296" w:type="dxa"/>
          </w:tcPr>
          <w:p w14:paraId="38ACD4E4" w14:textId="77777777" w:rsidR="00C937F7" w:rsidRPr="00C937F7" w:rsidRDefault="00C937F7" w:rsidP="00C937F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gramStart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spring-boot-configuration-processor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2.0.8.RELEASE</w:t>
            </w:r>
            <w:proofErr w:type="spellEnd"/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937F7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C937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381CC8D" w14:textId="77777777" w:rsidR="00C937F7" w:rsidRPr="00C937F7" w:rsidRDefault="00C937F7" w:rsidP="005C7309">
            <w:pPr>
              <w:ind w:firstLineChars="0" w:firstLine="0"/>
            </w:pPr>
          </w:p>
        </w:tc>
      </w:tr>
    </w:tbl>
    <w:p w14:paraId="7E56DD27" w14:textId="77777777" w:rsidR="00C937F7" w:rsidRPr="005C7309" w:rsidRDefault="00C937F7" w:rsidP="005C7309">
      <w:pPr>
        <w:ind w:firstLine="420"/>
      </w:pPr>
    </w:p>
    <w:p w14:paraId="299E498C" w14:textId="57715E18" w:rsidR="00B4131B" w:rsidRDefault="000353D5" w:rsidP="000353D5">
      <w:pPr>
        <w:pStyle w:val="20"/>
      </w:pPr>
      <w:r w:rsidRPr="000353D5">
        <w:t>YAML</w:t>
      </w:r>
    </w:p>
    <w:p w14:paraId="3333999C" w14:textId="4E012B9C" w:rsidR="0034520C" w:rsidRPr="0034520C" w:rsidRDefault="0034520C" w:rsidP="0034520C">
      <w:pPr>
        <w:ind w:firstLine="420"/>
      </w:pPr>
      <w:r>
        <w:rPr>
          <w:rFonts w:hint="eastAsia"/>
        </w:rPr>
        <w:t>Y</w:t>
      </w:r>
      <w:r>
        <w:t>AML</w:t>
      </w:r>
    </w:p>
    <w:p w14:paraId="2B2F6AD7" w14:textId="20393132" w:rsidR="000353D5" w:rsidRPr="000353D5" w:rsidRDefault="000353D5" w:rsidP="000353D5">
      <w:pPr>
        <w:ind w:firstLine="420"/>
      </w:pPr>
      <w:proofErr w:type="spellStart"/>
      <w:r w:rsidRPr="000353D5">
        <w:t>yml</w:t>
      </w:r>
      <w:proofErr w:type="spellEnd"/>
      <w:r w:rsidRPr="000353D5">
        <w:t>是</w:t>
      </w:r>
      <w:r w:rsidRPr="000353D5">
        <w:t>YAML</w:t>
      </w:r>
      <w:r w:rsidRPr="000353D5">
        <w:t>（</w:t>
      </w:r>
      <w:proofErr w:type="spellStart"/>
      <w:r w:rsidRPr="000353D5">
        <w:t>YAML</w:t>
      </w:r>
      <w:proofErr w:type="spellEnd"/>
      <w:r w:rsidRPr="000353D5">
        <w:t xml:space="preserve"> </w:t>
      </w:r>
      <w:proofErr w:type="spellStart"/>
      <w:r w:rsidRPr="000353D5">
        <w:t>Ain't</w:t>
      </w:r>
      <w:proofErr w:type="spellEnd"/>
      <w:r w:rsidRPr="000353D5">
        <w:t xml:space="preserve"> Markup Language</w:t>
      </w:r>
      <w:r w:rsidRPr="000353D5">
        <w:t>）语言的文件，以数据为中心，比</w:t>
      </w:r>
      <w:r w:rsidRPr="000353D5">
        <w:t>json</w:t>
      </w:r>
      <w:r w:rsidRPr="000353D5">
        <w:t>、</w:t>
      </w:r>
      <w:r w:rsidRPr="000353D5">
        <w:t>xml</w:t>
      </w:r>
      <w:r w:rsidRPr="000353D5">
        <w:t>等更适合做配置文件</w:t>
      </w:r>
      <w:r>
        <w:rPr>
          <w:rFonts w:hint="eastAsia"/>
        </w:rPr>
        <w:t>。</w:t>
      </w:r>
      <w:proofErr w:type="spellStart"/>
      <w:r w:rsidRPr="000353D5">
        <w:t>yml</w:t>
      </w:r>
      <w:proofErr w:type="spellEnd"/>
      <w:r w:rsidRPr="000353D5">
        <w:t>和</w:t>
      </w:r>
      <w:r w:rsidRPr="000353D5">
        <w:t>xml</w:t>
      </w:r>
      <w:r w:rsidRPr="000353D5">
        <w:t>相比，少了一些结构化的代码，使数据更直接，一目了然。</w:t>
      </w:r>
      <w:proofErr w:type="spellStart"/>
      <w:r w:rsidRPr="000353D5">
        <w:t>yml</w:t>
      </w:r>
      <w:proofErr w:type="spellEnd"/>
      <w:r w:rsidRPr="000353D5">
        <w:t>和</w:t>
      </w:r>
      <w:r w:rsidRPr="000353D5">
        <w:t>json</w:t>
      </w:r>
      <w:r w:rsidRPr="000353D5">
        <w:t>呢？没有谁好谁坏，合适才是最好的。</w:t>
      </w:r>
      <w:proofErr w:type="spellStart"/>
      <w:r w:rsidRPr="000353D5">
        <w:t>yml</w:t>
      </w:r>
      <w:proofErr w:type="spellEnd"/>
      <w:r w:rsidRPr="000353D5">
        <w:t>的语法比</w:t>
      </w:r>
      <w:r w:rsidRPr="000353D5">
        <w:t>json</w:t>
      </w:r>
      <w:r w:rsidRPr="000353D5">
        <w:t>优雅，注释更标准，适合做配置文件。</w:t>
      </w:r>
      <w:r w:rsidRPr="000353D5">
        <w:t>json</w:t>
      </w:r>
      <w:r w:rsidRPr="000353D5">
        <w:t>作为一种机器交换格式比</w:t>
      </w:r>
      <w:proofErr w:type="spellStart"/>
      <w:r w:rsidRPr="000353D5">
        <w:t>yml</w:t>
      </w:r>
      <w:proofErr w:type="spellEnd"/>
      <w:r w:rsidRPr="000353D5">
        <w:t>强，更适合做</w:t>
      </w:r>
      <w:proofErr w:type="spellStart"/>
      <w:r w:rsidRPr="000353D5">
        <w:t>api</w:t>
      </w:r>
      <w:proofErr w:type="spellEnd"/>
      <w:r w:rsidRPr="000353D5">
        <w:t>调用的数据交换。</w:t>
      </w:r>
    </w:p>
    <w:p w14:paraId="4065FC55" w14:textId="04DAE652" w:rsidR="000353D5" w:rsidRDefault="0034520C" w:rsidP="0034520C">
      <w:pPr>
        <w:pStyle w:val="3"/>
        <w:ind w:firstLine="420"/>
      </w:pPr>
      <w:r w:rsidRPr="0034520C">
        <w:t>YAML</w:t>
      </w:r>
      <w:r w:rsidRPr="0034520C">
        <w:t>语法</w:t>
      </w:r>
    </w:p>
    <w:p w14:paraId="5CC2866E" w14:textId="5F7C962F" w:rsidR="006E2F55" w:rsidRDefault="006E2F55" w:rsidP="006E2F55">
      <w:pPr>
        <w:ind w:firstLine="420"/>
      </w:pPr>
      <w:r w:rsidRPr="006E2F55">
        <w:rPr>
          <w:rFonts w:hint="eastAsia"/>
        </w:rPr>
        <w:t>以空格的缩进程度来控制层级关系。空格的个数并不重要，只要左边空格对齐则视为同一个层级。注意不能用</w:t>
      </w:r>
      <w:r w:rsidRPr="006E2F55">
        <w:t>tab</w:t>
      </w:r>
      <w:r w:rsidRPr="006E2F55">
        <w:t>代替空格。且大小写敏感。支持字面值，对象，数组三种数据结构，也支持复合结构。</w:t>
      </w:r>
    </w:p>
    <w:p w14:paraId="5A3B1600" w14:textId="19DF3ED4" w:rsidR="00FF104C" w:rsidRPr="00FF104C" w:rsidRDefault="00E12813" w:rsidP="00FF104C">
      <w:pPr>
        <w:pStyle w:val="HTML"/>
        <w:shd w:val="clear" w:color="auto" w:fill="FFFFFF"/>
        <w:ind w:firstLine="420"/>
        <w:rPr>
          <w:rFonts w:ascii="Consolas" w:eastAsia="宋体" w:hAnsi="Consolas"/>
          <w:bCs w:val="0"/>
          <w:color w:val="000000"/>
        </w:rPr>
      </w:pPr>
      <w:r>
        <w:rPr>
          <w:rFonts w:hint="eastAsia"/>
        </w:rPr>
        <w:t>例如：</w:t>
      </w:r>
      <w:r w:rsidR="00FF104C" w:rsidRPr="00FF104C">
        <w:rPr>
          <w:rFonts w:ascii="Consolas" w:eastAsia="宋体" w:hAnsi="Consolas"/>
          <w:b/>
          <w:color w:val="000080"/>
        </w:rPr>
        <w:t>server:</w:t>
      </w:r>
      <w:r w:rsidR="00FF104C" w:rsidRPr="00FF104C">
        <w:rPr>
          <w:rFonts w:ascii="Consolas" w:eastAsia="宋体" w:hAnsi="Consolas"/>
          <w:b/>
          <w:color w:val="000080"/>
        </w:rPr>
        <w:br/>
        <w:t xml:space="preserve"> </w:t>
      </w:r>
      <w:r w:rsidR="00D32F9F">
        <w:rPr>
          <w:rFonts w:ascii="Consolas" w:eastAsia="宋体" w:hAnsi="Consolas"/>
          <w:b/>
          <w:color w:val="000080"/>
        </w:rPr>
        <w:tab/>
      </w:r>
      <w:r w:rsidR="00FF104C" w:rsidRPr="00FF104C">
        <w:rPr>
          <w:rFonts w:ascii="Consolas" w:eastAsia="宋体" w:hAnsi="Consolas"/>
          <w:b/>
          <w:color w:val="000080"/>
        </w:rPr>
        <w:t xml:space="preserve"> </w:t>
      </w:r>
      <w:r w:rsidR="00F61B41">
        <w:rPr>
          <w:rFonts w:ascii="Consolas" w:eastAsia="宋体" w:hAnsi="Consolas"/>
          <w:b/>
          <w:color w:val="000080"/>
        </w:rPr>
        <w:tab/>
        <w:t xml:space="preserve"> </w:t>
      </w:r>
      <w:r w:rsidR="00FF104C" w:rsidRPr="00FF104C">
        <w:rPr>
          <w:rFonts w:ascii="Consolas" w:eastAsia="宋体" w:hAnsi="Consolas"/>
          <w:b/>
          <w:color w:val="000080"/>
        </w:rPr>
        <w:t xml:space="preserve">port: </w:t>
      </w:r>
      <w:r w:rsidR="00FF104C" w:rsidRPr="00FF104C">
        <w:rPr>
          <w:rFonts w:ascii="Consolas" w:eastAsia="宋体" w:hAnsi="Consolas"/>
          <w:bCs w:val="0"/>
          <w:color w:val="0000FF"/>
        </w:rPr>
        <w:t>8081</w:t>
      </w:r>
      <w:r w:rsidR="00FF104C" w:rsidRPr="00FF104C">
        <w:rPr>
          <w:rFonts w:ascii="Consolas" w:eastAsia="宋体" w:hAnsi="Consolas"/>
          <w:bCs w:val="0"/>
          <w:color w:val="0000FF"/>
        </w:rPr>
        <w:br/>
        <w:t xml:space="preserve"> </w:t>
      </w:r>
      <w:r w:rsidR="00D32F9F">
        <w:rPr>
          <w:rFonts w:ascii="Consolas" w:eastAsia="宋体" w:hAnsi="Consolas"/>
          <w:bCs w:val="0"/>
          <w:color w:val="0000FF"/>
        </w:rPr>
        <w:tab/>
      </w:r>
      <w:r w:rsidR="00D32F9F">
        <w:rPr>
          <w:rFonts w:ascii="Consolas" w:eastAsia="宋体" w:hAnsi="Consolas"/>
          <w:bCs w:val="0"/>
          <w:color w:val="0000FF"/>
        </w:rPr>
        <w:tab/>
      </w:r>
      <w:r w:rsidR="00FF104C" w:rsidRPr="00FF104C">
        <w:rPr>
          <w:rFonts w:ascii="Consolas" w:eastAsia="宋体" w:hAnsi="Consolas"/>
          <w:bCs w:val="0"/>
          <w:color w:val="0000FF"/>
        </w:rPr>
        <w:t xml:space="preserve"> </w:t>
      </w:r>
      <w:r w:rsidR="00FF104C" w:rsidRPr="00FF104C">
        <w:rPr>
          <w:rFonts w:ascii="Consolas" w:eastAsia="宋体" w:hAnsi="Consolas"/>
          <w:b/>
          <w:color w:val="000080"/>
        </w:rPr>
        <w:t>servlet:</w:t>
      </w:r>
      <w:r w:rsidR="00FF104C" w:rsidRPr="00FF104C">
        <w:rPr>
          <w:rFonts w:ascii="Consolas" w:eastAsia="宋体" w:hAnsi="Consolas"/>
          <w:b/>
          <w:color w:val="000080"/>
        </w:rPr>
        <w:br/>
        <w:t xml:space="preserve">   </w:t>
      </w:r>
      <w:r w:rsidR="00D32F9F">
        <w:rPr>
          <w:rFonts w:ascii="Consolas" w:eastAsia="宋体" w:hAnsi="Consolas"/>
          <w:b/>
          <w:color w:val="000080"/>
        </w:rPr>
        <w:tab/>
      </w:r>
      <w:r w:rsidR="00D32F9F">
        <w:rPr>
          <w:rFonts w:ascii="Consolas" w:eastAsia="宋体" w:hAnsi="Consolas"/>
          <w:b/>
          <w:color w:val="000080"/>
        </w:rPr>
        <w:tab/>
      </w:r>
      <w:r w:rsidR="00D32F9F">
        <w:rPr>
          <w:rFonts w:ascii="Consolas" w:eastAsia="宋体" w:hAnsi="Consolas"/>
          <w:b/>
          <w:color w:val="000080"/>
        </w:rPr>
        <w:tab/>
      </w:r>
      <w:r w:rsidR="00FF104C" w:rsidRPr="00FF104C">
        <w:rPr>
          <w:rFonts w:ascii="Consolas" w:eastAsia="宋体" w:hAnsi="Consolas"/>
          <w:b/>
          <w:color w:val="000080"/>
        </w:rPr>
        <w:t xml:space="preserve"> context-path: </w:t>
      </w:r>
      <w:r w:rsidR="00FF104C" w:rsidRPr="00FF104C">
        <w:rPr>
          <w:rFonts w:ascii="Consolas" w:eastAsia="宋体" w:hAnsi="Consolas"/>
          <w:bCs w:val="0"/>
          <w:color w:val="000000"/>
        </w:rPr>
        <w:t>/hello</w:t>
      </w:r>
    </w:p>
    <w:p w14:paraId="499A84C8" w14:textId="4B677886" w:rsidR="00E12813" w:rsidRPr="00FF104C" w:rsidRDefault="00E12813" w:rsidP="006E2F55">
      <w:pPr>
        <w:ind w:firstLine="420"/>
      </w:pPr>
    </w:p>
    <w:p w14:paraId="40A3DDA0" w14:textId="4148C70C" w:rsidR="000353D5" w:rsidRDefault="006E2F55" w:rsidP="000353D5">
      <w:pPr>
        <w:ind w:firstLine="420"/>
      </w:pPr>
      <w:r w:rsidRPr="006E2F55">
        <w:rPr>
          <w:rFonts w:hint="eastAsia"/>
        </w:rPr>
        <w:t>字面值：字符串，布尔类型，数值，日期。字符串默认不加引号，单引号会转义特殊字符。日期格式支持</w:t>
      </w:r>
      <w:proofErr w:type="spellStart"/>
      <w:r w:rsidRPr="006E2F55">
        <w:t>yyyy</w:t>
      </w:r>
      <w:proofErr w:type="spellEnd"/>
      <w:r w:rsidRPr="006E2F55">
        <w:t xml:space="preserve">/MM/dd </w:t>
      </w:r>
      <w:proofErr w:type="spellStart"/>
      <w:r w:rsidRPr="006E2F55">
        <w:t>HH:</w:t>
      </w:r>
      <w:proofErr w:type="gramStart"/>
      <w:r w:rsidRPr="006E2F55">
        <w:t>mm:ss</w:t>
      </w:r>
      <w:proofErr w:type="spellEnd"/>
      <w:proofErr w:type="gramEnd"/>
    </w:p>
    <w:p w14:paraId="2008E7FC" w14:textId="6B001BD1" w:rsidR="0003479E" w:rsidRDefault="0003479E" w:rsidP="000353D5">
      <w:pPr>
        <w:ind w:firstLine="420"/>
      </w:pPr>
      <w:r w:rsidRPr="0003479E">
        <w:rPr>
          <w:rFonts w:hint="eastAsia"/>
        </w:rPr>
        <w:t>对象：</w:t>
      </w:r>
      <w:proofErr w:type="gramStart"/>
      <w:r w:rsidRPr="0003479E">
        <w:rPr>
          <w:rFonts w:hint="eastAsia"/>
        </w:rPr>
        <w:t>由键值</w:t>
      </w:r>
      <w:proofErr w:type="gramEnd"/>
      <w:r w:rsidRPr="0003479E">
        <w:rPr>
          <w:rFonts w:hint="eastAsia"/>
        </w:rPr>
        <w:t>对组成，形如</w:t>
      </w:r>
      <w:r w:rsidRPr="0003479E">
        <w:t xml:space="preserve"> key:(</w:t>
      </w:r>
      <w:r w:rsidRPr="0003479E">
        <w:t>空格</w:t>
      </w:r>
      <w:r w:rsidRPr="0003479E">
        <w:t xml:space="preserve">)value </w:t>
      </w:r>
      <w:r w:rsidRPr="0003479E">
        <w:t>的数据组成。冒号后面的空格是必须要有的，每组键值对占用一行，且缩进的程度要一致，也可以使用行内写法：</w:t>
      </w:r>
      <w:r w:rsidRPr="0003479E">
        <w:t>{</w:t>
      </w:r>
      <w:proofErr w:type="spellStart"/>
      <w:r w:rsidRPr="0003479E">
        <w:t>k1</w:t>
      </w:r>
      <w:proofErr w:type="spellEnd"/>
      <w:r w:rsidRPr="0003479E">
        <w:t xml:space="preserve">: </w:t>
      </w:r>
      <w:proofErr w:type="spellStart"/>
      <w:r w:rsidRPr="0003479E">
        <w:t>v1</w:t>
      </w:r>
      <w:proofErr w:type="spellEnd"/>
      <w:r w:rsidRPr="0003479E">
        <w:t>, ....</w:t>
      </w:r>
      <w:proofErr w:type="spellStart"/>
      <w:r w:rsidRPr="0003479E">
        <w:t>kn</w:t>
      </w:r>
      <w:proofErr w:type="spellEnd"/>
      <w:r w:rsidRPr="0003479E">
        <w:t xml:space="preserve">: </w:t>
      </w:r>
      <w:proofErr w:type="spellStart"/>
      <w:r w:rsidRPr="0003479E">
        <w:t>vn</w:t>
      </w:r>
      <w:proofErr w:type="spellEnd"/>
      <w:r w:rsidRPr="0003479E">
        <w:t>}</w:t>
      </w:r>
    </w:p>
    <w:p w14:paraId="7E38016E" w14:textId="6B1ECAB0" w:rsidR="00B940EC" w:rsidRDefault="00B940EC" w:rsidP="000353D5">
      <w:pPr>
        <w:ind w:firstLine="420"/>
      </w:pPr>
      <w:r w:rsidRPr="00B940EC">
        <w:rPr>
          <w:rFonts w:hint="eastAsia"/>
        </w:rPr>
        <w:t>数组：由形如</w:t>
      </w:r>
      <w:r w:rsidRPr="00B940EC">
        <w:t xml:space="preserve"> -(</w:t>
      </w:r>
      <w:r w:rsidRPr="00B940EC">
        <w:t>空格</w:t>
      </w:r>
      <w:r w:rsidRPr="00B940EC">
        <w:t xml:space="preserve">)value </w:t>
      </w:r>
      <w:r w:rsidRPr="00B940EC">
        <w:t>的数据组成。短横线后面的空格是必须要有的，每组数据占用一行，且缩进的程度要一致，也可以使用行内写法：</w:t>
      </w:r>
      <w:r w:rsidRPr="00B940EC">
        <w:t xml:space="preserve"> [</w:t>
      </w:r>
      <w:proofErr w:type="gramStart"/>
      <w:r w:rsidRPr="00B940EC">
        <w:t>1,2,...</w:t>
      </w:r>
      <w:proofErr w:type="gramEnd"/>
      <w:r w:rsidRPr="00B940EC">
        <w:t>n]</w:t>
      </w:r>
    </w:p>
    <w:p w14:paraId="1752BCE6" w14:textId="1CFB82C8" w:rsidR="005B5714" w:rsidRDefault="005B5714" w:rsidP="000353D5">
      <w:pPr>
        <w:ind w:firstLine="420"/>
      </w:pPr>
      <w:r w:rsidRPr="005B5714">
        <w:rPr>
          <w:rFonts w:hint="eastAsia"/>
        </w:rPr>
        <w:t>复合结构：上面三种数据结构任意组合</w:t>
      </w:r>
    </w:p>
    <w:p w14:paraId="77D4E83A" w14:textId="3E181C59" w:rsidR="00BB7D9F" w:rsidRDefault="00BB7D9F" w:rsidP="00BB7D9F">
      <w:pPr>
        <w:pStyle w:val="3"/>
        <w:ind w:firstLine="420"/>
      </w:pPr>
      <w:r w:rsidRPr="00BB7D9F">
        <w:t>YAML</w:t>
      </w:r>
      <w:r w:rsidRPr="00BB7D9F">
        <w:t>的运用</w:t>
      </w:r>
    </w:p>
    <w:p w14:paraId="3E045727" w14:textId="47330B5E" w:rsidR="00BB7D9F" w:rsidRDefault="00BB7D9F" w:rsidP="00BB7D9F">
      <w:pPr>
        <w:ind w:firstLine="420"/>
      </w:pPr>
      <w:r w:rsidRPr="00BB7D9F">
        <w:rPr>
          <w:rFonts w:hint="eastAsia"/>
        </w:rPr>
        <w:t>创建一个</w:t>
      </w:r>
      <w:r w:rsidRPr="00BB7D9F">
        <w:t xml:space="preserve">Spring Boot </w:t>
      </w:r>
      <w:r w:rsidRPr="00BB7D9F">
        <w:t>的全局配置文件</w:t>
      </w:r>
      <w:r w:rsidRPr="00BB7D9F">
        <w:t xml:space="preserve"> </w:t>
      </w:r>
      <w:proofErr w:type="spellStart"/>
      <w:r w:rsidRPr="00BB7D9F">
        <w:t>application.yml</w:t>
      </w:r>
      <w:proofErr w:type="spellEnd"/>
      <w:r w:rsidRPr="00BB7D9F">
        <w:t>，配置属性参数。主要有字符串，带特殊字符的字符串，布尔类型，数值，集合，行内集合，行内对象，集合对象这几种常用的数据格式。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D9F" w14:paraId="2BEEF22C" w14:textId="77777777" w:rsidTr="00BB7D9F">
        <w:tc>
          <w:tcPr>
            <w:tcW w:w="8296" w:type="dxa"/>
          </w:tcPr>
          <w:p w14:paraId="6A2F17EB" w14:textId="77777777" w:rsidR="00BB7D9F" w:rsidRDefault="00BB7D9F" w:rsidP="00BB7D9F">
            <w:pPr>
              <w:ind w:firstLineChars="0" w:firstLine="0"/>
            </w:pPr>
            <w:proofErr w:type="spellStart"/>
            <w:r>
              <w:t>yaml</w:t>
            </w:r>
            <w:proofErr w:type="spellEnd"/>
            <w:r>
              <w:t>:</w:t>
            </w:r>
          </w:p>
          <w:p w14:paraId="2BB58503" w14:textId="77777777" w:rsidR="00BB7D9F" w:rsidRDefault="00BB7D9F" w:rsidP="00BB7D9F">
            <w:pPr>
              <w:ind w:firstLineChars="0" w:firstLine="0"/>
            </w:pPr>
            <w:r>
              <w:t xml:space="preserve"> str: </w:t>
            </w:r>
            <w:r>
              <w:t>字符串可以不加引号</w:t>
            </w:r>
          </w:p>
          <w:p w14:paraId="6DBC9A7B" w14:textId="39C96616" w:rsidR="00BB7D9F" w:rsidRDefault="00BB7D9F" w:rsidP="00BB7D9F">
            <w:pPr>
              <w:ind w:firstLineChars="0" w:firstLine="0"/>
            </w:pPr>
            <w:r>
              <w:t xml:space="preserve"> </w:t>
            </w:r>
            <w:proofErr w:type="spellStart"/>
            <w:r>
              <w:t>specialStr</w:t>
            </w:r>
            <w:proofErr w:type="spellEnd"/>
            <w:r>
              <w:t>: "</w:t>
            </w:r>
            <w:r>
              <w:t>双引号直接输出</w:t>
            </w:r>
            <w:r>
              <w:t>\n</w:t>
            </w:r>
            <w:r>
              <w:t>特殊字符</w:t>
            </w:r>
            <w:r>
              <w:t>"</w:t>
            </w:r>
            <w:r w:rsidR="003B5A8F">
              <w:rPr>
                <w:rFonts w:hint="eastAsia"/>
              </w:rPr>
              <w:t>，</w:t>
            </w:r>
            <w:r w:rsidR="003B5A8F" w:rsidRPr="00AE66B4">
              <w:rPr>
                <w:rFonts w:hint="eastAsia"/>
                <w:color w:val="FF0000"/>
              </w:rPr>
              <w:t>双</w:t>
            </w:r>
            <w:proofErr w:type="gramStart"/>
            <w:r w:rsidR="003B5A8F" w:rsidRPr="00AE66B4">
              <w:rPr>
                <w:rFonts w:hint="eastAsia"/>
                <w:color w:val="FF0000"/>
              </w:rPr>
              <w:t>引不会</w:t>
            </w:r>
            <w:proofErr w:type="gramEnd"/>
            <w:r w:rsidR="003B5A8F" w:rsidRPr="00AE66B4">
              <w:rPr>
                <w:rFonts w:hint="eastAsia"/>
                <w:color w:val="FF0000"/>
              </w:rPr>
              <w:t>转义特殊字符</w:t>
            </w:r>
          </w:p>
          <w:p w14:paraId="777F4B14" w14:textId="5A41B129" w:rsidR="00BB7D9F" w:rsidRDefault="00BB7D9F" w:rsidP="00BB7D9F">
            <w:pPr>
              <w:ind w:firstLineChars="0" w:firstLine="0"/>
            </w:pPr>
            <w:r>
              <w:t xml:space="preserve"> </w:t>
            </w:r>
            <w:proofErr w:type="spellStart"/>
            <w:r>
              <w:t>specialStr2</w:t>
            </w:r>
            <w:proofErr w:type="spellEnd"/>
            <w:r>
              <w:t>: '</w:t>
            </w:r>
            <w:r>
              <w:t>单引号可以转义</w:t>
            </w:r>
            <w:r>
              <w:t>\n</w:t>
            </w:r>
            <w:r>
              <w:t>特殊字符</w:t>
            </w:r>
            <w:r>
              <w:t>'</w:t>
            </w:r>
            <w:r w:rsidR="00AE66B4">
              <w:t xml:space="preserve"> </w:t>
            </w:r>
            <w:r w:rsidR="00AE66B4" w:rsidRPr="00E56AC1">
              <w:rPr>
                <w:rFonts w:hint="eastAsia"/>
                <w:color w:val="FF0000"/>
              </w:rPr>
              <w:t>单引号不会转义特殊字符</w:t>
            </w:r>
          </w:p>
          <w:p w14:paraId="69703BC5" w14:textId="77777777" w:rsidR="00BB7D9F" w:rsidRDefault="00BB7D9F" w:rsidP="00BB7D9F">
            <w:pPr>
              <w:ind w:firstLineChars="0" w:firstLine="0"/>
            </w:pPr>
            <w:r>
              <w:t xml:space="preserve"> flag: false</w:t>
            </w:r>
          </w:p>
          <w:p w14:paraId="11B1D800" w14:textId="77777777" w:rsidR="00BB7D9F" w:rsidRDefault="00BB7D9F" w:rsidP="00BB7D9F">
            <w:pPr>
              <w:ind w:firstLineChars="0" w:firstLine="0"/>
            </w:pPr>
            <w:r>
              <w:t xml:space="preserve"> num: 666</w:t>
            </w:r>
          </w:p>
          <w:p w14:paraId="6EB82CE6" w14:textId="77777777" w:rsidR="00BB7D9F" w:rsidRDefault="00BB7D9F" w:rsidP="00BB7D9F">
            <w:pPr>
              <w:ind w:firstLineChars="0" w:firstLine="0"/>
            </w:pPr>
            <w:r>
              <w:t xml:space="preserve"> </w:t>
            </w:r>
            <w:proofErr w:type="spellStart"/>
            <w:r>
              <w:t>Dnum</w:t>
            </w:r>
            <w:proofErr w:type="spellEnd"/>
            <w:r>
              <w:t>: 88.88</w:t>
            </w:r>
          </w:p>
          <w:p w14:paraId="2A9F5689" w14:textId="77777777" w:rsidR="00BB7D9F" w:rsidRDefault="00BB7D9F" w:rsidP="00BB7D9F">
            <w:pPr>
              <w:ind w:firstLineChars="0" w:firstLine="0"/>
            </w:pPr>
            <w:r>
              <w:t xml:space="preserve"> list:</w:t>
            </w:r>
          </w:p>
          <w:p w14:paraId="3DC79DA9" w14:textId="77777777" w:rsidR="00BB7D9F" w:rsidRDefault="00BB7D9F" w:rsidP="00BB7D9F">
            <w:pPr>
              <w:ind w:firstLineChars="0" w:firstLine="0"/>
            </w:pPr>
            <w:r>
              <w:t xml:space="preserve">  - one</w:t>
            </w:r>
          </w:p>
          <w:p w14:paraId="2DF838B5" w14:textId="77777777" w:rsidR="00BB7D9F" w:rsidRDefault="00BB7D9F" w:rsidP="00BB7D9F">
            <w:pPr>
              <w:ind w:firstLineChars="0" w:firstLine="0"/>
            </w:pPr>
            <w:r>
              <w:t xml:space="preserve">  - two</w:t>
            </w:r>
          </w:p>
          <w:p w14:paraId="26A44934" w14:textId="77777777" w:rsidR="00BB7D9F" w:rsidRDefault="00BB7D9F" w:rsidP="00BB7D9F">
            <w:pPr>
              <w:ind w:firstLineChars="0" w:firstLine="0"/>
            </w:pPr>
            <w:r>
              <w:t xml:space="preserve">  - two</w:t>
            </w:r>
          </w:p>
          <w:p w14:paraId="07991461" w14:textId="77777777" w:rsidR="00BB7D9F" w:rsidRDefault="00BB7D9F" w:rsidP="00BB7D9F">
            <w:pPr>
              <w:ind w:firstLineChars="0" w:firstLine="0"/>
            </w:pPr>
            <w:r>
              <w:t xml:space="preserve"> set: [1,2,2,3]</w:t>
            </w:r>
          </w:p>
          <w:p w14:paraId="16AF8177" w14:textId="77777777" w:rsidR="00BB7D9F" w:rsidRDefault="00BB7D9F" w:rsidP="00BB7D9F">
            <w:pPr>
              <w:ind w:firstLineChars="0" w:firstLine="0"/>
            </w:pPr>
            <w:r>
              <w:t xml:space="preserve"> map: {</w:t>
            </w:r>
            <w:proofErr w:type="spellStart"/>
            <w:r>
              <w:t>k1</w:t>
            </w:r>
            <w:proofErr w:type="spellEnd"/>
            <w:r>
              <w:t xml:space="preserve">: </w:t>
            </w:r>
            <w:proofErr w:type="spellStart"/>
            <w:r>
              <w:t>v1</w:t>
            </w:r>
            <w:proofErr w:type="spellEnd"/>
            <w:r>
              <w:t xml:space="preserve">, </w:t>
            </w:r>
            <w:proofErr w:type="spellStart"/>
            <w:r>
              <w:t>k2</w:t>
            </w:r>
            <w:proofErr w:type="spellEnd"/>
            <w:r>
              <w:t xml:space="preserve">: </w:t>
            </w:r>
            <w:proofErr w:type="spellStart"/>
            <w:r>
              <w:t>v2</w:t>
            </w:r>
            <w:proofErr w:type="spellEnd"/>
            <w:r>
              <w:t>}</w:t>
            </w:r>
          </w:p>
          <w:p w14:paraId="66067CDB" w14:textId="77777777" w:rsidR="00BB7D9F" w:rsidRDefault="00BB7D9F" w:rsidP="00BB7D9F">
            <w:pPr>
              <w:ind w:firstLineChars="0" w:firstLine="0"/>
            </w:pPr>
            <w:r>
              <w:t xml:space="preserve"> positions:</w:t>
            </w:r>
          </w:p>
          <w:p w14:paraId="21F0DA77" w14:textId="77777777" w:rsidR="00BB7D9F" w:rsidRDefault="00BB7D9F" w:rsidP="00BB7D9F">
            <w:pPr>
              <w:ind w:firstLineChars="0" w:firstLine="0"/>
            </w:pPr>
            <w:r>
              <w:t xml:space="preserve">  - name: </w:t>
            </w:r>
            <w:proofErr w:type="spellStart"/>
            <w:r>
              <w:t>ITDragon</w:t>
            </w:r>
            <w:proofErr w:type="spellEnd"/>
          </w:p>
          <w:p w14:paraId="2FF9D934" w14:textId="77777777" w:rsidR="00BB7D9F" w:rsidRDefault="00BB7D9F" w:rsidP="00BB7D9F">
            <w:pPr>
              <w:ind w:firstLineChars="0" w:firstLine="0"/>
            </w:pPr>
            <w:r>
              <w:t xml:space="preserve">   salary: 15000.00</w:t>
            </w:r>
          </w:p>
          <w:p w14:paraId="1F0E6ECB" w14:textId="77777777" w:rsidR="00BB7D9F" w:rsidRDefault="00BB7D9F" w:rsidP="00BB7D9F">
            <w:pPr>
              <w:ind w:firstLineChars="0" w:firstLine="0"/>
            </w:pPr>
            <w:r>
              <w:t xml:space="preserve">  - name: </w:t>
            </w:r>
            <w:proofErr w:type="spellStart"/>
            <w:r>
              <w:t>ITDragonBlog</w:t>
            </w:r>
            <w:proofErr w:type="spellEnd"/>
          </w:p>
          <w:p w14:paraId="7918151D" w14:textId="07BD1F7E" w:rsidR="00BB7D9F" w:rsidRDefault="00BB7D9F" w:rsidP="00BB7D9F">
            <w:pPr>
              <w:ind w:firstLineChars="0" w:firstLine="0"/>
            </w:pPr>
            <w:r>
              <w:t xml:space="preserve">   salary: 18888.88</w:t>
            </w:r>
          </w:p>
        </w:tc>
      </w:tr>
    </w:tbl>
    <w:p w14:paraId="0C47EDCB" w14:textId="1B0D66DD" w:rsidR="00BB7D9F" w:rsidRDefault="00BB7D9F" w:rsidP="00BB7D9F">
      <w:pPr>
        <w:ind w:firstLine="420"/>
      </w:pPr>
    </w:p>
    <w:p w14:paraId="6C2FF999" w14:textId="77777777" w:rsidR="00FE791C" w:rsidRPr="00BB7D9F" w:rsidRDefault="00FE791C" w:rsidP="00BB7D9F">
      <w:pPr>
        <w:ind w:firstLine="420"/>
      </w:pPr>
    </w:p>
    <w:p w14:paraId="095F5E5B" w14:textId="351BD4A5" w:rsidR="000353D5" w:rsidRDefault="00FE791C" w:rsidP="000353D5">
      <w:pPr>
        <w:ind w:firstLine="420"/>
      </w:pPr>
      <w:r w:rsidRPr="00FE791C">
        <w:rPr>
          <w:rFonts w:hint="eastAsia"/>
        </w:rPr>
        <w:t>创建实体类</w:t>
      </w:r>
      <w:r w:rsidRPr="00FE791C">
        <w:t xml:space="preserve">YamlEntity.java </w:t>
      </w:r>
      <w:r w:rsidRPr="00FE791C">
        <w:t>获取配置文件中的属性值，</w:t>
      </w:r>
      <w:r w:rsidRPr="00FE791C">
        <w:t xml:space="preserve"> </w:t>
      </w:r>
      <w:r w:rsidRPr="00FE791C">
        <w:t>通过注解</w:t>
      </w:r>
      <w:r w:rsidRPr="00FE791C">
        <w:t>@</w:t>
      </w:r>
      <w:proofErr w:type="spellStart"/>
      <w:r w:rsidRPr="00FE791C">
        <w:t>ConfigurationProperties</w:t>
      </w:r>
      <w:proofErr w:type="spellEnd"/>
      <w:r w:rsidRPr="00FE791C">
        <w:t>获取配置文件中的</w:t>
      </w:r>
      <w:proofErr w:type="gramStart"/>
      <w:r w:rsidRPr="00FE791C">
        <w:t>指定值并</w:t>
      </w:r>
      <w:proofErr w:type="gramEnd"/>
      <w:r w:rsidRPr="00FE791C">
        <w:t>注入到实体类中</w:t>
      </w:r>
      <w:r w:rsidRPr="00FE791C">
        <w:t xml:space="preserve"> </w:t>
      </w:r>
      <w:r w:rsidRPr="00FE791C">
        <w:t>。其具体的测试方法和</w:t>
      </w:r>
      <w:proofErr w:type="gramStart"/>
      <w:r w:rsidRPr="00FE791C">
        <w:t>获取值</w:t>
      </w:r>
      <w:proofErr w:type="gramEnd"/>
      <w:r w:rsidRPr="00FE791C">
        <w:t>的原理，请继续往后看！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92B" w14:paraId="68475203" w14:textId="77777777" w:rsidTr="00CD192B">
        <w:tc>
          <w:tcPr>
            <w:tcW w:w="8296" w:type="dxa"/>
          </w:tcPr>
          <w:p w14:paraId="0A8E129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u w:val="single"/>
              </w:rPr>
              <w:t>i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.boot.context.properties.ConfigurationProperties;</w:t>
            </w:r>
          </w:p>
          <w:p w14:paraId="076B1D5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.stereotype.Component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35081B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28C5844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D22F0EF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081DE8F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</w:p>
          <w:p w14:paraId="2143F6B5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YAML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语法实体类</w:t>
            </w:r>
          </w:p>
          <w:p w14:paraId="475C40AA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切记点：</w:t>
            </w:r>
          </w:p>
          <w:p w14:paraId="39299B77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一、冒号后面加空格，即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key:(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空格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)value</w:t>
            </w:r>
          </w:p>
          <w:p w14:paraId="0C3DF8AE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二、每行参数左边空格数量决定了该参数的层级，不可乱输入。</w:t>
            </w:r>
          </w:p>
          <w:p w14:paraId="4079D386" w14:textId="4C80076F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66AA18C5" w14:textId="756602F9" w:rsidR="00375C89" w:rsidRDefault="00375C89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FF0000"/>
                <w:sz w:val="20"/>
                <w:szCs w:val="20"/>
              </w:rPr>
            </w:pPr>
            <w:r w:rsidRPr="004E346B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/</w:t>
            </w:r>
            <w:r w:rsidRPr="004E346B">
              <w:rPr>
                <w:rFonts w:ascii="Consolas" w:eastAsiaTheme="minorEastAsia" w:hAnsi="Consolas" w:cs="Consolas"/>
                <w:bCs w:val="0"/>
                <w:color w:val="FF0000"/>
                <w:sz w:val="20"/>
                <w:szCs w:val="20"/>
              </w:rPr>
              <w:t>/</w:t>
            </w:r>
            <w:r w:rsidRPr="004E346B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将配置文件中配置的每一个属性，映射到这个组件</w:t>
            </w:r>
            <w:r w:rsidR="00CC7623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，且这个组件必须在容器中</w:t>
            </w:r>
          </w:p>
          <w:p w14:paraId="2E13C703" w14:textId="66389170" w:rsidR="004E346B" w:rsidRPr="004E346B" w:rsidRDefault="004E346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FF0000"/>
                <w:sz w:val="20"/>
                <w:szCs w:val="20"/>
              </w:rPr>
            </w:pPr>
            <w:r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/prefix</w:t>
            </w:r>
            <w:r w:rsidR="008B6C62"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 w:rsidR="008B6C62"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>“</w:t>
            </w:r>
            <w:proofErr w:type="spellStart"/>
            <w:r w:rsidR="00055164"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yaml</w:t>
            </w:r>
            <w:proofErr w:type="spellEnd"/>
            <w:r w:rsidR="008B6C62"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>”</w:t>
            </w:r>
            <w:r w:rsidR="00055164"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 xml:space="preserve"> </w:t>
            </w:r>
            <w:r w:rsidR="00055164"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>配置文件中那个下面的属性一一映射</w:t>
            </w:r>
            <w:r w:rsidR="00E62896"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>。</w:t>
            </w:r>
          </w:p>
          <w:p w14:paraId="1CB48AE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@Component</w:t>
            </w:r>
          </w:p>
          <w:p w14:paraId="5540B35A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prefix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yaml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2E2D66D4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YamlEntity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1ECE9268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75D36CE1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字面值，字符串，布尔，数值</w:t>
            </w:r>
          </w:p>
          <w:p w14:paraId="4B04F06B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str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普通字符串</w:t>
            </w:r>
          </w:p>
          <w:p w14:paraId="17881C4E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specialStr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转义特殊字符串</w:t>
            </w:r>
          </w:p>
          <w:p w14:paraId="5BB2913C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specialStr2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输出特殊字符串</w:t>
            </w:r>
          </w:p>
          <w:p w14:paraId="6C7A8DC6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Boolean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flag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布尔类型</w:t>
            </w:r>
          </w:p>
          <w:p w14:paraId="349DE31C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num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整数</w:t>
            </w:r>
          </w:p>
          <w:p w14:paraId="281E7E84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Double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dNum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小数</w:t>
            </w:r>
          </w:p>
          <w:p w14:paraId="34E86386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523ECFCA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数组，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，两种写法：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第一种：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空格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，每个值占一行，需缩进对齐；第二种：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[1,2,...n]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行内写法</w:t>
            </w:r>
          </w:p>
          <w:p w14:paraId="4EB6567E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List&lt;Object&gt;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 list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可重复集合</w:t>
            </w:r>
          </w:p>
          <w:p w14:paraId="4420FF0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Set&lt;Object&gt;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set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 set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不可重复集合</w:t>
            </w:r>
          </w:p>
          <w:p w14:paraId="40E3C465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7CF23A45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 Map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和实体类，两种写法：第一种：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空格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，每个值占一行，需缩进对齐；第二种：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{key: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value,...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.}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行内写法</w:t>
            </w:r>
          </w:p>
          <w:p w14:paraId="73B25243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Map&lt;String, Object&gt;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 Map K-V</w:t>
            </w:r>
          </w:p>
          <w:p w14:paraId="1B0AD57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List&lt;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Position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positions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复合结构，集合对象</w:t>
            </w:r>
          </w:p>
          <w:p w14:paraId="09AB28B2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644E393" w14:textId="77777777" w:rsidR="00CD192B" w:rsidRDefault="00CD192B" w:rsidP="00CD192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省略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方法</w:t>
            </w:r>
          </w:p>
          <w:p w14:paraId="5772C047" w14:textId="1BDB26A4" w:rsidR="00CD192B" w:rsidRDefault="00CD192B" w:rsidP="00CD192B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6129E109" w14:textId="0D6F9FEF" w:rsidR="002D503C" w:rsidRDefault="002D503C" w:rsidP="009A3B9D">
      <w:pPr>
        <w:pStyle w:val="3"/>
        <w:ind w:firstLine="420"/>
      </w:pPr>
      <w:r>
        <w:rPr>
          <w:rFonts w:hint="eastAsia"/>
        </w:rPr>
        <w:t>例如：配置端口号</w:t>
      </w:r>
    </w:p>
    <w:p w14:paraId="0E57443B" w14:textId="46E95FA9" w:rsidR="009D23E4" w:rsidRDefault="009D23E4" w:rsidP="009D23E4">
      <w:pPr>
        <w:ind w:firstLine="420"/>
      </w:pPr>
      <w:r>
        <w:rPr>
          <w:rFonts w:hint="eastAsia"/>
        </w:rPr>
        <w:t>传统的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14:paraId="4EA702AC" w14:textId="77777777" w:rsidR="007373C8" w:rsidRDefault="004A724A" w:rsidP="009D23E4">
      <w:pPr>
        <w:ind w:firstLine="420"/>
      </w:pPr>
      <w:r>
        <w:tab/>
      </w:r>
      <w:r>
        <w:rPr>
          <w:rFonts w:hint="eastAsia"/>
        </w:rPr>
        <w:t>&lt;</w:t>
      </w:r>
      <w:r>
        <w:t>server&gt;</w:t>
      </w:r>
    </w:p>
    <w:p w14:paraId="3D8AAA33" w14:textId="4125A372" w:rsidR="007373C8" w:rsidRDefault="007373C8" w:rsidP="009D23E4">
      <w:pPr>
        <w:ind w:firstLine="420"/>
      </w:pPr>
      <w:r>
        <w:tab/>
      </w:r>
      <w:r>
        <w:tab/>
        <w:t>&lt;port&gt;</w:t>
      </w:r>
      <w:r w:rsidR="002040B3">
        <w:t>808</w:t>
      </w:r>
      <w:r w:rsidR="00114967">
        <w:t>1</w:t>
      </w:r>
      <w:r>
        <w:t>&lt;/port&gt;</w:t>
      </w:r>
    </w:p>
    <w:p w14:paraId="2C6A192C" w14:textId="3C682329" w:rsidR="0085592E" w:rsidRDefault="007373C8" w:rsidP="009D23E4">
      <w:pPr>
        <w:ind w:firstLine="420"/>
      </w:pPr>
      <w:r>
        <w:tab/>
      </w:r>
      <w:r w:rsidR="004A724A">
        <w:rPr>
          <w:rFonts w:hint="eastAsia"/>
        </w:rPr>
        <w:t>&lt;</w:t>
      </w:r>
      <w:r w:rsidR="004A724A">
        <w:t>/server&gt;</w:t>
      </w:r>
    </w:p>
    <w:p w14:paraId="0219B391" w14:textId="662FEDD9" w:rsidR="0085592E" w:rsidRDefault="0085592E" w:rsidP="009D23E4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配置</w:t>
      </w:r>
    </w:p>
    <w:p w14:paraId="37629BC4" w14:textId="4C2796D3" w:rsidR="00A56278" w:rsidRDefault="00095C09" w:rsidP="00A56278">
      <w:pPr>
        <w:ind w:firstLine="420"/>
      </w:pPr>
      <w:r>
        <w:tab/>
      </w:r>
      <w:r w:rsidR="00A56278">
        <w:t>server:</w:t>
      </w:r>
    </w:p>
    <w:p w14:paraId="57C4847C" w14:textId="43437F22" w:rsidR="00A56278" w:rsidRDefault="00A56278" w:rsidP="00A56278">
      <w:pPr>
        <w:ind w:firstLine="420"/>
      </w:pPr>
      <w:r>
        <w:t xml:space="preserve"> </w:t>
      </w:r>
      <w:r w:rsidR="00095C09">
        <w:tab/>
      </w:r>
      <w:r>
        <w:t xml:space="preserve"> port: 8081</w:t>
      </w:r>
    </w:p>
    <w:p w14:paraId="012FA000" w14:textId="77777777" w:rsidR="00601816" w:rsidRDefault="00601816" w:rsidP="00601816">
      <w:pPr>
        <w:pStyle w:val="3"/>
        <w:ind w:firstLine="420"/>
      </w:pPr>
      <w:r>
        <w:rPr>
          <w:rFonts w:hint="eastAsia"/>
        </w:rPr>
        <w:t>校验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1816" w14:paraId="4A794DFB" w14:textId="77777777" w:rsidTr="008B20F8">
        <w:tc>
          <w:tcPr>
            <w:tcW w:w="8296" w:type="dxa"/>
          </w:tcPr>
          <w:p w14:paraId="1B19DE7E" w14:textId="77777777" w:rsidR="00601816" w:rsidRPr="0001050E" w:rsidRDefault="00601816" w:rsidP="008B20F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@Component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@Validated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E41C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User {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E41CF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从配置文件中</w:t>
            </w:r>
            <w:proofErr w:type="gramStart"/>
            <w:r w:rsidRPr="00E41CF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获取值</w:t>
            </w:r>
            <w:proofErr w:type="gramEnd"/>
            <w:r w:rsidRPr="00E41CF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@Value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"${persion.name}"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 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r w:rsidRPr="00E41CF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name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@Value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"${persion.id}"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Integer </w:t>
            </w:r>
            <w:r w:rsidRPr="00E41CF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id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@Email</w:t>
            </w:r>
            <w:r w:rsidRPr="00E41CF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@Value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</w:t>
            </w:r>
            <w:proofErr w:type="spellStart"/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persion</w:t>
            </w:r>
            <w:proofErr w:type="spellEnd"/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.</w:t>
            </w:r>
            <w:r w:rsidRPr="00E41CF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 xml:space="preserve"> gender</w:t>
            </w:r>
            <w:r w:rsidRPr="00E41C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}"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E41C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</w:t>
            </w:r>
            <w:r>
              <w:rPr>
                <w:rFonts w:ascii="Consolas" w:eastAsia="宋体" w:hAnsi="Consolas" w:cs="宋体" w:hint="eastAsia"/>
                <w:b/>
                <w:color w:val="000080"/>
                <w:sz w:val="18"/>
                <w:szCs w:val="18"/>
              </w:rPr>
              <w:t>tring</w:t>
            </w:r>
            <w:r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 </w:t>
            </w:r>
            <w:r w:rsidRPr="00E41CF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gender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E41C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AB18318" w14:textId="77777777" w:rsidR="00601816" w:rsidRPr="00E41CF7" w:rsidRDefault="00601816" w:rsidP="00601816">
      <w:pPr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支持校验，如果给</w:t>
      </w:r>
      <w:r w:rsidRPr="00E41CF7">
        <w:rPr>
          <w:rFonts w:ascii="Consolas" w:eastAsia="宋体" w:hAnsi="Consolas" w:cs="宋体"/>
          <w:b/>
          <w:color w:val="660E7A"/>
          <w:kern w:val="0"/>
          <w:sz w:val="18"/>
          <w:szCs w:val="18"/>
        </w:rPr>
        <w:t>gender</w:t>
      </w:r>
      <w:r>
        <w:rPr>
          <w:rFonts w:ascii="Consolas" w:eastAsia="宋体" w:hAnsi="Consolas" w:cs="宋体" w:hint="eastAsia"/>
          <w:b/>
          <w:color w:val="660E7A"/>
          <w:kern w:val="0"/>
          <w:sz w:val="18"/>
          <w:szCs w:val="18"/>
        </w:rPr>
        <w:t>写的是非</w:t>
      </w:r>
      <w:proofErr w:type="spellStart"/>
      <w:r>
        <w:rPr>
          <w:rFonts w:ascii="Consolas" w:eastAsia="宋体" w:hAnsi="Consolas" w:cs="宋体" w:hint="eastAsia"/>
          <w:b/>
          <w:color w:val="660E7A"/>
          <w:kern w:val="0"/>
          <w:sz w:val="18"/>
          <w:szCs w:val="18"/>
        </w:rPr>
        <w:t>emain</w:t>
      </w:r>
      <w:proofErr w:type="spellEnd"/>
      <w:r>
        <w:rPr>
          <w:rFonts w:ascii="Consolas" w:eastAsia="宋体" w:hAnsi="Consolas" w:cs="宋体" w:hint="eastAsia"/>
          <w:b/>
          <w:color w:val="660E7A"/>
          <w:kern w:val="0"/>
          <w:sz w:val="18"/>
          <w:szCs w:val="18"/>
        </w:rPr>
        <w:t>值会报错</w:t>
      </w:r>
    </w:p>
    <w:p w14:paraId="0F711B43" w14:textId="77777777" w:rsidR="00601816" w:rsidRPr="009D23E4" w:rsidRDefault="00601816" w:rsidP="00A56278">
      <w:pPr>
        <w:ind w:firstLine="420"/>
      </w:pPr>
    </w:p>
    <w:p w14:paraId="07B99A42" w14:textId="61359F37" w:rsidR="00CD192B" w:rsidRDefault="009A3B9D" w:rsidP="009A3B9D">
      <w:pPr>
        <w:pStyle w:val="3"/>
        <w:ind w:firstLine="420"/>
      </w:pPr>
      <w:proofErr w:type="spellStart"/>
      <w:r w:rsidRPr="009A3B9D">
        <w:t>YML</w:t>
      </w:r>
      <w:proofErr w:type="spellEnd"/>
      <w:r w:rsidRPr="009A3B9D">
        <w:t>小结</w:t>
      </w:r>
    </w:p>
    <w:p w14:paraId="00174803" w14:textId="77777777" w:rsidR="009A3B9D" w:rsidRPr="009A3B9D" w:rsidRDefault="009A3B9D" w:rsidP="00CB4646">
      <w:pPr>
        <w:ind w:firstLine="420"/>
      </w:pPr>
      <w:r w:rsidRPr="009A3B9D">
        <w:t>一、字符串可以不加引号，若加双引号则输出特殊字符，若不加或加单引号则转义特殊字符；</w:t>
      </w:r>
    </w:p>
    <w:p w14:paraId="1832547D" w14:textId="77777777" w:rsidR="009A3B9D" w:rsidRPr="009A3B9D" w:rsidRDefault="009A3B9D" w:rsidP="00CB4646">
      <w:pPr>
        <w:ind w:firstLine="420"/>
      </w:pPr>
      <w:r w:rsidRPr="009A3B9D">
        <w:t>二、数组类型，短横线后面要有空格；对象类型，冒号后面要有空格；</w:t>
      </w:r>
    </w:p>
    <w:p w14:paraId="5DDFF821" w14:textId="77777777" w:rsidR="009A3B9D" w:rsidRPr="009A3B9D" w:rsidRDefault="009A3B9D" w:rsidP="00CB4646">
      <w:pPr>
        <w:ind w:firstLine="420"/>
      </w:pPr>
      <w:r w:rsidRPr="009A3B9D">
        <w:t>三、</w:t>
      </w:r>
      <w:r w:rsidRPr="009A3B9D">
        <w:t>YAML</w:t>
      </w:r>
      <w:r w:rsidRPr="009A3B9D">
        <w:t>是以空格缩进的程度来控制层级关系，但不能用</w:t>
      </w:r>
      <w:r w:rsidRPr="009A3B9D">
        <w:t>tab</w:t>
      </w:r>
      <w:r w:rsidRPr="009A3B9D">
        <w:t>键代替空格，大小写敏感；</w:t>
      </w:r>
    </w:p>
    <w:p w14:paraId="743F04BD" w14:textId="12EF608E" w:rsidR="009A3B9D" w:rsidRDefault="009A3B9D" w:rsidP="00CB4646">
      <w:pPr>
        <w:ind w:firstLine="420"/>
      </w:pPr>
      <w:r w:rsidRPr="009A3B9D">
        <w:t>四、如何让一个程序员崩溃？在</w:t>
      </w:r>
      <w:proofErr w:type="spellStart"/>
      <w:r w:rsidRPr="009A3B9D">
        <w:t>yml</w:t>
      </w:r>
      <w:proofErr w:type="spellEnd"/>
      <w:r w:rsidRPr="009A3B9D">
        <w:t>文件中加几个空格！</w:t>
      </w:r>
      <w:r w:rsidRPr="009A3B9D">
        <w:t>(</w:t>
      </w:r>
      <w:r w:rsidRPr="009A3B9D">
        <w:t>〃＞</w:t>
      </w:r>
      <w:proofErr w:type="gramStart"/>
      <w:r w:rsidRPr="009A3B9D">
        <w:t>皿</w:t>
      </w:r>
      <w:proofErr w:type="gramEnd"/>
      <w:r w:rsidRPr="009A3B9D">
        <w:t>＜</w:t>
      </w:r>
      <w:r w:rsidRPr="009A3B9D">
        <w:t>)</w:t>
      </w:r>
    </w:p>
    <w:p w14:paraId="0457F3DE" w14:textId="04F6F409" w:rsidR="00612221" w:rsidRDefault="00612221" w:rsidP="00612221">
      <w:pPr>
        <w:pStyle w:val="20"/>
      </w:pPr>
      <w:r w:rsidRPr="00612221">
        <w:t>Properties</w:t>
      </w:r>
    </w:p>
    <w:p w14:paraId="10FCB53F" w14:textId="49C1D94C" w:rsidR="00EB456C" w:rsidRPr="00EB456C" w:rsidRDefault="00EB456C" w:rsidP="00EB456C">
      <w:pPr>
        <w:pStyle w:val="3"/>
        <w:ind w:firstLine="420"/>
      </w:pPr>
      <w:r w:rsidRPr="00612221">
        <w:t>properties</w:t>
      </w:r>
    </w:p>
    <w:p w14:paraId="553EC7A9" w14:textId="024704E2" w:rsidR="00612221" w:rsidRDefault="00612221" w:rsidP="00612221">
      <w:pPr>
        <w:ind w:firstLine="420"/>
      </w:pPr>
      <w:r w:rsidRPr="00612221">
        <w:t>properties</w:t>
      </w:r>
      <w:r w:rsidRPr="00612221">
        <w:t>文件大家经常用，这里就简单介绍一下。其语法结构形如：</w:t>
      </w:r>
      <w:r w:rsidRPr="00612221">
        <w:t>key=value</w:t>
      </w:r>
      <w:r w:rsidRPr="00612221">
        <w:t>。注意中文乱码问题，需要转码成</w:t>
      </w:r>
      <w:r w:rsidRPr="00612221">
        <w:t>ASCII</w:t>
      </w:r>
      <w:r w:rsidRPr="00612221">
        <w:t>。具体如下所示：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221" w14:paraId="78B5D3E0" w14:textId="77777777" w:rsidTr="00612221">
        <w:tc>
          <w:tcPr>
            <w:tcW w:w="8296" w:type="dxa"/>
          </w:tcPr>
          <w:p w14:paraId="71948FEF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userinfo.account</w:t>
            </w:r>
            <w:proofErr w:type="spellEnd"/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</w:t>
            </w:r>
            <w:proofErr w:type="spell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itdragonBlog</w:t>
            </w:r>
            <w:proofErr w:type="spellEnd"/>
          </w:p>
          <w:p w14:paraId="6B62C3FD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userinfo.age</w:t>
            </w:r>
            <w:proofErr w:type="spell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=25</w:t>
            </w:r>
          </w:p>
          <w:p w14:paraId="4705A264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userinfo.active</w:t>
            </w:r>
            <w:proofErr w:type="spellEnd"/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=true</w:t>
            </w:r>
          </w:p>
          <w:p w14:paraId="3E33BC4E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userinfo.created</w:t>
            </w:r>
            <w:proofErr w:type="spellEnd"/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-date=2018/03/31 16:54:30</w:t>
            </w:r>
          </w:p>
          <w:p w14:paraId="61CBDE57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userinfo.map.k</w:t>
            </w:r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1</w:t>
            </w:r>
            <w:proofErr w:type="spell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</w:t>
            </w:r>
            <w:proofErr w:type="spell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v1</w:t>
            </w:r>
            <w:proofErr w:type="spellEnd"/>
          </w:p>
          <w:p w14:paraId="651D9FEC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userinfo.map.k</w:t>
            </w:r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2</w:t>
            </w:r>
            <w:proofErr w:type="spell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</w:t>
            </w:r>
            <w:proofErr w:type="spell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v2</w:t>
            </w:r>
            <w:proofErr w:type="spellEnd"/>
          </w:p>
          <w:p w14:paraId="3C8D054A" w14:textId="77777777" w:rsidR="00612221" w:rsidRPr="00612221" w:rsidRDefault="00612221" w:rsidP="0061222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userinfo.list</w:t>
            </w:r>
            <w:proofErr w:type="spellEnd"/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</w:t>
            </w:r>
            <w:proofErr w:type="spell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one,two,three</w:t>
            </w:r>
            <w:proofErr w:type="spellEnd"/>
          </w:p>
          <w:p w14:paraId="1316A92B" w14:textId="77777777" w:rsidR="001A768B" w:rsidRDefault="00612221" w:rsidP="001A768B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userinfo.position.name=Java架构师</w:t>
            </w:r>
          </w:p>
          <w:p w14:paraId="57E148E1" w14:textId="6140A811" w:rsidR="00612221" w:rsidRPr="0031219E" w:rsidRDefault="00612221" w:rsidP="0031219E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proofErr w:type="gramStart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userinfo.position</w:t>
            </w:r>
            <w:proofErr w:type="gram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.salary</w:t>
            </w:r>
            <w:proofErr w:type="spellEnd"/>
            <w:r w:rsidRPr="0061222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=19999.99</w:t>
            </w:r>
          </w:p>
        </w:tc>
      </w:tr>
    </w:tbl>
    <w:p w14:paraId="7992F1F1" w14:textId="77777777" w:rsidR="00612221" w:rsidRPr="00612221" w:rsidRDefault="00612221" w:rsidP="00612221">
      <w:pPr>
        <w:ind w:firstLine="420"/>
      </w:pPr>
    </w:p>
    <w:p w14:paraId="4F88BD18" w14:textId="3424DE79" w:rsidR="009A3B9D" w:rsidRDefault="00D0046E" w:rsidP="009A3B9D">
      <w:pPr>
        <w:ind w:firstLine="420"/>
      </w:pPr>
      <w:r w:rsidRPr="00D0046E">
        <w:rPr>
          <w:rFonts w:hint="eastAsia"/>
        </w:rPr>
        <w:t>从配置文件中取值注入到实体类中，和</w:t>
      </w:r>
      <w:r w:rsidRPr="00D0046E">
        <w:t>YAML</w:t>
      </w:r>
      <w:r w:rsidRPr="00D0046E">
        <w:t>是一样的。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46E" w14:paraId="6F23C306" w14:textId="77777777" w:rsidTr="00D0046E">
        <w:tc>
          <w:tcPr>
            <w:tcW w:w="8296" w:type="dxa"/>
          </w:tcPr>
          <w:p w14:paraId="332ED007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u w:val="single"/>
              </w:rPr>
              <w:t>i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.boot.context.properties.ConfigurationProperties;</w:t>
            </w:r>
          </w:p>
          <w:p w14:paraId="25EF7E2D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.stereotype.Component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FC851D2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72F7DE72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A1DB0AE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00FC107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</w:p>
          <w:p w14:paraId="076CFDC4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用户信息</w:t>
            </w:r>
          </w:p>
          <w:p w14:paraId="7B5001F8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/>
                <w:color w:val="7F9FBF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/>
                <w:color w:val="7F9FB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被修饰类中的所有属性会和配置文件中的指定值（该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值通过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找到）进行绑定</w:t>
            </w:r>
          </w:p>
          <w:p w14:paraId="47688905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105D5D76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@Component</w:t>
            </w:r>
          </w:p>
          <w:p w14:paraId="68D726C5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prefix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20F74888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49A651A3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C96B7F4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account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D1BC809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age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7DD5C42D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Boolean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active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CD3FA6C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Date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createdDate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B3AAF51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Map&lt;String, Object&gt;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5648519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List&lt;Object&gt;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C5305A6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Position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position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80C648E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3E7A7EB7" w14:textId="77777777" w:rsidR="00D0046E" w:rsidRDefault="00D0046E" w:rsidP="00D0046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省略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方法</w:t>
            </w:r>
          </w:p>
          <w:p w14:paraId="1FFE0573" w14:textId="7C5C183B" w:rsidR="00D0046E" w:rsidRDefault="00D0046E" w:rsidP="00D0046E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7C81B37E" w14:textId="4881F1B7" w:rsidR="00EB456C" w:rsidRDefault="00EB456C" w:rsidP="00EB456C">
      <w:pPr>
        <w:pStyle w:val="3"/>
        <w:ind w:firstLine="420"/>
      </w:pPr>
      <w:r>
        <w:rPr>
          <w:rFonts w:hint="eastAsia"/>
        </w:rPr>
        <w:t>配置文件的占位符</w:t>
      </w:r>
    </w:p>
    <w:p w14:paraId="3C22DCE9" w14:textId="7A848791" w:rsidR="00067A0B" w:rsidRPr="00067A0B" w:rsidRDefault="00067A0B" w:rsidP="00067A0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、随机数</w:t>
      </w:r>
    </w:p>
    <w:p w14:paraId="6BB287FF" w14:textId="621E09D4" w:rsidR="00EB456C" w:rsidRDefault="00EB456C" w:rsidP="00EB456C">
      <w:pPr>
        <w:ind w:firstLine="420"/>
      </w:pPr>
      <w:proofErr w:type="spellStart"/>
      <w:r>
        <w:t>RandomValuePropertySource</w:t>
      </w:r>
      <w:proofErr w:type="spellEnd"/>
      <w:r>
        <w:t>:</w:t>
      </w:r>
      <w:r>
        <w:t>配置文件中可以使用随机数</w:t>
      </w:r>
    </w:p>
    <w:p w14:paraId="3B181F4C" w14:textId="7B39942E" w:rsidR="00EB456C" w:rsidRDefault="00AC4A91" w:rsidP="00EB456C">
      <w:pPr>
        <w:ind w:firstLine="420"/>
      </w:pPr>
      <w:r>
        <w:tab/>
      </w:r>
      <w:r w:rsidR="00EB456C">
        <w:t>${</w:t>
      </w:r>
      <w:proofErr w:type="spellStart"/>
      <w:r w:rsidR="00EB456C">
        <w:t>random.value</w:t>
      </w:r>
      <w:proofErr w:type="spellEnd"/>
      <w:r w:rsidR="00876EC3">
        <w:rPr>
          <w:rFonts w:hint="eastAsia"/>
        </w:rPr>
        <w:t>}</w:t>
      </w:r>
      <w:r w:rsidR="00EB456C">
        <w:t>、</w:t>
      </w:r>
      <w:r w:rsidR="00EB456C">
        <w:t>${random.int)</w:t>
      </w:r>
      <w:r w:rsidR="00EB456C">
        <w:t>、</w:t>
      </w:r>
      <w:r w:rsidR="00EB456C">
        <w:t>${</w:t>
      </w:r>
      <w:proofErr w:type="spellStart"/>
      <w:r w:rsidR="00EB456C">
        <w:t>random.long</w:t>
      </w:r>
      <w:proofErr w:type="spellEnd"/>
      <w:r w:rsidR="00EB456C">
        <w:t>}</w:t>
      </w:r>
    </w:p>
    <w:p w14:paraId="22E43574" w14:textId="6AF91428" w:rsidR="00EB456C" w:rsidRDefault="00AC4A91" w:rsidP="00EB456C">
      <w:pPr>
        <w:ind w:firstLine="420"/>
      </w:pPr>
      <w:r>
        <w:tab/>
      </w:r>
      <w:r w:rsidR="00EB456C">
        <w:t>${random.int(10)}</w:t>
      </w:r>
      <w:r w:rsidR="00EB456C">
        <w:t>、</w:t>
      </w:r>
      <w:r w:rsidR="00EB456C">
        <w:t>${random.int[1024,65536]}</w:t>
      </w:r>
    </w:p>
    <w:p w14:paraId="708720B7" w14:textId="4A872887" w:rsidR="005D3FEA" w:rsidRDefault="007C64CD" w:rsidP="00EB456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D3FEA" w:rsidRPr="005D3FEA">
        <w:rPr>
          <w:rFonts w:hint="eastAsia"/>
        </w:rPr>
        <w:t>占位符获取之前配置的值，如果没有可以是用：指定默认值</w:t>
      </w:r>
    </w:p>
    <w:p w14:paraId="32B14AC0" w14:textId="77777777" w:rsidR="00EC7DD9" w:rsidRDefault="00EC7DD9" w:rsidP="00EC7DD9">
      <w:pPr>
        <w:ind w:firstLine="420"/>
      </w:pPr>
      <w:r>
        <w:tab/>
        <w:t>person.name=</w:t>
      </w:r>
      <w:r>
        <w:t>张三</w:t>
      </w:r>
      <w:r>
        <w:t>${random.int}  #</w:t>
      </w:r>
      <w:r>
        <w:t>加一个随机数</w:t>
      </w:r>
    </w:p>
    <w:p w14:paraId="568D63D7" w14:textId="5A4B5B0D" w:rsidR="00EC7DD9" w:rsidRDefault="00EC7DD9" w:rsidP="00EC7DD9">
      <w:pPr>
        <w:ind w:firstLine="420"/>
      </w:pPr>
      <w:r>
        <w:tab/>
      </w:r>
      <w:proofErr w:type="spellStart"/>
      <w:r>
        <w:t>person.age</w:t>
      </w:r>
      <w:proofErr w:type="spellEnd"/>
      <w:r>
        <w:t>=${</w:t>
      </w:r>
      <w:proofErr w:type="spellStart"/>
      <w:r>
        <w:t>random.uuid</w:t>
      </w:r>
      <w:proofErr w:type="spellEnd"/>
      <w:r>
        <w:t>}  #</w:t>
      </w:r>
      <w:r>
        <w:t>加一个</w:t>
      </w:r>
      <w:proofErr w:type="spellStart"/>
      <w:r>
        <w:t>uuid</w:t>
      </w:r>
      <w:proofErr w:type="spellEnd"/>
    </w:p>
    <w:p w14:paraId="093C22E0" w14:textId="17F0DE7D" w:rsidR="00EC7DD9" w:rsidRDefault="00EC7DD9" w:rsidP="00EC7DD9">
      <w:pPr>
        <w:ind w:firstLine="420"/>
      </w:pPr>
      <w:r>
        <w:tab/>
        <w:t>person.dog.name=${person.name} #</w:t>
      </w:r>
      <w:r>
        <w:t>引用其他的变量</w:t>
      </w:r>
    </w:p>
    <w:p w14:paraId="5F200B8B" w14:textId="6300CD83" w:rsidR="00D85B51" w:rsidRPr="00EB456C" w:rsidRDefault="00EC7DD9" w:rsidP="00EB456C">
      <w:pPr>
        <w:ind w:firstLine="420"/>
      </w:pPr>
      <w:r>
        <w:tab/>
      </w:r>
      <w:proofErr w:type="spellStart"/>
      <w:r>
        <w:t>person.dog.age</w:t>
      </w:r>
      <w:proofErr w:type="spellEnd"/>
      <w:r>
        <w:t>=${</w:t>
      </w:r>
      <w:proofErr w:type="spellStart"/>
      <w:r>
        <w:t>person:haha</w:t>
      </w:r>
      <w:proofErr w:type="spellEnd"/>
      <w:r>
        <w:t>}</w:t>
      </w:r>
      <w:r w:rsidR="00543318">
        <w:t xml:space="preserve"> //</w:t>
      </w:r>
      <w:r w:rsidR="00543318">
        <w:rPr>
          <w:rFonts w:hint="eastAsia"/>
        </w:rPr>
        <w:t>如果没有</w:t>
      </w:r>
      <w:proofErr w:type="spellStart"/>
      <w:r w:rsidR="00543318">
        <w:rPr>
          <w:rFonts w:hint="eastAsia"/>
        </w:rPr>
        <w:t>persion</w:t>
      </w:r>
      <w:proofErr w:type="spellEnd"/>
      <w:r w:rsidR="00543318">
        <w:rPr>
          <w:rFonts w:hint="eastAsia"/>
        </w:rPr>
        <w:t>，则选择</w:t>
      </w:r>
      <w:proofErr w:type="spellStart"/>
      <w:r w:rsidR="00543318">
        <w:rPr>
          <w:rFonts w:hint="eastAsia"/>
        </w:rPr>
        <w:t>haha</w:t>
      </w:r>
      <w:proofErr w:type="spellEnd"/>
    </w:p>
    <w:p w14:paraId="5FF8E86A" w14:textId="29ECEE52" w:rsidR="005D3FEA" w:rsidRPr="005D3FEA" w:rsidRDefault="00CC17D0" w:rsidP="00F553BF">
      <w:pPr>
        <w:pStyle w:val="20"/>
      </w:pPr>
      <w:r w:rsidRPr="00CC17D0">
        <w:rPr>
          <w:rFonts w:hint="eastAsia"/>
        </w:rPr>
        <w:t>配置文件取值</w:t>
      </w:r>
    </w:p>
    <w:p w14:paraId="021470B7" w14:textId="088CF3D0" w:rsidR="00CC17D0" w:rsidRDefault="00CC17D0" w:rsidP="00CC17D0">
      <w:pPr>
        <w:ind w:firstLine="420"/>
      </w:pPr>
      <w:r w:rsidRPr="00CC17D0">
        <w:t>Spring Boot</w:t>
      </w:r>
      <w:r w:rsidRPr="00CC17D0">
        <w:t>通过</w:t>
      </w:r>
      <w:proofErr w:type="spellStart"/>
      <w:r w:rsidRPr="00CC17D0">
        <w:t>ConfigurationProperties</w:t>
      </w:r>
      <w:proofErr w:type="spellEnd"/>
      <w:r w:rsidRPr="00CC17D0">
        <w:t>注解从配置文件中获取属性。从上面的例子可以看出</w:t>
      </w:r>
      <w:proofErr w:type="spellStart"/>
      <w:r w:rsidRPr="00CC17D0">
        <w:t>ConfigurationProperties</w:t>
      </w:r>
      <w:proofErr w:type="spellEnd"/>
      <w:r w:rsidRPr="00CC17D0">
        <w:t>注解可以通过设置</w:t>
      </w:r>
      <w:r w:rsidRPr="00CC17D0">
        <w:t>prefix</w:t>
      </w:r>
      <w:r w:rsidRPr="00CC17D0">
        <w:t>指定需要批量导入的数据。支持获取字面值，集合，</w:t>
      </w:r>
      <w:r w:rsidRPr="00CC17D0">
        <w:t>Map</w:t>
      </w:r>
      <w:r w:rsidRPr="00CC17D0">
        <w:t>，对象等复杂数据。</w:t>
      </w:r>
      <w:proofErr w:type="spellStart"/>
      <w:r w:rsidRPr="00CC17D0">
        <w:t>ConfigurationProperties</w:t>
      </w:r>
      <w:proofErr w:type="spellEnd"/>
      <w:r w:rsidRPr="00CC17D0">
        <w:t>注解还有其他</w:t>
      </w:r>
      <w:proofErr w:type="gramStart"/>
      <w:r w:rsidRPr="00CC17D0">
        <w:t>特么呢</w:t>
      </w:r>
      <w:proofErr w:type="gramEnd"/>
      <w:r w:rsidRPr="00CC17D0">
        <w:t>？</w:t>
      </w:r>
    </w:p>
    <w:p w14:paraId="227224B1" w14:textId="5FEDDE64" w:rsidR="00991CE4" w:rsidRDefault="00991CE4" w:rsidP="00991CE4">
      <w:pPr>
        <w:pStyle w:val="3"/>
        <w:ind w:firstLine="420"/>
      </w:pPr>
      <w:proofErr w:type="spellStart"/>
      <w:r w:rsidRPr="00991CE4">
        <w:t>ConfigurationProperties</w:t>
      </w:r>
      <w:proofErr w:type="spellEnd"/>
      <w:r w:rsidRPr="00991CE4">
        <w:t>和</w:t>
      </w:r>
      <w:r w:rsidRPr="00991CE4">
        <w:t>Value</w:t>
      </w:r>
      <w:r w:rsidRPr="00991CE4">
        <w:t>优缺点</w:t>
      </w:r>
    </w:p>
    <w:p w14:paraId="437986CF" w14:textId="4322DC41" w:rsidR="00991CE4" w:rsidRDefault="00991CE4" w:rsidP="00991CE4">
      <w:pPr>
        <w:ind w:firstLine="420"/>
      </w:pPr>
      <w:proofErr w:type="spellStart"/>
      <w:r w:rsidRPr="00991CE4">
        <w:t>ConfigurationProperties</w:t>
      </w:r>
      <w:proofErr w:type="spellEnd"/>
      <w:r w:rsidRPr="00991CE4">
        <w:t>注解的优缺点</w:t>
      </w:r>
    </w:p>
    <w:p w14:paraId="4136F1B2" w14:textId="1921AEDE" w:rsidR="00991CE4" w:rsidRDefault="00991CE4" w:rsidP="00991CE4">
      <w:pPr>
        <w:ind w:firstLine="420"/>
      </w:pPr>
      <w:r>
        <w:tab/>
      </w:r>
      <w:r>
        <w:rPr>
          <w:rFonts w:hint="eastAsia"/>
        </w:rPr>
        <w:t>一、可以从配置文件中批量注入属性；</w:t>
      </w:r>
    </w:p>
    <w:p w14:paraId="69A6AB13" w14:textId="1F2032C6" w:rsidR="00991CE4" w:rsidRDefault="00991CE4" w:rsidP="00991CE4">
      <w:pPr>
        <w:ind w:firstLine="420"/>
      </w:pPr>
      <w:r>
        <w:tab/>
      </w:r>
      <w:r>
        <w:rPr>
          <w:rFonts w:hint="eastAsia"/>
        </w:rPr>
        <w:t>二、支持获取复杂的数据类型；</w:t>
      </w:r>
    </w:p>
    <w:p w14:paraId="5ED938D7" w14:textId="6686BD7F" w:rsidR="00991CE4" w:rsidRDefault="00991CE4" w:rsidP="00991CE4">
      <w:pPr>
        <w:ind w:firstLine="420"/>
      </w:pPr>
      <w:r>
        <w:tab/>
      </w:r>
      <w:r>
        <w:rPr>
          <w:rFonts w:hint="eastAsia"/>
        </w:rPr>
        <w:t>三、对属性名匹配的要求较低，比如</w:t>
      </w:r>
      <w:r>
        <w:t>user-name</w:t>
      </w:r>
      <w:r>
        <w:t>，</w:t>
      </w:r>
      <w:proofErr w:type="spellStart"/>
      <w:r>
        <w:t>user_name</w:t>
      </w:r>
      <w:proofErr w:type="spellEnd"/>
      <w:r>
        <w:t>，</w:t>
      </w:r>
      <w:proofErr w:type="spellStart"/>
      <w:r>
        <w:t>userName</w:t>
      </w:r>
      <w:proofErr w:type="spellEnd"/>
      <w:r>
        <w:t>，</w:t>
      </w:r>
      <w:proofErr w:type="spellStart"/>
      <w:r>
        <w:t>USER_NAME</w:t>
      </w:r>
      <w:proofErr w:type="spellEnd"/>
      <w:r>
        <w:t>都可以取值；</w:t>
      </w:r>
    </w:p>
    <w:p w14:paraId="4E7906DB" w14:textId="315D3E01" w:rsidR="00991CE4" w:rsidRPr="00991CE4" w:rsidRDefault="00991CE4" w:rsidP="00991CE4">
      <w:pPr>
        <w:ind w:firstLine="420"/>
      </w:pPr>
      <w:r>
        <w:tab/>
      </w:r>
      <w:r>
        <w:rPr>
          <w:rFonts w:hint="eastAsia"/>
        </w:rPr>
        <w:t>四、支持</w:t>
      </w:r>
      <w:r>
        <w:t>JAVA</w:t>
      </w:r>
      <w:r>
        <w:t>的</w:t>
      </w:r>
      <w:proofErr w:type="spellStart"/>
      <w:r>
        <w:t>JSR303</w:t>
      </w:r>
      <w:proofErr w:type="spellEnd"/>
      <w:r>
        <w:t>数据校验；</w:t>
      </w:r>
    </w:p>
    <w:p w14:paraId="2B687D4F" w14:textId="5EC6696F" w:rsidR="00991CE4" w:rsidRDefault="00991CE4" w:rsidP="00991CE4">
      <w:pPr>
        <w:ind w:firstLine="420"/>
      </w:pPr>
      <w:r>
        <w:tab/>
      </w:r>
      <w:r>
        <w:rPr>
          <w:rFonts w:hint="eastAsia"/>
        </w:rPr>
        <w:t>五、缺点是不支持强大的</w:t>
      </w:r>
      <w:proofErr w:type="spellStart"/>
      <w:r>
        <w:t>SpEL</w:t>
      </w:r>
      <w:proofErr w:type="spellEnd"/>
      <w:r>
        <w:t>表达式</w:t>
      </w:r>
    </w:p>
    <w:p w14:paraId="7CC7BD1C" w14:textId="63C2FC6F" w:rsidR="0054331B" w:rsidRDefault="0054331B" w:rsidP="00991CE4">
      <w:pPr>
        <w:ind w:firstLine="420"/>
      </w:pPr>
      <w:r w:rsidRPr="0054331B">
        <w:t>Value</w:t>
      </w:r>
      <w:r w:rsidRPr="0054331B">
        <w:t>注解的优缺点正好相反，它只能一个个配置注入值；不支持数组、集合等复杂的数据类型；不支持数据校验；对属性名匹配有严格的要求。最大的特点是支持</w:t>
      </w:r>
      <w:proofErr w:type="spellStart"/>
      <w:r w:rsidRPr="0054331B">
        <w:t>SpEL</w:t>
      </w:r>
      <w:proofErr w:type="spellEnd"/>
      <w:r w:rsidRPr="0054331B">
        <w:t>表达式，使其拥有更丰富的功能。</w:t>
      </w:r>
    </w:p>
    <w:p w14:paraId="4A5B150D" w14:textId="6B9F532B" w:rsidR="00D577A2" w:rsidRDefault="00D577A2" w:rsidP="00D577A2">
      <w:pPr>
        <w:pStyle w:val="3"/>
        <w:ind w:firstLine="420"/>
      </w:pPr>
      <w:r w:rsidRPr="00D577A2">
        <w:t>@</w:t>
      </w:r>
      <w:proofErr w:type="spellStart"/>
      <w:r w:rsidRPr="00D577A2">
        <w:t>ConfigurationProperties</w:t>
      </w:r>
      <w:proofErr w:type="spellEnd"/>
      <w:r w:rsidRPr="00D577A2">
        <w:t>详解</w:t>
      </w:r>
    </w:p>
    <w:p w14:paraId="5A4689C3" w14:textId="4A9AD215" w:rsidR="00D577A2" w:rsidRDefault="00D577A2" w:rsidP="00D577A2">
      <w:pPr>
        <w:ind w:firstLine="420"/>
      </w:pPr>
      <w:r w:rsidRPr="00D577A2">
        <w:rPr>
          <w:rFonts w:hint="eastAsia"/>
        </w:rPr>
        <w:t>第一步：导入依赖。若要使用</w:t>
      </w:r>
      <w:proofErr w:type="spellStart"/>
      <w:r w:rsidRPr="00D577A2">
        <w:t>ConfigurationProperties</w:t>
      </w:r>
      <w:proofErr w:type="spellEnd"/>
      <w:r w:rsidRPr="00D577A2">
        <w:t>注解，需要导入依赖</w:t>
      </w:r>
      <w:r w:rsidRPr="00D577A2">
        <w:t xml:space="preserve"> spring-boot-configuration-processor</w:t>
      </w:r>
      <w:r w:rsidRPr="00D577A2">
        <w:t>；</w:t>
      </w:r>
    </w:p>
    <w:p w14:paraId="307A39CF" w14:textId="6A6327A4" w:rsidR="00D577A2" w:rsidRDefault="00D577A2" w:rsidP="00D577A2">
      <w:pPr>
        <w:ind w:firstLine="420"/>
      </w:pPr>
      <w:r w:rsidRPr="00D577A2">
        <w:rPr>
          <w:rFonts w:hint="eastAsia"/>
        </w:rPr>
        <w:t>第二步：配置数据。在</w:t>
      </w:r>
      <w:proofErr w:type="spellStart"/>
      <w:r w:rsidRPr="00D577A2">
        <w:t>application.yml</w:t>
      </w:r>
      <w:proofErr w:type="spellEnd"/>
      <w:r w:rsidRPr="00D577A2">
        <w:t>配置文件中，配置属性参数，其前缀为</w:t>
      </w:r>
      <w:proofErr w:type="spellStart"/>
      <w:r w:rsidRPr="00D577A2">
        <w:t>itdragon</w:t>
      </w:r>
      <w:proofErr w:type="spellEnd"/>
      <w:r w:rsidRPr="00D577A2">
        <w:t>，参数有字面值和数组，用来判断是否支持获取复杂属性的能力；</w:t>
      </w:r>
    </w:p>
    <w:p w14:paraId="78F4AC1F" w14:textId="5E583387" w:rsidR="00B807B6" w:rsidRDefault="00B807B6" w:rsidP="00D577A2">
      <w:pPr>
        <w:ind w:firstLine="420"/>
      </w:pPr>
      <w:r w:rsidRPr="00B807B6">
        <w:rPr>
          <w:rFonts w:hint="eastAsia"/>
        </w:rPr>
        <w:t>第三步：匹配数据。在类上添加注解</w:t>
      </w:r>
      <w:proofErr w:type="spellStart"/>
      <w:r w:rsidRPr="00B807B6">
        <w:t>ConfigurationProperties</w:t>
      </w:r>
      <w:proofErr w:type="spellEnd"/>
      <w:r w:rsidRPr="00B807B6">
        <w:t>，并设置</w:t>
      </w:r>
      <w:r w:rsidRPr="00B807B6">
        <w:t>prefix</w:t>
      </w:r>
      <w:r w:rsidRPr="00B807B6">
        <w:t>属性值为</w:t>
      </w:r>
      <w:proofErr w:type="spellStart"/>
      <w:r w:rsidRPr="00B807B6">
        <w:t>itdragon</w:t>
      </w:r>
      <w:proofErr w:type="spellEnd"/>
      <w:r w:rsidRPr="00B807B6">
        <w:t>。并把该类添加到</w:t>
      </w:r>
      <w:r w:rsidRPr="00B807B6">
        <w:t>Spring</w:t>
      </w:r>
      <w:r w:rsidRPr="00B807B6">
        <w:t>的</w:t>
      </w:r>
      <w:r w:rsidRPr="00B807B6">
        <w:t>IOC</w:t>
      </w:r>
      <w:r w:rsidRPr="00B807B6">
        <w:t>容器中。</w:t>
      </w:r>
    </w:p>
    <w:p w14:paraId="78BDA9F7" w14:textId="704DAFCF" w:rsidR="00D07FB7" w:rsidRDefault="00D07FB7" w:rsidP="00D577A2">
      <w:pPr>
        <w:ind w:firstLine="420"/>
      </w:pPr>
      <w:r w:rsidRPr="00D07FB7">
        <w:rPr>
          <w:rFonts w:hint="eastAsia"/>
        </w:rPr>
        <w:t>第四步：校验数据。添加数据校验</w:t>
      </w:r>
      <w:r w:rsidRPr="00D07FB7">
        <w:t>Validated</w:t>
      </w:r>
      <w:r w:rsidRPr="00D07FB7">
        <w:t>注解，开启数据校验，测试其是否支持数据校验的功能；</w:t>
      </w:r>
    </w:p>
    <w:p w14:paraId="6F5E7C9A" w14:textId="30FA92AD" w:rsidR="00D65DB0" w:rsidRDefault="00D65DB0" w:rsidP="00D577A2">
      <w:pPr>
        <w:ind w:firstLine="420"/>
      </w:pPr>
      <w:r w:rsidRPr="00D65DB0">
        <w:rPr>
          <w:rFonts w:hint="eastAsia"/>
        </w:rPr>
        <w:t>第五步：测试</w:t>
      </w:r>
      <w:proofErr w:type="spellStart"/>
      <w:r w:rsidRPr="00D65DB0">
        <w:t>ConfigurationProperties</w:t>
      </w:r>
      <w:proofErr w:type="spellEnd"/>
      <w:r w:rsidRPr="00D65DB0">
        <w:t>注解是否支持</w:t>
      </w:r>
      <w:proofErr w:type="spellStart"/>
      <w:r w:rsidRPr="00D65DB0">
        <w:t>SpEL</w:t>
      </w:r>
      <w:proofErr w:type="spellEnd"/>
      <w:r w:rsidRPr="00D65DB0">
        <w:t>表达式；</w:t>
      </w:r>
    </w:p>
    <w:p w14:paraId="5564D3A1" w14:textId="77777777" w:rsidR="00EA2334" w:rsidRDefault="00EA2334" w:rsidP="00D577A2">
      <w:pPr>
        <w:ind w:firstLine="420"/>
      </w:pPr>
    </w:p>
    <w:p w14:paraId="64CAF140" w14:textId="1817ADC5" w:rsidR="00502F92" w:rsidRDefault="00502F92" w:rsidP="00D577A2">
      <w:pPr>
        <w:ind w:firstLine="420"/>
      </w:pPr>
      <w:r w:rsidRPr="00502F92">
        <w:rPr>
          <w:rFonts w:hint="eastAsia"/>
        </w:rPr>
        <w:t>导入依赖：</w:t>
      </w:r>
      <w:r w:rsidRPr="00502F92">
        <w:t xml:space="preserve">pom.xml </w:t>
      </w:r>
      <w:r w:rsidRPr="00502F92">
        <w:t>添加</w:t>
      </w:r>
      <w:r w:rsidRPr="00502F92">
        <w:t xml:space="preserve"> spring-boot-configuration-processor</w:t>
      </w:r>
      <w:r w:rsidRPr="00502F92">
        <w:t>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2334" w14:paraId="7E723E0C" w14:textId="77777777" w:rsidTr="00EA2334">
        <w:tc>
          <w:tcPr>
            <w:tcW w:w="8296" w:type="dxa"/>
          </w:tcPr>
          <w:p w14:paraId="46DF05EB" w14:textId="77777777" w:rsidR="00675D87" w:rsidRPr="00675D87" w:rsidRDefault="00675D87" w:rsidP="00675D87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&lt;dependency&gt;</w:t>
            </w:r>
          </w:p>
          <w:p w14:paraId="74F2D71E" w14:textId="77777777" w:rsidR="00675D87" w:rsidRPr="00675D87" w:rsidRDefault="00675D87" w:rsidP="00675D87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</w:t>
            </w:r>
            <w:proofErr w:type="gram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groupId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org.springframework.boot</w:t>
            </w:r>
            <w:proofErr w:type="spellEnd"/>
            <w:proofErr w:type="gram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&lt;/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groupId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</w:p>
          <w:p w14:paraId="2333966E" w14:textId="77777777" w:rsidR="00675D87" w:rsidRPr="00675D87" w:rsidRDefault="00675D87" w:rsidP="00675D87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&lt;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artifactId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&gt;spring-boot-configuration-processor&lt;/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artifactId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</w:p>
          <w:p w14:paraId="7C2F8ED1" w14:textId="77777777" w:rsidR="00675D87" w:rsidRDefault="00675D87" w:rsidP="00675D87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&lt;optional&gt;true&lt;/optional&gt;</w:t>
            </w:r>
          </w:p>
          <w:p w14:paraId="18653A17" w14:textId="6CABF6B0" w:rsidR="00EA2334" w:rsidRPr="007B6C8B" w:rsidRDefault="00675D87" w:rsidP="007B6C8B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&lt;/dependency&gt;</w:t>
            </w:r>
          </w:p>
        </w:tc>
      </w:tr>
    </w:tbl>
    <w:p w14:paraId="5F720FB8" w14:textId="77777777" w:rsidR="00EA2334" w:rsidRDefault="00EA2334" w:rsidP="00D577A2">
      <w:pPr>
        <w:ind w:firstLine="420"/>
      </w:pPr>
    </w:p>
    <w:p w14:paraId="5BD08AA1" w14:textId="12EFDB80" w:rsidR="00B807B6" w:rsidRDefault="00390109" w:rsidP="00D577A2">
      <w:pPr>
        <w:ind w:firstLine="420"/>
      </w:pPr>
      <w:r w:rsidRPr="00390109">
        <w:rPr>
          <w:rFonts w:hint="eastAsia"/>
        </w:rPr>
        <w:t>配置数据：</w:t>
      </w:r>
      <w:proofErr w:type="spellStart"/>
      <w:r w:rsidRPr="00390109">
        <w:t>application.yml</w:t>
      </w:r>
      <w:proofErr w:type="spellEnd"/>
      <w:r w:rsidRPr="00390109">
        <w:t xml:space="preserve"> </w:t>
      </w:r>
      <w:r w:rsidRPr="00390109">
        <w:t>配置属性参数，</w:t>
      </w:r>
      <w:r w:rsidRPr="00390109">
        <w:t>nick-name</w:t>
      </w:r>
      <w:r w:rsidRPr="00390109">
        <w:t>是用来判断匹配属性的松散性，若换成</w:t>
      </w:r>
      <w:proofErr w:type="spellStart"/>
      <w:r w:rsidRPr="00390109">
        <w:t>nick_name</w:t>
      </w:r>
      <w:proofErr w:type="spellEnd"/>
      <w:r w:rsidRPr="00390109">
        <w:t>依然可以获取值。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D71" w14:paraId="345B5581" w14:textId="77777777" w:rsidTr="00795D71">
        <w:tc>
          <w:tcPr>
            <w:tcW w:w="8296" w:type="dxa"/>
          </w:tcPr>
          <w:p w14:paraId="6BA34E38" w14:textId="77777777" w:rsidR="00795D71" w:rsidRPr="00795D71" w:rsidRDefault="00795D71" w:rsidP="00795D7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itdragon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</w:t>
            </w:r>
          </w:p>
          <w:p w14:paraId="72FCB4D9" w14:textId="77777777" w:rsidR="00795D71" w:rsidRPr="00795D71" w:rsidRDefault="00795D71" w:rsidP="00795D7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 nick-name: 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ITDragonBlog</w:t>
            </w:r>
            <w:proofErr w:type="spellEnd"/>
          </w:p>
          <w:p w14:paraId="63B2E86F" w14:textId="77777777" w:rsidR="00795D71" w:rsidRPr="00795D71" w:rsidRDefault="00795D71" w:rsidP="00795D7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email: 1234567890@qq.com</w:t>
            </w:r>
          </w:p>
          <w:p w14:paraId="618BD10D" w14:textId="77777777" w:rsidR="00795D71" w:rsidRPr="00795D71" w:rsidRDefault="00795D71" w:rsidP="00795D71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iphone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 1234567890</w:t>
            </w:r>
          </w:p>
          <w:p w14:paraId="42678FCD" w14:textId="77777777" w:rsidR="00313FE4" w:rsidRDefault="00795D71" w:rsidP="00313FE4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 abilities: [java, 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sql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, html]</w:t>
            </w:r>
          </w:p>
          <w:p w14:paraId="5818394E" w14:textId="7988F6D6" w:rsidR="00795D71" w:rsidRPr="00C44738" w:rsidRDefault="00313FE4" w:rsidP="00C4473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  </w:t>
            </w:r>
            <w:proofErr w:type="spellStart"/>
            <w:r w:rsidR="00795D71"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created_date</w:t>
            </w:r>
            <w:proofErr w:type="spellEnd"/>
            <w:r w:rsidR="00795D71"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 2018/03/31 15:27:30</w:t>
            </w:r>
          </w:p>
        </w:tc>
      </w:tr>
    </w:tbl>
    <w:p w14:paraId="16C484C2" w14:textId="4AC67008" w:rsidR="00795D71" w:rsidRDefault="0036286E" w:rsidP="00D577A2">
      <w:pPr>
        <w:ind w:firstLine="420"/>
      </w:pPr>
      <w:r w:rsidRPr="0036286E">
        <w:rPr>
          <w:rFonts w:hint="eastAsia"/>
        </w:rPr>
        <w:t>匹配和校验数据：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726" w14:paraId="2E9739AA" w14:textId="77777777" w:rsidTr="00764726">
        <w:tc>
          <w:tcPr>
            <w:tcW w:w="8296" w:type="dxa"/>
          </w:tcPr>
          <w:p w14:paraId="2252467E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u w:val="single"/>
              </w:rPr>
              <w:t>i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.boot.context.properties.ConfigurationProperties;</w:t>
            </w:r>
          </w:p>
          <w:p w14:paraId="4967251E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.stereotype.Component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507C578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.validation.annotation.Validated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62F50B4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javax.validation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.constraints.Email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037E780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BB8F8BC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22B18F7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</w:p>
          <w:p w14:paraId="0A699F50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注解语法类</w:t>
            </w:r>
          </w:p>
          <w:p w14:paraId="111182E7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第一步：导入依赖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spring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boot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processor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；</w:t>
            </w:r>
          </w:p>
          <w:p w14:paraId="67D78C4A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第二步：把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注解修饰的类添加到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Spring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的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IOC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容器中；</w:t>
            </w:r>
          </w:p>
          <w:p w14:paraId="532DF1CF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第三步：设置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属性，指定需要注入属性的前缀；</w:t>
            </w:r>
          </w:p>
          <w:p w14:paraId="24A286DD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第四步：添加数据校验注解，开启数据校验；</w:t>
            </w:r>
          </w:p>
          <w:p w14:paraId="0A1C9F02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</w:t>
            </w:r>
          </w:p>
          <w:p w14:paraId="070CD796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注意点：</w:t>
            </w:r>
          </w:p>
          <w:p w14:paraId="12B75064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一、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nickName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createdDate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在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yml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配置文件中，对应参数分别是中划线和下划线，用于测试其对属性名匹配的松散性</w:t>
            </w:r>
          </w:p>
          <w:p w14:paraId="1D93B6F7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二、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email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iphone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测试其支持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JSR303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数据校验</w:t>
            </w:r>
          </w:p>
          <w:p w14:paraId="46DEE2C5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三、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abilities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测试其支持复杂的数据结构</w:t>
            </w:r>
          </w:p>
          <w:p w14:paraId="6FAE6C84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1185F2B3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@Component</w:t>
            </w:r>
          </w:p>
          <w:p w14:paraId="5ABC827C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prefix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itdragon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0CE6B780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@Validated</w:t>
            </w:r>
          </w:p>
          <w:p w14:paraId="0A1A64EC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ConfigurationPropertiesEntity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319E66C9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24D9F793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nickName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解析成功，支持松散匹配属性</w:t>
            </w:r>
          </w:p>
          <w:p w14:paraId="58FB91FA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email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61BF9EA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@Email           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解析失败，数据校验成功：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BindValidationException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: Binding validation errors on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itdragon</w:t>
            </w:r>
            <w:proofErr w:type="spellEnd"/>
          </w:p>
          <w:p w14:paraId="3A4F5489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iphone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06ACD09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List&lt;String&gt;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abilities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C488DC3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Date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createdDate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解析成功，支持松散匹配属性</w:t>
            </w:r>
          </w:p>
          <w:p w14:paraId="36735439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172D538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  @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("#{(1+2-3)/4*5}")</w:t>
            </w:r>
          </w:p>
          <w:p w14:paraId="2D6A75E6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operator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语法报错，不支持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SpEL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表达式：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not applicable to field</w:t>
            </w:r>
          </w:p>
          <w:p w14:paraId="6839C701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B945D87" w14:textId="77777777" w:rsidR="00764726" w:rsidRDefault="00764726" w:rsidP="00764726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省略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方法</w:t>
            </w:r>
          </w:p>
          <w:p w14:paraId="73D0DC10" w14:textId="55D4ABE7" w:rsidR="00764726" w:rsidRDefault="00764726" w:rsidP="00764726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39C4C237" w14:textId="79208093" w:rsidR="00764726" w:rsidRDefault="008260B0" w:rsidP="008260B0">
      <w:pPr>
        <w:pStyle w:val="3"/>
        <w:ind w:firstLine="420"/>
      </w:pPr>
      <w:r w:rsidRPr="008260B0">
        <w:rPr>
          <w:rFonts w:hint="eastAsia"/>
        </w:rPr>
        <w:t>配置文件取值小结</w:t>
      </w:r>
    </w:p>
    <w:p w14:paraId="602E69B0" w14:textId="77777777" w:rsidR="008260B0" w:rsidRPr="008260B0" w:rsidRDefault="008260B0" w:rsidP="008260B0">
      <w:pPr>
        <w:ind w:firstLine="420"/>
      </w:pPr>
      <w:r w:rsidRPr="008260B0">
        <w:t>一、</w:t>
      </w:r>
      <w:proofErr w:type="spellStart"/>
      <w:r w:rsidRPr="008260B0">
        <w:t>ConfigurationProperties</w:t>
      </w:r>
      <w:proofErr w:type="spellEnd"/>
      <w:r w:rsidRPr="008260B0">
        <w:t>注解支持批量注入，而</w:t>
      </w:r>
      <w:r w:rsidRPr="008260B0">
        <w:t>Value</w:t>
      </w:r>
      <w:r w:rsidRPr="008260B0">
        <w:t>注解适合单个注入；</w:t>
      </w:r>
    </w:p>
    <w:p w14:paraId="6F996DE9" w14:textId="77777777" w:rsidR="008260B0" w:rsidRPr="008260B0" w:rsidRDefault="008260B0" w:rsidP="008260B0">
      <w:pPr>
        <w:ind w:firstLine="420"/>
      </w:pPr>
      <w:r w:rsidRPr="008260B0">
        <w:t>二、</w:t>
      </w:r>
      <w:proofErr w:type="spellStart"/>
      <w:r w:rsidRPr="008260B0">
        <w:t>ConfigurationProperties</w:t>
      </w:r>
      <w:proofErr w:type="spellEnd"/>
      <w:r w:rsidRPr="008260B0">
        <w:t>注解支持数据校验，而</w:t>
      </w:r>
      <w:r w:rsidRPr="008260B0">
        <w:t>Value</w:t>
      </w:r>
      <w:r w:rsidRPr="008260B0">
        <w:t>注解不支持；</w:t>
      </w:r>
    </w:p>
    <w:p w14:paraId="6C1A6FD7" w14:textId="77777777" w:rsidR="008260B0" w:rsidRPr="008260B0" w:rsidRDefault="008260B0" w:rsidP="008260B0">
      <w:pPr>
        <w:ind w:firstLine="420"/>
      </w:pPr>
      <w:r w:rsidRPr="008260B0">
        <w:t>三、</w:t>
      </w:r>
      <w:proofErr w:type="spellStart"/>
      <w:r w:rsidRPr="008260B0">
        <w:t>ConfigurationProperties</w:t>
      </w:r>
      <w:proofErr w:type="spellEnd"/>
      <w:r w:rsidRPr="008260B0">
        <w:t>注解支持松散匹配属性，而</w:t>
      </w:r>
      <w:r w:rsidRPr="008260B0">
        <w:t>Value</w:t>
      </w:r>
      <w:r w:rsidRPr="008260B0">
        <w:t>注解必须严格匹配属性；</w:t>
      </w:r>
    </w:p>
    <w:p w14:paraId="4D417009" w14:textId="2531DF7C" w:rsidR="008260B0" w:rsidRDefault="008260B0" w:rsidP="008260B0">
      <w:pPr>
        <w:ind w:firstLine="420"/>
      </w:pPr>
      <w:r w:rsidRPr="008260B0">
        <w:t>四、</w:t>
      </w:r>
      <w:proofErr w:type="spellStart"/>
      <w:r w:rsidRPr="008260B0">
        <w:t>ConfigurationProperties</w:t>
      </w:r>
      <w:proofErr w:type="spellEnd"/>
      <w:r w:rsidRPr="008260B0">
        <w:t>不支持强大的</w:t>
      </w:r>
      <w:proofErr w:type="spellStart"/>
      <w:r w:rsidRPr="008260B0">
        <w:t>SpEL</w:t>
      </w:r>
      <w:proofErr w:type="spellEnd"/>
      <w:r w:rsidRPr="008260B0">
        <w:t>表达式，而</w:t>
      </w:r>
      <w:r w:rsidRPr="008260B0">
        <w:t>Value</w:t>
      </w:r>
      <w:r w:rsidRPr="008260B0">
        <w:t>支持；</w:t>
      </w:r>
    </w:p>
    <w:p w14:paraId="05576454" w14:textId="38E6A13D" w:rsidR="005522CA" w:rsidRDefault="005522CA" w:rsidP="005522CA">
      <w:pPr>
        <w:pStyle w:val="20"/>
      </w:pPr>
      <w:r w:rsidRPr="005522CA">
        <w:rPr>
          <w:rFonts w:hint="eastAsia"/>
        </w:rPr>
        <w:t>配置文件占位符</w:t>
      </w:r>
    </w:p>
    <w:p w14:paraId="02C485B8" w14:textId="2D7A0326" w:rsidR="005522CA" w:rsidRDefault="005522CA" w:rsidP="005522CA">
      <w:pPr>
        <w:ind w:firstLine="420"/>
      </w:pPr>
      <w:r w:rsidRPr="005522CA">
        <w:rPr>
          <w:rFonts w:hint="eastAsia"/>
        </w:rPr>
        <w:t>占位符和随机数比较简单，这里就直接贴出代码。需要注意的是：</w:t>
      </w:r>
    </w:p>
    <w:p w14:paraId="3CD78EB7" w14:textId="4256B8ED" w:rsidR="005522CA" w:rsidRDefault="005522CA" w:rsidP="005522CA">
      <w:pPr>
        <w:ind w:firstLine="420"/>
      </w:pPr>
      <w:r w:rsidRPr="005522CA">
        <w:rPr>
          <w:rFonts w:hint="eastAsia"/>
        </w:rPr>
        <w:t>一、占位符的</w:t>
      </w:r>
      <w:proofErr w:type="gramStart"/>
      <w:r w:rsidRPr="005522CA">
        <w:rPr>
          <w:rFonts w:hint="eastAsia"/>
        </w:rPr>
        <w:t>值必须</w:t>
      </w:r>
      <w:proofErr w:type="gramEnd"/>
      <w:r w:rsidRPr="005522CA">
        <w:rPr>
          <w:rFonts w:hint="eastAsia"/>
        </w:rPr>
        <w:t>是完整路径</w:t>
      </w:r>
    </w:p>
    <w:p w14:paraId="140132F1" w14:textId="322770E3" w:rsidR="005522CA" w:rsidRDefault="005522CA" w:rsidP="005522CA">
      <w:pPr>
        <w:ind w:firstLine="420"/>
      </w:pPr>
      <w:r w:rsidRPr="005522CA">
        <w:rPr>
          <w:rFonts w:hint="eastAsia"/>
        </w:rPr>
        <w:t>二、占位</w:t>
      </w:r>
      <w:proofErr w:type="gramStart"/>
      <w:r w:rsidRPr="005522CA">
        <w:rPr>
          <w:rFonts w:hint="eastAsia"/>
        </w:rPr>
        <w:t>符设置</w:t>
      </w:r>
      <w:proofErr w:type="gramEnd"/>
      <w:r w:rsidRPr="005522CA">
        <w:rPr>
          <w:rFonts w:hint="eastAsia"/>
        </w:rPr>
        <w:t>默认值，冒号后面不能有空格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7A00" w14:paraId="7DBB725E" w14:textId="77777777" w:rsidTr="00AD7A00">
        <w:tc>
          <w:tcPr>
            <w:tcW w:w="8296" w:type="dxa"/>
          </w:tcPr>
          <w:p w14:paraId="652FC3F2" w14:textId="77777777" w:rsidR="00AD7A00" w:rsidRPr="00AD7A00" w:rsidRDefault="00AD7A00" w:rsidP="00AD7A00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ran: # 这里的prefix不能是random，</w:t>
            </w:r>
          </w:p>
          <w:p w14:paraId="747CFDE4" w14:textId="77777777" w:rsidR="00AD7A00" w:rsidRPr="00AD7A00" w:rsidRDefault="00AD7A00" w:rsidP="00AD7A00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ran-value: ${</w:t>
            </w:r>
            <w:proofErr w:type="spellStart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random.value</w:t>
            </w:r>
            <w:proofErr w:type="spellEnd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}</w:t>
            </w:r>
          </w:p>
          <w:p w14:paraId="7A251201" w14:textId="77777777" w:rsidR="00AD7A00" w:rsidRPr="00AD7A00" w:rsidRDefault="00AD7A00" w:rsidP="00AD7A00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ran-int: ${random.int}</w:t>
            </w:r>
          </w:p>
          <w:p w14:paraId="7B30AC11" w14:textId="77777777" w:rsidR="00AD7A00" w:rsidRPr="00AD7A00" w:rsidRDefault="00AD7A00" w:rsidP="00AD7A00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ran-long: ${</w:t>
            </w:r>
            <w:proofErr w:type="spellStart"/>
            <w:proofErr w:type="gramStart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random.long</w:t>
            </w:r>
            <w:proofErr w:type="spellEnd"/>
            <w:proofErr w:type="gramEnd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}</w:t>
            </w:r>
          </w:p>
          <w:p w14:paraId="1546042F" w14:textId="77777777" w:rsidR="00AD7A00" w:rsidRPr="00AD7A00" w:rsidRDefault="00AD7A00" w:rsidP="00AD7A00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ran-int-num: ${</w:t>
            </w:r>
            <w:proofErr w:type="gramStart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random.int(</w:t>
            </w:r>
            <w:proofErr w:type="gramEnd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10)}</w:t>
            </w:r>
          </w:p>
          <w:p w14:paraId="57D0411E" w14:textId="77777777" w:rsidR="00C0559A" w:rsidRDefault="00AD7A00" w:rsidP="00C0559A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ran-int-range: ${</w:t>
            </w:r>
            <w:proofErr w:type="gramStart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random.int[</w:t>
            </w:r>
            <w:proofErr w:type="gramEnd"/>
            <w:r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10,20]}</w:t>
            </w:r>
          </w:p>
          <w:p w14:paraId="43FB7407" w14:textId="36C69128" w:rsidR="00AD7A00" w:rsidRPr="00AD7A00" w:rsidRDefault="00C0559A" w:rsidP="00C0559A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  </w:t>
            </w:r>
            <w:r w:rsidR="00AD7A00"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ran-placeholder: placeholder_${</w:t>
            </w:r>
            <w:proofErr w:type="spellStart"/>
            <w:r w:rsidR="00AD7A00"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ran.ran</w:t>
            </w:r>
            <w:proofErr w:type="spellEnd"/>
            <w:r w:rsidR="00AD7A00" w:rsidRPr="00AD7A00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-value:此处不能有空格，且key为完整路径}</w:t>
            </w:r>
          </w:p>
          <w:p w14:paraId="59C88C4E" w14:textId="77777777" w:rsidR="00AD7A00" w:rsidRDefault="00AD7A00" w:rsidP="005522CA">
            <w:pPr>
              <w:ind w:firstLineChars="0" w:firstLine="0"/>
            </w:pPr>
          </w:p>
        </w:tc>
      </w:tr>
    </w:tbl>
    <w:p w14:paraId="2E227EB8" w14:textId="388E1833" w:rsidR="00AD7A00" w:rsidRDefault="00D4180C" w:rsidP="005522CA">
      <w:pPr>
        <w:ind w:firstLine="420"/>
      </w:pPr>
      <w:proofErr w:type="spellStart"/>
      <w:r w:rsidRPr="00D4180C">
        <w:t>SpringBootYmlApplicationTests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80C" w14:paraId="6022CF01" w14:textId="77777777" w:rsidTr="00D4180C">
        <w:tc>
          <w:tcPr>
            <w:tcW w:w="8296" w:type="dxa"/>
          </w:tcPr>
          <w:p w14:paraId="1180FA7A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u w:val="single"/>
              </w:rPr>
              <w:t>i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.boot.context.properties.ConfigurationProperties;</w:t>
            </w:r>
          </w:p>
          <w:p w14:paraId="1C15D61E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.stereotype.Component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CC3EE6E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539EA7E9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</w:p>
          <w:p w14:paraId="089C6718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随机数和占位符语法类</w:t>
            </w:r>
          </w:p>
          <w:p w14:paraId="732BC833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71AC4D7A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Component</w:t>
            </w:r>
          </w:p>
          <w:p w14:paraId="7A253262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prefix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"ran"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000ADD8E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RandomEntity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3BE23F1E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719C3405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ranValue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随机生成一个字符串</w:t>
            </w:r>
          </w:p>
          <w:p w14:paraId="10848E4B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Integer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ranInt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随机生成一个整数</w:t>
            </w:r>
          </w:p>
          <w:p w14:paraId="48538B11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Long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ranLong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随机生成一个长整数</w:t>
            </w:r>
          </w:p>
          <w:p w14:paraId="480AF161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Integer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ranIntNum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在指定范围内随机生成一个整数</w:t>
            </w:r>
          </w:p>
          <w:p w14:paraId="66DAE6C9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Integer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ranIntRange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在指定区间内随机生成一个整数</w:t>
            </w:r>
          </w:p>
          <w:p w14:paraId="76D490F9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ranPlaceholder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占位符</w:t>
            </w:r>
          </w:p>
          <w:p w14:paraId="53CA8622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1B88B2ED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省略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方法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e</w:t>
            </w:r>
          </w:p>
          <w:p w14:paraId="6644E924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7CB0E902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测试代码：</w:t>
            </w:r>
          </w:p>
          <w:p w14:paraId="29E7F740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4305201A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RunWith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SpringRunner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36AD54B8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SpringBootTest</w:t>
            </w:r>
            <w:proofErr w:type="spellEnd"/>
          </w:p>
          <w:p w14:paraId="3297F76D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SpringBootYmlApplicationTests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0AFBEF9C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7E23F36F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Autowired</w:t>
            </w:r>
            <w:proofErr w:type="spellEnd"/>
          </w:p>
          <w:p w14:paraId="443ED944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A21EDEE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Autowired</w:t>
            </w:r>
            <w:proofErr w:type="spellEnd"/>
          </w:p>
          <w:p w14:paraId="42B19056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YamlEntity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yamlEntity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0FB1B05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Autowired</w:t>
            </w:r>
            <w:proofErr w:type="spellEnd"/>
          </w:p>
          <w:p w14:paraId="2C48583F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ConfigurationPropertiesEntity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configurationPropertiesEntity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E6E4306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Autowired</w:t>
            </w:r>
            <w:proofErr w:type="spellEnd"/>
          </w:p>
          <w:p w14:paraId="170E2ABA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ValueEntity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valueEntity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589EAA1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Autowired</w:t>
            </w:r>
            <w:proofErr w:type="spellEnd"/>
          </w:p>
          <w:p w14:paraId="66FAD9C9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RandomEntity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randomEntity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081CFCF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4F0DFF3B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Test</w:t>
            </w:r>
          </w:p>
          <w:p w14:paraId="67055BC3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contextLoads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539E462B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("YAML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Grammar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" +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yamlEntity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);</w:t>
            </w:r>
          </w:p>
          <w:p w14:paraId="79F6C2E6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("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" +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userInfo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);</w:t>
            </w:r>
          </w:p>
          <w:p w14:paraId="0A9FE53F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Grammar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" +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configurationPropertiesEntity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);</w:t>
            </w:r>
          </w:p>
          <w:p w14:paraId="332A66BF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("Value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Grammar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" +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valueEntity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);</w:t>
            </w:r>
          </w:p>
          <w:p w14:paraId="7CB48473" w14:textId="77777777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 xml:space="preserve">"Random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Grammar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 xml:space="preserve"> 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randomEntity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D813D89" w14:textId="05252A86" w:rsidR="00DE2EBC" w:rsidRDefault="00DE2EBC" w:rsidP="00DE2EB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}</w:t>
            </w:r>
          </w:p>
          <w:p w14:paraId="02FA873D" w14:textId="0222781B" w:rsidR="00D4180C" w:rsidRDefault="00DE2EBC" w:rsidP="00DE2EBC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3E432E93" w14:textId="77777777" w:rsidR="00D4180C" w:rsidRPr="005522CA" w:rsidRDefault="00D4180C" w:rsidP="005522CA">
      <w:pPr>
        <w:ind w:firstLine="420"/>
      </w:pPr>
    </w:p>
    <w:p w14:paraId="03A1A418" w14:textId="3244D002" w:rsidR="00416A72" w:rsidRDefault="00416A72" w:rsidP="00416A72">
      <w:pPr>
        <w:pStyle w:val="20"/>
      </w:pPr>
      <w:r>
        <w:rPr>
          <w:rFonts w:hint="eastAsia"/>
        </w:rPr>
        <w:t>总结</w:t>
      </w:r>
    </w:p>
    <w:p w14:paraId="6599631A" w14:textId="14EC9AB0" w:rsidR="00416A72" w:rsidRDefault="00416A72" w:rsidP="00416A72">
      <w:pPr>
        <w:ind w:firstLine="420"/>
      </w:pPr>
      <w:r>
        <w:rPr>
          <w:rFonts w:hint="eastAsia"/>
        </w:rPr>
        <w:t>一、</w:t>
      </w:r>
      <w:r>
        <w:t xml:space="preserve">Spring Boot </w:t>
      </w:r>
      <w:r>
        <w:t>支持两种格式的配置文件，其中</w:t>
      </w:r>
      <w:r>
        <w:t>YAML</w:t>
      </w:r>
      <w:r>
        <w:t>的数据结构比</w:t>
      </w:r>
      <w:r>
        <w:t>properties</w:t>
      </w:r>
      <w:r>
        <w:t>更清晰。</w:t>
      </w:r>
    </w:p>
    <w:p w14:paraId="52C6DE3C" w14:textId="53F6FE7B" w:rsidR="00416A72" w:rsidRPr="00416A72" w:rsidRDefault="00416A72" w:rsidP="00416A72">
      <w:pPr>
        <w:ind w:firstLine="420"/>
      </w:pPr>
      <w:r>
        <w:rPr>
          <w:rFonts w:hint="eastAsia"/>
        </w:rPr>
        <w:t>二、</w:t>
      </w:r>
      <w:r>
        <w:t xml:space="preserve">YAML </w:t>
      </w:r>
      <w:r>
        <w:t>是专门用来写配置文件的语言，非常简洁和强大。</w:t>
      </w:r>
    </w:p>
    <w:p w14:paraId="23339A70" w14:textId="458DA124" w:rsidR="00416A72" w:rsidRDefault="00416A72" w:rsidP="00416A72">
      <w:pPr>
        <w:ind w:firstLine="420"/>
      </w:pPr>
      <w:r>
        <w:rPr>
          <w:rFonts w:hint="eastAsia"/>
        </w:rPr>
        <w:t>三、</w:t>
      </w:r>
      <w:r>
        <w:t xml:space="preserve">YAML </w:t>
      </w:r>
      <w:r>
        <w:t>对空格的要求很严格，且不能用</w:t>
      </w:r>
      <w:r>
        <w:t>Tab</w:t>
      </w:r>
      <w:r>
        <w:t>键代替。</w:t>
      </w:r>
    </w:p>
    <w:p w14:paraId="7C189CDE" w14:textId="656BCC2D" w:rsidR="00416A72" w:rsidRPr="00416A72" w:rsidRDefault="00416A72" w:rsidP="00416A72">
      <w:pPr>
        <w:ind w:firstLine="420"/>
      </w:pPr>
      <w:r>
        <w:rPr>
          <w:rFonts w:hint="eastAsia"/>
        </w:rPr>
        <w:t>四、</w:t>
      </w:r>
      <w:r>
        <w:t xml:space="preserve">YAML </w:t>
      </w:r>
      <w:r>
        <w:t>通过空格缩进的程度确定层级，冒号后面有空格，短横线后面有空格。</w:t>
      </w:r>
    </w:p>
    <w:p w14:paraId="58112740" w14:textId="7384BBFA" w:rsidR="00416A72" w:rsidRPr="00416A72" w:rsidRDefault="00416A72" w:rsidP="00416A72">
      <w:pPr>
        <w:ind w:firstLine="420"/>
      </w:pPr>
      <w:r>
        <w:rPr>
          <w:rFonts w:hint="eastAsia"/>
        </w:rPr>
        <w:t>五、</w:t>
      </w:r>
      <w:proofErr w:type="spellStart"/>
      <w:r>
        <w:t>ConfigurationProperties</w:t>
      </w:r>
      <w:proofErr w:type="spellEnd"/>
      <w:r>
        <w:t>注解适合批量注入配置文件中的属性，</w:t>
      </w:r>
      <w:r>
        <w:t>Value</w:t>
      </w:r>
      <w:r>
        <w:t>注解适合获取配置文件中的某一项。</w:t>
      </w:r>
    </w:p>
    <w:p w14:paraId="31CC72AC" w14:textId="462C59A9" w:rsidR="00416A72" w:rsidRDefault="00416A72" w:rsidP="00416A72">
      <w:pPr>
        <w:ind w:firstLine="420"/>
      </w:pPr>
      <w:r>
        <w:rPr>
          <w:rFonts w:hint="eastAsia"/>
        </w:rPr>
        <w:t>六、</w:t>
      </w:r>
      <w:proofErr w:type="spellStart"/>
      <w:r>
        <w:t>ConfigurationProperties</w:t>
      </w:r>
      <w:proofErr w:type="spellEnd"/>
      <w:r>
        <w:t>注解支持数据校验和获取复杂的数据，</w:t>
      </w:r>
      <w:r>
        <w:t>Value</w:t>
      </w:r>
      <w:r>
        <w:t>注解支持</w:t>
      </w:r>
      <w:proofErr w:type="spellStart"/>
      <w:r>
        <w:t>SpEL</w:t>
      </w:r>
      <w:proofErr w:type="spellEnd"/>
      <w:r>
        <w:t>表达式。</w:t>
      </w:r>
    </w:p>
    <w:p w14:paraId="027E0DDE" w14:textId="49024C30" w:rsidR="005522CA" w:rsidRDefault="00416A72" w:rsidP="00416A72">
      <w:pPr>
        <w:ind w:firstLine="420"/>
      </w:pPr>
      <w:r>
        <w:rPr>
          <w:rFonts w:hint="eastAsia"/>
        </w:rPr>
        <w:t>以上就是本文的全部内容，希望对大家的学习有所帮助，也希望大家多多支持脚本之家。</w:t>
      </w:r>
    </w:p>
    <w:p w14:paraId="5445B523" w14:textId="42B7EBAB" w:rsidR="001B7FE4" w:rsidRDefault="001B7FE4" w:rsidP="001B7FE4">
      <w:pPr>
        <w:pStyle w:val="20"/>
      </w:pPr>
      <w:r>
        <w:rPr>
          <w:rFonts w:hint="eastAsia"/>
        </w:rPr>
        <w:t>配置文件的加载顺序</w:t>
      </w:r>
    </w:p>
    <w:p w14:paraId="24D8DC1C" w14:textId="6BA04B1F" w:rsidR="009158C0" w:rsidRPr="009158C0" w:rsidRDefault="009158C0" w:rsidP="009158C0">
      <w:pPr>
        <w:pStyle w:val="3"/>
        <w:ind w:firstLine="420"/>
      </w:pPr>
      <w:r>
        <w:rPr>
          <w:rFonts w:hint="eastAsia"/>
        </w:rPr>
        <w:t>配置文件的加载顺序</w:t>
      </w:r>
    </w:p>
    <w:p w14:paraId="0CD8B51D" w14:textId="77777777" w:rsidR="001B7FE4" w:rsidRPr="001B7FE4" w:rsidRDefault="001B7FE4" w:rsidP="001B7FE4">
      <w:pPr>
        <w:ind w:firstLine="420"/>
      </w:pPr>
      <w:r w:rsidRPr="001B7FE4">
        <w:t xml:space="preserve">spring boot </w:t>
      </w:r>
      <w:r w:rsidRPr="001B7FE4">
        <w:t>启动会扫描以下位置的</w:t>
      </w:r>
      <w:proofErr w:type="spellStart"/>
      <w:r w:rsidRPr="001B7FE4">
        <w:t>application.properties</w:t>
      </w:r>
      <w:proofErr w:type="spellEnd"/>
      <w:r w:rsidRPr="001B7FE4">
        <w:t>或者</w:t>
      </w:r>
      <w:proofErr w:type="spellStart"/>
      <w:r w:rsidRPr="001B7FE4">
        <w:t>application.yml</w:t>
      </w:r>
      <w:proofErr w:type="spellEnd"/>
      <w:r w:rsidRPr="001B7FE4">
        <w:t>文件作为</w:t>
      </w:r>
      <w:r w:rsidRPr="001B7FE4">
        <w:t>Spring boot</w:t>
      </w:r>
      <w:r w:rsidRPr="001B7FE4">
        <w:t>的默认配置文件</w:t>
      </w:r>
    </w:p>
    <w:p w14:paraId="70A8CAE9" w14:textId="3222DB6F" w:rsidR="001B7FE4" w:rsidRDefault="001B7FE4" w:rsidP="001B7FE4">
      <w:pPr>
        <w:ind w:firstLine="420"/>
        <w:rPr>
          <w:color w:val="FF0000"/>
        </w:rPr>
      </w:pPr>
      <w:r w:rsidRPr="001B7FE4">
        <w:rPr>
          <w:color w:val="FF0000"/>
        </w:rPr>
        <w:t>其中同一目标下的</w:t>
      </w:r>
      <w:r w:rsidRPr="001B7FE4">
        <w:rPr>
          <w:color w:val="FF0000"/>
        </w:rPr>
        <w:t>properties</w:t>
      </w:r>
      <w:r w:rsidRPr="001B7FE4">
        <w:rPr>
          <w:color w:val="FF0000"/>
        </w:rPr>
        <w:t>文件的优先级大于</w:t>
      </w:r>
      <w:proofErr w:type="spellStart"/>
      <w:r w:rsidRPr="001B7FE4">
        <w:rPr>
          <w:color w:val="FF0000"/>
        </w:rPr>
        <w:t>yml</w:t>
      </w:r>
      <w:proofErr w:type="spellEnd"/>
      <w:r w:rsidRPr="001B7FE4">
        <w:rPr>
          <w:color w:val="FF0000"/>
        </w:rPr>
        <w:t>文件</w:t>
      </w:r>
    </w:p>
    <w:p w14:paraId="64C40AC2" w14:textId="5F48AFF4" w:rsidR="00F34322" w:rsidRPr="003D2125" w:rsidRDefault="00C8304A" w:rsidP="00F34322">
      <w:pPr>
        <w:ind w:firstLine="420"/>
      </w:pPr>
      <w:r w:rsidRPr="003D2125">
        <w:tab/>
      </w:r>
      <w:r w:rsidR="00F34322" w:rsidRPr="003D2125">
        <w:t>file</w:t>
      </w:r>
      <w:proofErr w:type="gramStart"/>
      <w:r w:rsidR="00F34322" w:rsidRPr="003D2125">
        <w:t>:./</w:t>
      </w:r>
      <w:proofErr w:type="gramEnd"/>
      <w:r w:rsidR="00F34322" w:rsidRPr="003D2125">
        <w:t>config/ (</w:t>
      </w:r>
      <w:r w:rsidR="00F34322" w:rsidRPr="003D2125">
        <w:t>当前项目路径</w:t>
      </w:r>
      <w:r w:rsidR="00F34322" w:rsidRPr="003D2125">
        <w:t>config</w:t>
      </w:r>
      <w:r w:rsidR="00F34322" w:rsidRPr="003D2125">
        <w:t>目录下</w:t>
      </w:r>
      <w:r w:rsidR="00F34322" w:rsidRPr="003D2125">
        <w:t>);</w:t>
      </w:r>
    </w:p>
    <w:p w14:paraId="054C0ED7" w14:textId="5F888185" w:rsidR="00F34322" w:rsidRPr="003D2125" w:rsidRDefault="00C8304A" w:rsidP="00F34322">
      <w:pPr>
        <w:ind w:firstLine="420"/>
      </w:pPr>
      <w:r w:rsidRPr="003D2125">
        <w:tab/>
      </w:r>
      <w:proofErr w:type="gramStart"/>
      <w:r w:rsidR="00F34322" w:rsidRPr="003D2125">
        <w:t>file:.</w:t>
      </w:r>
      <w:proofErr w:type="gramEnd"/>
      <w:r w:rsidR="00F34322" w:rsidRPr="003D2125">
        <w:t>/ (</w:t>
      </w:r>
      <w:r w:rsidR="00F34322" w:rsidRPr="003D2125">
        <w:t>当前项目路径下</w:t>
      </w:r>
      <w:r w:rsidR="00F34322" w:rsidRPr="003D2125">
        <w:t>);</w:t>
      </w:r>
    </w:p>
    <w:p w14:paraId="3C058C2C" w14:textId="6145DC75" w:rsidR="00F34322" w:rsidRPr="003D2125" w:rsidRDefault="00C8304A" w:rsidP="00F34322">
      <w:pPr>
        <w:ind w:firstLine="420"/>
      </w:pPr>
      <w:r w:rsidRPr="003D2125">
        <w:tab/>
      </w:r>
      <w:proofErr w:type="spellStart"/>
      <w:r w:rsidR="00F34322" w:rsidRPr="003D2125">
        <w:t>classpath</w:t>
      </w:r>
      <w:proofErr w:type="spellEnd"/>
      <w:r w:rsidR="00F34322" w:rsidRPr="003D2125">
        <w:t>:/config/ (</w:t>
      </w:r>
      <w:r w:rsidR="00F34322" w:rsidRPr="003D2125">
        <w:t>类路径</w:t>
      </w:r>
      <w:r w:rsidR="00F34322" w:rsidRPr="003D2125">
        <w:t>config</w:t>
      </w:r>
      <w:r w:rsidR="00F34322" w:rsidRPr="003D2125">
        <w:t>目录下</w:t>
      </w:r>
      <w:r w:rsidR="00F34322" w:rsidRPr="003D2125">
        <w:t>);</w:t>
      </w:r>
    </w:p>
    <w:p w14:paraId="7E4908FD" w14:textId="5F5E1BCE" w:rsidR="00F34322" w:rsidRDefault="00C8304A" w:rsidP="00F34322">
      <w:pPr>
        <w:ind w:firstLine="420"/>
      </w:pPr>
      <w:r w:rsidRPr="003D2125">
        <w:tab/>
      </w:r>
      <w:proofErr w:type="spellStart"/>
      <w:r w:rsidR="00F34322" w:rsidRPr="003D2125">
        <w:t>classpath</w:t>
      </w:r>
      <w:proofErr w:type="spellEnd"/>
      <w:r w:rsidR="00F34322" w:rsidRPr="003D2125">
        <w:t>:/ (</w:t>
      </w:r>
      <w:r w:rsidR="00F34322" w:rsidRPr="003D2125">
        <w:t>类路径</w:t>
      </w:r>
      <w:r w:rsidR="00F34322" w:rsidRPr="003D2125">
        <w:t>config</w:t>
      </w:r>
      <w:r w:rsidR="00F34322" w:rsidRPr="003D2125">
        <w:t>下</w:t>
      </w:r>
      <w:r w:rsidR="00F34322" w:rsidRPr="003D2125">
        <w:t>).</w:t>
      </w:r>
    </w:p>
    <w:p w14:paraId="385D8ECB" w14:textId="1A1C6686" w:rsidR="002B1C39" w:rsidRDefault="002B1C39" w:rsidP="00F34322">
      <w:pPr>
        <w:ind w:firstLine="420"/>
      </w:pPr>
      <w:r>
        <w:rPr>
          <w:noProof/>
        </w:rPr>
        <w:drawing>
          <wp:inline distT="0" distB="0" distL="0" distR="0" wp14:anchorId="3CCBDD4B" wp14:editId="7FD499C7">
            <wp:extent cx="2160000" cy="332741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CCE9" w14:textId="0B806A7B" w:rsidR="00E50698" w:rsidRDefault="00E50698" w:rsidP="00E50698">
      <w:pPr>
        <w:ind w:firstLine="420"/>
      </w:pPr>
      <w:r>
        <w:rPr>
          <w:rFonts w:hint="eastAsia"/>
        </w:rPr>
        <w:t>以上是按照优先级从高到低的顺序，所有位置的文件都会被加载，高优先级配置内容会覆盖低优先级配置内容。</w:t>
      </w:r>
    </w:p>
    <w:p w14:paraId="4E95E6A4" w14:textId="4A83FD27" w:rsidR="00E50698" w:rsidRDefault="00E50698" w:rsidP="00E50698">
      <w:pPr>
        <w:ind w:firstLine="420"/>
      </w:pPr>
      <w:proofErr w:type="spellStart"/>
      <w:r>
        <w:t>SpringBoot</w:t>
      </w:r>
      <w:proofErr w:type="spellEnd"/>
      <w:r>
        <w:t>会从这四个位置全部</w:t>
      </w:r>
      <w:proofErr w:type="gramStart"/>
      <w:r>
        <w:t>加载主</w:t>
      </w:r>
      <w:proofErr w:type="gramEnd"/>
      <w:r>
        <w:t>配置文件，如果高优先级中配置文件属性与低优先级配置文件不冲突的属性，则会共同存在</w:t>
      </w:r>
      <w:r w:rsidR="00807FE7">
        <w:rPr>
          <w:rFonts w:hint="eastAsia"/>
        </w:rPr>
        <w:t>---</w:t>
      </w:r>
      <w:r>
        <w:t>互补配置。</w:t>
      </w:r>
    </w:p>
    <w:p w14:paraId="4493A220" w14:textId="0FDE7795" w:rsidR="00DB453C" w:rsidRDefault="00DB453C" w:rsidP="00E50698">
      <w:pPr>
        <w:ind w:firstLine="420"/>
      </w:pPr>
      <w:r w:rsidRPr="00DB453C">
        <w:rPr>
          <w:rFonts w:hint="eastAsia"/>
        </w:rPr>
        <w:t>我们可以从</w:t>
      </w:r>
      <w:proofErr w:type="spellStart"/>
      <w:r w:rsidRPr="00DB453C">
        <w:t>ConfigFileApplicationListener</w:t>
      </w:r>
      <w:proofErr w:type="spellEnd"/>
      <w:r w:rsidRPr="00DB453C">
        <w:t>这类便可看出，其中</w:t>
      </w:r>
      <w:proofErr w:type="spellStart"/>
      <w:r w:rsidRPr="00DB453C">
        <w:t>DEFAULT_SEARCH_LOCATIONS</w:t>
      </w:r>
      <w:proofErr w:type="spellEnd"/>
      <w:r w:rsidRPr="00DB453C">
        <w:t>属性设置了加载的目录：</w:t>
      </w:r>
    </w:p>
    <w:p w14:paraId="649E5BC7" w14:textId="19A98F36" w:rsidR="00DB453C" w:rsidRDefault="00DB453C" w:rsidP="00E50698">
      <w:pPr>
        <w:ind w:firstLine="420"/>
      </w:pPr>
      <w:r>
        <w:rPr>
          <w:noProof/>
        </w:rPr>
        <w:drawing>
          <wp:inline distT="0" distB="0" distL="0" distR="0" wp14:anchorId="6F98D261" wp14:editId="418302E0">
            <wp:extent cx="5274310" cy="738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37E" w14:textId="77777777" w:rsidR="00BC32D0" w:rsidRPr="00DB453C" w:rsidRDefault="00BC32D0" w:rsidP="00E50698">
      <w:pPr>
        <w:ind w:firstLine="420"/>
      </w:pPr>
    </w:p>
    <w:p w14:paraId="027211D3" w14:textId="3F1287F7" w:rsidR="009B7BF3" w:rsidRDefault="009B7BF3" w:rsidP="009B7BF3">
      <w:pPr>
        <w:pStyle w:val="3"/>
        <w:ind w:firstLine="420"/>
      </w:pPr>
      <w:r>
        <w:t>外部配置加载顺序</w:t>
      </w:r>
    </w:p>
    <w:p w14:paraId="3C7CE15B" w14:textId="4CC8BD12" w:rsidR="001B7FE4" w:rsidRDefault="009B7BF3" w:rsidP="00886074">
      <w:pPr>
        <w:ind w:firstLine="420"/>
      </w:pPr>
      <w:proofErr w:type="spellStart"/>
      <w:r>
        <w:t>SpringBoot</w:t>
      </w:r>
      <w:proofErr w:type="spellEnd"/>
      <w:r>
        <w:t>也可以从以下位置加载配置；优先级从高到低；高优先级的配置覆盖低优先级的配置，所有的配置</w:t>
      </w:r>
      <w:r w:rsidR="00886074">
        <w:rPr>
          <w:rFonts w:hint="eastAsia"/>
        </w:rPr>
        <w:t>，</w:t>
      </w:r>
      <w:r>
        <w:rPr>
          <w:rFonts w:hint="eastAsia"/>
        </w:rPr>
        <w:t>会形成互补配置</w:t>
      </w:r>
    </w:p>
    <w:p w14:paraId="02F6C0A3" w14:textId="1D32F276" w:rsidR="00081E0B" w:rsidRDefault="00081E0B" w:rsidP="00081E0B">
      <w:pPr>
        <w:ind w:firstLine="420"/>
      </w:pPr>
      <w:r>
        <w:tab/>
        <w:t>1.</w:t>
      </w:r>
      <w:r>
        <w:t>命令行参数</w:t>
      </w:r>
    </w:p>
    <w:p w14:paraId="468C5542" w14:textId="69F8BF6B" w:rsidR="00F11FEE" w:rsidRDefault="00F11FEE" w:rsidP="00081E0B">
      <w:pPr>
        <w:ind w:firstLine="420"/>
      </w:pPr>
      <w:r>
        <w:tab/>
      </w:r>
      <w:r>
        <w:tab/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-jar</w:t>
      </w:r>
      <w:r>
        <w:t xml:space="preserve">  </w:t>
      </w:r>
      <w:r>
        <w:rPr>
          <w:rFonts w:hint="eastAsia"/>
        </w:rPr>
        <w:t>-jar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</w:t>
      </w:r>
      <w:proofErr w:type="spellStart"/>
      <w:r>
        <w:rPr>
          <w:rFonts w:hint="eastAsia"/>
        </w:rPr>
        <w:t>server</w:t>
      </w:r>
      <w:r>
        <w:t>.</w:t>
      </w:r>
      <w:r>
        <w:rPr>
          <w:rFonts w:hint="eastAsia"/>
        </w:rPr>
        <w:t>port</w:t>
      </w:r>
      <w:proofErr w:type="spellEnd"/>
      <w:r>
        <w:rPr>
          <w:rFonts w:hint="eastAsia"/>
        </w:rPr>
        <w:t>=</w:t>
      </w:r>
      <w:r>
        <w:t>8081</w:t>
      </w:r>
      <w:r w:rsidR="00E07813">
        <w:t xml:space="preserve"> –</w:t>
      </w:r>
      <w:proofErr w:type="spellStart"/>
      <w:r w:rsidR="00E07813">
        <w:rPr>
          <w:rFonts w:hint="eastAsia"/>
        </w:rPr>
        <w:t>server</w:t>
      </w:r>
      <w:r w:rsidR="00E07813">
        <w:t>.</w:t>
      </w:r>
      <w:r w:rsidR="00E07813">
        <w:rPr>
          <w:rFonts w:hint="eastAsia"/>
        </w:rPr>
        <w:t>context</w:t>
      </w:r>
      <w:proofErr w:type="spellEnd"/>
      <w:r w:rsidR="00E07813">
        <w:rPr>
          <w:rFonts w:hint="eastAsia"/>
        </w:rPr>
        <w:t>-path=/</w:t>
      </w:r>
      <w:r w:rsidR="00E07813">
        <w:rPr>
          <w:rFonts w:hint="eastAsia"/>
        </w:rPr>
        <w:t>项目名</w:t>
      </w:r>
    </w:p>
    <w:p w14:paraId="4F48ECD4" w14:textId="55838B6E" w:rsidR="00081E0B" w:rsidRDefault="00081E0B" w:rsidP="00081E0B">
      <w:pPr>
        <w:ind w:firstLine="420"/>
      </w:pPr>
      <w:r>
        <w:tab/>
        <w:t>2.</w:t>
      </w:r>
      <w:r>
        <w:t>来自</w:t>
      </w:r>
      <w:proofErr w:type="spellStart"/>
      <w:r>
        <w:t>java:comp</w:t>
      </w:r>
      <w:proofErr w:type="spellEnd"/>
      <w:r>
        <w:t>/</w:t>
      </w:r>
      <w:proofErr w:type="spellStart"/>
      <w:r>
        <w:t>envJNDI</w:t>
      </w:r>
      <w:proofErr w:type="spellEnd"/>
      <w:r>
        <w:t>属性</w:t>
      </w:r>
    </w:p>
    <w:p w14:paraId="3BB26306" w14:textId="3288E237" w:rsidR="00081E0B" w:rsidRDefault="00081E0B" w:rsidP="00081E0B">
      <w:pPr>
        <w:ind w:firstLine="420"/>
      </w:pPr>
      <w:r>
        <w:tab/>
      </w:r>
      <w:proofErr w:type="spellStart"/>
      <w:r>
        <w:t>3Java</w:t>
      </w:r>
      <w:proofErr w:type="spellEnd"/>
      <w:r>
        <w:t>系统属性（</w:t>
      </w:r>
      <w:proofErr w:type="spellStart"/>
      <w:r>
        <w:t>System.getProperties0</w:t>
      </w:r>
      <w:proofErr w:type="spellEnd"/>
      <w:r>
        <w:t>)</w:t>
      </w:r>
    </w:p>
    <w:p w14:paraId="458DBE23" w14:textId="698E0542" w:rsidR="00081E0B" w:rsidRDefault="00081E0B" w:rsidP="00081E0B">
      <w:pPr>
        <w:ind w:firstLine="420"/>
      </w:pPr>
      <w:r>
        <w:tab/>
        <w:t>4.</w:t>
      </w:r>
      <w:r>
        <w:t>操作系统环境变量</w:t>
      </w:r>
    </w:p>
    <w:p w14:paraId="69C42033" w14:textId="7478C448" w:rsidR="00081E0B" w:rsidRDefault="00081E0B" w:rsidP="00081E0B">
      <w:pPr>
        <w:ind w:firstLine="420"/>
      </w:pPr>
      <w:r>
        <w:tab/>
      </w:r>
      <w:proofErr w:type="spellStart"/>
      <w:r>
        <w:t>5.RandomValuePropertySource</w:t>
      </w:r>
      <w:proofErr w:type="spellEnd"/>
      <w:r>
        <w:t>配置的</w:t>
      </w:r>
      <w:r>
        <w:t>random.*</w:t>
      </w:r>
      <w:r>
        <w:t>属性值</w:t>
      </w:r>
    </w:p>
    <w:p w14:paraId="40E550A8" w14:textId="405EBA1C" w:rsidR="00F759A2" w:rsidRPr="006D2140" w:rsidRDefault="00F759A2" w:rsidP="00081E0B">
      <w:pPr>
        <w:ind w:firstLine="420"/>
        <w:rPr>
          <w:color w:val="FF0000"/>
        </w:rPr>
      </w:pPr>
      <w:r w:rsidRPr="006D2140">
        <w:rPr>
          <w:rFonts w:hint="eastAsia"/>
          <w:color w:val="FF0000"/>
        </w:rPr>
        <w:t>1</w:t>
      </w:r>
      <w:r w:rsidRPr="006D2140">
        <w:rPr>
          <w:rFonts w:hint="eastAsia"/>
          <w:color w:val="FF0000"/>
        </w:rPr>
        <w:t>、</w:t>
      </w:r>
      <w:r w:rsidR="006D6ADB" w:rsidRPr="006D2140">
        <w:rPr>
          <w:rFonts w:hint="eastAsia"/>
          <w:color w:val="FF0000"/>
        </w:rPr>
        <w:t>有</w:t>
      </w:r>
      <w:r w:rsidR="006D6ADB" w:rsidRPr="006D2140">
        <w:rPr>
          <w:rFonts w:hint="eastAsia"/>
          <w:color w:val="FF0000"/>
        </w:rPr>
        <w:t>jar</w:t>
      </w:r>
      <w:r w:rsidR="006D6ADB" w:rsidRPr="006D2140">
        <w:rPr>
          <w:rFonts w:hint="eastAsia"/>
          <w:color w:val="FF0000"/>
        </w:rPr>
        <w:t>包外向</w:t>
      </w:r>
      <w:r w:rsidR="006D6ADB" w:rsidRPr="006D2140">
        <w:rPr>
          <w:rFonts w:hint="eastAsia"/>
          <w:color w:val="FF0000"/>
        </w:rPr>
        <w:t>jar</w:t>
      </w:r>
      <w:r w:rsidR="006D6ADB" w:rsidRPr="006D2140">
        <w:rPr>
          <w:rFonts w:hint="eastAsia"/>
          <w:color w:val="FF0000"/>
        </w:rPr>
        <w:t>包内寻找</w:t>
      </w:r>
    </w:p>
    <w:p w14:paraId="0D16A728" w14:textId="58CB9A01" w:rsidR="00097949" w:rsidRPr="006D2140" w:rsidRDefault="00097949" w:rsidP="00081E0B">
      <w:pPr>
        <w:ind w:firstLine="420"/>
        <w:rPr>
          <w:color w:val="FF0000"/>
        </w:rPr>
      </w:pPr>
      <w:r w:rsidRPr="006D2140">
        <w:rPr>
          <w:color w:val="FF0000"/>
        </w:rPr>
        <w:t>2</w:t>
      </w:r>
      <w:r w:rsidRPr="006D2140">
        <w:rPr>
          <w:rFonts w:hint="eastAsia"/>
          <w:color w:val="FF0000"/>
        </w:rPr>
        <w:t>、优先</w:t>
      </w:r>
      <w:proofErr w:type="gramStart"/>
      <w:r w:rsidRPr="006D2140">
        <w:rPr>
          <w:rFonts w:hint="eastAsia"/>
          <w:color w:val="FF0000"/>
        </w:rPr>
        <w:t>加载带</w:t>
      </w:r>
      <w:proofErr w:type="gramEnd"/>
      <w:r w:rsidRPr="006D2140">
        <w:rPr>
          <w:rFonts w:hint="eastAsia"/>
          <w:color w:val="FF0000"/>
        </w:rPr>
        <w:t>profi</w:t>
      </w:r>
      <w:r w:rsidR="00996D8C" w:rsidRPr="006D2140">
        <w:rPr>
          <w:rFonts w:hint="eastAsia"/>
          <w:color w:val="FF0000"/>
        </w:rPr>
        <w:t>le</w:t>
      </w:r>
    </w:p>
    <w:p w14:paraId="580EFA16" w14:textId="42E75CF1" w:rsidR="00786661" w:rsidRDefault="00786661" w:rsidP="00081E0B">
      <w:pPr>
        <w:ind w:firstLine="420"/>
      </w:pPr>
      <w:r>
        <w:rPr>
          <w:rFonts w:hint="eastAsia"/>
        </w:rPr>
        <w:t>优先</w:t>
      </w:r>
      <w:proofErr w:type="gramStart"/>
      <w:r>
        <w:rPr>
          <w:rFonts w:hint="eastAsia"/>
        </w:rPr>
        <w:t>加载带</w:t>
      </w:r>
      <w:proofErr w:type="gramEnd"/>
      <w:r>
        <w:rPr>
          <w:rFonts w:hint="eastAsia"/>
        </w:rPr>
        <w:t>Profile</w:t>
      </w:r>
      <w:r>
        <w:rPr>
          <w:rFonts w:hint="eastAsia"/>
        </w:rPr>
        <w:t>的</w:t>
      </w:r>
    </w:p>
    <w:p w14:paraId="24143C6A" w14:textId="115191E3" w:rsidR="00081E0B" w:rsidRDefault="00081E0B" w:rsidP="00081E0B">
      <w:pPr>
        <w:ind w:firstLine="420"/>
      </w:pPr>
      <w:r>
        <w:tab/>
        <w:t>6.jar</w:t>
      </w:r>
      <w:r>
        <w:t>包外部的</w:t>
      </w:r>
      <w:r>
        <w:t>application-(profile}.properties</w:t>
      </w:r>
      <w:r>
        <w:t>或</w:t>
      </w:r>
      <w:proofErr w:type="spellStart"/>
      <w:r>
        <w:t>application.yml</w:t>
      </w:r>
      <w:proofErr w:type="spellEnd"/>
      <w:r>
        <w:t>(</w:t>
      </w:r>
      <w:r>
        <w:t>带</w:t>
      </w:r>
      <w:proofErr w:type="spellStart"/>
      <w:r>
        <w:t>spring.profile</w:t>
      </w:r>
      <w:proofErr w:type="spellEnd"/>
      <w:r>
        <w:t>)</w:t>
      </w:r>
      <w:r>
        <w:t>配置文件</w:t>
      </w:r>
      <w:r w:rsidR="003A12DB">
        <w:rPr>
          <w:rFonts w:hint="eastAsia"/>
        </w:rPr>
        <w:t>。</w:t>
      </w:r>
    </w:p>
    <w:p w14:paraId="375E79F6" w14:textId="4A3F1C1C" w:rsidR="00081E0B" w:rsidRDefault="00081E0B" w:rsidP="00081E0B">
      <w:pPr>
        <w:ind w:firstLine="420"/>
      </w:pPr>
      <w:r>
        <w:tab/>
        <w:t>7.jar</w:t>
      </w:r>
      <w:proofErr w:type="gramStart"/>
      <w:r>
        <w:t>包内部</w:t>
      </w:r>
      <w:proofErr w:type="gramEnd"/>
      <w:r>
        <w:t>的</w:t>
      </w:r>
      <w:r>
        <w:t>application-(profile}-properties</w:t>
      </w:r>
      <w:r>
        <w:t>或</w:t>
      </w:r>
      <w:proofErr w:type="spellStart"/>
      <w:r>
        <w:t>application.yml</w:t>
      </w:r>
      <w:proofErr w:type="spellEnd"/>
      <w:r>
        <w:t>(</w:t>
      </w:r>
      <w:r>
        <w:t>带</w:t>
      </w:r>
      <w:proofErr w:type="spellStart"/>
      <w:r>
        <w:t>spring.profile</w:t>
      </w:r>
      <w:proofErr w:type="spellEnd"/>
      <w:r>
        <w:t>)</w:t>
      </w:r>
      <w:r>
        <w:t>配置文件</w:t>
      </w:r>
    </w:p>
    <w:p w14:paraId="7215F977" w14:textId="16DE2131" w:rsidR="00F759A2" w:rsidRPr="009C26E3" w:rsidRDefault="006B09E0" w:rsidP="00081E0B">
      <w:pPr>
        <w:ind w:firstLine="420"/>
        <w:rPr>
          <w:color w:val="FF0000"/>
        </w:rPr>
      </w:pPr>
      <w:r w:rsidRPr="009C26E3">
        <w:rPr>
          <w:rFonts w:hint="eastAsia"/>
          <w:color w:val="FF0000"/>
        </w:rPr>
        <w:t>再来加载不带</w:t>
      </w:r>
      <w:proofErr w:type="spellStart"/>
      <w:r w:rsidRPr="009C26E3">
        <w:rPr>
          <w:rFonts w:hint="eastAsia"/>
          <w:color w:val="FF0000"/>
        </w:rPr>
        <w:t>prifile</w:t>
      </w:r>
      <w:proofErr w:type="spellEnd"/>
      <w:r w:rsidRPr="009C26E3">
        <w:rPr>
          <w:rFonts w:hint="eastAsia"/>
          <w:color w:val="FF0000"/>
        </w:rPr>
        <w:t>的</w:t>
      </w:r>
    </w:p>
    <w:p w14:paraId="3E79A8D6" w14:textId="501036F3" w:rsidR="00081E0B" w:rsidRDefault="00F759A2" w:rsidP="00081E0B">
      <w:pPr>
        <w:ind w:firstLine="420"/>
      </w:pPr>
      <w:r>
        <w:tab/>
      </w:r>
      <w:r w:rsidR="00081E0B">
        <w:t>8.jar</w:t>
      </w:r>
      <w:r w:rsidR="00081E0B">
        <w:t>包外部的</w:t>
      </w:r>
      <w:proofErr w:type="spellStart"/>
      <w:r w:rsidR="00081E0B">
        <w:t>application.properties</w:t>
      </w:r>
      <w:proofErr w:type="spellEnd"/>
      <w:r w:rsidR="00081E0B">
        <w:t>或</w:t>
      </w:r>
      <w:proofErr w:type="spellStart"/>
      <w:r w:rsidR="00081E0B">
        <w:t>application.yml</w:t>
      </w:r>
      <w:proofErr w:type="spellEnd"/>
      <w:r w:rsidR="00081E0B">
        <w:t>不带</w:t>
      </w:r>
      <w:proofErr w:type="spellStart"/>
      <w:r w:rsidR="00081E0B">
        <w:t>spring.profile</w:t>
      </w:r>
      <w:proofErr w:type="spellEnd"/>
      <w:r w:rsidR="00081E0B">
        <w:t>)</w:t>
      </w:r>
      <w:r w:rsidR="00081E0B">
        <w:t>配置文件</w:t>
      </w:r>
    </w:p>
    <w:p w14:paraId="5C4EE4BE" w14:textId="4219BBEA" w:rsidR="00081E0B" w:rsidRDefault="00081E0B" w:rsidP="00081E0B">
      <w:pPr>
        <w:ind w:firstLine="420"/>
      </w:pPr>
      <w:r>
        <w:tab/>
        <w:t>9.jar</w:t>
      </w:r>
      <w:proofErr w:type="gramStart"/>
      <w:r>
        <w:t>包内部</w:t>
      </w:r>
      <w:proofErr w:type="gramEnd"/>
      <w:r>
        <w:t>的</w:t>
      </w:r>
      <w:proofErr w:type="spellStart"/>
      <w:r>
        <w:t>application.properties</w:t>
      </w:r>
      <w:proofErr w:type="spellEnd"/>
      <w:r>
        <w:t>或</w:t>
      </w:r>
      <w:proofErr w:type="spellStart"/>
      <w:r>
        <w:t>application.yml</w:t>
      </w:r>
      <w:proofErr w:type="spellEnd"/>
      <w:r>
        <w:t>不带</w:t>
      </w:r>
      <w:proofErr w:type="spellStart"/>
      <w:r>
        <w:t>spring.profile</w:t>
      </w:r>
      <w:proofErr w:type="spellEnd"/>
      <w:r>
        <w:t>)</w:t>
      </w:r>
      <w:r>
        <w:t>配置文件</w:t>
      </w:r>
    </w:p>
    <w:p w14:paraId="59AA4668" w14:textId="704ACE75" w:rsidR="00081E0B" w:rsidRDefault="00081E0B" w:rsidP="00081E0B">
      <w:pPr>
        <w:ind w:firstLine="420"/>
      </w:pPr>
      <w:r>
        <w:tab/>
      </w:r>
      <w:proofErr w:type="spellStart"/>
      <w:r>
        <w:t>10.@Configuration</w:t>
      </w:r>
      <w:proofErr w:type="spellEnd"/>
      <w:r>
        <w:t>注解类上的</w:t>
      </w:r>
      <w:r>
        <w:t>@</w:t>
      </w:r>
      <w:proofErr w:type="spellStart"/>
      <w:r>
        <w:t>PropertySource</w:t>
      </w:r>
      <w:proofErr w:type="spellEnd"/>
    </w:p>
    <w:p w14:paraId="4C0A3933" w14:textId="57C3770D" w:rsidR="00081E0B" w:rsidRPr="001B7FE4" w:rsidRDefault="00081E0B" w:rsidP="00081E0B">
      <w:pPr>
        <w:ind w:firstLine="420"/>
      </w:pPr>
      <w:r>
        <w:tab/>
        <w:t>11.</w:t>
      </w:r>
      <w:r>
        <w:t>通过</w:t>
      </w:r>
      <w:proofErr w:type="spellStart"/>
      <w:r>
        <w:t>SpringApplication.setDefaultProperties</w:t>
      </w:r>
      <w:proofErr w:type="spellEnd"/>
      <w:r>
        <w:t>指定的默认属性</w:t>
      </w:r>
    </w:p>
    <w:p w14:paraId="1142E300" w14:textId="7AE84E86" w:rsidR="001B7FE4" w:rsidRDefault="009158C0" w:rsidP="009158C0">
      <w:pPr>
        <w:pStyle w:val="3"/>
        <w:ind w:firstLine="420"/>
      </w:pPr>
      <w:r w:rsidRPr="009158C0">
        <w:t>外部的配置文件</w:t>
      </w:r>
    </w:p>
    <w:p w14:paraId="116EB116" w14:textId="77777777" w:rsidR="009158C0" w:rsidRPr="009158C0" w:rsidRDefault="009158C0" w:rsidP="009158C0">
      <w:pPr>
        <w:ind w:firstLine="420"/>
      </w:pPr>
      <w:r w:rsidRPr="009158C0">
        <w:t>1</w:t>
      </w:r>
      <w:r w:rsidRPr="009158C0">
        <w:t>，使用配置文件的路径</w:t>
      </w:r>
    </w:p>
    <w:p w14:paraId="5E8C620C" w14:textId="16F2A323" w:rsidR="009158C0" w:rsidRDefault="00796011" w:rsidP="009158C0">
      <w:pPr>
        <w:ind w:firstLine="420"/>
      </w:pPr>
      <w:r>
        <w:tab/>
      </w:r>
      <w:r w:rsidR="009158C0" w:rsidRPr="009158C0">
        <w:t>我们也可以通过配置</w:t>
      </w:r>
      <w:proofErr w:type="spellStart"/>
      <w:r w:rsidR="009158C0" w:rsidRPr="009158C0">
        <w:t>spring.config.location</w:t>
      </w:r>
      <w:proofErr w:type="spellEnd"/>
      <w:r w:rsidR="009158C0" w:rsidRPr="009158C0">
        <w:t>来改变默认配置。</w:t>
      </w:r>
    </w:p>
    <w:p w14:paraId="75694609" w14:textId="27DD90BD" w:rsidR="006F0889" w:rsidRPr="009158C0" w:rsidRDefault="006F0889" w:rsidP="009158C0">
      <w:pPr>
        <w:ind w:firstLine="420"/>
      </w:pPr>
      <w:r>
        <w:rPr>
          <w:noProof/>
        </w:rPr>
        <w:drawing>
          <wp:inline distT="0" distB="0" distL="0" distR="0" wp14:anchorId="7A06699D" wp14:editId="630EACC3">
            <wp:extent cx="4709568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73A6" w14:textId="4EBDF678" w:rsidR="009158C0" w:rsidRDefault="001F2EC2" w:rsidP="008D09FE">
      <w:pPr>
        <w:ind w:firstLine="420"/>
      </w:pPr>
      <w:r>
        <w:rPr>
          <w:rFonts w:hint="eastAsia"/>
        </w:rPr>
        <w:t>项目打包好以后，我们可以使用命令行参数的形式，启动项目的时候来指定配置文件的新位置。指定配置文件和默认加载的这些配置文件共同起作用形成互补配置。</w:t>
      </w:r>
    </w:p>
    <w:p w14:paraId="1C556D43" w14:textId="77777777" w:rsidR="001721F1" w:rsidRDefault="006F5EDF" w:rsidP="001721F1">
      <w:pPr>
        <w:ind w:firstLine="420"/>
      </w:pPr>
      <w:r w:rsidRPr="006F5EDF">
        <w:t>2</w:t>
      </w:r>
      <w:r w:rsidRPr="006F5EDF">
        <w:t>，使用命令行参数</w:t>
      </w:r>
    </w:p>
    <w:p w14:paraId="020E1ECC" w14:textId="144D741E" w:rsidR="001721F1" w:rsidRDefault="001721F1" w:rsidP="001721F1">
      <w:pPr>
        <w:ind w:firstLine="420"/>
      </w:pPr>
      <w:r>
        <w:rPr>
          <w:rFonts w:hint="eastAsia"/>
        </w:rPr>
        <w:t>所有的配置都可以在命令行上进行指定；</w:t>
      </w:r>
    </w:p>
    <w:p w14:paraId="68A54A6F" w14:textId="7A6C4F07" w:rsidR="006F5EDF" w:rsidRDefault="001721F1" w:rsidP="001721F1">
      <w:pPr>
        <w:ind w:firstLine="420"/>
      </w:pPr>
      <w:r>
        <w:rPr>
          <w:rFonts w:hint="eastAsia"/>
        </w:rPr>
        <w:t>多个配置用空格分开；</w:t>
      </w:r>
      <w:r>
        <w:t xml:space="preserve"> –</w:t>
      </w:r>
      <w:r>
        <w:t>配置项</w:t>
      </w:r>
      <w:r>
        <w:t>=</w:t>
      </w:r>
      <w:r>
        <w:t>值</w:t>
      </w:r>
    </w:p>
    <w:p w14:paraId="2820BF39" w14:textId="28DE1E9D" w:rsidR="001721F1" w:rsidRPr="009158C0" w:rsidRDefault="001721F1" w:rsidP="001721F1">
      <w:pPr>
        <w:ind w:firstLine="420"/>
      </w:pPr>
      <w:r>
        <w:rPr>
          <w:noProof/>
        </w:rPr>
        <w:drawing>
          <wp:inline distT="0" distB="0" distL="0" distR="0" wp14:anchorId="6C493AF5" wp14:editId="5067C59C">
            <wp:extent cx="4778154" cy="73158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F69" w14:textId="77777777" w:rsidR="009158C0" w:rsidRPr="009158C0" w:rsidRDefault="009158C0" w:rsidP="009158C0">
      <w:pPr>
        <w:ind w:firstLine="420"/>
      </w:pPr>
    </w:p>
    <w:p w14:paraId="4E0B34F7" w14:textId="526DDC13" w:rsidR="001B7FE4" w:rsidRDefault="00C500BF" w:rsidP="00C500BF">
      <w:pPr>
        <w:pStyle w:val="20"/>
      </w:pPr>
      <w:proofErr w:type="spellStart"/>
      <w:r>
        <w:rPr>
          <w:rFonts w:hint="eastAsia"/>
        </w:rPr>
        <w:t>spingboot</w:t>
      </w:r>
      <w:proofErr w:type="spellEnd"/>
      <w:r>
        <w:rPr>
          <w:rFonts w:hint="eastAsia"/>
        </w:rPr>
        <w:t>自动配置原理</w:t>
      </w:r>
      <w:r w:rsidR="00F436DE">
        <w:rPr>
          <w:rFonts w:hint="eastAsia"/>
        </w:rPr>
        <w:t>（重点）</w:t>
      </w:r>
    </w:p>
    <w:p w14:paraId="6899F34C" w14:textId="77777777" w:rsidR="00A80104" w:rsidRDefault="00A80104" w:rsidP="00A80104">
      <w:pPr>
        <w:ind w:firstLine="420"/>
      </w:pPr>
      <w:r>
        <w:rPr>
          <w:rFonts w:hint="eastAsia"/>
        </w:rPr>
        <w:t>自动配置原理：</w:t>
      </w:r>
    </w:p>
    <w:p w14:paraId="263C1C55" w14:textId="04AAD72A" w:rsidR="00E70807" w:rsidRDefault="00A80104" w:rsidP="00A80104">
      <w:pPr>
        <w:ind w:firstLine="420"/>
      </w:pPr>
      <w:r>
        <w:t>1</w:t>
      </w:r>
      <w:r>
        <w:t>、</w:t>
      </w:r>
      <w:proofErr w:type="spellStart"/>
      <w:r>
        <w:t>SpringBoot</w:t>
      </w:r>
      <w:proofErr w:type="spellEnd"/>
      <w:r>
        <w:t>启动的时候</w:t>
      </w:r>
      <w:proofErr w:type="gramStart"/>
      <w:r>
        <w:t>加载主</w:t>
      </w:r>
      <w:proofErr w:type="gramEnd"/>
      <w:r>
        <w:t>配置类，开启了自动配置功能</w:t>
      </w:r>
    </w:p>
    <w:p w14:paraId="5E01870C" w14:textId="77777777" w:rsidR="00782221" w:rsidRDefault="0029499E" w:rsidP="00A80104">
      <w:pPr>
        <w:ind w:firstLine="420"/>
      </w:pPr>
      <w:r>
        <w:t>2</w:t>
      </w:r>
      <w:r w:rsidR="006157F4">
        <w:rPr>
          <w:rFonts w:hint="eastAsia"/>
        </w:rPr>
        <w:t>、</w:t>
      </w:r>
      <w:r w:rsidR="00A80104">
        <w:t>@</w:t>
      </w:r>
      <w:proofErr w:type="spellStart"/>
      <w:r w:rsidR="00A80104">
        <w:t>EnableAutoConfiguration</w:t>
      </w:r>
      <w:proofErr w:type="spellEnd"/>
      <w:r w:rsidR="00A80104">
        <w:rPr>
          <w:rFonts w:hint="eastAsia"/>
        </w:rPr>
        <w:t>作用：</w:t>
      </w:r>
    </w:p>
    <w:p w14:paraId="308A4108" w14:textId="449E0690" w:rsidR="00C500BF" w:rsidRDefault="00782221" w:rsidP="00A80104">
      <w:pPr>
        <w:ind w:firstLine="420"/>
      </w:pPr>
      <w:r>
        <w:tab/>
      </w:r>
      <w:r>
        <w:tab/>
      </w:r>
      <w:r w:rsidR="005E3069" w:rsidRPr="005E3069">
        <w:rPr>
          <w:rFonts w:hint="eastAsia"/>
        </w:rPr>
        <w:t>利用</w:t>
      </w:r>
      <w:proofErr w:type="spellStart"/>
      <w:r w:rsidR="005E3069" w:rsidRPr="005E3069">
        <w:t>EnableAutoconfigurationlmportSelector</w:t>
      </w:r>
      <w:proofErr w:type="spellEnd"/>
      <w:r w:rsidR="005E3069" w:rsidRPr="005E3069">
        <w:t>给容器中导入一些组件？</w:t>
      </w:r>
    </w:p>
    <w:p w14:paraId="1CE8DDC9" w14:textId="65C368DB" w:rsidR="001C4AA4" w:rsidRDefault="001C4AA4" w:rsidP="00A80104">
      <w:pPr>
        <w:ind w:firstLine="420"/>
      </w:pPr>
      <w:r w:rsidRPr="001C4AA4">
        <w:rPr>
          <w:rFonts w:hint="eastAsia"/>
        </w:rPr>
        <w:t>可以插件</w:t>
      </w:r>
      <w:proofErr w:type="spellStart"/>
      <w:r w:rsidRPr="001C4AA4">
        <w:t>selectlmports</w:t>
      </w:r>
      <w:proofErr w:type="spellEnd"/>
      <w:r w:rsidR="009557CC">
        <w:t>()</w:t>
      </w:r>
      <w:r w:rsidRPr="001C4AA4">
        <w:t>方法的内容；</w:t>
      </w:r>
    </w:p>
    <w:p w14:paraId="149A8B87" w14:textId="4AC04BDF" w:rsidR="00AD4C4D" w:rsidRDefault="00AD4C4D" w:rsidP="00A80104">
      <w:pPr>
        <w:ind w:firstLine="420"/>
      </w:pPr>
      <w:r>
        <w:t>获取候选的配置</w:t>
      </w:r>
      <w:r w:rsidR="00D60418"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1530" w14:paraId="72D9236F" w14:textId="77777777" w:rsidTr="009C1530">
        <w:tc>
          <w:tcPr>
            <w:tcW w:w="8296" w:type="dxa"/>
          </w:tcPr>
          <w:p w14:paraId="4BF29784" w14:textId="77777777" w:rsidR="006358D0" w:rsidRPr="006358D0" w:rsidRDefault="006358D0" w:rsidP="006358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6358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List&lt;String&gt; configurations = </w:t>
            </w:r>
            <w:proofErr w:type="spellStart"/>
            <w:proofErr w:type="gramStart"/>
            <w:r w:rsidRPr="006358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6358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.getCandidateConfigurations</w:t>
            </w:r>
            <w:proofErr w:type="spellEnd"/>
            <w:proofErr w:type="gramEnd"/>
            <w:r w:rsidRPr="006358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6358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annotationMetadata</w:t>
            </w:r>
            <w:proofErr w:type="spellEnd"/>
            <w:r w:rsidRPr="006358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 attributes);</w:t>
            </w:r>
          </w:p>
          <w:p w14:paraId="0AB5931B" w14:textId="77777777" w:rsidR="009C1530" w:rsidRPr="006358D0" w:rsidRDefault="009C1530" w:rsidP="006358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</w:pPr>
          </w:p>
        </w:tc>
      </w:tr>
    </w:tbl>
    <w:p w14:paraId="0BC938A2" w14:textId="68BAA399" w:rsidR="009C1530" w:rsidRDefault="0025197E" w:rsidP="00A80104">
      <w:pPr>
        <w:ind w:firstLine="420"/>
      </w:pPr>
      <w:r>
        <w:rPr>
          <w:rFonts w:hint="eastAsia"/>
        </w:rPr>
        <w:t>扫描所有</w:t>
      </w:r>
      <w:r>
        <w:rPr>
          <w:rFonts w:hint="eastAsia"/>
        </w:rPr>
        <w:t>jar</w:t>
      </w:r>
      <w:r>
        <w:rPr>
          <w:rFonts w:hint="eastAsia"/>
        </w:rPr>
        <w:t>包类路径下的</w:t>
      </w:r>
      <w:r>
        <w:rPr>
          <w:rFonts w:hint="eastAsia"/>
        </w:rPr>
        <w:t>M</w:t>
      </w:r>
      <w:r>
        <w:t>ETA-INF/</w:t>
      </w:r>
      <w:proofErr w:type="spellStart"/>
      <w:r>
        <w:t>spring.factories</w:t>
      </w:r>
      <w:proofErr w:type="spellEnd"/>
      <w:r w:rsidR="00250D55">
        <w:t>,</w:t>
      </w:r>
      <w:r w:rsidR="00250D55">
        <w:t>将扫描到这些文件的内容包装成</w:t>
      </w:r>
      <w:r w:rsidR="00250D55">
        <w:t>properties</w:t>
      </w:r>
      <w:r w:rsidR="00250D55">
        <w:t>对象</w:t>
      </w:r>
      <w:r w:rsidR="00CE5431">
        <w:t>。</w:t>
      </w:r>
      <w:r w:rsidR="008B20F8">
        <w:t>从</w:t>
      </w:r>
      <w:r w:rsidR="008B20F8">
        <w:t>properties</w:t>
      </w:r>
      <w:r w:rsidR="008B20F8">
        <w:t>获取到</w:t>
      </w:r>
      <w:proofErr w:type="spellStart"/>
      <w:r w:rsidR="00895AF5">
        <w:t>enableautoConfiguration.class</w:t>
      </w:r>
      <w:proofErr w:type="spellEnd"/>
      <w:r w:rsidR="00895AF5">
        <w:t>对应的值添加到容器中。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0418" w14:paraId="501F42FB" w14:textId="77777777" w:rsidTr="00D60418">
        <w:tc>
          <w:tcPr>
            <w:tcW w:w="8296" w:type="dxa"/>
          </w:tcPr>
          <w:p w14:paraId="768E6756" w14:textId="4217C256" w:rsidR="00D60418" w:rsidRPr="00895AF5" w:rsidRDefault="00D60418" w:rsidP="00895A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40"/>
              <w:jc w:val="left"/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</w:pPr>
            <w:r w:rsidRPr="00D60418"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  <w:t>List&lt;String&gt; configurations = SpringFactoriesLoader.loadFactoryNames(</w:t>
            </w:r>
            <w:proofErr w:type="gramStart"/>
            <w:r w:rsidRPr="00D60418">
              <w:rPr>
                <w:rFonts w:ascii="Consolas" w:eastAsia="宋体" w:hAnsi="Consolas" w:cs="宋体"/>
                <w:b/>
                <w:color w:val="000080"/>
                <w:sz w:val="17"/>
                <w:szCs w:val="17"/>
              </w:rPr>
              <w:t>this</w:t>
            </w:r>
            <w:r w:rsidRPr="00D60418"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  <w:t>.getSpringFactoriesLoaderFactoryClass</w:t>
            </w:r>
            <w:proofErr w:type="gramEnd"/>
            <w:r w:rsidRPr="00D60418"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  <w:t xml:space="preserve">(), </w:t>
            </w:r>
            <w:proofErr w:type="spellStart"/>
            <w:r w:rsidRPr="00D60418">
              <w:rPr>
                <w:rFonts w:ascii="Consolas" w:eastAsia="宋体" w:hAnsi="Consolas" w:cs="宋体"/>
                <w:b/>
                <w:color w:val="000080"/>
                <w:sz w:val="17"/>
                <w:szCs w:val="17"/>
              </w:rPr>
              <w:t>this</w:t>
            </w:r>
            <w:r w:rsidRPr="00D60418"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  <w:t>.getBeanClassLoader</w:t>
            </w:r>
            <w:proofErr w:type="spellEnd"/>
            <w:r w:rsidRPr="00D60418">
              <w:rPr>
                <w:rFonts w:ascii="Consolas" w:eastAsia="宋体" w:hAnsi="Consolas" w:cs="宋体"/>
                <w:bCs w:val="0"/>
                <w:color w:val="000000"/>
                <w:sz w:val="17"/>
                <w:szCs w:val="17"/>
              </w:rPr>
              <w:t>());</w:t>
            </w:r>
          </w:p>
        </w:tc>
      </w:tr>
    </w:tbl>
    <w:p w14:paraId="4356A3EC" w14:textId="59EE37A9" w:rsidR="00C72FEC" w:rsidRDefault="00D4698A" w:rsidP="00D4698A">
      <w:pPr>
        <w:ind w:firstLineChars="0" w:firstLine="0"/>
      </w:pPr>
      <w:r>
        <w:tab/>
      </w:r>
      <w:r w:rsidR="00C72FEC">
        <w:t>结：</w:t>
      </w:r>
      <w:proofErr w:type="gramStart"/>
      <w:r w:rsidR="00C72FEC">
        <w:t>将雷路惊吓</w:t>
      </w:r>
      <w:proofErr w:type="gramEnd"/>
      <w:r w:rsidR="00C72FEC">
        <w:t>META-</w:t>
      </w:r>
      <w:proofErr w:type="spellStart"/>
      <w:r w:rsidR="00C72FEC">
        <w:t>IINF</w:t>
      </w:r>
      <w:proofErr w:type="spellEnd"/>
      <w:r w:rsidR="00C72FEC">
        <w:t>/</w:t>
      </w:r>
      <w:proofErr w:type="spellStart"/>
      <w:r w:rsidR="00C72FEC">
        <w:t>spring.factoryies</w:t>
      </w:r>
      <w:proofErr w:type="spellEnd"/>
      <w:r w:rsidR="00C72FEC">
        <w:t>里面配置的所有</w:t>
      </w:r>
      <w:proofErr w:type="spellStart"/>
      <w:r w:rsidR="00C72FEC">
        <w:t>enableautoconfiguration</w:t>
      </w:r>
      <w:proofErr w:type="spellEnd"/>
      <w:r w:rsidR="00C72FEC">
        <w:t>的</w:t>
      </w:r>
      <w:proofErr w:type="gramStart"/>
      <w:r w:rsidR="00C72FEC">
        <w:t>值加入</w:t>
      </w:r>
      <w:proofErr w:type="gramEnd"/>
      <w:r w:rsidR="00C72FEC">
        <w:t>到了容器中。</w:t>
      </w:r>
    </w:p>
    <w:p w14:paraId="2E2A6058" w14:textId="6C948D05" w:rsidR="00C72FEC" w:rsidRDefault="00C72FEC" w:rsidP="00A80104">
      <w:pPr>
        <w:ind w:firstLine="420"/>
      </w:pPr>
      <w:r>
        <w:t>例如：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2FEC" w14:paraId="35468247" w14:textId="77777777" w:rsidTr="00C72FEC">
        <w:tc>
          <w:tcPr>
            <w:tcW w:w="8296" w:type="dxa"/>
          </w:tcPr>
          <w:p w14:paraId="12FBF01F" w14:textId="77777777" w:rsidR="00C72FEC" w:rsidRPr="00C72FEC" w:rsidRDefault="00C72FEC" w:rsidP="00C72F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C72FE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 Test Execution Listeners</w:t>
            </w:r>
            <w:r w:rsidRPr="00C72FE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org.springframework.</w:t>
            </w:r>
            <w:proofErr w:type="gramStart"/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test.context</w:t>
            </w:r>
            <w:proofErr w:type="gramEnd"/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.TestExecutionListener</w:t>
            </w:r>
            <w:proofErr w:type="spellEnd"/>
            <w:r w:rsidRPr="00C72F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\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Pr="00C72FE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org.springframework.boot.test.autoconfigure.restdocs.RestDocsTestExecutionListener,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\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Pr="00C72FE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org.springframework.boot.test.autoconfigure.web.client.MockRestServiceServerResetTestExecutionListener,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\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Pr="00C72FE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org.springframework.boot.test.autoconfigure.web.servlet.MockMvcPrintOnlyOnFailureTestExecutionListener,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\</w:t>
            </w:r>
            <w:r w:rsidRPr="00C72F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Pr="00C72FE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org.springframework.boot.test.autoconfigure.web.servlet.WebDriverTestExecutionListener</w:t>
            </w:r>
          </w:p>
          <w:p w14:paraId="563B1FF9" w14:textId="77777777" w:rsidR="00C72FEC" w:rsidRPr="00C72FEC" w:rsidRDefault="00C72FEC" w:rsidP="00A80104">
            <w:pPr>
              <w:ind w:firstLineChars="0" w:firstLine="0"/>
            </w:pPr>
          </w:p>
        </w:tc>
      </w:tr>
    </w:tbl>
    <w:p w14:paraId="19F2F2E1" w14:textId="6E115E96" w:rsidR="00C72FEC" w:rsidRDefault="00315589" w:rsidP="00A80104">
      <w:pPr>
        <w:ind w:firstLine="420"/>
      </w:pPr>
      <w:r w:rsidRPr="00315589">
        <w:rPr>
          <w:rFonts w:hint="eastAsia"/>
        </w:rPr>
        <w:t>每一个这样的</w:t>
      </w:r>
      <w:proofErr w:type="spellStart"/>
      <w:r w:rsidRPr="00315589">
        <w:t>x</w:t>
      </w:r>
      <w:r w:rsidR="0044439C">
        <w:rPr>
          <w:rFonts w:hint="eastAsia"/>
        </w:rPr>
        <w:t>xx</w:t>
      </w:r>
      <w:r w:rsidRPr="00315589">
        <w:t>AutoConfiguration</w:t>
      </w:r>
      <w:proofErr w:type="spellEnd"/>
      <w:r w:rsidRPr="00315589">
        <w:t>类都是容器中的一个组件，都加入到容器中；用他们来做自动配置；</w:t>
      </w:r>
    </w:p>
    <w:p w14:paraId="2B6689EB" w14:textId="17C5C5BB" w:rsidR="00B77DB9" w:rsidRDefault="00B77DB9" w:rsidP="00A80104">
      <w:pPr>
        <w:ind w:firstLine="420"/>
      </w:pPr>
    </w:p>
    <w:p w14:paraId="33ABC899" w14:textId="74407A22" w:rsidR="00F9363E" w:rsidRDefault="00B77DB9" w:rsidP="00A80104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每一个自动配置类进行自动配置功能</w:t>
      </w:r>
    </w:p>
    <w:p w14:paraId="5F266255" w14:textId="1F4F8F5C" w:rsidR="00F9363E" w:rsidRDefault="00F9363E" w:rsidP="00A80104">
      <w:pPr>
        <w:ind w:firstLine="420"/>
      </w:pPr>
      <w:r>
        <w:rPr>
          <w:rFonts w:hint="eastAsia"/>
        </w:rPr>
        <w:t>以</w:t>
      </w:r>
      <w:proofErr w:type="spellStart"/>
      <w:r w:rsidRPr="00F9363E">
        <w:t>HttpEncodingAutoConfiguration</w:t>
      </w:r>
      <w:proofErr w:type="spellEnd"/>
      <w:r>
        <w:rPr>
          <w:rFonts w:hint="eastAsia"/>
        </w:rPr>
        <w:t>解释原理</w:t>
      </w:r>
      <w:r w:rsidR="00564C4F">
        <w:rPr>
          <w:rFonts w:hint="eastAsia"/>
        </w:rPr>
        <w:t>（</w:t>
      </w:r>
      <w:r w:rsidR="00564C4F">
        <w:t>http</w:t>
      </w:r>
      <w:r w:rsidR="00564C4F">
        <w:rPr>
          <w:rFonts w:hint="eastAsia"/>
        </w:rPr>
        <w:t>编码自动配置）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63E" w14:paraId="0CDEDF46" w14:textId="77777777" w:rsidTr="00F9363E">
        <w:tc>
          <w:tcPr>
            <w:tcW w:w="8296" w:type="dxa"/>
          </w:tcPr>
          <w:p w14:paraId="0D8F921B" w14:textId="25C1AF10" w:rsidR="00BC46B2" w:rsidRDefault="00F9363E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@Configuration</w:t>
            </w:r>
            <w:r w:rsidR="004047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</w:t>
            </w:r>
            <w:r w:rsidR="004047C6" w:rsidRPr="000B3FC3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//</w:t>
            </w:r>
            <w:r w:rsidR="004047C6" w:rsidRPr="000B3FC3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表示这是</w:t>
            </w:r>
            <w:r w:rsidR="004047C6" w:rsidRPr="000B3FC3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 xml:space="preserve"> </w:t>
            </w:r>
            <w:r w:rsidR="004047C6" w:rsidRPr="000B3FC3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一个配置类，以前编写的配置文件一样，也可以为容器添加组件。</w:t>
            </w:r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EnableConfigurationProperties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({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HttpProperties.</w:t>
            </w:r>
            <w:r w:rsidRPr="00F9363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  <w:r w:rsidR="00FD3668" w:rsidRPr="00AF4914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//</w:t>
            </w:r>
            <w:r w:rsidR="00FD3668" w:rsidRPr="00AF491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启动指定类</w:t>
            </w:r>
            <w:r w:rsidR="00AF491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的</w:t>
            </w:r>
            <w:proofErr w:type="spellStart"/>
            <w:r w:rsidR="00AF4914" w:rsidRPr="00F9363E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ConfigurationProperties</w:t>
            </w:r>
            <w:proofErr w:type="spellEnd"/>
            <w:r w:rsidR="00AF4914" w:rsidRPr="00AF491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的功能</w:t>
            </w:r>
            <w:r w:rsidR="00B71B4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，将配置文件中对应的值和</w:t>
            </w:r>
            <w:proofErr w:type="spellStart"/>
            <w:r w:rsidR="00B71B4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httpencodingproperties</w:t>
            </w:r>
            <w:proofErr w:type="spellEnd"/>
            <w:r w:rsidR="00B71B44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绑定起来。</w:t>
            </w:r>
            <w:r w:rsidR="00525162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并把</w:t>
            </w:r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ConditionalOnWebApplication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="00747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</w:t>
            </w:r>
            <w:r w:rsidR="0074763E" w:rsidRPr="00A77E87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</w:t>
            </w:r>
            <w:r w:rsidR="0074763E" w:rsidRPr="00A77E87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spring</w:t>
            </w:r>
            <w:r w:rsidR="0074763E" w:rsidRPr="00A77E87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底层</w:t>
            </w:r>
            <w:r w:rsidR="0074763E" w:rsidRPr="00A77E87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@</w:t>
            </w:r>
            <w:proofErr w:type="spellStart"/>
            <w:r w:rsidR="0074763E" w:rsidRPr="00A77E87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conditionnal</w:t>
            </w:r>
            <w:proofErr w:type="spellEnd"/>
            <w:r w:rsidR="0074763E" w:rsidRPr="00A77E87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注解，根据不同的条件，如果满足某个条件</w:t>
            </w:r>
            <w:r w:rsidR="0074763E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，整个配置类里面的配置就全部生效。</w:t>
            </w:r>
            <w:r w:rsidR="00D27EAB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判断当前应用是否是个</w:t>
            </w:r>
            <w:r w:rsidR="00D27EAB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web</w:t>
            </w:r>
            <w:r w:rsidR="00D27EAB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应用。</w:t>
            </w:r>
            <w:r w:rsidR="00A2538E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如果是，当前配置生效</w:t>
            </w:r>
            <w:r w:rsidR="00812E05" w:rsidRPr="0068543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。</w:t>
            </w:r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type = 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Type.SERVLET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)</w:t>
            </w:r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ConditionalOnClass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({</w:t>
            </w:r>
            <w:proofErr w:type="spellStart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CharacterEncodingFilter.</w:t>
            </w:r>
            <w:r w:rsidRPr="00F9363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  <w:r w:rsidR="006854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//</w:t>
            </w:r>
            <w:r w:rsidR="00685435" w:rsidRPr="00EA38A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判断当前项目有没有这个类，</w:t>
            </w:r>
          </w:p>
          <w:p w14:paraId="496EB5E2" w14:textId="4F8CA49D" w:rsidR="00F9363E" w:rsidRDefault="00BC46B2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r w:rsidRPr="00F9363E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CharacterEncodingFilter</w:t>
            </w:r>
            <w:proofErr w:type="spellEnd"/>
            <w:r w:rsidRPr="00EA38A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：</w:t>
            </w:r>
            <w:proofErr w:type="spellStart"/>
            <w:r w:rsidRPr="00EA38A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springmvc</w:t>
            </w:r>
            <w:proofErr w:type="spellEnd"/>
            <w:r w:rsidRPr="00EA38A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中进行乱码解决的过滤器。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ConditionalOnProperty</w:t>
            </w:r>
            <w:proofErr w:type="spellEnd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="000C42FB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/</w:t>
            </w:r>
            <w:r w:rsidR="000C42FB" w:rsidRPr="00980D6A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</w:t>
            </w:r>
            <w:r w:rsidR="000C42FB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判断配置文件中是否存在</w:t>
            </w:r>
            <w:r w:rsidR="000C42FB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</w:t>
            </w:r>
            <w:proofErr w:type="spellStart"/>
            <w:r w:rsidR="000C42FB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spring.http.encoding</w:t>
            </w:r>
            <w:proofErr w:type="spellEnd"/>
            <w:r w:rsidR="000C42FB" w:rsidRPr="00980D6A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 xml:space="preserve">. </w:t>
            </w:r>
            <w:r w:rsidR="000C42FB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enabled</w:t>
            </w:r>
            <w:r w:rsidR="000C42FB" w:rsidRPr="00980D6A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 xml:space="preserve"> </w:t>
            </w:r>
            <w:r w:rsidR="000C42FB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</w:t>
            </w:r>
            <w:r w:rsidR="001310C4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，若果不存在，判断也是成立的。</w:t>
            </w:r>
            <w:r w:rsidR="008C6717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即使配置文件中</w:t>
            </w:r>
            <w:proofErr w:type="gramStart"/>
            <w:r w:rsidR="008C6717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不</w:t>
            </w:r>
            <w:proofErr w:type="gramEnd"/>
            <w:r w:rsidR="008C6717" w:rsidRPr="00980D6A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配置</w:t>
            </w:r>
            <w:r w:rsidR="008C6717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</w:t>
            </w:r>
            <w:proofErr w:type="spellStart"/>
            <w:r w:rsidR="008C6717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spring.http.encoding</w:t>
            </w:r>
            <w:proofErr w:type="spellEnd"/>
            <w:r w:rsidR="008C6717" w:rsidRPr="00980D6A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 xml:space="preserve">. </w:t>
            </w:r>
            <w:r w:rsidR="008C6717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enabled</w:t>
            </w:r>
            <w:r w:rsidR="008C6717" w:rsidRPr="00980D6A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 xml:space="preserve"> </w:t>
            </w:r>
            <w:r w:rsidR="008C6717" w:rsidRPr="00F9363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</w:t>
            </w:r>
            <w:r w:rsidR="008C6717" w:rsidRPr="00980D6A">
              <w:rPr>
                <w:rFonts w:ascii="Consolas" w:eastAsia="宋体" w:hAnsi="Consolas" w:cs="宋体" w:hint="eastAsia"/>
                <w:b/>
                <w:color w:val="FF0000"/>
                <w:sz w:val="18"/>
                <w:szCs w:val="18"/>
              </w:rPr>
              <w:t>，也是默认生效的。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prefix = </w:t>
            </w:r>
            <w:r w:rsidR="00F9363E" w:rsidRPr="00F9363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="00F9363E" w:rsidRPr="00F9363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spring.http.encoding</w:t>
            </w:r>
            <w:proofErr w:type="spellEnd"/>
            <w:r w:rsidR="00F9363E" w:rsidRPr="00F9363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value = {</w:t>
            </w:r>
            <w:r w:rsidR="00F9363E" w:rsidRPr="00F9363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"enabled"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},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matchIfMissing</w:t>
            </w:r>
            <w:proofErr w:type="spellEnd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="00F9363E" w:rsidRPr="00F9363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true</w:t>
            </w:r>
            <w:r w:rsidR="00F9363E" w:rsidRPr="00F9363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F9363E" w:rsidRPr="00F9363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HttpEncodingAutoConfiguration</w:t>
            </w:r>
            <w:proofErr w:type="spellEnd"/>
            <w:r w:rsidR="00F9363E" w:rsidRPr="00F9363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</w:p>
          <w:p w14:paraId="6193F5C6" w14:textId="6D76EBF8" w:rsidR="00A47608" w:rsidRDefault="00A47608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  <w:p w14:paraId="4997B607" w14:textId="160054CB" w:rsidR="00B210A3" w:rsidRDefault="00B210A3" w:rsidP="005546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</w:pPr>
            <w:r w:rsidRPr="000C424E">
              <w:rPr>
                <w:rFonts w:ascii="Consolas" w:eastAsia="宋体" w:hAnsi="Consolas" w:cs="宋体" w:hint="eastAsia"/>
                <w:b/>
                <w:color w:val="FF0000"/>
                <w:sz w:val="18"/>
                <w:szCs w:val="18"/>
              </w:rPr>
              <w:t>/</w:t>
            </w:r>
            <w:r w:rsidRPr="000C424E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/</w:t>
            </w:r>
            <w:r w:rsidRPr="000C424E">
              <w:rPr>
                <w:rFonts w:ascii="Consolas" w:eastAsia="宋体" w:hAnsi="Consolas" w:cs="宋体" w:hint="eastAsia"/>
                <w:b/>
                <w:color w:val="FF0000"/>
                <w:sz w:val="18"/>
                <w:szCs w:val="18"/>
              </w:rPr>
              <w:t>这个值已经和</w:t>
            </w:r>
            <w:proofErr w:type="spellStart"/>
            <w:r w:rsidRPr="000C424E">
              <w:rPr>
                <w:rFonts w:ascii="Consolas" w:eastAsia="宋体" w:hAnsi="Consolas" w:cs="宋体" w:hint="eastAsia"/>
                <w:b/>
                <w:color w:val="FF0000"/>
                <w:sz w:val="18"/>
                <w:szCs w:val="18"/>
              </w:rPr>
              <w:t>springboot</w:t>
            </w:r>
            <w:proofErr w:type="spellEnd"/>
            <w:r w:rsidRPr="000C424E">
              <w:rPr>
                <w:rFonts w:ascii="Consolas" w:eastAsia="宋体" w:hAnsi="Consolas" w:cs="宋体" w:hint="eastAsia"/>
                <w:b/>
                <w:color w:val="FF0000"/>
                <w:sz w:val="18"/>
                <w:szCs w:val="18"/>
              </w:rPr>
              <w:t>的配置文件映射了</w:t>
            </w:r>
            <w:r>
              <w:rPr>
                <w:rFonts w:ascii="Consolas" w:eastAsia="宋体" w:hAnsi="Consolas" w:cs="宋体" w:hint="eastAsia"/>
                <w:b/>
                <w:color w:val="000080"/>
                <w:sz w:val="18"/>
                <w:szCs w:val="18"/>
              </w:rPr>
              <w:t>。</w:t>
            </w:r>
            <w:r w:rsidR="00525162">
              <w:rPr>
                <w:rFonts w:ascii="Consolas" w:eastAsia="宋体" w:hAnsi="Consolas" w:cs="宋体" w:hint="eastAsia"/>
                <w:b/>
                <w:color w:val="000080"/>
                <w:sz w:val="18"/>
                <w:szCs w:val="18"/>
              </w:rPr>
              <w:t>使用</w:t>
            </w:r>
          </w:p>
          <w:p w14:paraId="5B118759" w14:textId="662236A8" w:rsidR="005546AF" w:rsidRPr="005546AF" w:rsidRDefault="005546AF" w:rsidP="005546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546AF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final </w:t>
            </w:r>
            <w:r w:rsidRPr="005546A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Encoding properties;</w:t>
            </w:r>
          </w:p>
          <w:p w14:paraId="6D36276F" w14:textId="5ED2FDC1" w:rsidR="00A47608" w:rsidRPr="00D61DAF" w:rsidRDefault="000F1C4B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bCs w:val="0"/>
                <w:color w:val="000000"/>
                <w:sz w:val="18"/>
                <w:szCs w:val="18"/>
              </w:rPr>
              <w:t xml:space="preserve"> </w:t>
            </w:r>
            <w:r w:rsidRPr="00D61DAF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 xml:space="preserve">  //</w:t>
            </w:r>
            <w:r w:rsidRPr="00D61DAF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只有一个构造器的情况下，参数的值就会从容器中拿</w:t>
            </w:r>
          </w:p>
          <w:p w14:paraId="4CE4EC6C" w14:textId="1C3FA76E" w:rsidR="0074205E" w:rsidRPr="0074205E" w:rsidRDefault="0074205E" w:rsidP="0074205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4205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proofErr w:type="gramStart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HttpEncodingAutoConfiguration</w:t>
            </w:r>
            <w:proofErr w:type="spellEnd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HttpProperties</w:t>
            </w:r>
            <w:proofErr w:type="spellEnd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properties) {</w:t>
            </w:r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74205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.properties</w:t>
            </w:r>
            <w:proofErr w:type="spellEnd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properties.getEncoding</w:t>
            </w:r>
            <w:proofErr w:type="spellEnd"/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99731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</w:t>
            </w:r>
            <w:r w:rsidRPr="0074205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</w:t>
            </w:r>
          </w:p>
          <w:p w14:paraId="337D6DB8" w14:textId="77777777" w:rsidR="0074205E" w:rsidRPr="0074205E" w:rsidRDefault="0074205E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  <w:p w14:paraId="33DEA789" w14:textId="2D3A63D5" w:rsidR="00A47608" w:rsidRPr="00A47608" w:rsidRDefault="00A47608" w:rsidP="00A4760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A47608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@Bean</w:t>
            </w:r>
            <w:r w:rsidR="00700248" w:rsidRPr="0053742B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 xml:space="preserve"> //</w:t>
            </w:r>
            <w:r w:rsidR="00700248" w:rsidRPr="0053742B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跟容器添加一个组件。</w:t>
            </w:r>
            <w:r w:rsidR="008F0D2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这个组件的某些</w:t>
            </w:r>
            <w:proofErr w:type="gramStart"/>
            <w:r w:rsidR="008F0D2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值需要</w:t>
            </w:r>
            <w:proofErr w:type="gramEnd"/>
            <w:r w:rsidR="008F0D2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从某</w:t>
            </w:r>
            <w:r w:rsidR="008F0D2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properties</w:t>
            </w:r>
            <w:r w:rsidR="008F0D2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中获取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ConditionalOnMissingBean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CharacterEncodingFilter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characterEncodingFilter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CharacterEncodingFilter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filter = </w:t>
            </w:r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OrderedCharacterEncodingFilter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filter.setEncoding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A47608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properties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.getCharset</w:t>
            </w:r>
            <w:proofErr w:type="spellEnd"/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().name());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filter.setForceRequestEncoding(</w:t>
            </w:r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A47608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properties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.shouldForce(org.springframework.boot.autoconfigure.http.HttpProperties.Encoding.Type.REQUEST));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filter.setForceResponseEncoding(</w:t>
            </w:r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.properties.shouldForce(org.springframework.boot.autoconfigure.http.HttpProperties.Encoding.Type.RESPONSE));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A476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filter;</w:t>
            </w:r>
            <w:r w:rsidRPr="00A476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2D2F7201" w14:textId="77777777" w:rsidR="00A47608" w:rsidRPr="00F9363E" w:rsidRDefault="00A47608" w:rsidP="004047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  <w:p w14:paraId="5A767121" w14:textId="77777777" w:rsidR="00F9363E" w:rsidRPr="00F9363E" w:rsidRDefault="00F9363E" w:rsidP="00A80104">
            <w:pPr>
              <w:ind w:firstLineChars="0" w:firstLine="0"/>
            </w:pPr>
          </w:p>
        </w:tc>
      </w:tr>
    </w:tbl>
    <w:p w14:paraId="18D75875" w14:textId="7439D76D" w:rsidR="006602D5" w:rsidRDefault="006602D5" w:rsidP="00A80104">
      <w:pPr>
        <w:ind w:firstLine="360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总结：根据当前不同的调价你判断，决定这个配置类是否生效。</w:t>
      </w:r>
      <w:r w:rsidR="005F44C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一旦这个配置类生效，这个配置类就会个容器中添加各种组件，这些组件的属性是从对应的</w:t>
      </w:r>
      <w:r w:rsidR="005F44C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properties</w:t>
      </w:r>
      <w:r w:rsidR="005F44C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类中获取的，这些类里面的每一个属性又是和配置文件绑定的。</w:t>
      </w:r>
    </w:p>
    <w:p w14:paraId="0EC68AE5" w14:textId="77777777" w:rsidR="00855A09" w:rsidRPr="000F775D" w:rsidRDefault="00855A09" w:rsidP="00855A09">
      <w:pPr>
        <w:ind w:firstLine="420"/>
        <w:rPr>
          <w:color w:val="FF0000"/>
        </w:rPr>
      </w:pPr>
      <w:r w:rsidRPr="000F775D">
        <w:rPr>
          <w:rFonts w:hint="eastAsia"/>
          <w:color w:val="FF0000"/>
        </w:rPr>
        <w:t>properties</w:t>
      </w:r>
      <w:r w:rsidRPr="000F775D">
        <w:rPr>
          <w:rFonts w:hint="eastAsia"/>
          <w:color w:val="FF0000"/>
        </w:rPr>
        <w:t>：这是能配置的属性都是来来自于这个功能的</w:t>
      </w:r>
      <w:r w:rsidRPr="000F775D">
        <w:rPr>
          <w:rFonts w:hint="eastAsia"/>
          <w:color w:val="FF0000"/>
        </w:rPr>
        <w:t>properties</w:t>
      </w:r>
      <w:r w:rsidRPr="000F775D">
        <w:rPr>
          <w:rFonts w:hint="eastAsia"/>
          <w:color w:val="FF0000"/>
        </w:rPr>
        <w:t>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5A09" w14:paraId="1AB6B2DD" w14:textId="77777777" w:rsidTr="00825A93">
        <w:tc>
          <w:tcPr>
            <w:tcW w:w="8296" w:type="dxa"/>
          </w:tcPr>
          <w:p w14:paraId="71CB2E28" w14:textId="77777777" w:rsidR="00855A09" w:rsidRPr="000F775D" w:rsidRDefault="00855A09" w:rsidP="00825A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spring.http</w:t>
            </w:r>
            <w:proofErr w:type="gramEnd"/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.encoding.charset</w:t>
            </w:r>
            <w:proofErr w:type="spellEnd"/>
            <w:r w:rsidRPr="00FA1A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proofErr w:type="spellStart"/>
            <w:r w:rsidRPr="00FA1A7D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utf</w:t>
            </w:r>
            <w:proofErr w:type="spellEnd"/>
            <w:r w:rsidRPr="00FA1A7D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-8</w:t>
            </w:r>
            <w:r w:rsidRPr="00FA1A7D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br/>
            </w:r>
            <w:proofErr w:type="spellStart"/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spring.http.encoding.force</w:t>
            </w:r>
            <w:proofErr w:type="spellEnd"/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-request</w:t>
            </w:r>
            <w:r w:rsidRPr="00FA1A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true</w:t>
            </w:r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proofErr w:type="spellStart"/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spring.http.encoding.enabled</w:t>
            </w:r>
            <w:proofErr w:type="spellEnd"/>
            <w:r w:rsidRPr="00FA1A7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FA1A7D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true</w:t>
            </w:r>
          </w:p>
        </w:tc>
      </w:tr>
    </w:tbl>
    <w:p w14:paraId="2BCFB92D" w14:textId="4FFF867D" w:rsidR="00F9363E" w:rsidRDefault="006665A9" w:rsidP="00A80104">
      <w:pPr>
        <w:ind w:firstLine="360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5</w:t>
      </w:r>
      <w:r w:rsidR="001225E1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、</w:t>
      </w:r>
      <w:proofErr w:type="spellStart"/>
      <w:r w:rsidR="00AF4914" w:rsidRPr="00F9363E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HttpProperties</w:t>
      </w:r>
      <w:proofErr w:type="spellEnd"/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:</w:t>
      </w:r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所有在配置文件中能够配置的属性</w:t>
      </w:r>
      <w:proofErr w:type="spellStart"/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xxxxproperties</w:t>
      </w:r>
      <w:proofErr w:type="spellEnd"/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类中</w:t>
      </w:r>
      <w:proofErr w:type="gramStart"/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封装着</w:t>
      </w:r>
      <w:proofErr w:type="gramEnd"/>
      <w:r w:rsidR="009A4F92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，配置文件中能够配置什么，就可以参照某个对应的这个属性类。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914" w14:paraId="3BA8E7B6" w14:textId="77777777" w:rsidTr="00AF4914">
        <w:tc>
          <w:tcPr>
            <w:tcW w:w="8296" w:type="dxa"/>
          </w:tcPr>
          <w:p w14:paraId="32D1F4CB" w14:textId="12433958" w:rsidR="00AF4914" w:rsidRPr="00536B7E" w:rsidRDefault="00AF4914" w:rsidP="00536B7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proofErr w:type="spellStart"/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ConfigurationProperties</w:t>
            </w:r>
            <w:proofErr w:type="spellEnd"/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="005025E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//</w:t>
            </w:r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prefix = </w:t>
            </w:r>
            <w:r w:rsidRPr="00AF491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AF491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spring.http</w:t>
            </w:r>
            <w:proofErr w:type="spellEnd"/>
            <w:r w:rsidRPr="00AF491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AF491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br/>
            </w:r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="005025EF" w:rsidRPr="00CB7671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从配置问价中获取指定的和</w:t>
            </w:r>
            <w:r w:rsidR="005025EF" w:rsidRPr="00CB7671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bean</w:t>
            </w:r>
            <w:r w:rsidR="005025EF" w:rsidRPr="00CB7671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的属性进行绑定。</w:t>
            </w:r>
            <w:r w:rsidR="006665A9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例如</w:t>
            </w:r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AF491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HttpProperties</w:t>
            </w:r>
            <w:proofErr w:type="spellEnd"/>
            <w:r w:rsidRPr="00AF491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</w:p>
        </w:tc>
      </w:tr>
    </w:tbl>
    <w:p w14:paraId="3863A2E4" w14:textId="251A36A9" w:rsidR="007133FE" w:rsidRDefault="00A03F17" w:rsidP="007133FE">
      <w:pPr>
        <w:pStyle w:val="3"/>
        <w:ind w:firstLine="420"/>
      </w:pPr>
      <w:r>
        <w:rPr>
          <w:rFonts w:hint="eastAsia"/>
        </w:rPr>
        <w:t>总结</w:t>
      </w:r>
    </w:p>
    <w:p w14:paraId="56CB839B" w14:textId="3E1555A5" w:rsidR="008D4B6D" w:rsidRDefault="008D4B6D" w:rsidP="008D4B6D">
      <w:pPr>
        <w:ind w:firstLine="420"/>
      </w:pPr>
      <w:r>
        <w:t>1</w:t>
      </w:r>
      <w:r>
        <w:t>）、</w:t>
      </w:r>
      <w:proofErr w:type="spellStart"/>
      <w:r>
        <w:t>SpringBoot</w:t>
      </w:r>
      <w:proofErr w:type="spellEnd"/>
      <w:r>
        <w:t>启动会加载大量的自动配置类</w:t>
      </w:r>
      <w:r w:rsidR="00004EE2">
        <w:rPr>
          <w:rFonts w:hint="eastAsia"/>
        </w:rPr>
        <w:t>。</w:t>
      </w:r>
    </w:p>
    <w:p w14:paraId="5884BEDA" w14:textId="77777777" w:rsidR="008D4B6D" w:rsidRDefault="008D4B6D" w:rsidP="008D4B6D">
      <w:pPr>
        <w:ind w:firstLine="420"/>
      </w:pPr>
      <w:r>
        <w:t>2</w:t>
      </w:r>
      <w:r>
        <w:t>）、我们看我们需要的功能有没有</w:t>
      </w:r>
      <w:proofErr w:type="spellStart"/>
      <w:r>
        <w:t>SpringBoot</w:t>
      </w:r>
      <w:proofErr w:type="spellEnd"/>
      <w:r>
        <w:t>默认写好的自动配置类；</w:t>
      </w:r>
    </w:p>
    <w:p w14:paraId="779AA076" w14:textId="77777777" w:rsidR="008D4B6D" w:rsidRDefault="008D4B6D" w:rsidP="008D4B6D">
      <w:pPr>
        <w:ind w:firstLine="420"/>
      </w:pPr>
      <w:r>
        <w:t>3</w:t>
      </w:r>
      <w:r>
        <w:t>）、我们再来看这个自动配置类中到底配置了哪些组件；（只要我们要用的组件有，我们就不需要再来配置</w:t>
      </w:r>
    </w:p>
    <w:p w14:paraId="0B4FD86B" w14:textId="466E9679" w:rsidR="00A03F17" w:rsidRDefault="008D4B6D" w:rsidP="00004EE2">
      <w:pPr>
        <w:ind w:firstLine="420"/>
      </w:pPr>
      <w:r>
        <w:t>4</w:t>
      </w:r>
      <w:r>
        <w:t>）、给容器中自动配置类添加组件的时候，会从</w:t>
      </w:r>
      <w:r>
        <w:t>properties</w:t>
      </w:r>
      <w:r>
        <w:t>类中获取某些属性。我们就可以在配置文件中指</w:t>
      </w:r>
      <w:r>
        <w:rPr>
          <w:rFonts w:hint="eastAsia"/>
        </w:rPr>
        <w:t>定这些</w:t>
      </w:r>
      <w:r w:rsidR="00A913F4">
        <w:rPr>
          <w:rFonts w:hint="eastAsia"/>
        </w:rPr>
        <w:t>属性</w:t>
      </w:r>
      <w:r>
        <w:rPr>
          <w:rFonts w:hint="eastAsia"/>
        </w:rPr>
        <w:t>的值：</w:t>
      </w:r>
    </w:p>
    <w:p w14:paraId="6A5A4DE7" w14:textId="77777777" w:rsidR="009529A4" w:rsidRDefault="009529A4" w:rsidP="009529A4">
      <w:pPr>
        <w:ind w:firstLine="420"/>
      </w:pPr>
      <w:proofErr w:type="spellStart"/>
      <w:r>
        <w:t>xxxxAutoConfigurartion</w:t>
      </w:r>
      <w:proofErr w:type="spellEnd"/>
      <w:r>
        <w:t>：自动配置类；</w:t>
      </w:r>
    </w:p>
    <w:p w14:paraId="256B770E" w14:textId="77777777" w:rsidR="009529A4" w:rsidRDefault="009529A4" w:rsidP="009529A4">
      <w:pPr>
        <w:ind w:firstLine="420"/>
      </w:pPr>
      <w:r>
        <w:rPr>
          <w:rFonts w:hint="eastAsia"/>
        </w:rPr>
        <w:t>给容器中添加组件</w:t>
      </w:r>
    </w:p>
    <w:p w14:paraId="1B8F6784" w14:textId="355E8307" w:rsidR="009529A4" w:rsidRDefault="009529A4" w:rsidP="009529A4">
      <w:pPr>
        <w:ind w:firstLine="420"/>
      </w:pPr>
      <w:proofErr w:type="spellStart"/>
      <w:r>
        <w:t>xxxxProperties</w:t>
      </w:r>
      <w:proofErr w:type="spellEnd"/>
      <w:r>
        <w:t>:</w:t>
      </w:r>
      <w:r>
        <w:t>封装配置文件中相关属性；</w:t>
      </w:r>
    </w:p>
    <w:p w14:paraId="05D5852E" w14:textId="3582F8C6" w:rsidR="00CE344A" w:rsidRDefault="00CE344A" w:rsidP="00CE344A">
      <w:pPr>
        <w:pStyle w:val="20"/>
      </w:pPr>
      <w:r>
        <w:rPr>
          <w:rFonts w:hint="eastAsia"/>
        </w:rPr>
        <w:t>@</w:t>
      </w:r>
      <w:r>
        <w:t>conditional</w:t>
      </w:r>
      <w:r>
        <w:rPr>
          <w:rFonts w:hint="eastAsia"/>
        </w:rPr>
        <w:t>的派生</w:t>
      </w:r>
    </w:p>
    <w:p w14:paraId="7C8EA40F" w14:textId="0FECBAFD" w:rsidR="00367B6C" w:rsidRDefault="00367B6C" w:rsidP="00367B6C">
      <w:pPr>
        <w:ind w:firstLine="420"/>
      </w:pPr>
      <w:r>
        <w:rPr>
          <w:noProof/>
        </w:rPr>
        <w:drawing>
          <wp:inline distT="0" distB="0" distL="0" distR="0" wp14:anchorId="63BB4FF3" wp14:editId="79175A36">
            <wp:extent cx="5274310" cy="4297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68E3" w14:textId="77777777" w:rsidR="00367B6C" w:rsidRDefault="00367B6C" w:rsidP="00367B6C">
      <w:pPr>
        <w:ind w:firstLine="420"/>
      </w:pPr>
      <w:r>
        <w:rPr>
          <w:rFonts w:hint="eastAsia"/>
        </w:rPr>
        <w:t>自动配置类必须在一定的条件下才能生效；</w:t>
      </w:r>
    </w:p>
    <w:p w14:paraId="07CE28A5" w14:textId="68A12512" w:rsidR="00367B6C" w:rsidRDefault="00367B6C" w:rsidP="00367B6C">
      <w:pPr>
        <w:ind w:firstLine="420"/>
      </w:pPr>
      <w:r>
        <w:rPr>
          <w:rFonts w:hint="eastAsia"/>
        </w:rPr>
        <w:t>我们怎么知道哪些自动配置类生效；</w:t>
      </w:r>
    </w:p>
    <w:p w14:paraId="091809D2" w14:textId="6B4D4DE9" w:rsidR="00367B6C" w:rsidRDefault="00367B6C" w:rsidP="00367B6C">
      <w:pPr>
        <w:ind w:firstLine="420"/>
      </w:pPr>
      <w:r>
        <w:rPr>
          <w:rFonts w:hint="eastAsia"/>
        </w:rPr>
        <w:t>我们可以通过启用</w:t>
      </w:r>
      <w:proofErr w:type="spellStart"/>
      <w:r>
        <w:rPr>
          <w:rFonts w:hint="eastAsia"/>
        </w:rPr>
        <w:t>debig</w:t>
      </w:r>
      <w:proofErr w:type="spellEnd"/>
      <w:r>
        <w:rPr>
          <w:rFonts w:hint="eastAsia"/>
        </w:rPr>
        <w:t>=true</w:t>
      </w:r>
      <w:r w:rsidR="00AA61DF">
        <w:t xml:space="preserve"> </w:t>
      </w:r>
      <w:r w:rsidR="00AA61DF">
        <w:rPr>
          <w:rFonts w:hint="eastAsia"/>
        </w:rPr>
        <w:t>打印启用配置类</w:t>
      </w:r>
      <w:r w:rsidR="00435196">
        <w:rPr>
          <w:rFonts w:hint="eastAsia"/>
        </w:rPr>
        <w:t>是否开启</w:t>
      </w:r>
      <w:r w:rsidR="00153E9F">
        <w:rPr>
          <w:rFonts w:hint="eastAsia"/>
        </w:rPr>
        <w:t>。</w:t>
      </w:r>
    </w:p>
    <w:p w14:paraId="0FB2D29E" w14:textId="0114901F" w:rsidR="00E100C3" w:rsidRDefault="00E100C3" w:rsidP="00E100C3">
      <w:pPr>
        <w:pStyle w:val="1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与日志</w:t>
      </w:r>
    </w:p>
    <w:p w14:paraId="0CE9A1B3" w14:textId="5E0BF87E" w:rsidR="00E100C3" w:rsidRDefault="00E100C3" w:rsidP="00E100C3">
      <w:pPr>
        <w:pStyle w:val="20"/>
      </w:pPr>
      <w:r>
        <w:rPr>
          <w:rFonts w:hint="eastAsia"/>
        </w:rPr>
        <w:t>日志框架</w:t>
      </w:r>
    </w:p>
    <w:p w14:paraId="0C48D557" w14:textId="1AB41FA2" w:rsidR="00E100C3" w:rsidRDefault="00E100C3" w:rsidP="00E100C3">
      <w:pPr>
        <w:pStyle w:val="3"/>
        <w:ind w:firstLine="420"/>
      </w:pPr>
      <w:r>
        <w:rPr>
          <w:rFonts w:hint="eastAsia"/>
        </w:rPr>
        <w:t>引入</w:t>
      </w:r>
    </w:p>
    <w:p w14:paraId="0B2E3A55" w14:textId="788C52B6" w:rsidR="00E100C3" w:rsidRDefault="00E100C3" w:rsidP="00E100C3">
      <w:pPr>
        <w:ind w:firstLine="420"/>
      </w:pPr>
      <w:r>
        <w:rPr>
          <w:rFonts w:hint="eastAsia"/>
        </w:rPr>
        <w:t>开发一个大型系统：</w:t>
      </w:r>
    </w:p>
    <w:p w14:paraId="3A4E1052" w14:textId="00236ABB" w:rsidR="00E100C3" w:rsidRDefault="00E100C3" w:rsidP="00E100C3">
      <w:pPr>
        <w:ind w:firstLine="420"/>
      </w:pPr>
      <w:r>
        <w:tab/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system</w:t>
      </w:r>
      <w:r>
        <w:t>.</w:t>
      </w:r>
      <w:r>
        <w:rPr>
          <w:rFonts w:hint="eastAsia"/>
        </w:rPr>
        <w:t>out</w:t>
      </w:r>
      <w:r>
        <w:t>.</w:t>
      </w:r>
      <w:r>
        <w:rPr>
          <w:rFonts w:hint="eastAsia"/>
        </w:rPr>
        <w:t>printfln</w:t>
      </w:r>
      <w:proofErr w:type="spellEnd"/>
      <w:r>
        <w:t xml:space="preserve">(“”) </w:t>
      </w:r>
      <w:r>
        <w:rPr>
          <w:rFonts w:hint="eastAsia"/>
        </w:rPr>
        <w:t>将</w:t>
      </w:r>
      <w:proofErr w:type="gramStart"/>
      <w:r>
        <w:rPr>
          <w:rFonts w:hint="eastAsia"/>
        </w:rPr>
        <w:t>关数据</w:t>
      </w:r>
      <w:proofErr w:type="gramEnd"/>
      <w:r>
        <w:rPr>
          <w:rFonts w:hint="eastAsia"/>
        </w:rPr>
        <w:t>打印子在控制台，写到一个文件中。</w:t>
      </w:r>
    </w:p>
    <w:p w14:paraId="69C24034" w14:textId="5F3A6766" w:rsidR="00196D86" w:rsidRDefault="00196D86" w:rsidP="00E100C3">
      <w:pPr>
        <w:ind w:firstLine="420"/>
      </w:pPr>
      <w:r>
        <w:tab/>
        <w:t>2</w:t>
      </w:r>
      <w:r>
        <w:rPr>
          <w:rFonts w:hint="eastAsia"/>
        </w:rPr>
        <w:t>、框架来记录系统的一些运行信息</w:t>
      </w:r>
      <w:r w:rsidR="00132A37">
        <w:rPr>
          <w:rFonts w:hint="eastAsia"/>
        </w:rPr>
        <w:t>；日志框架；</w:t>
      </w:r>
      <w:r w:rsidR="00132A37">
        <w:rPr>
          <w:rFonts w:hint="eastAsia"/>
        </w:rPr>
        <w:t>xxx.jar</w:t>
      </w:r>
    </w:p>
    <w:p w14:paraId="5E9D93A9" w14:textId="49BB82FB" w:rsidR="006B66F4" w:rsidRDefault="006B66F4" w:rsidP="00E100C3">
      <w:pPr>
        <w:ind w:firstLine="420"/>
      </w:pPr>
      <w:r>
        <w:tab/>
        <w:t>3</w:t>
      </w:r>
      <w:r>
        <w:rPr>
          <w:rFonts w:hint="eastAsia"/>
        </w:rPr>
        <w:t>、</w:t>
      </w:r>
      <w:r w:rsidR="001603D7">
        <w:rPr>
          <w:rFonts w:hint="eastAsia"/>
        </w:rPr>
        <w:t>异步模式、自动归档？</w:t>
      </w:r>
      <w:r w:rsidR="001603D7">
        <w:rPr>
          <w:rFonts w:hint="eastAsia"/>
        </w:rPr>
        <w:t>xxx</w:t>
      </w:r>
      <w:r w:rsidR="001603D7">
        <w:rPr>
          <w:rFonts w:hint="eastAsia"/>
        </w:rPr>
        <w:t>？</w:t>
      </w:r>
    </w:p>
    <w:p w14:paraId="399CBC7D" w14:textId="7495F9F1" w:rsidR="001603D7" w:rsidRDefault="001603D7" w:rsidP="00E100C3">
      <w:pPr>
        <w:ind w:firstLine="420"/>
      </w:pPr>
      <w:r>
        <w:tab/>
        <w:t>4</w:t>
      </w:r>
      <w:r>
        <w:rPr>
          <w:rFonts w:hint="eastAsia"/>
        </w:rPr>
        <w:t>、将以前的框架卸下来</w:t>
      </w:r>
      <w:r w:rsidR="008E72AF">
        <w:rPr>
          <w:rFonts w:hint="eastAsia"/>
        </w:rPr>
        <w:t>，换上新的框架，重新修改之前相关的</w:t>
      </w:r>
      <w:r w:rsidR="008E72AF">
        <w:rPr>
          <w:rFonts w:hint="eastAsia"/>
        </w:rPr>
        <w:t>apixxx</w:t>
      </w:r>
      <w:r w:rsidR="008E72AF">
        <w:t>.</w:t>
      </w:r>
      <w:r w:rsidR="008E72AF">
        <w:rPr>
          <w:rFonts w:hint="eastAsia"/>
        </w:rPr>
        <w:t>jar</w:t>
      </w:r>
    </w:p>
    <w:p w14:paraId="38A291B4" w14:textId="535F1C64" w:rsidR="00A1163E" w:rsidRDefault="00A1163E" w:rsidP="00E100C3">
      <w:pPr>
        <w:ind w:firstLine="420"/>
      </w:pPr>
      <w:r>
        <w:tab/>
        <w:t>5</w:t>
      </w:r>
      <w:r>
        <w:rPr>
          <w:rFonts w:hint="eastAsia"/>
        </w:rPr>
        <w:t>、写了一个统一的接口层：入职门面</w:t>
      </w:r>
      <w:r>
        <w:rPr>
          <w:rFonts w:hint="eastAsia"/>
        </w:rPr>
        <w:t>(</w:t>
      </w:r>
      <w:r>
        <w:rPr>
          <w:rFonts w:hint="eastAsia"/>
        </w:rPr>
        <w:t>日志的一个抽象层</w:t>
      </w:r>
      <w:r>
        <w:t>)</w:t>
      </w:r>
      <w:r w:rsidR="00886AF8">
        <w:rPr>
          <w:rFonts w:hint="eastAsia"/>
        </w:rPr>
        <w:t>xxx</w:t>
      </w:r>
      <w:r w:rsidR="00886AF8">
        <w:t>.</w:t>
      </w:r>
      <w:r w:rsidR="00886AF8">
        <w:rPr>
          <w:rFonts w:hint="eastAsia"/>
        </w:rPr>
        <w:t>jar</w:t>
      </w:r>
    </w:p>
    <w:p w14:paraId="02D102C5" w14:textId="6602F3B2" w:rsidR="00963145" w:rsidRDefault="00963145" w:rsidP="00E100C3">
      <w:pPr>
        <w:ind w:firstLine="420"/>
      </w:pPr>
      <w:r>
        <w:tab/>
      </w:r>
      <w:r>
        <w:rPr>
          <w:rFonts w:hint="eastAsia"/>
        </w:rPr>
        <w:t>给项目中添加入</w:t>
      </w:r>
      <w:proofErr w:type="gramStart"/>
      <w:r>
        <w:rPr>
          <w:rFonts w:hint="eastAsia"/>
        </w:rPr>
        <w:t>职实现</w:t>
      </w:r>
      <w:proofErr w:type="gramEnd"/>
      <w:r>
        <w:rPr>
          <w:rFonts w:hint="eastAsia"/>
        </w:rPr>
        <w:t>就行了。</w:t>
      </w:r>
    </w:p>
    <w:p w14:paraId="7F1A9D91" w14:textId="77777777" w:rsidR="00211B2C" w:rsidRDefault="00211B2C" w:rsidP="00211B2C">
      <w:pPr>
        <w:pStyle w:val="3"/>
        <w:ind w:firstLine="420"/>
      </w:pPr>
      <w:r>
        <w:rPr>
          <w:rFonts w:hint="eastAsia"/>
        </w:rPr>
        <w:t>常见的日志框架</w:t>
      </w:r>
    </w:p>
    <w:p w14:paraId="3B1BC65A" w14:textId="77777777" w:rsidR="00211B2C" w:rsidRDefault="00211B2C" w:rsidP="00211B2C">
      <w:pPr>
        <w:ind w:firstLine="420"/>
      </w:pPr>
      <w:r>
        <w:rPr>
          <w:rFonts w:hint="eastAsia"/>
        </w:rPr>
        <w:t>市场上存在非常多的日志框架。</w:t>
      </w:r>
      <w:r>
        <w:t>JUL</w:t>
      </w:r>
      <w:r>
        <w:t>（</w:t>
      </w:r>
      <w:proofErr w:type="spellStart"/>
      <w:r>
        <w:t>java.util.logging</w:t>
      </w:r>
      <w:proofErr w:type="spellEnd"/>
      <w:r>
        <w:t>)</w:t>
      </w:r>
      <w:r>
        <w:t>，</w:t>
      </w:r>
      <w:r>
        <w:t>JCL(</w:t>
      </w:r>
      <w:proofErr w:type="spellStart"/>
      <w:r>
        <w:t>ApacheCommons</w:t>
      </w:r>
      <w:proofErr w:type="spellEnd"/>
      <w:r>
        <w:t xml:space="preserve"> Logging)</w:t>
      </w:r>
      <w:r>
        <w:t>，</w:t>
      </w:r>
      <w:proofErr w:type="spellStart"/>
      <w:r>
        <w:t>Log4j</w:t>
      </w:r>
      <w:proofErr w:type="spellEnd"/>
      <w:r>
        <w:t>，</w:t>
      </w:r>
      <w:proofErr w:type="spellStart"/>
      <w:r>
        <w:t>Log4j2,Logback</w:t>
      </w:r>
      <w:proofErr w:type="spellEnd"/>
      <w:r>
        <w:t>、</w:t>
      </w:r>
      <w:proofErr w:type="spellStart"/>
      <w:r>
        <w:t>SLF4j</w:t>
      </w:r>
      <w:proofErr w:type="spellEnd"/>
      <w:r>
        <w:t>、</w:t>
      </w:r>
      <w:proofErr w:type="spellStart"/>
      <w:r>
        <w:t>jboss</w:t>
      </w:r>
      <w:proofErr w:type="spellEnd"/>
      <w:r>
        <w:t>-logging</w:t>
      </w:r>
      <w:r>
        <w:t>等。</w:t>
      </w:r>
      <w:r>
        <w:t>Spring Boot</w:t>
      </w:r>
      <w:r>
        <w:t>在框架内容部使用</w:t>
      </w:r>
      <w:r>
        <w:t>JCL</w:t>
      </w:r>
      <w:r>
        <w:t>，</w:t>
      </w:r>
      <w:r>
        <w:t>spring-boot-starter-logging</w:t>
      </w:r>
      <w:r>
        <w:t>采用了</w:t>
      </w:r>
      <w:proofErr w:type="spellStart"/>
      <w:r>
        <w:t>sif4j+logback</w:t>
      </w:r>
      <w:proofErr w:type="spellEnd"/>
      <w:r>
        <w:t>的形式，</w:t>
      </w:r>
      <w:r>
        <w:t>Spring Boot</w:t>
      </w:r>
      <w:r>
        <w:t>也能自动适配（</w:t>
      </w:r>
      <w:proofErr w:type="spellStart"/>
      <w:r>
        <w:t>jul</w:t>
      </w:r>
      <w:proofErr w:type="spellEnd"/>
      <w:r>
        <w:t>、</w:t>
      </w:r>
      <w:proofErr w:type="spellStart"/>
      <w:r>
        <w:t>log4j2</w:t>
      </w:r>
      <w:proofErr w:type="spellEnd"/>
      <w:r>
        <w:t>、</w:t>
      </w:r>
      <w:proofErr w:type="spellStart"/>
      <w:r>
        <w:t>logback</w:t>
      </w:r>
      <w:proofErr w:type="spellEnd"/>
      <w:r>
        <w:t>)</w:t>
      </w:r>
      <w:r>
        <w:t>并</w:t>
      </w:r>
      <w:r>
        <w:rPr>
          <w:rFonts w:hint="eastAsia"/>
        </w:rPr>
        <w:t>简化配置</w:t>
      </w:r>
    </w:p>
    <w:p w14:paraId="33953C25" w14:textId="77777777" w:rsidR="00211B2C" w:rsidRDefault="00211B2C" w:rsidP="00211B2C">
      <w:pPr>
        <w:ind w:firstLine="420"/>
      </w:pPr>
      <w:r>
        <w:rPr>
          <w:noProof/>
        </w:rPr>
        <w:drawing>
          <wp:inline distT="0" distB="0" distL="0" distR="0" wp14:anchorId="5C882834" wp14:editId="6E7B4887">
            <wp:extent cx="5274310" cy="760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1BEC" w14:textId="77777777" w:rsidR="00211B2C" w:rsidRDefault="00211B2C" w:rsidP="00211B2C">
      <w:pPr>
        <w:ind w:firstLine="420"/>
      </w:pPr>
      <w:r>
        <w:rPr>
          <w:rFonts w:hint="eastAsia"/>
        </w:rPr>
        <w:t>左边选一个接口，右边选一个实现。</w:t>
      </w:r>
    </w:p>
    <w:p w14:paraId="1A092DB0" w14:textId="77777777" w:rsidR="00211B2C" w:rsidRDefault="00211B2C" w:rsidP="00211B2C">
      <w:pPr>
        <w:ind w:firstLine="4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选择</w:t>
      </w:r>
    </w:p>
    <w:p w14:paraId="6D2A83A3" w14:textId="77777777" w:rsidR="00211B2C" w:rsidRDefault="00211B2C" w:rsidP="00211B2C">
      <w:pPr>
        <w:ind w:firstLine="420"/>
      </w:pPr>
      <w:r>
        <w:tab/>
      </w:r>
      <w:r>
        <w:rPr>
          <w:rFonts w:hint="eastAsia"/>
        </w:rPr>
        <w:t>日志门面</w:t>
      </w:r>
      <w:proofErr w:type="spellStart"/>
      <w:r>
        <w:rPr>
          <w:rFonts w:hint="eastAsia"/>
        </w:rPr>
        <w:t>S</w:t>
      </w:r>
      <w:r>
        <w:t>LF4J</w:t>
      </w:r>
      <w:proofErr w:type="spellEnd"/>
      <w:r>
        <w:t>+</w:t>
      </w:r>
    </w:p>
    <w:p w14:paraId="13090817" w14:textId="77777777" w:rsidR="00211B2C" w:rsidRDefault="00211B2C" w:rsidP="00211B2C">
      <w:pPr>
        <w:ind w:firstLine="420"/>
      </w:pPr>
      <w:r>
        <w:tab/>
      </w:r>
      <w:r>
        <w:rPr>
          <w:rFonts w:hint="eastAsia"/>
        </w:rPr>
        <w:t>日志实现：</w:t>
      </w:r>
      <w:proofErr w:type="spellStart"/>
      <w:r>
        <w:rPr>
          <w:rFonts w:hint="eastAsia"/>
        </w:rPr>
        <w:t>logback</w:t>
      </w:r>
      <w:proofErr w:type="spellEnd"/>
    </w:p>
    <w:p w14:paraId="6D34DEF2" w14:textId="7BBAB05F" w:rsidR="001C0349" w:rsidRDefault="001C0349" w:rsidP="001C0349">
      <w:pPr>
        <w:pStyle w:val="20"/>
      </w:pPr>
      <w:proofErr w:type="spellStart"/>
      <w:r>
        <w:rPr>
          <w:rFonts w:hint="eastAsia"/>
        </w:rPr>
        <w:t>S</w:t>
      </w:r>
      <w:r>
        <w:t>LF4J</w:t>
      </w:r>
      <w:proofErr w:type="spellEnd"/>
      <w:r w:rsidR="008D674D">
        <w:rPr>
          <w:rFonts w:hint="eastAsia"/>
        </w:rPr>
        <w:t>使用</w:t>
      </w:r>
    </w:p>
    <w:p w14:paraId="6E72DFD4" w14:textId="13D5C20F" w:rsidR="00F26C32" w:rsidRDefault="00F26C32" w:rsidP="00F26C32">
      <w:pPr>
        <w:pStyle w:val="3"/>
        <w:ind w:firstLine="420"/>
      </w:pPr>
      <w:proofErr w:type="spellStart"/>
      <w:r>
        <w:rPr>
          <w:rFonts w:hint="eastAsia"/>
        </w:rPr>
        <w:t>S</w:t>
      </w:r>
      <w:r>
        <w:t>LF4J</w:t>
      </w:r>
      <w:proofErr w:type="spellEnd"/>
      <w:r>
        <w:rPr>
          <w:rFonts w:hint="eastAsia"/>
        </w:rPr>
        <w:t>的使用</w:t>
      </w:r>
    </w:p>
    <w:p w14:paraId="0A828069" w14:textId="15467627" w:rsidR="00A62588" w:rsidRPr="00A62588" w:rsidRDefault="00A62588" w:rsidP="00FE1468">
      <w:pPr>
        <w:ind w:firstLine="420"/>
      </w:pPr>
      <w:r>
        <w:rPr>
          <w:rFonts w:hint="eastAsia"/>
        </w:rPr>
        <w:t>以后开发的时候，日志记录方法的调用，不应该来直接调用日志的实现类，而是调用日志抽象层里面的方法；给系统里面导入</w:t>
      </w:r>
      <w:proofErr w:type="spellStart"/>
      <w:r>
        <w:t>slf4j</w:t>
      </w:r>
      <w:proofErr w:type="spellEnd"/>
      <w:r>
        <w:t>的</w:t>
      </w:r>
      <w:r>
        <w:t>jar</w:t>
      </w:r>
      <w:r>
        <w:t>和</w:t>
      </w:r>
      <w:proofErr w:type="spellStart"/>
      <w:r>
        <w:t>logback</w:t>
      </w:r>
      <w:proofErr w:type="spellEnd"/>
      <w:r>
        <w:t>的实现</w:t>
      </w:r>
      <w:r>
        <w:t>jar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155D" w14:paraId="5C6A3768" w14:textId="77777777" w:rsidTr="008A155D">
        <w:tc>
          <w:tcPr>
            <w:tcW w:w="8296" w:type="dxa"/>
          </w:tcPr>
          <w:p w14:paraId="6F36EE3E" w14:textId="77777777" w:rsidR="00410FF7" w:rsidRDefault="00410FF7" w:rsidP="00410FF7">
            <w:pPr>
              <w:ind w:firstLineChars="0" w:firstLine="0"/>
            </w:pPr>
            <w:r>
              <w:t xml:space="preserve">import </w:t>
            </w:r>
            <w:proofErr w:type="spellStart"/>
            <w:proofErr w:type="gramStart"/>
            <w:r>
              <w:t>org.slf4j.Logger</w:t>
            </w:r>
            <w:proofErr w:type="spellEnd"/>
            <w:proofErr w:type="gramEnd"/>
            <w:r>
              <w:t>;</w:t>
            </w:r>
          </w:p>
          <w:p w14:paraId="30515122" w14:textId="1688B3BF" w:rsidR="00410FF7" w:rsidRDefault="00410FF7" w:rsidP="00410FF7">
            <w:pPr>
              <w:ind w:firstLineChars="0" w:firstLine="0"/>
            </w:pPr>
            <w:r>
              <w:t xml:space="preserve">import </w:t>
            </w:r>
            <w:proofErr w:type="spellStart"/>
            <w:proofErr w:type="gramStart"/>
            <w:r>
              <w:t>org.slf4j.LoggerFactory</w:t>
            </w:r>
            <w:proofErr w:type="spellEnd"/>
            <w:proofErr w:type="gramEnd"/>
            <w:r>
              <w:t>;</w:t>
            </w:r>
          </w:p>
          <w:p w14:paraId="3AA24FAE" w14:textId="77777777" w:rsidR="00410FF7" w:rsidRDefault="00410FF7" w:rsidP="00410FF7">
            <w:pPr>
              <w:ind w:firstLineChars="0" w:firstLine="0"/>
            </w:pPr>
            <w:r>
              <w:t>public class HelloWorld {</w:t>
            </w:r>
          </w:p>
          <w:p w14:paraId="7FD7A73D" w14:textId="77777777" w:rsidR="00410FF7" w:rsidRDefault="00410FF7" w:rsidP="00410FF7">
            <w:pPr>
              <w:ind w:firstLineChars="0" w:firstLine="0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0F37D7FC" w14:textId="77777777" w:rsidR="00410FF7" w:rsidRPr="004535EA" w:rsidRDefault="00410FF7" w:rsidP="00410FF7">
            <w:pPr>
              <w:ind w:firstLineChars="0" w:firstLine="0"/>
              <w:rPr>
                <w:color w:val="FF0000"/>
              </w:rPr>
            </w:pPr>
            <w:r>
              <w:t xml:space="preserve">   </w:t>
            </w:r>
            <w:r w:rsidRPr="004535EA">
              <w:rPr>
                <w:color w:val="FF0000"/>
              </w:rPr>
              <w:t xml:space="preserve"> Logger </w:t>
            </w:r>
            <w:proofErr w:type="spellStart"/>
            <w:r w:rsidRPr="004535EA">
              <w:rPr>
                <w:color w:val="FF0000"/>
              </w:rPr>
              <w:t>logger</w:t>
            </w:r>
            <w:proofErr w:type="spellEnd"/>
            <w:r w:rsidRPr="004535EA">
              <w:rPr>
                <w:color w:val="FF0000"/>
              </w:rPr>
              <w:t xml:space="preserve"> = </w:t>
            </w:r>
            <w:proofErr w:type="spellStart"/>
            <w:r w:rsidRPr="004535EA">
              <w:rPr>
                <w:color w:val="FF0000"/>
              </w:rPr>
              <w:t>LoggerFactory.getLogger</w:t>
            </w:r>
            <w:proofErr w:type="spellEnd"/>
            <w:r w:rsidRPr="004535EA">
              <w:rPr>
                <w:color w:val="FF0000"/>
              </w:rPr>
              <w:t>(</w:t>
            </w:r>
            <w:proofErr w:type="spellStart"/>
            <w:r w:rsidRPr="004535EA">
              <w:rPr>
                <w:color w:val="FF0000"/>
              </w:rPr>
              <w:t>HelloWorld.class</w:t>
            </w:r>
            <w:proofErr w:type="spellEnd"/>
            <w:r w:rsidRPr="004535EA">
              <w:rPr>
                <w:color w:val="FF0000"/>
              </w:rPr>
              <w:t>);</w:t>
            </w:r>
          </w:p>
          <w:p w14:paraId="6C6585BB" w14:textId="77777777" w:rsidR="00410FF7" w:rsidRPr="004535EA" w:rsidRDefault="00410FF7" w:rsidP="00410FF7">
            <w:pPr>
              <w:ind w:firstLineChars="0" w:firstLine="0"/>
              <w:rPr>
                <w:color w:val="FF0000"/>
              </w:rPr>
            </w:pPr>
            <w:r w:rsidRPr="004535EA">
              <w:rPr>
                <w:color w:val="FF0000"/>
              </w:rPr>
              <w:t xml:space="preserve">    </w:t>
            </w:r>
            <w:proofErr w:type="gramStart"/>
            <w:r w:rsidRPr="004535EA">
              <w:rPr>
                <w:color w:val="FF0000"/>
              </w:rPr>
              <w:t>logger.info(</w:t>
            </w:r>
            <w:proofErr w:type="gramEnd"/>
            <w:r w:rsidRPr="004535EA">
              <w:rPr>
                <w:color w:val="FF0000"/>
              </w:rPr>
              <w:t>"Hello World");</w:t>
            </w:r>
          </w:p>
          <w:p w14:paraId="0DC85710" w14:textId="77777777" w:rsidR="00410FF7" w:rsidRDefault="00410FF7" w:rsidP="00410FF7">
            <w:pPr>
              <w:ind w:firstLineChars="0" w:firstLine="0"/>
            </w:pPr>
            <w:r>
              <w:t xml:space="preserve">  }</w:t>
            </w:r>
          </w:p>
          <w:p w14:paraId="0D42F2D3" w14:textId="59C0CBAA" w:rsidR="008A155D" w:rsidRDefault="00410FF7" w:rsidP="00410FF7">
            <w:pPr>
              <w:ind w:firstLineChars="0" w:firstLine="0"/>
            </w:pPr>
            <w:r>
              <w:t>}</w:t>
            </w:r>
          </w:p>
        </w:tc>
      </w:tr>
    </w:tbl>
    <w:p w14:paraId="0F3066DA" w14:textId="3405CE7F" w:rsidR="008A155D" w:rsidRDefault="00FC1D03" w:rsidP="008A155D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proofErr w:type="spellEnd"/>
      <w:r>
        <w:rPr>
          <w:rFonts w:hint="eastAsia"/>
        </w:rPr>
        <w:t>引用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F0EFC">
        <w:rPr>
          <w:rFonts w:hint="eastAsia"/>
        </w:rPr>
        <w:t>：</w:t>
      </w:r>
      <w:r w:rsidR="003F0EFC" w:rsidRPr="003F0EFC">
        <w:rPr>
          <w:rFonts w:hint="eastAsia"/>
        </w:rPr>
        <w:t>每一个日志的实现框架都有自己的配置文件。使用</w:t>
      </w:r>
      <w:proofErr w:type="spellStart"/>
      <w:r w:rsidR="00110A81">
        <w:rPr>
          <w:rFonts w:hint="eastAsia"/>
        </w:rPr>
        <w:t>slf</w:t>
      </w:r>
      <w:r w:rsidR="00110A81">
        <w:t>4</w:t>
      </w:r>
      <w:r w:rsidR="00110A81">
        <w:rPr>
          <w:rFonts w:hint="eastAsia"/>
        </w:rPr>
        <w:t>j</w:t>
      </w:r>
      <w:proofErr w:type="spellEnd"/>
      <w:r w:rsidR="003F0EFC" w:rsidRPr="003F0EFC">
        <w:t>以后，配置文件还是做成日志实现框架的配置文件；</w:t>
      </w:r>
    </w:p>
    <w:p w14:paraId="5DCFB102" w14:textId="17D0AB36" w:rsidR="00DD03BE" w:rsidRDefault="00D93969" w:rsidP="008A155D">
      <w:pPr>
        <w:ind w:firstLine="420"/>
      </w:pPr>
      <w:r>
        <w:rPr>
          <w:noProof/>
        </w:rPr>
        <w:drawing>
          <wp:inline distT="0" distB="0" distL="0" distR="0" wp14:anchorId="3B44F8C8" wp14:editId="6E1F62BB">
            <wp:extent cx="5274310" cy="2910205"/>
            <wp:effectExtent l="0" t="0" r="2540" b="4445"/>
            <wp:docPr id="23" name="图片 23" descr="click to en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enlar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1A54" w14:textId="4DC0DA8F" w:rsidR="00DD03BE" w:rsidRDefault="00DD03BE" w:rsidP="00DD03BE">
      <w:pPr>
        <w:pStyle w:val="3"/>
        <w:ind w:firstLine="420"/>
      </w:pPr>
      <w:r>
        <w:rPr>
          <w:rFonts w:hint="eastAsia"/>
        </w:rPr>
        <w:t>问题</w:t>
      </w:r>
    </w:p>
    <w:p w14:paraId="05A08647" w14:textId="3B672DFA" w:rsidR="00DD03BE" w:rsidRDefault="00DD03BE" w:rsidP="00DD03BE">
      <w:pPr>
        <w:ind w:firstLine="420"/>
      </w:pPr>
      <w:r>
        <w:t>a</w:t>
      </w:r>
      <w:r>
        <w:t>（</w:t>
      </w:r>
      <w:proofErr w:type="spellStart"/>
      <w:r>
        <w:t>slf4j+logback</w:t>
      </w:r>
      <w:proofErr w:type="spellEnd"/>
      <w:r>
        <w:t>):Spring(commons-logging)</w:t>
      </w:r>
      <w:r>
        <w:t>、</w:t>
      </w:r>
      <w:r>
        <w:t>Hibernate(</w:t>
      </w:r>
      <w:proofErr w:type="spellStart"/>
      <w:r>
        <w:t>jboss</w:t>
      </w:r>
      <w:proofErr w:type="spellEnd"/>
      <w:r>
        <w:t>-logging)</w:t>
      </w:r>
      <w:r>
        <w:t>、</w:t>
      </w:r>
      <w:proofErr w:type="spellStart"/>
      <w:r>
        <w:t>MyBatis</w:t>
      </w:r>
      <w:proofErr w:type="spellEnd"/>
      <w:r>
        <w:t>、</w:t>
      </w:r>
      <w:proofErr w:type="spellStart"/>
      <w:r>
        <w:t>xxxx</w:t>
      </w:r>
      <w:proofErr w:type="spellEnd"/>
    </w:p>
    <w:p w14:paraId="7A8D7105" w14:textId="591B03F7" w:rsidR="00DD03BE" w:rsidRDefault="000C4F8F" w:rsidP="00DD03BE">
      <w:pPr>
        <w:ind w:firstLine="420"/>
      </w:pPr>
      <w:r>
        <w:tab/>
      </w:r>
      <w:r w:rsidR="00DD03BE">
        <w:rPr>
          <w:rFonts w:hint="eastAsia"/>
        </w:rPr>
        <w:t>统一日志记录，即使是别的框架和我一起统一使用</w:t>
      </w:r>
      <w:proofErr w:type="spellStart"/>
      <w:r w:rsidR="00DD03BE">
        <w:t>slf4j</w:t>
      </w:r>
      <w:proofErr w:type="spellEnd"/>
      <w:r w:rsidR="00DD03BE">
        <w:rPr>
          <w:rFonts w:hint="eastAsia"/>
        </w:rPr>
        <w:t>框架</w:t>
      </w:r>
      <w:r w:rsidR="00520CD3">
        <w:rPr>
          <w:rFonts w:hint="eastAsia"/>
        </w:rPr>
        <w:t>输出</w:t>
      </w:r>
      <w:r w:rsidR="00475A8E">
        <w:rPr>
          <w:rFonts w:hint="eastAsia"/>
        </w:rPr>
        <w:t>?</w:t>
      </w:r>
    </w:p>
    <w:p w14:paraId="17593C7F" w14:textId="3C48398E" w:rsidR="00802319" w:rsidRDefault="000C4F8F" w:rsidP="00DD03BE">
      <w:pPr>
        <w:ind w:firstLine="420"/>
      </w:pPr>
      <w:r>
        <w:tab/>
        <w:t>1</w:t>
      </w:r>
      <w:r>
        <w:rPr>
          <w:rFonts w:hint="eastAsia"/>
        </w:rPr>
        <w:t>、将系统中其他日志框架排除出去。</w:t>
      </w:r>
    </w:p>
    <w:p w14:paraId="39D4DCA5" w14:textId="31D8BD81" w:rsidR="000C4F8F" w:rsidRDefault="000C4F8F" w:rsidP="00DD03BE">
      <w:pPr>
        <w:ind w:firstLine="420"/>
      </w:pPr>
      <w:r>
        <w:tab/>
        <w:t>2</w:t>
      </w:r>
      <w:r>
        <w:rPr>
          <w:rFonts w:hint="eastAsia"/>
        </w:rPr>
        <w:t>、用中间包来替换所有的日志框架。</w:t>
      </w:r>
    </w:p>
    <w:p w14:paraId="62EAC02C" w14:textId="38D89862" w:rsidR="000C4F8F" w:rsidRDefault="000C4F8F" w:rsidP="00DD03BE">
      <w:pPr>
        <w:ind w:firstLine="420"/>
      </w:pPr>
      <w:r>
        <w:tab/>
        <w:t>3</w:t>
      </w:r>
      <w:r>
        <w:rPr>
          <w:rFonts w:hint="eastAsia"/>
        </w:rPr>
        <w:t>、再导入</w:t>
      </w:r>
      <w:proofErr w:type="spellStart"/>
      <w:r>
        <w:rPr>
          <w:rFonts w:hint="eastAsia"/>
        </w:rPr>
        <w:t>slf4j</w:t>
      </w:r>
      <w:proofErr w:type="spellEnd"/>
      <w:r>
        <w:rPr>
          <w:rFonts w:hint="eastAsia"/>
        </w:rPr>
        <w:t>其他的实现。</w:t>
      </w:r>
    </w:p>
    <w:p w14:paraId="685AAB7C" w14:textId="2F4BC1BA" w:rsidR="00E42A80" w:rsidRDefault="00E42A80" w:rsidP="00E42A80">
      <w:pPr>
        <w:ind w:firstLine="420"/>
        <w:jc w:val="center"/>
      </w:pPr>
      <w:r>
        <w:rPr>
          <w:noProof/>
        </w:rPr>
        <w:drawing>
          <wp:inline distT="0" distB="0" distL="0" distR="0" wp14:anchorId="0853D98F" wp14:editId="4EAEE9E9">
            <wp:extent cx="5274310" cy="3401291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2487"/>
                    <a:stretch/>
                  </pic:blipFill>
                  <pic:spPr bwMode="auto">
                    <a:xfrm>
                      <a:off x="0" y="0"/>
                      <a:ext cx="5274310" cy="340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B1B2D" w14:textId="0AF1CC04" w:rsidR="00520CD3" w:rsidRDefault="00D93969" w:rsidP="00D93969">
      <w:pPr>
        <w:pStyle w:val="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的日志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3969" w14:paraId="50DC3C28" w14:textId="77777777" w:rsidTr="00D93969">
        <w:tc>
          <w:tcPr>
            <w:tcW w:w="8296" w:type="dxa"/>
          </w:tcPr>
          <w:p w14:paraId="3FAA0A72" w14:textId="77777777" w:rsidR="00D93969" w:rsidRPr="00D93969" w:rsidRDefault="00D93969" w:rsidP="00D939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2.1.</w:t>
            </w:r>
            <w:proofErr w:type="gramStart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3.RELEASE</w:t>
            </w:r>
            <w:proofErr w:type="spellEnd"/>
            <w:proofErr w:type="gramEnd"/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compile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3969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3969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118C5D19" w14:textId="77777777" w:rsidR="00D93969" w:rsidRDefault="00D93969" w:rsidP="00D93969">
            <w:pPr>
              <w:ind w:firstLineChars="0" w:firstLine="0"/>
            </w:pPr>
          </w:p>
        </w:tc>
      </w:tr>
    </w:tbl>
    <w:p w14:paraId="020B1421" w14:textId="7F1D4406" w:rsidR="00D93969" w:rsidRDefault="00525B28" w:rsidP="00D93969">
      <w:pPr>
        <w:ind w:firstLine="4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使用他来做日志功能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5B28" w14:paraId="3F039354" w14:textId="77777777" w:rsidTr="00525B28">
        <w:tc>
          <w:tcPr>
            <w:tcW w:w="8296" w:type="dxa"/>
          </w:tcPr>
          <w:p w14:paraId="14FC857D" w14:textId="77777777" w:rsidR="00525B28" w:rsidRPr="00525B28" w:rsidRDefault="00525B28" w:rsidP="00525B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spring-boot-starter-logging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2.1.</w:t>
            </w:r>
            <w:proofErr w:type="gramStart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3.RELEASE</w:t>
            </w:r>
            <w:proofErr w:type="spellEnd"/>
            <w:proofErr w:type="gramEnd"/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compile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25B28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525B2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6A97BEA" w14:textId="77777777" w:rsidR="00525B28" w:rsidRPr="00525B28" w:rsidRDefault="00525B28" w:rsidP="00D93969">
            <w:pPr>
              <w:ind w:firstLineChars="0" w:firstLine="0"/>
            </w:pPr>
          </w:p>
        </w:tc>
      </w:tr>
    </w:tbl>
    <w:p w14:paraId="20C7A15A" w14:textId="7E1C38C1" w:rsidR="00525B28" w:rsidRPr="00D93969" w:rsidRDefault="00901859" w:rsidP="00D93969">
      <w:pPr>
        <w:ind w:firstLine="4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底层依赖关系</w:t>
      </w:r>
      <w:r w:rsidR="00466BDB">
        <w:rPr>
          <w:rFonts w:hint="eastAsia"/>
        </w:rPr>
        <w:t>：</w:t>
      </w:r>
      <w:r w:rsidR="000220F7">
        <w:tab/>
      </w:r>
      <w:r w:rsidR="000220F7">
        <w:rPr>
          <w:rFonts w:hint="eastAsia"/>
        </w:rPr>
        <w:t>底层使用</w:t>
      </w:r>
      <w:proofErr w:type="spellStart"/>
      <w:r w:rsidR="000220F7">
        <w:rPr>
          <w:rFonts w:hint="eastAsia"/>
        </w:rPr>
        <w:t>slf4j</w:t>
      </w:r>
      <w:proofErr w:type="spellEnd"/>
    </w:p>
    <w:p w14:paraId="79689281" w14:textId="6AB1942D" w:rsidR="00D93969" w:rsidRPr="00D93969" w:rsidRDefault="00825A93" w:rsidP="00D93969">
      <w:pPr>
        <w:ind w:firstLine="420"/>
      </w:pPr>
      <w:r>
        <w:rPr>
          <w:noProof/>
        </w:rPr>
        <w:drawing>
          <wp:inline distT="0" distB="0" distL="0" distR="0" wp14:anchorId="398E816D" wp14:editId="7C207F96">
            <wp:extent cx="5274310" cy="2426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FD8" w14:textId="77777777" w:rsidR="000220F7" w:rsidRDefault="000220F7" w:rsidP="000220F7">
      <w:pPr>
        <w:ind w:firstLine="420"/>
      </w:pPr>
      <w:r>
        <w:rPr>
          <w:rFonts w:hint="eastAsia"/>
        </w:rPr>
        <w:t>总结：</w:t>
      </w:r>
    </w:p>
    <w:p w14:paraId="7BC573AB" w14:textId="77777777" w:rsidR="000220F7" w:rsidRDefault="000220F7" w:rsidP="000220F7">
      <w:pPr>
        <w:ind w:firstLine="420"/>
      </w:pPr>
      <w:r>
        <w:t>1</w:t>
      </w:r>
      <w:r>
        <w:t>）、</w:t>
      </w:r>
      <w:proofErr w:type="spellStart"/>
      <w:r>
        <w:t>SpringBoot</w:t>
      </w:r>
      <w:proofErr w:type="spellEnd"/>
      <w:r>
        <w:t>底层也是使用</w:t>
      </w:r>
      <w:proofErr w:type="spellStart"/>
      <w:r>
        <w:t>slf4j+logback</w:t>
      </w:r>
      <w:proofErr w:type="spellEnd"/>
      <w:r>
        <w:t>的方式进行日志记录</w:t>
      </w:r>
    </w:p>
    <w:p w14:paraId="60F35BC9" w14:textId="77777777" w:rsidR="000220F7" w:rsidRDefault="000220F7" w:rsidP="000220F7">
      <w:pPr>
        <w:ind w:firstLine="420"/>
      </w:pPr>
      <w:r>
        <w:t>2</w:t>
      </w:r>
      <w:r>
        <w:t>）、</w:t>
      </w:r>
      <w:proofErr w:type="spellStart"/>
      <w:r>
        <w:t>SpringBoot</w:t>
      </w:r>
      <w:proofErr w:type="spellEnd"/>
      <w:r>
        <w:t>也把其他的日志都替换成了</w:t>
      </w:r>
      <w:proofErr w:type="spellStart"/>
      <w:r>
        <w:t>slf4j</w:t>
      </w:r>
      <w:proofErr w:type="spellEnd"/>
      <w:r>
        <w:t>；</w:t>
      </w:r>
    </w:p>
    <w:p w14:paraId="440D1616" w14:textId="731517BE" w:rsidR="00F26C32" w:rsidRPr="00F26C32" w:rsidRDefault="000220F7" w:rsidP="000220F7">
      <w:pPr>
        <w:ind w:firstLine="420"/>
      </w:pPr>
      <w:r>
        <w:t>3</w:t>
      </w:r>
      <w:r>
        <w:t>）、中间替换包？</w:t>
      </w:r>
    </w:p>
    <w:p w14:paraId="617D9E2F" w14:textId="5043AED6" w:rsidR="00522745" w:rsidRDefault="00A34E0C" w:rsidP="004D57DA">
      <w:pPr>
        <w:ind w:firstLine="420"/>
      </w:pPr>
      <w:r w:rsidRPr="00A34E0C">
        <w:t>4</w:t>
      </w:r>
      <w:r w:rsidRPr="00A34E0C">
        <w:t>）、如果我们要引入其他框架？一定要把这个框架的默认日志依赖移除掉？</w:t>
      </w:r>
    </w:p>
    <w:p w14:paraId="4F9735F6" w14:textId="5987DF28" w:rsidR="00EF0FB4" w:rsidRDefault="00EF0FB4" w:rsidP="004D57DA">
      <w:pPr>
        <w:ind w:firstLine="420"/>
      </w:pPr>
      <w:r>
        <w:tab/>
      </w:r>
      <w:r w:rsidRPr="00EF0FB4">
        <w:t>Spring</w:t>
      </w:r>
      <w:r w:rsidRPr="00EF0FB4">
        <w:t>框架用的是</w:t>
      </w:r>
      <w:r w:rsidRPr="00EF0FB4">
        <w:t>commons-logging</w:t>
      </w:r>
      <w:r w:rsidRPr="00EF0FB4">
        <w:t>；</w:t>
      </w:r>
    </w:p>
    <w:p w14:paraId="4C88DC92" w14:textId="39829B1D" w:rsidR="008872C2" w:rsidRDefault="008872C2" w:rsidP="004D57DA">
      <w:pPr>
        <w:ind w:firstLine="420"/>
      </w:pPr>
    </w:p>
    <w:p w14:paraId="62858BB6" w14:textId="792C603C" w:rsidR="008872C2" w:rsidRDefault="008872C2" w:rsidP="00FA6E6F">
      <w:pPr>
        <w:ind w:firstLine="420"/>
      </w:pPr>
      <w:r>
        <w:rPr>
          <w:rFonts w:hint="eastAsia"/>
        </w:rPr>
        <w:t>总结：</w:t>
      </w:r>
      <w:proofErr w:type="spellStart"/>
      <w:r>
        <w:t>SpringBoot</w:t>
      </w:r>
      <w:proofErr w:type="spellEnd"/>
      <w:r>
        <w:t>能自动适配所有的日志，而且底层使用</w:t>
      </w:r>
      <w:proofErr w:type="spellStart"/>
      <w:r>
        <w:t>slf4j+logback</w:t>
      </w:r>
      <w:proofErr w:type="spellEnd"/>
      <w:r>
        <w:t>的方式记录日志，引入其他框架的时候，只需</w:t>
      </w:r>
      <w:r>
        <w:rPr>
          <w:rFonts w:hint="eastAsia"/>
        </w:rPr>
        <w:t>要把这个框架依赖的日志框架排除掉；</w:t>
      </w:r>
    </w:p>
    <w:p w14:paraId="08D93FE6" w14:textId="193D9A9D" w:rsidR="00EF0FB4" w:rsidRDefault="00EF0FB4" w:rsidP="00EF0FB4">
      <w:pPr>
        <w:ind w:firstLine="420"/>
        <w:jc w:val="center"/>
      </w:pPr>
      <w:r>
        <w:rPr>
          <w:noProof/>
        </w:rPr>
        <w:drawing>
          <wp:inline distT="0" distB="0" distL="0" distR="0" wp14:anchorId="5F0CEFAB" wp14:editId="0E534DDD">
            <wp:extent cx="4961050" cy="231668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27D2" w14:textId="5BA72D2C" w:rsidR="00BF17F0" w:rsidRDefault="00BF17F0" w:rsidP="00BF17F0">
      <w:pPr>
        <w:pStyle w:val="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的使用</w:t>
      </w:r>
    </w:p>
    <w:p w14:paraId="377CDE9B" w14:textId="4C74B02F" w:rsidR="00535FEB" w:rsidRPr="00535FEB" w:rsidRDefault="00535FEB" w:rsidP="00535FEB">
      <w:pPr>
        <w:pStyle w:val="3"/>
        <w:ind w:firstLine="420"/>
      </w:pPr>
      <w:r>
        <w:rPr>
          <w:rFonts w:hint="eastAsia"/>
        </w:rPr>
        <w:t>测试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51E" w14:paraId="3164ABC5" w14:textId="77777777" w:rsidTr="004A351E">
        <w:tc>
          <w:tcPr>
            <w:tcW w:w="8296" w:type="dxa"/>
          </w:tcPr>
          <w:p w14:paraId="39EF6E3B" w14:textId="486D1C2F" w:rsidR="004A351E" w:rsidRPr="00E94E5F" w:rsidRDefault="004A351E" w:rsidP="00E94E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RunWith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SpringRunner.</w:t>
            </w:r>
            <w:r w:rsidRPr="004A351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SpringBootTest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4A351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ApplicationTests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日志记录记录器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Logger 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proofErr w:type="spellEnd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 xml:space="preserve"> 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LoggerFactory.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getLogger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getClass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@Test</w:t>
            </w:r>
            <w:r w:rsidRPr="004A351E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4A351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contextLoads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日志级别，由低到高，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trace&lt;debug&lt;info&lt;warn&lt;error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可以调整输出日志的级别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;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日志就会在这个级别以后的高级别生效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springboot</w:t>
            </w:r>
            <w:proofErr w:type="spellEnd"/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默认给我们调整的是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info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级别，可以在配置文件中调整日志的级别。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跟踪轨迹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.trace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这是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trace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日志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//debug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.debug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这是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dubug</w:t>
            </w:r>
            <w:proofErr w:type="spellEnd"/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信息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//info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.info(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这是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info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日志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警告日志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.warn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这是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warn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日志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A351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//error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</w:t>
            </w:r>
            <w:r w:rsidRPr="004A351E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4A351E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logger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.error</w:t>
            </w:r>
            <w:proofErr w:type="spellEnd"/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这是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error</w:t>
            </w:r>
            <w:r w:rsidRPr="004A351E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日志</w:t>
            </w:r>
            <w:r w:rsidRPr="004A351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4A351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1113B9C" w14:textId="4D6DE7FD" w:rsidR="00B21575" w:rsidRDefault="00E94E5F" w:rsidP="004A351E">
      <w:pPr>
        <w:ind w:firstLine="420"/>
      </w:pPr>
      <w:r>
        <w:rPr>
          <w:rFonts w:hint="eastAsia"/>
        </w:rPr>
        <w:t>结果：</w:t>
      </w:r>
      <w:r w:rsidR="00B21575">
        <w:rPr>
          <w:rFonts w:hint="eastAsia"/>
        </w:rPr>
        <w:t>只会输出</w:t>
      </w:r>
      <w:r w:rsidR="00B21575">
        <w:rPr>
          <w:rFonts w:hint="eastAsia"/>
        </w:rPr>
        <w:t>info</w:t>
      </w:r>
      <w:r w:rsidR="00B21575">
        <w:rPr>
          <w:rFonts w:hint="eastAsia"/>
        </w:rPr>
        <w:t>级别以上的</w:t>
      </w:r>
    </w:p>
    <w:p w14:paraId="037444C2" w14:textId="3B16B9CD" w:rsidR="00E94E5F" w:rsidRPr="004A351E" w:rsidRDefault="00E94E5F" w:rsidP="004A351E">
      <w:pPr>
        <w:ind w:firstLine="420"/>
      </w:pPr>
      <w:r>
        <w:rPr>
          <w:noProof/>
        </w:rPr>
        <w:drawing>
          <wp:inline distT="0" distB="0" distL="0" distR="0" wp14:anchorId="71E2D16D" wp14:editId="480E8B26">
            <wp:extent cx="5274310" cy="6788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435D" w14:textId="617449AF" w:rsidR="00BF17F0" w:rsidRDefault="00535FEB" w:rsidP="00535FEB">
      <w:pPr>
        <w:pStyle w:val="3"/>
        <w:ind w:firstLine="420"/>
      </w:pPr>
      <w:r>
        <w:rPr>
          <w:rFonts w:hint="eastAsia"/>
        </w:rPr>
        <w:t>配置文件中设置日志级别</w:t>
      </w:r>
    </w:p>
    <w:p w14:paraId="453BA0CE" w14:textId="502992C2" w:rsidR="00695C97" w:rsidRDefault="00695C97" w:rsidP="001978D8">
      <w:pPr>
        <w:ind w:firstLineChars="0" w:firstLine="0"/>
      </w:pPr>
      <w:r>
        <w:rPr>
          <w:noProof/>
        </w:rPr>
        <w:drawing>
          <wp:inline distT="0" distB="0" distL="0" distR="0" wp14:anchorId="3F2B3CDF" wp14:editId="6BDCF246">
            <wp:extent cx="5274310" cy="10280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989" w14:textId="5FFEECB0" w:rsidR="008E3891" w:rsidRPr="00695C97" w:rsidRDefault="008E3891" w:rsidP="001978D8">
      <w:pPr>
        <w:ind w:firstLineChars="0" w:firstLine="0"/>
      </w:pPr>
      <w:r>
        <w:rPr>
          <w:rFonts w:hint="eastAsia"/>
        </w:rPr>
        <w:t>注</w:t>
      </w:r>
      <w:r>
        <w:rPr>
          <w:rFonts w:hint="eastAsia"/>
        </w:rPr>
        <w:t>:</w:t>
      </w:r>
      <w:proofErr w:type="spellStart"/>
      <w:r>
        <w:t>logging.file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logging</w:t>
      </w:r>
      <w:r w:rsidR="00AB48C5">
        <w:t>.</w:t>
      </w:r>
      <w:r w:rsidR="00AB48C5">
        <w:rPr>
          <w:rFonts w:hint="eastAsia"/>
        </w:rPr>
        <w:t>path</w:t>
      </w:r>
      <w:proofErr w:type="spellEnd"/>
      <w:r w:rsidR="00AB48C5">
        <w:rPr>
          <w:rFonts w:hint="eastAsia"/>
        </w:rPr>
        <w:t>如果同时存在，有显示用</w:t>
      </w:r>
      <w:proofErr w:type="spellStart"/>
      <w:r w:rsidR="00AB48C5">
        <w:rPr>
          <w:rFonts w:hint="eastAsia"/>
        </w:rPr>
        <w:t>logging</w:t>
      </w:r>
      <w:r w:rsidR="00AB48C5">
        <w:t>.</w:t>
      </w:r>
      <w:r w:rsidR="00AB48C5">
        <w:rPr>
          <w:rFonts w:hint="eastAsia"/>
        </w:rPr>
        <w:t>file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5C97" w14:paraId="0006EA78" w14:textId="77777777" w:rsidTr="00695C97">
        <w:tc>
          <w:tcPr>
            <w:tcW w:w="8296" w:type="dxa"/>
          </w:tcPr>
          <w:p w14:paraId="64936C04" w14:textId="77777777" w:rsidR="00695C97" w:rsidRPr="00695C97" w:rsidRDefault="00695C97" w:rsidP="00695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logging: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在当前的项目下生成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spring.log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日志文件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#file: spring.log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在指定位置下生成日志文件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file: </w:t>
            </w:r>
            <w:r w:rsidRPr="00695C9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D:/spring.log</w:t>
            </w:r>
            <w:r w:rsidRPr="00695C9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在当前磁盘的根路径下创建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文件夹和和里面的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log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文件夹，使用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spring.log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作为默认文件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path: </w:t>
            </w:r>
            <w:r w:rsidRPr="00695C9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/spring/log</w:t>
            </w:r>
            <w:r w:rsidRPr="00695C9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pattern: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可以自动以日志格式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在可控制台输出的日志格式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console: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  </w:t>
            </w:r>
            <w:r w:rsidRPr="00695C9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#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在指定的文件中输出的格式</w:t>
            </w:r>
            <w:r w:rsidRPr="00695C9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5C9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file:</w:t>
            </w:r>
          </w:p>
          <w:p w14:paraId="54D1646F" w14:textId="77777777" w:rsidR="00695C97" w:rsidRPr="00695C97" w:rsidRDefault="00695C97" w:rsidP="00535FEB">
            <w:pPr>
              <w:ind w:firstLineChars="0" w:firstLine="0"/>
            </w:pPr>
          </w:p>
        </w:tc>
      </w:tr>
    </w:tbl>
    <w:p w14:paraId="60ADBF40" w14:textId="09D1191F" w:rsidR="00535FEB" w:rsidRDefault="00CB65CA" w:rsidP="00CB65CA">
      <w:pPr>
        <w:pStyle w:val="3"/>
        <w:ind w:firstLine="420"/>
      </w:pPr>
      <w:r>
        <w:rPr>
          <w:rFonts w:hint="eastAsia"/>
        </w:rPr>
        <w:t>使用自己的日志配置文件</w:t>
      </w:r>
    </w:p>
    <w:p w14:paraId="35BD5DB4" w14:textId="484B6B13" w:rsidR="00CB65CA" w:rsidRPr="00CB65CA" w:rsidRDefault="00CB65CA" w:rsidP="00CB65CA">
      <w:pPr>
        <w:ind w:firstLine="420"/>
      </w:pPr>
      <w:proofErr w:type="gramStart"/>
      <w:r w:rsidRPr="00CB65CA">
        <w:rPr>
          <w:rFonts w:hint="eastAsia"/>
        </w:rPr>
        <w:t>给类路径</w:t>
      </w:r>
      <w:proofErr w:type="gramEnd"/>
      <w:r w:rsidRPr="00CB65CA">
        <w:rPr>
          <w:rFonts w:hint="eastAsia"/>
        </w:rPr>
        <w:t>下放上每个日志框架自己的配置文件即可；</w:t>
      </w:r>
      <w:proofErr w:type="spellStart"/>
      <w:r w:rsidRPr="00CB65CA">
        <w:t>SpringBoot</w:t>
      </w:r>
      <w:proofErr w:type="spellEnd"/>
      <w:r w:rsidRPr="00CB65CA">
        <w:t>就不使用他默认配置的了</w:t>
      </w:r>
    </w:p>
    <w:p w14:paraId="5FD1390D" w14:textId="043873FF" w:rsidR="00CB65CA" w:rsidRDefault="00CB65CA" w:rsidP="00A14F66">
      <w:pPr>
        <w:ind w:firstLineChars="0" w:firstLine="0"/>
      </w:pPr>
      <w:r>
        <w:rPr>
          <w:noProof/>
        </w:rPr>
        <w:drawing>
          <wp:inline distT="0" distB="0" distL="0" distR="0" wp14:anchorId="3141B10F" wp14:editId="7F7A16FE">
            <wp:extent cx="5274310" cy="9131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DD0" w14:textId="77777777" w:rsidR="001A7D13" w:rsidRDefault="001A7D13" w:rsidP="001A7D13">
      <w:pPr>
        <w:ind w:firstLineChars="0" w:firstLine="0"/>
      </w:pPr>
      <w:r>
        <w:t>logback.xml</w:t>
      </w:r>
      <w:r>
        <w:t>：直接就被日志框架识别了；</w:t>
      </w:r>
    </w:p>
    <w:p w14:paraId="04C6A055" w14:textId="5AFEBC83" w:rsidR="001A7D13" w:rsidRDefault="001A7D13" w:rsidP="001A7D13">
      <w:pPr>
        <w:ind w:firstLineChars="0" w:firstLine="0"/>
      </w:pPr>
      <w:r>
        <w:t>logback-spring.xml</w:t>
      </w:r>
      <w:r>
        <w:t>：日志框架就不直接加载日志的配置项，由</w:t>
      </w:r>
      <w:proofErr w:type="spellStart"/>
      <w:r>
        <w:t>SpringBoot</w:t>
      </w:r>
      <w:proofErr w:type="spellEnd"/>
      <w:r w:rsidR="00DC2400">
        <w:rPr>
          <w:rFonts w:hint="eastAsia"/>
        </w:rPr>
        <w:t>解析日志配置，可以使用</w:t>
      </w:r>
      <w:proofErr w:type="spellStart"/>
      <w:r w:rsidR="00DC2400">
        <w:rPr>
          <w:rFonts w:hint="eastAsia"/>
        </w:rPr>
        <w:t>springboot</w:t>
      </w:r>
      <w:proofErr w:type="spellEnd"/>
      <w:r w:rsidR="00DC2400">
        <w:rPr>
          <w:rFonts w:hint="eastAsia"/>
        </w:rPr>
        <w:t>的高级</w:t>
      </w:r>
      <w:r w:rsidR="00575F60">
        <w:rPr>
          <w:rFonts w:hint="eastAsia"/>
        </w:rPr>
        <w:t>功能</w:t>
      </w:r>
      <w:r w:rsidR="007F0CF6">
        <w:rPr>
          <w:rFonts w:hint="eastAsia"/>
        </w:rPr>
        <w:t>。</w:t>
      </w:r>
    </w:p>
    <w:p w14:paraId="4CF81F94" w14:textId="10D58F9E" w:rsidR="00DC2400" w:rsidRPr="00CB65CA" w:rsidRDefault="00DC2400" w:rsidP="001A7D13">
      <w:pPr>
        <w:ind w:firstLineChars="0" w:firstLine="0"/>
      </w:pPr>
      <w:r>
        <w:rPr>
          <w:noProof/>
        </w:rPr>
        <w:drawing>
          <wp:inline distT="0" distB="0" distL="0" distR="0" wp14:anchorId="6BF36BBD" wp14:editId="2CAADDA6">
            <wp:extent cx="5274310" cy="904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C55" w14:textId="55B5BEC0" w:rsidR="009C25C6" w:rsidRDefault="009C25C6" w:rsidP="009C25C6">
      <w:pPr>
        <w:pStyle w:val="11"/>
      </w:pPr>
      <w:r>
        <w:rPr>
          <w:rFonts w:hint="eastAsia"/>
        </w:rPr>
        <w:t>profile</w:t>
      </w:r>
      <w:r>
        <w:rPr>
          <w:rFonts w:hint="eastAsia"/>
        </w:rPr>
        <w:t>环境支持</w:t>
      </w:r>
    </w:p>
    <w:p w14:paraId="398522A2" w14:textId="3A67FE87" w:rsidR="0018373C" w:rsidRPr="0018373C" w:rsidRDefault="0018373C" w:rsidP="0018373C">
      <w:pPr>
        <w:pStyle w:val="20"/>
      </w:pPr>
      <w:r>
        <w:rPr>
          <w:rFonts w:hint="eastAsia"/>
        </w:rPr>
        <w:t>什么是</w:t>
      </w:r>
      <w:r>
        <w:rPr>
          <w:rFonts w:hint="eastAsia"/>
        </w:rPr>
        <w:t>profile</w:t>
      </w:r>
    </w:p>
    <w:p w14:paraId="181755CA" w14:textId="429C44EE" w:rsidR="0018373C" w:rsidRDefault="0018373C" w:rsidP="0018373C">
      <w:pPr>
        <w:ind w:firstLine="420"/>
      </w:pPr>
      <w:r>
        <w:rPr>
          <w:rFonts w:hint="eastAsia"/>
        </w:rPr>
        <w:t>举个例子。一般在开发项目的时候要有多个环境，如开发环境、测试环境、生产环境，他们的配置文件一般不同。当我们要向各个环境发布程序时，需要人工处理这些配置文件，这显然麻烦且易错。有了</w:t>
      </w:r>
      <w:r>
        <w:t>profile</w:t>
      </w:r>
      <w:r>
        <w:t>，一切问题就简单了</w:t>
      </w:r>
    </w:p>
    <w:p w14:paraId="68F1C6FF" w14:textId="000D27AC" w:rsidR="0018373C" w:rsidRPr="0018373C" w:rsidRDefault="0018373C" w:rsidP="0018373C">
      <w:pPr>
        <w:ind w:firstLine="420"/>
      </w:pPr>
      <w:r>
        <w:rPr>
          <w:rFonts w:hint="eastAsia"/>
        </w:rPr>
        <w:t>简单讲</w:t>
      </w:r>
      <w:r>
        <w:t>profile</w:t>
      </w:r>
      <w:r>
        <w:t>就是一组配置，不同</w:t>
      </w:r>
      <w:r>
        <w:t>profile</w:t>
      </w:r>
      <w:r>
        <w:t>提供不同组合的配置，程序运行时可以选择使用哪些</w:t>
      </w:r>
      <w:r>
        <w:t>profile</w:t>
      </w:r>
      <w:r>
        <w:t>来适应环境。</w:t>
      </w:r>
    </w:p>
    <w:p w14:paraId="6EF17B77" w14:textId="63DD0806" w:rsidR="008260B0" w:rsidRDefault="0018373C" w:rsidP="0018373C">
      <w:pPr>
        <w:ind w:firstLine="42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多环境</w:t>
      </w:r>
      <w:proofErr w:type="gramEnd"/>
      <w:r>
        <w:rPr>
          <w:rFonts w:hint="eastAsia"/>
        </w:rPr>
        <w:t>的配置，各种项目构建工具或是框架的基本思路是一致的，通过配置多份不同环境的配置文件，再通过打包命令指定需要打包的内容之后进行区分打包，</w:t>
      </w:r>
      <w:r>
        <w:t>Spring Boot</w:t>
      </w:r>
      <w:r>
        <w:t>也不例外，或者说更加简单</w:t>
      </w:r>
      <w:r w:rsidR="0048562E">
        <w:rPr>
          <w:rFonts w:hint="eastAsia"/>
        </w:rPr>
        <w:t>。</w:t>
      </w:r>
    </w:p>
    <w:p w14:paraId="782DCEDE" w14:textId="450F35D4" w:rsidR="0048562E" w:rsidRDefault="0048562E" w:rsidP="00B232D1">
      <w:pPr>
        <w:pStyle w:val="20"/>
      </w:pPr>
      <w:proofErr w:type="gramStart"/>
      <w:r w:rsidRPr="0048562E">
        <w:t>多环境</w:t>
      </w:r>
      <w:proofErr w:type="gramEnd"/>
      <w:r w:rsidRPr="0048562E">
        <w:t>配置文件</w:t>
      </w:r>
    </w:p>
    <w:p w14:paraId="7390EEEA" w14:textId="35C38E8A" w:rsidR="00B232D1" w:rsidRDefault="00B232D1" w:rsidP="00B232D1">
      <w:pPr>
        <w:ind w:firstLine="420"/>
      </w:pPr>
      <w:r w:rsidRPr="00B232D1">
        <w:rPr>
          <w:rFonts w:hint="eastAsia"/>
        </w:rPr>
        <w:t>在</w:t>
      </w:r>
      <w:r w:rsidRPr="00B232D1">
        <w:t>Spring Boot</w:t>
      </w:r>
      <w:r w:rsidRPr="00B232D1">
        <w:t>中</w:t>
      </w:r>
      <w:proofErr w:type="gramStart"/>
      <w:r w:rsidRPr="00B232D1">
        <w:t>多环境配置文件名需要</w:t>
      </w:r>
      <w:proofErr w:type="gramEnd"/>
      <w:r w:rsidRPr="00B232D1">
        <w:t>满足</w:t>
      </w:r>
      <w:r w:rsidRPr="00B232D1">
        <w:t>application-{profile}.properties</w:t>
      </w:r>
      <w:r w:rsidRPr="00B232D1">
        <w:t>的格式，其中</w:t>
      </w:r>
      <w:r w:rsidRPr="00B232D1">
        <w:t>{profile}</w:t>
      </w:r>
      <w:r w:rsidRPr="00B232D1">
        <w:t>对应你的环境标识，</w:t>
      </w:r>
      <w:r w:rsidRPr="00B232D1">
        <w:rPr>
          <w:rFonts w:hint="eastAsia"/>
        </w:rPr>
        <w:t>比如：</w:t>
      </w:r>
    </w:p>
    <w:p w14:paraId="6FD61743" w14:textId="77777777" w:rsidR="00EE20EC" w:rsidRDefault="00EE20EC" w:rsidP="00EE20EC">
      <w:pPr>
        <w:ind w:firstLine="420"/>
      </w:pPr>
      <w:r>
        <w:t>- application-</w:t>
      </w:r>
      <w:proofErr w:type="spellStart"/>
      <w:r>
        <w:t>dev.properties</w:t>
      </w:r>
      <w:proofErr w:type="spellEnd"/>
      <w:r>
        <w:t>：开发环境</w:t>
      </w:r>
      <w:r>
        <w:t xml:space="preserve"> </w:t>
      </w:r>
    </w:p>
    <w:p w14:paraId="03476805" w14:textId="77777777" w:rsidR="00EE20EC" w:rsidRDefault="00EE20EC" w:rsidP="00EE20EC">
      <w:pPr>
        <w:ind w:firstLine="420"/>
      </w:pPr>
      <w:r>
        <w:t>- application-</w:t>
      </w:r>
      <w:proofErr w:type="spellStart"/>
      <w:r>
        <w:t>test.properties</w:t>
      </w:r>
      <w:proofErr w:type="spellEnd"/>
      <w:r>
        <w:t>：测试环境</w:t>
      </w:r>
      <w:r>
        <w:t xml:space="preserve"> </w:t>
      </w:r>
    </w:p>
    <w:p w14:paraId="2A4017FB" w14:textId="3702453C" w:rsidR="00EE20EC" w:rsidRDefault="00EE20EC" w:rsidP="00EE20EC">
      <w:pPr>
        <w:ind w:firstLine="420"/>
      </w:pPr>
      <w:r>
        <w:t>- application-</w:t>
      </w:r>
      <w:proofErr w:type="spellStart"/>
      <w:r>
        <w:t>pro.properties</w:t>
      </w:r>
      <w:proofErr w:type="spellEnd"/>
      <w:r>
        <w:t>：生产环境</w:t>
      </w:r>
    </w:p>
    <w:p w14:paraId="707C096A" w14:textId="69A22E87" w:rsidR="00C91F96" w:rsidRDefault="00C91F96" w:rsidP="00C91F96">
      <w:pPr>
        <w:ind w:firstLine="420"/>
      </w:pPr>
      <w:r>
        <w:rPr>
          <w:rFonts w:hint="eastAsia"/>
        </w:rPr>
        <w:t>至于哪个具体的配置文件会被加载，需要在</w:t>
      </w:r>
      <w:proofErr w:type="spellStart"/>
      <w:r>
        <w:t>application.properties</w:t>
      </w:r>
      <w:proofErr w:type="spellEnd"/>
      <w:r>
        <w:t>文件中通过</w:t>
      </w:r>
      <w:proofErr w:type="spellStart"/>
      <w:r>
        <w:t>spring.profiles.active</w:t>
      </w:r>
      <w:proofErr w:type="spellEnd"/>
      <w:r>
        <w:t>属性来设置，其值对应</w:t>
      </w:r>
      <w:r>
        <w:t>{profile}</w:t>
      </w:r>
      <w:r>
        <w:t>值。</w:t>
      </w:r>
    </w:p>
    <w:p w14:paraId="62812851" w14:textId="63148A79" w:rsidR="00B232D1" w:rsidRDefault="00C91F96" w:rsidP="00C91F96">
      <w:pPr>
        <w:ind w:firstLine="420"/>
      </w:pPr>
      <w:r>
        <w:rPr>
          <w:rFonts w:hint="eastAsia"/>
        </w:rPr>
        <w:t>如：</w:t>
      </w:r>
      <w:proofErr w:type="spellStart"/>
      <w:r>
        <w:t>spring.profiles.active</w:t>
      </w:r>
      <w:proofErr w:type="spellEnd"/>
      <w:r>
        <w:t>=test</w:t>
      </w:r>
      <w:r>
        <w:t>就会加载</w:t>
      </w:r>
      <w:r>
        <w:t>application-</w:t>
      </w:r>
      <w:proofErr w:type="spellStart"/>
      <w:r>
        <w:t>test.properties</w:t>
      </w:r>
      <w:proofErr w:type="spellEnd"/>
      <w:r>
        <w:t>配置文件内容</w:t>
      </w:r>
    </w:p>
    <w:p w14:paraId="26111CC0" w14:textId="64C1CDD2" w:rsidR="006663C9" w:rsidRDefault="006663C9" w:rsidP="006663C9">
      <w:pPr>
        <w:pStyle w:val="20"/>
      </w:pPr>
      <w:r>
        <w:rPr>
          <w:rFonts w:hint="eastAsia"/>
        </w:rPr>
        <w:t>普通方式</w:t>
      </w:r>
    </w:p>
    <w:p w14:paraId="7A01CEF2" w14:textId="73CEC718" w:rsidR="006663C9" w:rsidRDefault="006663C9" w:rsidP="006663C9">
      <w:pPr>
        <w:pStyle w:val="3"/>
        <w:ind w:firstLine="420"/>
      </w:pPr>
      <w:r w:rsidRPr="006663C9">
        <w:rPr>
          <w:rFonts w:hint="eastAsia"/>
        </w:rPr>
        <w:t>创建</w:t>
      </w:r>
      <w:r w:rsidRPr="006663C9">
        <w:t>applicati</w:t>
      </w:r>
      <w:r>
        <w:rPr>
          <w:rFonts w:hint="eastAsia"/>
        </w:rPr>
        <w:t>o</w:t>
      </w:r>
      <w:r w:rsidRPr="006663C9">
        <w:t>n-</w:t>
      </w:r>
      <w:proofErr w:type="spellStart"/>
      <w:r w:rsidRPr="006663C9">
        <w:t>dev.properties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4F33" w14:paraId="2651C418" w14:textId="77777777" w:rsidTr="00564F33">
        <w:tc>
          <w:tcPr>
            <w:tcW w:w="8296" w:type="dxa"/>
          </w:tcPr>
          <w:p w14:paraId="2CC540C0" w14:textId="26657F7B" w:rsidR="00564F33" w:rsidRPr="00FC1F96" w:rsidRDefault="00FC1F96" w:rsidP="00FC1F9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FC1F9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server.port</w:t>
            </w:r>
            <w:proofErr w:type="spellEnd"/>
            <w:proofErr w:type="gramEnd"/>
            <w:r w:rsidRPr="00FC1F9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FC1F96">
              <w:rPr>
                <w:rFonts w:ascii="Consolas" w:eastAsia="宋体" w:hAnsi="Consolas" w:cs="宋体"/>
                <w:b/>
                <w:color w:val="0000FF"/>
                <w:sz w:val="18"/>
                <w:szCs w:val="18"/>
              </w:rPr>
              <w:t>8081</w:t>
            </w:r>
          </w:p>
        </w:tc>
      </w:tr>
    </w:tbl>
    <w:p w14:paraId="5EB8CB58" w14:textId="77777777" w:rsidR="00564F33" w:rsidRPr="00564F33" w:rsidRDefault="00564F33" w:rsidP="00564F33">
      <w:pPr>
        <w:ind w:firstLine="420"/>
      </w:pPr>
    </w:p>
    <w:p w14:paraId="19E7D17E" w14:textId="2ADBFB9E" w:rsidR="006663C9" w:rsidRDefault="006663C9" w:rsidP="006663C9">
      <w:pPr>
        <w:pStyle w:val="3"/>
        <w:ind w:firstLine="420"/>
      </w:pPr>
      <w:r w:rsidRPr="006663C9">
        <w:rPr>
          <w:rFonts w:hint="eastAsia"/>
        </w:rPr>
        <w:t>创建</w:t>
      </w:r>
      <w:r w:rsidRPr="006663C9">
        <w:t>applicati</w:t>
      </w:r>
      <w:r>
        <w:rPr>
          <w:rFonts w:hint="eastAsia"/>
        </w:rPr>
        <w:t>o</w:t>
      </w:r>
      <w:r w:rsidRPr="006663C9">
        <w:t>n-</w:t>
      </w:r>
      <w:proofErr w:type="spellStart"/>
      <w:r w:rsidRPr="006663C9">
        <w:t>pro.properties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4F33" w14:paraId="338AEDBA" w14:textId="77777777" w:rsidTr="00564F33">
        <w:tc>
          <w:tcPr>
            <w:tcW w:w="8296" w:type="dxa"/>
          </w:tcPr>
          <w:p w14:paraId="1675780B" w14:textId="4623FD87" w:rsidR="00564F33" w:rsidRPr="00C145FE" w:rsidRDefault="009D16F2" w:rsidP="00C145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9D16F2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server.port</w:t>
            </w:r>
            <w:proofErr w:type="spellEnd"/>
            <w:proofErr w:type="gramEnd"/>
            <w:r w:rsidRPr="009D16F2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9D16F2">
              <w:rPr>
                <w:rFonts w:ascii="Consolas" w:eastAsia="宋体" w:hAnsi="Consolas" w:cs="宋体"/>
                <w:b/>
                <w:color w:val="0000FF"/>
                <w:sz w:val="18"/>
                <w:szCs w:val="18"/>
              </w:rPr>
              <w:t>8082</w:t>
            </w:r>
          </w:p>
        </w:tc>
      </w:tr>
    </w:tbl>
    <w:p w14:paraId="54509737" w14:textId="77777777" w:rsidR="00564F33" w:rsidRPr="00564F33" w:rsidRDefault="00564F33" w:rsidP="00564F33">
      <w:pPr>
        <w:ind w:firstLine="420"/>
      </w:pPr>
    </w:p>
    <w:p w14:paraId="50FDA1FE" w14:textId="2AF9826A" w:rsidR="006663C9" w:rsidRDefault="006663C9" w:rsidP="006663C9">
      <w:pPr>
        <w:pStyle w:val="3"/>
        <w:ind w:firstLine="420"/>
      </w:pPr>
      <w:r w:rsidRPr="006663C9">
        <w:rPr>
          <w:rFonts w:hint="eastAsia"/>
        </w:rPr>
        <w:t>修改</w:t>
      </w:r>
      <w:proofErr w:type="spellStart"/>
      <w:r w:rsidRPr="006663C9">
        <w:t>application.properties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4F33" w14:paraId="415311BB" w14:textId="77777777" w:rsidTr="00564F33">
        <w:tc>
          <w:tcPr>
            <w:tcW w:w="8296" w:type="dxa"/>
          </w:tcPr>
          <w:p w14:paraId="4F2E612E" w14:textId="30C7F5CF" w:rsidR="00564F33" w:rsidRPr="00FC1F96" w:rsidRDefault="00564F33" w:rsidP="00FC1F9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r w:rsidRPr="00564F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spring.profiles.active</w:t>
            </w:r>
            <w:proofErr w:type="spellEnd"/>
            <w:r w:rsidRPr="00564F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r w:rsidRPr="00564F33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dev</w:t>
            </w:r>
            <w:r w:rsidR="00097E4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 xml:space="preserve">  </w:t>
            </w:r>
            <w:r w:rsidR="00097E4E">
              <w:rPr>
                <w:rFonts w:ascii="Consolas" w:eastAsia="宋体" w:hAnsi="Consolas" w:cs="宋体" w:hint="eastAsia"/>
                <w:b/>
                <w:color w:val="008000"/>
                <w:sz w:val="18"/>
                <w:szCs w:val="18"/>
              </w:rPr>
              <w:t>/</w:t>
            </w:r>
            <w:r w:rsidR="00097E4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/</w:t>
            </w:r>
            <w:r w:rsidR="00097E4E">
              <w:rPr>
                <w:rFonts w:ascii="Consolas" w:eastAsia="宋体" w:hAnsi="Consolas" w:cs="宋体" w:hint="eastAsia"/>
                <w:b/>
                <w:color w:val="008000"/>
                <w:sz w:val="18"/>
                <w:szCs w:val="18"/>
              </w:rPr>
              <w:t>指定激活</w:t>
            </w:r>
          </w:p>
        </w:tc>
      </w:tr>
    </w:tbl>
    <w:p w14:paraId="410CEA0F" w14:textId="77777777" w:rsidR="00564F33" w:rsidRPr="00564F33" w:rsidRDefault="00564F33" w:rsidP="00564F33">
      <w:pPr>
        <w:ind w:firstLine="420"/>
      </w:pPr>
    </w:p>
    <w:p w14:paraId="3567C575" w14:textId="09D9DCAC" w:rsidR="006663C9" w:rsidRDefault="006663C9" w:rsidP="006663C9">
      <w:pPr>
        <w:pStyle w:val="3"/>
        <w:ind w:firstLine="420"/>
      </w:pPr>
      <w:r w:rsidRPr="006663C9">
        <w:rPr>
          <w:rFonts w:hint="eastAsia"/>
        </w:rPr>
        <w:t>运行测试</w:t>
      </w:r>
    </w:p>
    <w:p w14:paraId="05F374E0" w14:textId="75FE3C12" w:rsidR="002E0C6E" w:rsidRPr="002E0C6E" w:rsidRDefault="002E0C6E" w:rsidP="002E0C6E">
      <w:pPr>
        <w:ind w:firstLine="420"/>
      </w:pPr>
      <w:r>
        <w:rPr>
          <w:rFonts w:hint="eastAsia"/>
        </w:rPr>
        <w:t>运行时指定使用的是</w:t>
      </w:r>
      <w:r>
        <w:rPr>
          <w:rFonts w:hint="eastAsia"/>
        </w:rPr>
        <w:t>8</w:t>
      </w:r>
      <w:r>
        <w:t>081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F35" w14:paraId="242243F1" w14:textId="77777777" w:rsidTr="00E06910">
        <w:trPr>
          <w:trHeight w:val="2654"/>
        </w:trPr>
        <w:tc>
          <w:tcPr>
            <w:tcW w:w="8296" w:type="dxa"/>
          </w:tcPr>
          <w:p w14:paraId="2EC058FA" w14:textId="4C9171FB" w:rsidR="002D3F35" w:rsidRPr="00BB0001" w:rsidRDefault="002D3F35" w:rsidP="00F64A8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D3F3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SpringBootApplication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2D3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SpringBoot01HelloworldApplication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D3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void </w:t>
            </w:r>
            <w:proofErr w:type="gram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main(</w:t>
            </w:r>
            <w:proofErr w:type="gram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String[] 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SpringApplication.</w:t>
            </w:r>
            <w:r w:rsidRPr="002D3F35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SpringBoot01HelloworldApplication.</w:t>
            </w:r>
            <w:r w:rsidRPr="002D3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2D3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52799A3" w14:textId="1BC5B09F" w:rsidR="002D3F35" w:rsidRDefault="00E87D44" w:rsidP="00E87D44">
      <w:pPr>
        <w:pStyle w:val="20"/>
      </w:pPr>
      <w:r w:rsidRPr="00E87D44">
        <w:rPr>
          <w:rFonts w:hint="eastAsia"/>
        </w:rPr>
        <w:t>去掉</w:t>
      </w:r>
      <w:proofErr w:type="spellStart"/>
      <w:r w:rsidRPr="00E87D44">
        <w:t>application.properties</w:t>
      </w:r>
      <w:proofErr w:type="spellEnd"/>
      <w:r w:rsidRPr="00E87D44">
        <w:t>的</w:t>
      </w:r>
      <w:r w:rsidRPr="00E87D44">
        <w:t>jar</w:t>
      </w:r>
      <w:proofErr w:type="gramStart"/>
      <w:r w:rsidRPr="00E87D44">
        <w:t>包运行</w:t>
      </w:r>
      <w:proofErr w:type="gramEnd"/>
      <w:r w:rsidRPr="00E87D44">
        <w:t>方式</w:t>
      </w:r>
    </w:p>
    <w:p w14:paraId="0A1583D4" w14:textId="50B8DBC3" w:rsidR="00E87D44" w:rsidRDefault="00E87D44" w:rsidP="00E87D44">
      <w:pPr>
        <w:pStyle w:val="3"/>
        <w:ind w:firstLine="420"/>
      </w:pPr>
      <w:r w:rsidRPr="00E87D44">
        <w:t>打包</w:t>
      </w:r>
    </w:p>
    <w:p w14:paraId="5ED3A2CD" w14:textId="708BC86A" w:rsidR="00E87D44" w:rsidRDefault="00E87D44" w:rsidP="00E87D44">
      <w:pPr>
        <w:ind w:firstLine="420"/>
      </w:pPr>
      <w:r>
        <w:rPr>
          <w:noProof/>
        </w:rPr>
        <w:drawing>
          <wp:inline distT="0" distB="0" distL="0" distR="0" wp14:anchorId="2F7C567F" wp14:editId="500F01EE">
            <wp:extent cx="2751058" cy="20499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7D26" w14:textId="28B7E3E9" w:rsidR="00E87D44" w:rsidRDefault="00E87D44" w:rsidP="00E87D44">
      <w:pPr>
        <w:ind w:firstLine="420"/>
      </w:pPr>
      <w:r>
        <w:t>D:\&gt;java -jar 01_springboot_helloworld-0.0.1-SNAPSHOT.jar --</w:t>
      </w:r>
      <w:proofErr w:type="spellStart"/>
      <w:r>
        <w:t>spring.profiles.acti</w:t>
      </w:r>
      <w:proofErr w:type="spellEnd"/>
      <w:r>
        <w:rPr>
          <w:rFonts w:hint="eastAsia"/>
        </w:rPr>
        <w:t>值</w:t>
      </w:r>
      <w:proofErr w:type="spellStart"/>
      <w:r>
        <w:t>ve</w:t>
      </w:r>
      <w:proofErr w:type="spellEnd"/>
      <w:r>
        <w:t>=pro</w:t>
      </w:r>
    </w:p>
    <w:p w14:paraId="31AF3112" w14:textId="136DD90C" w:rsidR="00E87D44" w:rsidRPr="000C0541" w:rsidRDefault="00E87D44" w:rsidP="00E87D44">
      <w:pPr>
        <w:ind w:firstLine="420"/>
        <w:rPr>
          <w:color w:val="FF0000"/>
        </w:rPr>
      </w:pPr>
      <w:r w:rsidRPr="000C0541">
        <w:rPr>
          <w:rFonts w:hint="eastAsia"/>
          <w:color w:val="FF0000"/>
        </w:rPr>
        <w:t>注：这种方式的优先级最高</w:t>
      </w:r>
    </w:p>
    <w:p w14:paraId="1CD9A4D6" w14:textId="23612C65" w:rsidR="00E87D44" w:rsidRDefault="00E87D44" w:rsidP="00E87D44">
      <w:pPr>
        <w:pStyle w:val="3"/>
        <w:ind w:firstLine="420"/>
      </w:pPr>
      <w:r w:rsidRPr="00E87D44">
        <w:t>java -jar</w:t>
      </w:r>
      <w:r w:rsidRPr="00E87D44">
        <w:t>运行</w:t>
      </w:r>
    </w:p>
    <w:p w14:paraId="61F0DF0E" w14:textId="4B599D99" w:rsidR="00E87D44" w:rsidRPr="00E87D44" w:rsidRDefault="00E87D44" w:rsidP="00E87D44">
      <w:pPr>
        <w:ind w:firstLine="420"/>
      </w:pPr>
      <w:r>
        <w:rPr>
          <w:noProof/>
        </w:rPr>
        <w:drawing>
          <wp:inline distT="0" distB="0" distL="0" distR="0" wp14:anchorId="47FFC974" wp14:editId="2EB8546E">
            <wp:extent cx="5274310" cy="316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7B89" w14:textId="0549AAD8" w:rsidR="00D642D7" w:rsidRDefault="00D642D7" w:rsidP="00D642D7">
      <w:pPr>
        <w:pStyle w:val="20"/>
      </w:pPr>
      <w:r>
        <w:rPr>
          <w:rFonts w:hint="eastAsia"/>
        </w:rPr>
        <w:t>虚拟机参数</w:t>
      </w:r>
    </w:p>
    <w:p w14:paraId="762BDC42" w14:textId="319FD789" w:rsidR="008115AB" w:rsidRPr="008115AB" w:rsidRDefault="008115AB" w:rsidP="008115AB">
      <w:pPr>
        <w:ind w:firstLine="420"/>
      </w:pPr>
      <w:r>
        <w:rPr>
          <w:noProof/>
        </w:rPr>
        <w:drawing>
          <wp:inline distT="0" distB="0" distL="0" distR="0" wp14:anchorId="5C1C6C93" wp14:editId="798D526C">
            <wp:extent cx="5274310" cy="3621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B544" w14:textId="4E02F103" w:rsidR="0048562E" w:rsidRDefault="00B01DEE" w:rsidP="00E87D44">
      <w:pPr>
        <w:pStyle w:val="20"/>
      </w:pPr>
      <w:proofErr w:type="spellStart"/>
      <w:r w:rsidRPr="00B01DEE">
        <w:t>yml</w:t>
      </w:r>
      <w:proofErr w:type="spellEnd"/>
      <w:r w:rsidRPr="00B01DEE">
        <w:t>文件的多配置块的集成切换</w:t>
      </w:r>
    </w:p>
    <w:p w14:paraId="61E4E325" w14:textId="71FB9F66" w:rsidR="00E63733" w:rsidRPr="00E63733" w:rsidRDefault="00E63733" w:rsidP="00E6373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中只需要使用一个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71E2" w:rsidRPr="00C32715" w14:paraId="62248BA8" w14:textId="77777777" w:rsidTr="00EC46E7">
        <w:trPr>
          <w:trHeight w:val="634"/>
        </w:trPr>
        <w:tc>
          <w:tcPr>
            <w:tcW w:w="8296" w:type="dxa"/>
          </w:tcPr>
          <w:p w14:paraId="401A73AE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spring:</w:t>
            </w:r>
          </w:p>
          <w:p w14:paraId="51D4B938" w14:textId="7DCE4BA4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profiles:</w:t>
            </w:r>
            <w:r>
              <w:rPr>
                <w:sz w:val="18"/>
              </w:rPr>
              <w:t xml:space="preserve"> </w:t>
            </w:r>
          </w:p>
          <w:p w14:paraId="68D27F78" w14:textId="2588A640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  active: pro</w:t>
            </w:r>
            <w:r w:rsidR="00AE2881">
              <w:rPr>
                <w:sz w:val="18"/>
              </w:rPr>
              <w:t xml:space="preserve">  </w:t>
            </w:r>
            <w:r w:rsidR="00AE2881">
              <w:rPr>
                <w:rFonts w:hint="eastAsia"/>
                <w:sz w:val="18"/>
              </w:rPr>
              <w:t>激</w:t>
            </w:r>
            <w:r w:rsidR="00B20354">
              <w:rPr>
                <w:rFonts w:hint="eastAsia"/>
                <w:sz w:val="18"/>
              </w:rPr>
              <w:t>生产环境</w:t>
            </w:r>
            <w:proofErr w:type="gramStart"/>
            <w:r w:rsidR="00AE2881">
              <w:rPr>
                <w:rFonts w:hint="eastAsia"/>
                <w:sz w:val="18"/>
              </w:rPr>
              <w:t>环境</w:t>
            </w:r>
            <w:proofErr w:type="gramEnd"/>
            <w:r w:rsidR="009E2BE4">
              <w:rPr>
                <w:rFonts w:hint="eastAsia"/>
                <w:sz w:val="18"/>
              </w:rPr>
              <w:t>，</w:t>
            </w:r>
            <w:r w:rsidR="00520C7C">
              <w:rPr>
                <w:rFonts w:hint="eastAsia"/>
                <w:sz w:val="18"/>
              </w:rPr>
              <w:t>激活之后使用的该对应文档快中的内容</w:t>
            </w:r>
          </w:p>
          <w:p w14:paraId="6E710E89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---</w:t>
            </w:r>
          </w:p>
          <w:p w14:paraId="024785D9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server:</w:t>
            </w:r>
          </w:p>
          <w:p w14:paraId="0CE694DA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port: 8081</w:t>
            </w:r>
          </w:p>
          <w:p w14:paraId="04E91976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spring:</w:t>
            </w:r>
          </w:p>
          <w:p w14:paraId="116AFDAF" w14:textId="1A8B7BAE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profiles: dev</w:t>
            </w:r>
          </w:p>
          <w:p w14:paraId="5092EF3A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---</w:t>
            </w:r>
          </w:p>
          <w:p w14:paraId="2FF056F1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server:</w:t>
            </w:r>
          </w:p>
          <w:p w14:paraId="32443158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port: 8082</w:t>
            </w:r>
          </w:p>
          <w:p w14:paraId="7D25D5FB" w14:textId="77777777" w:rsidR="00C32715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>spring:</w:t>
            </w:r>
          </w:p>
          <w:p w14:paraId="25705974" w14:textId="2F8EF64C" w:rsidR="005171E2" w:rsidRPr="00C32715" w:rsidRDefault="00C32715" w:rsidP="00C32715">
            <w:pPr>
              <w:ind w:firstLineChars="0" w:firstLine="0"/>
              <w:rPr>
                <w:sz w:val="18"/>
              </w:rPr>
            </w:pPr>
            <w:r w:rsidRPr="00C32715">
              <w:rPr>
                <w:sz w:val="18"/>
              </w:rPr>
              <w:t xml:space="preserve">  profiles: pro</w:t>
            </w:r>
          </w:p>
        </w:tc>
      </w:tr>
    </w:tbl>
    <w:p w14:paraId="67B726D0" w14:textId="7A9A1E32" w:rsidR="00A3291A" w:rsidRDefault="00A3291A" w:rsidP="00A3291A">
      <w:pPr>
        <w:pStyle w:val="11"/>
      </w:pPr>
      <w:r>
        <w:rPr>
          <w:rFonts w:hint="eastAsia"/>
        </w:rPr>
        <w:t>注解</w:t>
      </w:r>
    </w:p>
    <w:p w14:paraId="69C437C1" w14:textId="77777777" w:rsidR="004B570D" w:rsidRDefault="004B570D" w:rsidP="004B570D">
      <w:pPr>
        <w:pStyle w:val="20"/>
      </w:pPr>
      <w:r w:rsidRPr="00CC17D0">
        <w:rPr>
          <w:rFonts w:hint="eastAsia"/>
        </w:rPr>
        <w:t>配置文件取值</w:t>
      </w:r>
    </w:p>
    <w:p w14:paraId="279BDD0D" w14:textId="77777777" w:rsidR="004B570D" w:rsidRDefault="004B570D" w:rsidP="004B570D">
      <w:pPr>
        <w:ind w:firstLine="420"/>
      </w:pPr>
      <w:r w:rsidRPr="00CC17D0">
        <w:t>Spring Boot</w:t>
      </w:r>
      <w:r w:rsidRPr="00CC17D0">
        <w:t>通过</w:t>
      </w:r>
      <w:proofErr w:type="spellStart"/>
      <w:r w:rsidRPr="00CC17D0">
        <w:t>ConfigurationProperties</w:t>
      </w:r>
      <w:proofErr w:type="spellEnd"/>
      <w:r w:rsidRPr="00CC17D0">
        <w:t>注解从配置文件中获取属性。从上面的例子可以看出</w:t>
      </w:r>
      <w:proofErr w:type="spellStart"/>
      <w:r w:rsidRPr="00CC17D0">
        <w:t>ConfigurationProperties</w:t>
      </w:r>
      <w:proofErr w:type="spellEnd"/>
      <w:r w:rsidRPr="00CC17D0">
        <w:t>注解可以通过设置</w:t>
      </w:r>
      <w:r w:rsidRPr="00CC17D0">
        <w:t>prefix</w:t>
      </w:r>
      <w:r w:rsidRPr="00CC17D0">
        <w:t>指定需要批量导入的数据。支持获取字面值，集合，</w:t>
      </w:r>
      <w:r w:rsidRPr="00CC17D0">
        <w:t>Map</w:t>
      </w:r>
      <w:r w:rsidRPr="00CC17D0">
        <w:t>，对象等复杂数据。</w:t>
      </w:r>
      <w:proofErr w:type="spellStart"/>
      <w:r w:rsidRPr="00CC17D0">
        <w:t>ConfigurationProperties</w:t>
      </w:r>
      <w:proofErr w:type="spellEnd"/>
      <w:r w:rsidRPr="00CC17D0">
        <w:t>注解还有其他</w:t>
      </w:r>
      <w:proofErr w:type="gramStart"/>
      <w:r w:rsidRPr="00CC17D0">
        <w:t>特么呢</w:t>
      </w:r>
      <w:proofErr w:type="gramEnd"/>
      <w:r w:rsidRPr="00CC17D0">
        <w:t>？</w:t>
      </w:r>
    </w:p>
    <w:p w14:paraId="217C11D1" w14:textId="77777777" w:rsidR="004B570D" w:rsidRDefault="004B570D" w:rsidP="004B570D">
      <w:pPr>
        <w:pStyle w:val="3"/>
        <w:ind w:firstLine="420"/>
      </w:pPr>
      <w:proofErr w:type="spellStart"/>
      <w:r w:rsidRPr="00991CE4">
        <w:t>ConfigurationProperties</w:t>
      </w:r>
      <w:proofErr w:type="spellEnd"/>
      <w:r w:rsidRPr="00991CE4">
        <w:t>和</w:t>
      </w:r>
      <w:r w:rsidRPr="00991CE4">
        <w:t>Value</w:t>
      </w:r>
      <w:r w:rsidRPr="00991CE4">
        <w:t>优缺点</w:t>
      </w:r>
    </w:p>
    <w:p w14:paraId="2FC44D74" w14:textId="77777777" w:rsidR="004B570D" w:rsidRDefault="004B570D" w:rsidP="004B570D">
      <w:pPr>
        <w:ind w:firstLine="420"/>
      </w:pPr>
      <w:proofErr w:type="spellStart"/>
      <w:r w:rsidRPr="00991CE4">
        <w:t>ConfigurationProperties</w:t>
      </w:r>
      <w:proofErr w:type="spellEnd"/>
      <w:r w:rsidRPr="00991CE4">
        <w:t>注解的优缺点</w:t>
      </w:r>
    </w:p>
    <w:p w14:paraId="18DC1C68" w14:textId="77777777" w:rsidR="004B570D" w:rsidRDefault="004B570D" w:rsidP="004B570D">
      <w:pPr>
        <w:ind w:firstLine="420"/>
      </w:pPr>
      <w:r>
        <w:tab/>
      </w:r>
      <w:r>
        <w:rPr>
          <w:rFonts w:hint="eastAsia"/>
        </w:rPr>
        <w:t>一、可以从配置文件中批量注入属性；</w:t>
      </w:r>
    </w:p>
    <w:p w14:paraId="11E4C8D0" w14:textId="2CD51075" w:rsidR="004B570D" w:rsidRDefault="004B570D" w:rsidP="004B570D">
      <w:pPr>
        <w:ind w:firstLine="420"/>
      </w:pPr>
      <w:r>
        <w:tab/>
      </w:r>
      <w:r>
        <w:rPr>
          <w:rFonts w:hint="eastAsia"/>
        </w:rPr>
        <w:t>二、支持获取复杂的数据类型；</w:t>
      </w:r>
    </w:p>
    <w:p w14:paraId="10F89A00" w14:textId="77777777" w:rsidR="004B570D" w:rsidRDefault="004B570D" w:rsidP="004B570D">
      <w:pPr>
        <w:ind w:firstLine="420"/>
      </w:pPr>
      <w:r>
        <w:tab/>
      </w:r>
      <w:r>
        <w:rPr>
          <w:rFonts w:hint="eastAsia"/>
        </w:rPr>
        <w:t>三、对属性名匹配的要求较低，比如</w:t>
      </w:r>
      <w:r>
        <w:t>user-name</w:t>
      </w:r>
      <w:r>
        <w:t>，</w:t>
      </w:r>
      <w:proofErr w:type="spellStart"/>
      <w:r>
        <w:t>user_name</w:t>
      </w:r>
      <w:proofErr w:type="spellEnd"/>
      <w:r>
        <w:t>，</w:t>
      </w:r>
      <w:proofErr w:type="spellStart"/>
      <w:r>
        <w:t>userName</w:t>
      </w:r>
      <w:proofErr w:type="spellEnd"/>
      <w:r>
        <w:t>，</w:t>
      </w:r>
      <w:proofErr w:type="spellStart"/>
      <w:r>
        <w:t>USER_NAME</w:t>
      </w:r>
      <w:proofErr w:type="spellEnd"/>
      <w:r>
        <w:t>都可以取值；</w:t>
      </w:r>
    </w:p>
    <w:p w14:paraId="2C389B96" w14:textId="77777777" w:rsidR="004B570D" w:rsidRPr="00991CE4" w:rsidRDefault="004B570D" w:rsidP="004B570D">
      <w:pPr>
        <w:ind w:firstLine="420"/>
      </w:pPr>
      <w:r>
        <w:tab/>
      </w:r>
      <w:r>
        <w:rPr>
          <w:rFonts w:hint="eastAsia"/>
        </w:rPr>
        <w:t>四、支持</w:t>
      </w:r>
      <w:r>
        <w:t>JAVA</w:t>
      </w:r>
      <w:r>
        <w:t>的</w:t>
      </w:r>
      <w:proofErr w:type="spellStart"/>
      <w:r>
        <w:t>JSR303</w:t>
      </w:r>
      <w:proofErr w:type="spellEnd"/>
      <w:r>
        <w:t>数据校验；</w:t>
      </w:r>
    </w:p>
    <w:p w14:paraId="12B59C11" w14:textId="77777777" w:rsidR="004B570D" w:rsidRDefault="004B570D" w:rsidP="004B570D">
      <w:pPr>
        <w:ind w:firstLine="420"/>
      </w:pPr>
      <w:r>
        <w:tab/>
      </w:r>
      <w:r>
        <w:rPr>
          <w:rFonts w:hint="eastAsia"/>
        </w:rPr>
        <w:t>五、缺点是不支持强大的</w:t>
      </w:r>
      <w:proofErr w:type="spellStart"/>
      <w:r>
        <w:t>SpEL</w:t>
      </w:r>
      <w:proofErr w:type="spellEnd"/>
      <w:r>
        <w:t>表达式</w:t>
      </w:r>
    </w:p>
    <w:p w14:paraId="5C30F218" w14:textId="77777777" w:rsidR="004B570D" w:rsidRDefault="004B570D" w:rsidP="004B570D">
      <w:pPr>
        <w:ind w:firstLine="420"/>
      </w:pPr>
      <w:r w:rsidRPr="0054331B">
        <w:t>Value</w:t>
      </w:r>
      <w:r w:rsidRPr="0054331B">
        <w:t>注解的优缺点正好相反，它只能一个个配置注入值；不支持数组、集合等复杂的数据类型；不支持数据校验；对属性名匹配有严格的要求。最大的特点是支持</w:t>
      </w:r>
      <w:proofErr w:type="spellStart"/>
      <w:r w:rsidRPr="0054331B">
        <w:t>SpEL</w:t>
      </w:r>
      <w:proofErr w:type="spellEnd"/>
      <w:r w:rsidRPr="0054331B">
        <w:t>表达式，使其拥有更丰富的功能。</w:t>
      </w:r>
    </w:p>
    <w:p w14:paraId="5CC46C37" w14:textId="77777777" w:rsidR="004B570D" w:rsidRDefault="004B570D" w:rsidP="004B570D">
      <w:pPr>
        <w:pStyle w:val="3"/>
        <w:ind w:firstLine="420"/>
      </w:pPr>
      <w:r w:rsidRPr="00D577A2">
        <w:t>@</w:t>
      </w:r>
      <w:proofErr w:type="spellStart"/>
      <w:r w:rsidRPr="00D577A2">
        <w:t>ConfigurationProperties</w:t>
      </w:r>
      <w:proofErr w:type="spellEnd"/>
      <w:r w:rsidRPr="00D577A2">
        <w:t>详解</w:t>
      </w:r>
    </w:p>
    <w:p w14:paraId="76787097" w14:textId="77777777" w:rsidR="004B570D" w:rsidRDefault="004B570D" w:rsidP="004B570D">
      <w:pPr>
        <w:ind w:firstLine="420"/>
      </w:pPr>
      <w:r w:rsidRPr="00D577A2">
        <w:rPr>
          <w:rFonts w:hint="eastAsia"/>
        </w:rPr>
        <w:t>第一步：导入依赖。若要使用</w:t>
      </w:r>
      <w:proofErr w:type="spellStart"/>
      <w:r w:rsidRPr="00D577A2">
        <w:t>ConfigurationProperties</w:t>
      </w:r>
      <w:proofErr w:type="spellEnd"/>
      <w:r w:rsidRPr="00D577A2">
        <w:t>注解，需要导入依赖</w:t>
      </w:r>
      <w:r w:rsidRPr="00D577A2">
        <w:t xml:space="preserve"> spring-boot-configuration-processor</w:t>
      </w:r>
      <w:r w:rsidRPr="00D577A2">
        <w:t>；</w:t>
      </w:r>
    </w:p>
    <w:p w14:paraId="05843F4E" w14:textId="77777777" w:rsidR="004B570D" w:rsidRDefault="004B570D" w:rsidP="004B570D">
      <w:pPr>
        <w:ind w:firstLine="420"/>
      </w:pPr>
      <w:r w:rsidRPr="00D577A2">
        <w:rPr>
          <w:rFonts w:hint="eastAsia"/>
        </w:rPr>
        <w:t>第二步：配置数据。在</w:t>
      </w:r>
      <w:proofErr w:type="spellStart"/>
      <w:r w:rsidRPr="00D577A2">
        <w:t>application.yml</w:t>
      </w:r>
      <w:proofErr w:type="spellEnd"/>
      <w:r w:rsidRPr="00D577A2">
        <w:t>配置文件中，配置属性参数，其前缀为</w:t>
      </w:r>
      <w:proofErr w:type="spellStart"/>
      <w:r w:rsidRPr="00D577A2">
        <w:t>itdragon</w:t>
      </w:r>
      <w:proofErr w:type="spellEnd"/>
      <w:r w:rsidRPr="00D577A2">
        <w:t>，参数有字面值和数组，用来判断是否支持获取复杂属性的能力；</w:t>
      </w:r>
    </w:p>
    <w:p w14:paraId="3D7D3CEC" w14:textId="77777777" w:rsidR="004B570D" w:rsidRDefault="004B570D" w:rsidP="004B570D">
      <w:pPr>
        <w:ind w:firstLine="420"/>
      </w:pPr>
      <w:r w:rsidRPr="00B807B6">
        <w:rPr>
          <w:rFonts w:hint="eastAsia"/>
        </w:rPr>
        <w:t>第三步：匹配数据。在类上添加注解</w:t>
      </w:r>
      <w:proofErr w:type="spellStart"/>
      <w:r w:rsidRPr="00B807B6">
        <w:t>ConfigurationProperties</w:t>
      </w:r>
      <w:proofErr w:type="spellEnd"/>
      <w:r w:rsidRPr="00B807B6">
        <w:t>，并设置</w:t>
      </w:r>
      <w:r w:rsidRPr="00B807B6">
        <w:t>prefix</w:t>
      </w:r>
      <w:r w:rsidRPr="00B807B6">
        <w:t>属性值为</w:t>
      </w:r>
      <w:proofErr w:type="spellStart"/>
      <w:r w:rsidRPr="00B807B6">
        <w:t>itdragon</w:t>
      </w:r>
      <w:proofErr w:type="spellEnd"/>
      <w:r w:rsidRPr="00B807B6">
        <w:t>。并把该类添加到</w:t>
      </w:r>
      <w:r w:rsidRPr="00B807B6">
        <w:t>Spring</w:t>
      </w:r>
      <w:r w:rsidRPr="00B807B6">
        <w:t>的</w:t>
      </w:r>
      <w:r w:rsidRPr="00B807B6">
        <w:t>IOC</w:t>
      </w:r>
      <w:r w:rsidRPr="00B807B6">
        <w:t>容器中。</w:t>
      </w:r>
    </w:p>
    <w:p w14:paraId="0896FC4F" w14:textId="77777777" w:rsidR="004B570D" w:rsidRDefault="004B570D" w:rsidP="004B570D">
      <w:pPr>
        <w:ind w:firstLine="420"/>
      </w:pPr>
      <w:r w:rsidRPr="00D07FB7">
        <w:rPr>
          <w:rFonts w:hint="eastAsia"/>
        </w:rPr>
        <w:t>第四步：校验数据。添加数据校验</w:t>
      </w:r>
      <w:r w:rsidRPr="00D07FB7">
        <w:t>Validated</w:t>
      </w:r>
      <w:r w:rsidRPr="00D07FB7">
        <w:t>注解，开启数据校验，测试其是否支持数据校验的功能；</w:t>
      </w:r>
    </w:p>
    <w:p w14:paraId="235A1C9F" w14:textId="77777777" w:rsidR="004B570D" w:rsidRDefault="004B570D" w:rsidP="004B570D">
      <w:pPr>
        <w:ind w:firstLine="420"/>
      </w:pPr>
      <w:r w:rsidRPr="00D65DB0">
        <w:rPr>
          <w:rFonts w:hint="eastAsia"/>
        </w:rPr>
        <w:t>第五步：测试</w:t>
      </w:r>
      <w:proofErr w:type="spellStart"/>
      <w:r w:rsidRPr="00D65DB0">
        <w:t>ConfigurationProperties</w:t>
      </w:r>
      <w:proofErr w:type="spellEnd"/>
      <w:r w:rsidRPr="00D65DB0">
        <w:t>注解是否支持</w:t>
      </w:r>
      <w:proofErr w:type="spellStart"/>
      <w:r w:rsidRPr="00D65DB0">
        <w:t>SpEL</w:t>
      </w:r>
      <w:proofErr w:type="spellEnd"/>
      <w:r w:rsidRPr="00D65DB0">
        <w:t>表达式；</w:t>
      </w:r>
    </w:p>
    <w:p w14:paraId="5308C2E6" w14:textId="77777777" w:rsidR="004B570D" w:rsidRDefault="004B570D" w:rsidP="004B570D">
      <w:pPr>
        <w:ind w:firstLine="420"/>
      </w:pPr>
    </w:p>
    <w:p w14:paraId="1229C1CE" w14:textId="77777777" w:rsidR="004B570D" w:rsidRDefault="004B570D" w:rsidP="004B570D">
      <w:pPr>
        <w:ind w:firstLine="420"/>
      </w:pPr>
      <w:r w:rsidRPr="00502F92">
        <w:rPr>
          <w:rFonts w:hint="eastAsia"/>
        </w:rPr>
        <w:t>导入依赖：</w:t>
      </w:r>
      <w:r w:rsidRPr="00502F92">
        <w:t xml:space="preserve">pom.xml </w:t>
      </w:r>
      <w:r w:rsidRPr="00502F92">
        <w:t>添加</w:t>
      </w:r>
      <w:r w:rsidRPr="00502F92">
        <w:t xml:space="preserve"> spring-boot-configuration-processor</w:t>
      </w:r>
      <w:r w:rsidRPr="00502F92">
        <w:t>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70D" w14:paraId="0442E158" w14:textId="77777777" w:rsidTr="008B20F8">
        <w:tc>
          <w:tcPr>
            <w:tcW w:w="8296" w:type="dxa"/>
          </w:tcPr>
          <w:p w14:paraId="66FCC3EA" w14:textId="77777777" w:rsidR="004B570D" w:rsidRPr="00675D87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&lt;dependency&gt;</w:t>
            </w:r>
          </w:p>
          <w:p w14:paraId="09F4DE2C" w14:textId="77777777" w:rsidR="004B570D" w:rsidRPr="00675D87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</w:t>
            </w:r>
            <w:proofErr w:type="gram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groupId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org.springframework.boot</w:t>
            </w:r>
            <w:proofErr w:type="spellEnd"/>
            <w:proofErr w:type="gram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&lt;/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groupId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</w:p>
          <w:p w14:paraId="11FC029F" w14:textId="77777777" w:rsidR="004B570D" w:rsidRPr="00675D87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&lt;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artifactId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&gt;spring-boot-configuration-processor&lt;/</w:t>
            </w:r>
            <w:proofErr w:type="spellStart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artifactId</w:t>
            </w:r>
            <w:proofErr w:type="spellEnd"/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&gt;</w:t>
            </w:r>
          </w:p>
          <w:p w14:paraId="0BFD4FED" w14:textId="77777777" w:rsidR="004B570D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&lt;optional&gt;true&lt;/optional&gt;</w:t>
            </w:r>
          </w:p>
          <w:p w14:paraId="0FEFF97D" w14:textId="77777777" w:rsidR="004B570D" w:rsidRPr="007B6C8B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675D87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&lt;/dependency&gt;</w:t>
            </w:r>
          </w:p>
        </w:tc>
      </w:tr>
    </w:tbl>
    <w:p w14:paraId="14CB9189" w14:textId="77777777" w:rsidR="004B570D" w:rsidRDefault="004B570D" w:rsidP="004B570D">
      <w:pPr>
        <w:ind w:firstLine="420"/>
      </w:pPr>
    </w:p>
    <w:p w14:paraId="609B00D2" w14:textId="77777777" w:rsidR="004B570D" w:rsidRDefault="004B570D" w:rsidP="004B570D">
      <w:pPr>
        <w:ind w:firstLine="420"/>
      </w:pPr>
      <w:r w:rsidRPr="00390109">
        <w:rPr>
          <w:rFonts w:hint="eastAsia"/>
        </w:rPr>
        <w:t>配置数据：</w:t>
      </w:r>
      <w:proofErr w:type="spellStart"/>
      <w:r w:rsidRPr="00390109">
        <w:t>application.yml</w:t>
      </w:r>
      <w:proofErr w:type="spellEnd"/>
      <w:r w:rsidRPr="00390109">
        <w:t xml:space="preserve"> </w:t>
      </w:r>
      <w:r w:rsidRPr="00390109">
        <w:t>配置属性参数，</w:t>
      </w:r>
      <w:r w:rsidRPr="00390109">
        <w:t>nick-name</w:t>
      </w:r>
      <w:r w:rsidRPr="00390109">
        <w:t>是用来判断匹配属性的松散性，若换成</w:t>
      </w:r>
      <w:proofErr w:type="spellStart"/>
      <w:r w:rsidRPr="00390109">
        <w:t>nick_name</w:t>
      </w:r>
      <w:proofErr w:type="spellEnd"/>
      <w:r w:rsidRPr="00390109">
        <w:t>依然可以获取值。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70D" w14:paraId="76E63A59" w14:textId="77777777" w:rsidTr="008B20F8">
        <w:tc>
          <w:tcPr>
            <w:tcW w:w="8296" w:type="dxa"/>
          </w:tcPr>
          <w:p w14:paraId="357B6024" w14:textId="77777777" w:rsidR="004B570D" w:rsidRPr="00795D71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itdragon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</w:t>
            </w:r>
          </w:p>
          <w:p w14:paraId="5924157A" w14:textId="77777777" w:rsidR="004B570D" w:rsidRPr="00795D71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 nick-name: 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ITDragonBlog</w:t>
            </w:r>
            <w:proofErr w:type="spellEnd"/>
          </w:p>
          <w:p w14:paraId="5858BF56" w14:textId="77777777" w:rsidR="004B570D" w:rsidRPr="00795D71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email: 1234567890@qq.com</w:t>
            </w:r>
          </w:p>
          <w:p w14:paraId="5FB13429" w14:textId="77777777" w:rsidR="004B570D" w:rsidRPr="00795D71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 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iphone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 1234567890</w:t>
            </w:r>
          </w:p>
          <w:p w14:paraId="2C2AF4A5" w14:textId="77777777" w:rsidR="004B570D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</w:pPr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 abilities: [java, 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sql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, html]</w:t>
            </w:r>
          </w:p>
          <w:p w14:paraId="06F81910" w14:textId="77777777" w:rsidR="004B570D" w:rsidRPr="00C44738" w:rsidRDefault="004B570D" w:rsidP="008B20F8">
            <w:pPr>
              <w:widowControl/>
              <w:spacing w:line="231" w:lineRule="atLeast"/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222222"/>
                <w:szCs w:val="21"/>
              </w:rPr>
            </w:pPr>
            <w:r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 xml:space="preserve">  </w:t>
            </w:r>
            <w:proofErr w:type="spellStart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created_date</w:t>
            </w:r>
            <w:proofErr w:type="spellEnd"/>
            <w:r w:rsidRPr="00795D71">
              <w:rPr>
                <w:rFonts w:ascii="宋体" w:eastAsia="宋体" w:hAnsi="宋体" w:cs="宋体"/>
                <w:bCs w:val="0"/>
                <w:color w:val="222222"/>
                <w:szCs w:val="21"/>
                <w:shd w:val="clear" w:color="auto" w:fill="FFFFFF"/>
              </w:rPr>
              <w:t>: 2018/03/31 15:27:30</w:t>
            </w:r>
          </w:p>
        </w:tc>
      </w:tr>
    </w:tbl>
    <w:p w14:paraId="795969BB" w14:textId="77777777" w:rsidR="004B570D" w:rsidRDefault="004B570D" w:rsidP="004B570D">
      <w:pPr>
        <w:ind w:firstLine="420"/>
      </w:pPr>
      <w:r w:rsidRPr="0036286E">
        <w:rPr>
          <w:rFonts w:hint="eastAsia"/>
        </w:rPr>
        <w:t>匹配和校验数据：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70D" w14:paraId="4B1B71B6" w14:textId="77777777" w:rsidTr="008B20F8">
        <w:tc>
          <w:tcPr>
            <w:tcW w:w="8296" w:type="dxa"/>
          </w:tcPr>
          <w:p w14:paraId="763A1F72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u w:val="single"/>
              </w:rPr>
              <w:t>i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.boot.context.properties.ConfigurationProperties;</w:t>
            </w:r>
          </w:p>
          <w:p w14:paraId="2ED543A3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.stereotype.Component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6909B5B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.validation.annotation.Validated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4A4D56A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javax.validation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.constraints.Email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29C17CE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949FA93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61EB0D9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</w:p>
          <w:p w14:paraId="32732756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注解语法类</w:t>
            </w:r>
          </w:p>
          <w:p w14:paraId="06B8D20E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第一步：导入依赖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spring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boot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</w:t>
            </w:r>
            <w:r>
              <w:rPr>
                <w:rFonts w:ascii="Consolas" w:eastAsiaTheme="minorEastAsia" w:hAnsi="Consolas" w:cs="Consolas"/>
                <w:bCs w:val="0"/>
                <w:color w:val="7F7F9F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processor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；</w:t>
            </w:r>
          </w:p>
          <w:p w14:paraId="7B5F2552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第二步：把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注解修饰的类添加到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Spring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的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IOC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容器中；</w:t>
            </w:r>
          </w:p>
          <w:p w14:paraId="0C27AA83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第三步：设置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属性，指定需要注入属性的前缀；</w:t>
            </w:r>
          </w:p>
          <w:p w14:paraId="68C51078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第四步：添加数据校验注解，开启数据校验；</w:t>
            </w:r>
          </w:p>
          <w:p w14:paraId="6B15C43A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</w:t>
            </w:r>
          </w:p>
          <w:p w14:paraId="3D15CFD8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注意点：</w:t>
            </w:r>
          </w:p>
          <w:p w14:paraId="08D3652B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一、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nickName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createdDate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在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yml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配置文件中，对应参数分别是中划线和下划线，用于测试其对属性名匹配的松散性</w:t>
            </w:r>
          </w:p>
          <w:p w14:paraId="30DCD1FA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二、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email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iphone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测试其支持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JSR303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数据校验</w:t>
            </w:r>
          </w:p>
          <w:p w14:paraId="227035DE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三、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abilities 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测试其支持复杂的数据结构</w:t>
            </w:r>
          </w:p>
          <w:p w14:paraId="45CF5B84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3EF6B6F0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@Component</w:t>
            </w:r>
          </w:p>
          <w:p w14:paraId="19D4E2D1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prefix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itdragon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170E264C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@Validated</w:t>
            </w:r>
          </w:p>
          <w:p w14:paraId="14DFF832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ConfigurationPropertiesEntity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6F414DAF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374E2344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nickName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解析成功，支持松散匹配属性</w:t>
            </w:r>
          </w:p>
          <w:p w14:paraId="4BABC8BC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email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840B6C1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 @Email           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解析失败，数据校验成功：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BindValidationException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: Binding validation errors on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itdragon</w:t>
            </w:r>
            <w:proofErr w:type="spellEnd"/>
          </w:p>
          <w:p w14:paraId="05AFD785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iphone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5EBAEC8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List&lt;String&gt;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abilities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7D9D0199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Date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createdDate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解析成功，支持松散匹配属性</w:t>
            </w:r>
          </w:p>
          <w:p w14:paraId="0B534DB6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15D8EDCD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  @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ConfigurationProperties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("#{(1+2-3)/4*5}")</w:t>
            </w:r>
          </w:p>
          <w:p w14:paraId="3E278B2B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operator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语法报错，不支持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SpEL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表达式：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not applicable to field</w:t>
            </w:r>
          </w:p>
          <w:p w14:paraId="0E12C538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124AB99" w14:textId="77777777" w:rsidR="004B570D" w:rsidRDefault="004B570D" w:rsidP="008B20F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省略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getter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setter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，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方法</w:t>
            </w:r>
          </w:p>
          <w:p w14:paraId="76D7AD2C" w14:textId="77777777" w:rsidR="004B570D" w:rsidRDefault="004B570D" w:rsidP="008B20F8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767203A8" w14:textId="6298C07B" w:rsidR="008200CA" w:rsidRDefault="008200CA" w:rsidP="004B570D">
      <w:pPr>
        <w:pStyle w:val="3"/>
        <w:ind w:firstLine="420"/>
      </w:pPr>
      <w:r>
        <w:rPr>
          <w:rFonts w:hint="eastAsia"/>
        </w:rPr>
        <w:t>@value</w:t>
      </w:r>
    </w:p>
    <w:p w14:paraId="191D0959" w14:textId="3EC5D320" w:rsidR="009A1CCC" w:rsidRDefault="009A1CCC" w:rsidP="009A1CCC">
      <w:pPr>
        <w:ind w:firstLine="420"/>
      </w:pPr>
      <w:r>
        <w:rPr>
          <w:rFonts w:hint="eastAsia"/>
        </w:rPr>
        <w:t>例如在</w:t>
      </w:r>
      <w:r>
        <w:rPr>
          <w:rFonts w:hint="eastAsia"/>
        </w:rPr>
        <w:t>xml</w:t>
      </w:r>
      <w:r>
        <w:rPr>
          <w:rFonts w:hint="eastAsia"/>
        </w:rPr>
        <w:t>中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F3A" w14:paraId="6E37FA84" w14:textId="77777777" w:rsidTr="00021F3A">
        <w:tc>
          <w:tcPr>
            <w:tcW w:w="8296" w:type="dxa"/>
          </w:tcPr>
          <w:p w14:paraId="60FEDC4C" w14:textId="77777777" w:rsidR="00021F3A" w:rsidRPr="00021F3A" w:rsidRDefault="00021F3A" w:rsidP="00D879D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21F3A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bean </w:t>
            </w:r>
            <w:r w:rsidRPr="00021F3A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proofErr w:type="spellStart"/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persion</w:t>
            </w:r>
            <w:proofErr w:type="spellEnd"/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021F3A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proofErr w:type="spellStart"/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com.sx.springboot.com.sxt.controller.User</w:t>
            </w:r>
            <w:proofErr w:type="spellEnd"/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21F3A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21F3A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="name" </w:t>
            </w:r>
            <w:r w:rsidRPr="00021F3A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021F3A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  <w:shd w:val="clear" w:color="auto" w:fill="EFEFEF"/>
              </w:rPr>
              <w:t>字面量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/${key}</w:t>
            </w:r>
            <w:r w:rsidRPr="00021F3A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  <w:shd w:val="clear" w:color="auto" w:fill="EFEFEF"/>
              </w:rPr>
              <w:t>从环境变量或者是配置文件中获取</w:t>
            </w:r>
            <w:r w:rsidRPr="00021F3A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021F3A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property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21F3A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bean</w:t>
            </w:r>
            <w:r w:rsidRPr="00021F3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B913F58" w14:textId="77777777" w:rsidR="00021F3A" w:rsidRPr="00021F3A" w:rsidRDefault="00021F3A" w:rsidP="00D879DF">
            <w:pPr>
              <w:ind w:firstLineChars="0" w:firstLine="0"/>
            </w:pPr>
          </w:p>
        </w:tc>
      </w:tr>
    </w:tbl>
    <w:p w14:paraId="7C1F6F27" w14:textId="77777777" w:rsidR="009A1CCC" w:rsidRPr="009A1CCC" w:rsidRDefault="009A1CCC" w:rsidP="009A1CCC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77" w14:paraId="101DCF46" w14:textId="77777777" w:rsidTr="003E6277">
        <w:tc>
          <w:tcPr>
            <w:tcW w:w="8296" w:type="dxa"/>
          </w:tcPr>
          <w:p w14:paraId="729AD16D" w14:textId="77777777" w:rsidR="003E6277" w:rsidRPr="003E6277" w:rsidRDefault="003E6277" w:rsidP="003E6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3E627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将</w:t>
            </w:r>
            <w:r w:rsidRPr="003E627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user</w:t>
            </w:r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对象放到容器中</w:t>
            </w:r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3E627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@Component</w:t>
            </w:r>
            <w:r w:rsidRPr="003E627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3E627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User {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从配置文件中</w:t>
            </w:r>
            <w:proofErr w:type="gramStart"/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获取值</w:t>
            </w:r>
            <w:proofErr w:type="gramEnd"/>
            <w:r w:rsidRPr="003E6277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@Value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3E627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"${persion.name}"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 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r w:rsidRPr="003E627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name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@Value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3E627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"${persion.id}"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Integer </w:t>
            </w:r>
            <w:r w:rsidRPr="003E627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id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@Value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3E627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"${persion.id}"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E627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Boolean </w:t>
            </w:r>
            <w:r w:rsidRPr="003E627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gender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3E627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4BB23EBE" w14:textId="77777777" w:rsidR="003E6277" w:rsidRPr="003E6277" w:rsidRDefault="003E6277" w:rsidP="003E6277">
            <w:pPr>
              <w:ind w:firstLineChars="0" w:firstLine="0"/>
            </w:pPr>
          </w:p>
        </w:tc>
      </w:tr>
    </w:tbl>
    <w:p w14:paraId="7CE2BC61" w14:textId="2161D8AA" w:rsidR="003E6277" w:rsidRDefault="003E6277" w:rsidP="003E6277">
      <w:pPr>
        <w:ind w:firstLine="420"/>
      </w:pPr>
    </w:p>
    <w:p w14:paraId="41C1BC50" w14:textId="3D0168E4" w:rsidR="003E6277" w:rsidRDefault="00EC7912" w:rsidP="00EC7912">
      <w:pPr>
        <w:pStyle w:val="3"/>
        <w:ind w:firstLine="420"/>
      </w:pPr>
      <w:r>
        <w:t>@</w:t>
      </w:r>
      <w:r w:rsidRPr="00EC7912">
        <w:t xml:space="preserve"> </w:t>
      </w:r>
      <w:proofErr w:type="spellStart"/>
      <w:r w:rsidRPr="00EC7912">
        <w:t>PropertySource</w:t>
      </w:r>
      <w:proofErr w:type="spellEnd"/>
    </w:p>
    <w:p w14:paraId="6945E20D" w14:textId="7A21CFF6" w:rsidR="00EC7912" w:rsidRDefault="00EC7912" w:rsidP="003E6277">
      <w:pPr>
        <w:ind w:firstLine="420"/>
      </w:pPr>
      <w:r w:rsidRPr="00EC7912">
        <w:t>@</w:t>
      </w:r>
      <w:proofErr w:type="spellStart"/>
      <w:proofErr w:type="gramStart"/>
      <w:r w:rsidRPr="00EC7912">
        <w:t>PropertySource</w:t>
      </w:r>
      <w:proofErr w:type="spellEnd"/>
      <w:r w:rsidRPr="00EC7912">
        <w:t>(</w:t>
      </w:r>
      <w:proofErr w:type="gramEnd"/>
      <w:r w:rsidRPr="00EC7912">
        <w:t>value ={"</w:t>
      </w:r>
      <w:proofErr w:type="spellStart"/>
      <w:r w:rsidRPr="00EC7912">
        <w:t>classpath:properties.propertes</w:t>
      </w:r>
      <w:proofErr w:type="spellEnd"/>
      <w:r w:rsidRPr="00EC7912">
        <w:t>"})</w:t>
      </w:r>
    </w:p>
    <w:p w14:paraId="7E340819" w14:textId="21D4A5A9" w:rsidR="00EC7912" w:rsidRPr="003E6277" w:rsidRDefault="00EC7912" w:rsidP="003E6277">
      <w:pPr>
        <w:ind w:firstLine="420"/>
      </w:pPr>
      <w:r>
        <w:rPr>
          <w:rFonts w:hint="eastAsia"/>
        </w:rPr>
        <w:t>作用</w:t>
      </w:r>
      <w:r>
        <w:rPr>
          <w:rFonts w:hint="eastAsia"/>
        </w:rPr>
        <w:t>;</w:t>
      </w:r>
      <w:r>
        <w:rPr>
          <w:rFonts w:hint="eastAsia"/>
        </w:rPr>
        <w:t>加载指定文件的配置文件，</w:t>
      </w:r>
      <w:r w:rsidR="002254E9">
        <w:rPr>
          <w:rFonts w:hint="eastAsia"/>
        </w:rPr>
        <w:t>可以为多个文件。</w:t>
      </w:r>
    </w:p>
    <w:p w14:paraId="47B3B5E5" w14:textId="77777777" w:rsidR="003E6277" w:rsidRPr="003E6277" w:rsidRDefault="003E6277" w:rsidP="003E6277">
      <w:pPr>
        <w:ind w:firstLine="420"/>
      </w:pPr>
    </w:p>
    <w:p w14:paraId="76E63ABD" w14:textId="4AA35148" w:rsidR="004B570D" w:rsidRDefault="004B570D" w:rsidP="004B570D">
      <w:pPr>
        <w:pStyle w:val="3"/>
        <w:ind w:firstLine="420"/>
      </w:pPr>
      <w:r w:rsidRPr="008260B0">
        <w:rPr>
          <w:rFonts w:hint="eastAsia"/>
        </w:rPr>
        <w:t>配置文件取值小结</w:t>
      </w:r>
    </w:p>
    <w:p w14:paraId="79686CE0" w14:textId="77777777" w:rsidR="004B570D" w:rsidRPr="008260B0" w:rsidRDefault="004B570D" w:rsidP="004B570D">
      <w:pPr>
        <w:ind w:firstLine="420"/>
      </w:pPr>
      <w:r w:rsidRPr="008260B0">
        <w:t>一、</w:t>
      </w:r>
      <w:proofErr w:type="spellStart"/>
      <w:r w:rsidRPr="008260B0">
        <w:t>ConfigurationProperties</w:t>
      </w:r>
      <w:proofErr w:type="spellEnd"/>
      <w:r w:rsidRPr="008260B0">
        <w:t>注解支持批量注入，而</w:t>
      </w:r>
      <w:r w:rsidRPr="008260B0">
        <w:t>Value</w:t>
      </w:r>
      <w:r w:rsidRPr="008260B0">
        <w:t>注解适合单个注入；</w:t>
      </w:r>
    </w:p>
    <w:p w14:paraId="3625D645" w14:textId="77777777" w:rsidR="004B570D" w:rsidRPr="008260B0" w:rsidRDefault="004B570D" w:rsidP="004B570D">
      <w:pPr>
        <w:ind w:firstLine="420"/>
      </w:pPr>
      <w:r w:rsidRPr="008260B0">
        <w:t>二、</w:t>
      </w:r>
      <w:proofErr w:type="spellStart"/>
      <w:r w:rsidRPr="008260B0">
        <w:t>ConfigurationProperties</w:t>
      </w:r>
      <w:proofErr w:type="spellEnd"/>
      <w:r w:rsidRPr="008260B0">
        <w:t>注解支持数据校验，而</w:t>
      </w:r>
      <w:r w:rsidRPr="008260B0">
        <w:t>Value</w:t>
      </w:r>
      <w:r w:rsidRPr="008260B0">
        <w:t>注解不支持；</w:t>
      </w:r>
    </w:p>
    <w:p w14:paraId="6499E982" w14:textId="77777777" w:rsidR="004B570D" w:rsidRPr="008260B0" w:rsidRDefault="004B570D" w:rsidP="004B570D">
      <w:pPr>
        <w:ind w:firstLine="420"/>
      </w:pPr>
      <w:r w:rsidRPr="008260B0">
        <w:t>三、</w:t>
      </w:r>
      <w:proofErr w:type="spellStart"/>
      <w:r w:rsidRPr="008260B0">
        <w:t>ConfigurationProperties</w:t>
      </w:r>
      <w:proofErr w:type="spellEnd"/>
      <w:r w:rsidRPr="008260B0">
        <w:t>注解支持松散匹配属性，而</w:t>
      </w:r>
      <w:r w:rsidRPr="008260B0">
        <w:t>Value</w:t>
      </w:r>
      <w:r w:rsidRPr="008260B0">
        <w:t>注解必须严格匹配属性；</w:t>
      </w:r>
    </w:p>
    <w:p w14:paraId="7FA01543" w14:textId="39B4BA02" w:rsidR="004B570D" w:rsidRDefault="004B570D" w:rsidP="004B570D">
      <w:pPr>
        <w:ind w:firstLine="420"/>
      </w:pPr>
      <w:r w:rsidRPr="008260B0">
        <w:t>四、</w:t>
      </w:r>
      <w:proofErr w:type="spellStart"/>
      <w:r w:rsidRPr="008260B0">
        <w:t>ConfigurationProperties</w:t>
      </w:r>
      <w:proofErr w:type="spellEnd"/>
      <w:r w:rsidRPr="008260B0">
        <w:t>不支持强大的</w:t>
      </w:r>
      <w:proofErr w:type="spellStart"/>
      <w:r w:rsidRPr="008260B0">
        <w:t>SpEL</w:t>
      </w:r>
      <w:proofErr w:type="spellEnd"/>
      <w:r w:rsidRPr="008260B0">
        <w:t>表达式，而</w:t>
      </w:r>
      <w:r w:rsidRPr="008260B0">
        <w:t>Value</w:t>
      </w:r>
      <w:r w:rsidRPr="008260B0">
        <w:t>支持；</w:t>
      </w:r>
    </w:p>
    <w:p w14:paraId="6550B9C3" w14:textId="64F36247" w:rsidR="00836573" w:rsidRDefault="00836573" w:rsidP="004B570D">
      <w:pPr>
        <w:ind w:firstLine="420"/>
      </w:pPr>
    </w:p>
    <w:p w14:paraId="680E21F8" w14:textId="65868770" w:rsidR="00836573" w:rsidRDefault="00836573" w:rsidP="004B570D">
      <w:pPr>
        <w:ind w:firstLine="420"/>
      </w:pPr>
      <w:r>
        <w:rPr>
          <w:rFonts w:hint="eastAsia"/>
        </w:rPr>
        <w:t>总结</w:t>
      </w:r>
      <w:r w:rsidR="00ED3C9E">
        <w:rPr>
          <w:rFonts w:hint="eastAsia"/>
        </w:rPr>
        <w:t>：</w:t>
      </w:r>
      <w:r w:rsidR="00D90D0D">
        <w:rPr>
          <w:rFonts w:hint="eastAsia"/>
        </w:rPr>
        <w:t>如果值是在业务逻辑中获取一下配置文件中的值，用</w:t>
      </w:r>
      <w:r w:rsidR="00D90D0D">
        <w:rPr>
          <w:rFonts w:hint="eastAsia"/>
        </w:rPr>
        <w:t>@value</w:t>
      </w:r>
      <w:r w:rsidR="00D76DB7">
        <w:rPr>
          <w:rFonts w:hint="eastAsia"/>
        </w:rPr>
        <w:t>。如果专门写了个</w:t>
      </w:r>
      <w:proofErr w:type="spellStart"/>
      <w:r w:rsidR="00D76DB7">
        <w:rPr>
          <w:rFonts w:hint="eastAsia"/>
        </w:rPr>
        <w:t>javabean</w:t>
      </w:r>
      <w:proofErr w:type="spellEnd"/>
      <w:r w:rsidR="00D76DB7">
        <w:rPr>
          <w:rFonts w:hint="eastAsia"/>
        </w:rPr>
        <w:t>和配置文件映射，就是用</w:t>
      </w:r>
      <w:proofErr w:type="spellStart"/>
      <w:r w:rsidR="00B50FD2" w:rsidRPr="008260B0">
        <w:t>ConfigurationProperties</w:t>
      </w:r>
      <w:proofErr w:type="spellEnd"/>
      <w:r w:rsidR="003E560D">
        <w:rPr>
          <w:rFonts w:hint="eastAsia"/>
        </w:rPr>
        <w:t>。</w:t>
      </w:r>
    </w:p>
    <w:p w14:paraId="7506CE58" w14:textId="23F209D0" w:rsidR="00EE1E20" w:rsidRDefault="006B24ED" w:rsidP="006B24ED">
      <w:pPr>
        <w:pStyle w:val="20"/>
      </w:pPr>
      <w:r w:rsidRPr="00EE1E20">
        <w:t>@</w:t>
      </w:r>
      <w:proofErr w:type="spellStart"/>
      <w:r w:rsidRPr="00EE1E20">
        <w:t>ImportResource</w:t>
      </w:r>
      <w:proofErr w:type="spellEnd"/>
    </w:p>
    <w:p w14:paraId="0D29D8F5" w14:textId="7ABF755F" w:rsidR="00EE1E20" w:rsidRDefault="00EE1E20" w:rsidP="008826DF">
      <w:pPr>
        <w:ind w:firstLine="420"/>
      </w:pPr>
      <w:r w:rsidRPr="00EE1E20">
        <w:rPr>
          <w:rFonts w:hint="eastAsia"/>
        </w:rPr>
        <w:t>导入</w:t>
      </w:r>
      <w:r w:rsidRPr="00EE1E20">
        <w:t>Spring</w:t>
      </w:r>
      <w:r w:rsidRPr="00EE1E20">
        <w:t>的配置文件，让配置文件里面的内容生效；</w:t>
      </w:r>
      <w:r>
        <w:t>Spring Boot</w:t>
      </w:r>
      <w:r>
        <w:t>里面没有</w:t>
      </w:r>
      <w:r>
        <w:t>Spring</w:t>
      </w:r>
      <w:r>
        <w:t>的配置文件，我们自己编写的配置文件，也不能自动识别；</w:t>
      </w:r>
      <w:r>
        <w:rPr>
          <w:rFonts w:hint="eastAsia"/>
        </w:rPr>
        <w:t>想让</w:t>
      </w:r>
      <w:r>
        <w:t>Spring</w:t>
      </w:r>
      <w:r>
        <w:t>的配置文件生效，加载进来</w:t>
      </w:r>
      <w:r w:rsidR="007A4D77">
        <w:rPr>
          <w:rFonts w:hint="eastAsia"/>
        </w:rPr>
        <w:t>。</w:t>
      </w:r>
    </w:p>
    <w:p w14:paraId="00788817" w14:textId="3075C88A" w:rsidR="003E6616" w:rsidRDefault="003E6616" w:rsidP="00EE1E20">
      <w:pPr>
        <w:ind w:firstLine="361"/>
      </w:pPr>
      <w:r w:rsidRPr="00EE1E20">
        <w:rPr>
          <w:rFonts w:ascii="Consolas" w:eastAsia="宋体" w:hAnsi="Consolas" w:cs="宋体"/>
          <w:b/>
          <w:color w:val="008000"/>
          <w:kern w:val="0"/>
          <w:sz w:val="18"/>
          <w:szCs w:val="18"/>
        </w:rPr>
        <w:t>spring.xml</w:t>
      </w:r>
      <w:r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：自己定义的</w:t>
      </w:r>
      <w:r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spring</w:t>
      </w:r>
      <w:r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的配置文件</w:t>
      </w:r>
      <w:r w:rsidR="005F465B"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1E20" w14:paraId="42FF4C2B" w14:textId="77777777" w:rsidTr="00EE1E20">
        <w:tc>
          <w:tcPr>
            <w:tcW w:w="8296" w:type="dxa"/>
          </w:tcPr>
          <w:p w14:paraId="3C91DE05" w14:textId="537E7010" w:rsidR="00EE1E20" w:rsidRPr="009F448C" w:rsidRDefault="009F448C" w:rsidP="00734D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9F448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9F448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SpringBootApplication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proofErr w:type="gramStart"/>
            <w:r w:rsidRPr="009F448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ImportResource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locations ={</w:t>
            </w:r>
            <w:r w:rsidRPr="009F448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9F448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classpath:spring.xml</w:t>
            </w:r>
            <w:proofErr w:type="spellEnd"/>
            <w:r w:rsidRPr="009F448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9F448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 {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9F448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void 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SpringApplication.</w:t>
            </w:r>
            <w:r w:rsidRPr="009F448C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Application.</w:t>
            </w:r>
            <w:r w:rsidRPr="009F448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args</w:t>
            </w:r>
            <w:proofErr w:type="spellEnd"/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9F44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6F387DB" w14:textId="790E2BEB" w:rsidR="001304D7" w:rsidRDefault="001304D7" w:rsidP="001304D7">
      <w:pPr>
        <w:pStyle w:val="20"/>
      </w:pPr>
      <w:r>
        <w:rPr>
          <w:rFonts w:hint="eastAsia"/>
        </w:rPr>
        <w:t>配置类</w:t>
      </w:r>
    </w:p>
    <w:p w14:paraId="2FB7DB4C" w14:textId="15C1BEC6" w:rsidR="00D92EC2" w:rsidRDefault="00D92EC2" w:rsidP="00D92EC2">
      <w:pPr>
        <w:ind w:firstLine="420"/>
      </w:pPr>
      <w:r w:rsidRPr="00EE1E20">
        <w:t>@</w:t>
      </w:r>
      <w:proofErr w:type="spellStart"/>
      <w:r w:rsidRPr="00EE1E20">
        <w:t>ImportResource</w:t>
      </w:r>
      <w:proofErr w:type="spellEnd"/>
      <w:r w:rsidR="0014436D">
        <w:rPr>
          <w:rFonts w:hint="eastAsia"/>
        </w:rPr>
        <w:t>方式加载配置文件是不推荐的。</w:t>
      </w:r>
    </w:p>
    <w:p w14:paraId="44C05F30" w14:textId="73A3C99C" w:rsidR="005C0A30" w:rsidRDefault="005C0A30" w:rsidP="005C0A30">
      <w:pPr>
        <w:pStyle w:val="3"/>
        <w:ind w:firstLine="420"/>
      </w:pPr>
      <w:r>
        <w:rPr>
          <w:rFonts w:hint="eastAsia"/>
        </w:rPr>
        <w:t>以前的方式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A30" w14:paraId="5591695F" w14:textId="77777777" w:rsidTr="005C0A30">
        <w:tc>
          <w:tcPr>
            <w:tcW w:w="8296" w:type="dxa"/>
          </w:tcPr>
          <w:p w14:paraId="641C7F35" w14:textId="77777777" w:rsidR="005C0A30" w:rsidRPr="005C0A30" w:rsidRDefault="005C0A30" w:rsidP="005C0A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C0A3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&lt;?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5C0A3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?&gt;</w:t>
            </w:r>
            <w:r w:rsidRPr="005C0A3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br/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beans </w:t>
            </w:r>
            <w:proofErr w:type="spellStart"/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="http://www.springframework.org/schema/beans"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</w:t>
            </w:r>
            <w:proofErr w:type="spellStart"/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xmlns:</w:t>
            </w:r>
            <w:r w:rsidRPr="005C0A30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</w:t>
            </w:r>
            <w:proofErr w:type="spellStart"/>
            <w:r w:rsidRPr="005C0A30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="http://www.springframework.org/schema/beans http://www.springframework.org/schema/beans/spring-beans.xsd"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bean 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proofErr w:type="spellStart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persion</w:t>
            </w:r>
            <w:proofErr w:type="spellEnd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proofErr w:type="spellStart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com.sx.springboot.com.sxt.controller.User</w:t>
            </w:r>
            <w:proofErr w:type="spellEnd"/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="name" </w:t>
            </w:r>
            <w:r w:rsidRPr="005C0A30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5C0A30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  <w:shd w:val="clear" w:color="auto" w:fill="EFEFEF"/>
              </w:rPr>
              <w:t>字面量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/${key}</w:t>
            </w:r>
            <w:r w:rsidRPr="005C0A30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  <w:shd w:val="clear" w:color="auto" w:fill="EFEFEF"/>
              </w:rPr>
              <w:t>从环境变量或者是配置文件中获取</w:t>
            </w:r>
            <w:r w:rsidRPr="005C0A30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property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bean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5C0A3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beans</w:t>
            </w:r>
            <w:r w:rsidRPr="005C0A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6D0AE21D" w14:textId="77777777" w:rsidR="005C0A30" w:rsidRPr="005C0A30" w:rsidRDefault="005C0A30" w:rsidP="005C0A30">
            <w:pPr>
              <w:ind w:firstLineChars="0" w:firstLine="0"/>
            </w:pPr>
          </w:p>
        </w:tc>
      </w:tr>
    </w:tbl>
    <w:p w14:paraId="6D7A4CFF" w14:textId="0214492C" w:rsidR="005C0A30" w:rsidRDefault="005C0A30" w:rsidP="005C0A30">
      <w:pPr>
        <w:ind w:firstLine="420"/>
      </w:pPr>
    </w:p>
    <w:p w14:paraId="5F47BC01" w14:textId="212B8FBF" w:rsidR="006F132E" w:rsidRPr="005C0A30" w:rsidRDefault="006F132E" w:rsidP="006F132E">
      <w:pPr>
        <w:pStyle w:val="3"/>
        <w:ind w:firstLine="420"/>
      </w:pPr>
      <w:r>
        <w:rPr>
          <w:rFonts w:hint="eastAsia"/>
        </w:rPr>
        <w:t>全注解</w:t>
      </w:r>
      <w:r w:rsidR="0011791D">
        <w:rPr>
          <w:rFonts w:hint="eastAsia"/>
        </w:rPr>
        <w:t>方式</w:t>
      </w:r>
    </w:p>
    <w:p w14:paraId="4C8C8E2C" w14:textId="1DD27107" w:rsidR="00B64579" w:rsidRDefault="00B64579" w:rsidP="00FD6D62">
      <w:pPr>
        <w:ind w:firstLine="420"/>
      </w:pPr>
      <w:proofErr w:type="spellStart"/>
      <w:r>
        <w:t>SpringBoot</w:t>
      </w:r>
      <w:proofErr w:type="spellEnd"/>
      <w:r>
        <w:t>推荐给容器中添加组件的方式；</w:t>
      </w:r>
    </w:p>
    <w:p w14:paraId="62EE8651" w14:textId="17742EB0" w:rsidR="005C0A30" w:rsidRPr="00773596" w:rsidRDefault="00FD6D62" w:rsidP="00B64579">
      <w:pPr>
        <w:ind w:firstLine="420"/>
      </w:pPr>
      <w:r w:rsidRPr="00136704">
        <w:t>@Configuration:</w:t>
      </w:r>
      <w:r w:rsidRPr="00136704">
        <w:rPr>
          <w:rFonts w:ascii="宋体" w:hAnsi="宋体" w:hint="eastAsia"/>
        </w:rPr>
        <w:t>指明当前的类是一个配置类，就是来替代之前的</w:t>
      </w:r>
      <w:r w:rsidRPr="00136704">
        <w:t>spring</w:t>
      </w:r>
      <w:r w:rsidRPr="00136704">
        <w:rPr>
          <w:rFonts w:ascii="宋体" w:hAnsi="宋体" w:hint="eastAsia"/>
        </w:rPr>
        <w:t>配置文件</w:t>
      </w:r>
      <w:r w:rsidRPr="00136704">
        <w:rPr>
          <w:rFonts w:ascii="宋体" w:hAnsi="宋体" w:hint="eastAsia"/>
        </w:rPr>
        <w:br/>
      </w:r>
      <w:r w:rsidR="00773596">
        <w:tab/>
      </w:r>
      <w:r w:rsidRPr="00136704">
        <w:rPr>
          <w:rFonts w:ascii="宋体" w:hAnsi="宋体" w:hint="eastAsia"/>
        </w:rPr>
        <w:t>在配置文件中</w:t>
      </w:r>
      <w:r w:rsidRPr="00136704">
        <w:t>&lt;bean&gt;&lt;/bean&gt;</w:t>
      </w:r>
      <w:r w:rsidRPr="00136704">
        <w:rPr>
          <w:rFonts w:ascii="宋体" w:hAnsi="宋体" w:hint="eastAsia"/>
        </w:rPr>
        <w:t>标签添加组件</w:t>
      </w:r>
    </w:p>
    <w:p w14:paraId="3F8F5A37" w14:textId="4A2C5700" w:rsidR="00B64579" w:rsidRDefault="00B64579" w:rsidP="00B64579">
      <w:pPr>
        <w:ind w:firstLine="420"/>
      </w:pPr>
      <w:r>
        <w:t>1</w:t>
      </w:r>
      <w:r>
        <w:t>、配置类</w:t>
      </w:r>
      <w:r>
        <w:t>======Spring</w:t>
      </w:r>
      <w:r>
        <w:t>配置文件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704" w14:paraId="5BD878F7" w14:textId="77777777" w:rsidTr="00136704">
        <w:tc>
          <w:tcPr>
            <w:tcW w:w="8296" w:type="dxa"/>
          </w:tcPr>
          <w:p w14:paraId="01A96D73" w14:textId="51103CB7" w:rsidR="00136704" w:rsidRPr="00345B3F" w:rsidRDefault="00136704" w:rsidP="00345B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//@Configuration: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指明当前的类是一个配置类，就是来替代之前的</w:t>
            </w: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配置文件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在配置文件中</w:t>
            </w: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&lt;bean&gt;&lt;/bean&gt;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标签添加组件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136704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@Configuration</w:t>
            </w:r>
            <w:r w:rsidRPr="00136704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13670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MyAppConfig</w:t>
            </w:r>
            <w:proofErr w:type="spellEnd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proofErr w:type="gramStart"/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将容法</w:t>
            </w:r>
            <w:proofErr w:type="gramEnd"/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的返回只添加到容器中；容器中这个组件的默认的</w:t>
            </w:r>
            <w:r w:rsidRPr="0013670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id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就是方法名。</w:t>
            </w:r>
            <w:r w:rsidRPr="00136704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36704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Pr="00136704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13670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MessageService</w:t>
            </w:r>
            <w:proofErr w:type="spellEnd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getMessageService</w:t>
            </w:r>
            <w:proofErr w:type="spellEnd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(){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System.</w:t>
            </w:r>
            <w:r w:rsidRPr="00136704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out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.println</w:t>
            </w:r>
            <w:proofErr w:type="spellEnd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13670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136704">
              <w:rPr>
                <w:rFonts w:ascii="宋体" w:eastAsia="宋体" w:hAnsi="宋体" w:cs="宋体" w:hint="eastAsia"/>
                <w:b/>
                <w:color w:val="008000"/>
                <w:sz w:val="18"/>
                <w:szCs w:val="18"/>
              </w:rPr>
              <w:t>创建组件并添加到容器中</w:t>
            </w:r>
            <w:r w:rsidRPr="00136704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13670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new </w:t>
            </w:r>
            <w:proofErr w:type="spellStart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MessageService</w:t>
            </w:r>
            <w:proofErr w:type="spellEnd"/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13670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2127AC3" w14:textId="77777777" w:rsidR="00136704" w:rsidRDefault="00136704" w:rsidP="00B64579">
      <w:pPr>
        <w:ind w:firstLine="420"/>
      </w:pPr>
    </w:p>
    <w:p w14:paraId="297A850E" w14:textId="77777777" w:rsidR="005C0A30" w:rsidRDefault="005C0A30" w:rsidP="00B64579">
      <w:pPr>
        <w:ind w:firstLine="420"/>
      </w:pPr>
    </w:p>
    <w:p w14:paraId="47357545" w14:textId="56D91EE2" w:rsidR="00E96D84" w:rsidRDefault="00765ED9" w:rsidP="00765ED9">
      <w:pPr>
        <w:pStyle w:val="1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开发</w:t>
      </w:r>
    </w:p>
    <w:p w14:paraId="6282A0B6" w14:textId="5E62581A" w:rsidR="00765ED9" w:rsidRDefault="00765ED9" w:rsidP="00765ED9">
      <w:pPr>
        <w:pStyle w:val="20"/>
      </w:pPr>
      <w:r>
        <w:rPr>
          <w:rFonts w:hint="eastAsia"/>
        </w:rPr>
        <w:t>简单使用</w:t>
      </w:r>
      <w:proofErr w:type="spellStart"/>
      <w:r>
        <w:rPr>
          <w:rFonts w:hint="eastAsia"/>
        </w:rPr>
        <w:t>springboot</w:t>
      </w:r>
      <w:proofErr w:type="spellEnd"/>
    </w:p>
    <w:p w14:paraId="730AE243" w14:textId="77777777" w:rsidR="00765ED9" w:rsidRDefault="00765ED9" w:rsidP="00765ED9">
      <w:pPr>
        <w:ind w:firstLine="420"/>
      </w:pPr>
      <w:r>
        <w:rPr>
          <w:rFonts w:hint="eastAsia"/>
        </w:rPr>
        <w:t>使用</w:t>
      </w:r>
      <w:proofErr w:type="spellStart"/>
      <w:r>
        <w:t>SpringBoot</w:t>
      </w:r>
      <w:proofErr w:type="spellEnd"/>
      <w:r>
        <w:t>；</w:t>
      </w:r>
    </w:p>
    <w:p w14:paraId="0397096D" w14:textId="33C61D59" w:rsidR="00765ED9" w:rsidRDefault="00765ED9" w:rsidP="00765ED9">
      <w:pPr>
        <w:ind w:firstLine="420"/>
      </w:pPr>
      <w:r>
        <w:tab/>
        <w:t>1</w:t>
      </w:r>
      <w:r>
        <w:t>）、创建</w:t>
      </w:r>
      <w:proofErr w:type="spellStart"/>
      <w:r>
        <w:t>SpringBoot</w:t>
      </w:r>
      <w:proofErr w:type="spellEnd"/>
      <w:r>
        <w:t>应用，选中我们需要的模块；</w:t>
      </w:r>
    </w:p>
    <w:p w14:paraId="54513FFC" w14:textId="5260B3DA" w:rsidR="00765ED9" w:rsidRDefault="00765ED9" w:rsidP="00765ED9">
      <w:pPr>
        <w:ind w:firstLine="420"/>
      </w:pPr>
      <w:r>
        <w:tab/>
        <w:t>2</w:t>
      </w:r>
      <w:r>
        <w:t>）、</w:t>
      </w:r>
      <w:proofErr w:type="spellStart"/>
      <w:r>
        <w:t>SpringBoot</w:t>
      </w:r>
      <w:proofErr w:type="spellEnd"/>
      <w:r>
        <w:t>已经默认将这些场景配置好了，只需要在配置文件中指定少量配置就可以运行起来</w:t>
      </w:r>
    </w:p>
    <w:p w14:paraId="7DDAD4A7" w14:textId="18A3EB0B" w:rsidR="00765ED9" w:rsidRDefault="00765ED9" w:rsidP="00765ED9">
      <w:pPr>
        <w:ind w:firstLine="420"/>
      </w:pPr>
      <w:r>
        <w:tab/>
        <w:t>3</w:t>
      </w:r>
      <w:r>
        <w:t>）、自己编写业务代码；</w:t>
      </w:r>
    </w:p>
    <w:p w14:paraId="637CD578" w14:textId="47163994" w:rsidR="00B06381" w:rsidRDefault="00B06381" w:rsidP="00765ED9">
      <w:pPr>
        <w:ind w:firstLine="420"/>
      </w:pPr>
    </w:p>
    <w:p w14:paraId="3AABCC91" w14:textId="52CFE008" w:rsidR="00B06381" w:rsidRDefault="00B06381" w:rsidP="00236A9E">
      <w:pPr>
        <w:pStyle w:val="11"/>
      </w:pPr>
      <w:r>
        <w:rPr>
          <w:rFonts w:hint="eastAsia"/>
        </w:rPr>
        <w:t>静态资源的映射规则</w:t>
      </w:r>
    </w:p>
    <w:p w14:paraId="0BD27F55" w14:textId="0ACD670C" w:rsidR="003A178B" w:rsidRPr="003A178B" w:rsidRDefault="003A178B" w:rsidP="003A178B">
      <w:pPr>
        <w:ind w:firstLine="420"/>
      </w:pPr>
      <w:proofErr w:type="spellStart"/>
      <w:r>
        <w:rPr>
          <w:rFonts w:hint="eastAsia"/>
        </w:rPr>
        <w:t>webmvc</w:t>
      </w:r>
      <w:proofErr w:type="spellEnd"/>
      <w:r>
        <w:rPr>
          <w:rFonts w:hint="eastAsia"/>
        </w:rPr>
        <w:t>的读取配置类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A9E" w14:paraId="765B350C" w14:textId="77777777" w:rsidTr="00236A9E">
        <w:tc>
          <w:tcPr>
            <w:tcW w:w="8296" w:type="dxa"/>
          </w:tcPr>
          <w:p w14:paraId="0DDFEEE5" w14:textId="77777777" w:rsidR="00236A9E" w:rsidRPr="00236A9E" w:rsidRDefault="00236A9E" w:rsidP="003A17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proofErr w:type="spellStart"/>
            <w:proofErr w:type="gramStart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ConfigurationProperties</w:t>
            </w:r>
            <w:proofErr w:type="spellEnd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prefix = </w:t>
            </w:r>
            <w:r w:rsidRPr="00236A9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236A9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spring.resources</w:t>
            </w:r>
            <w:proofErr w:type="spellEnd"/>
            <w:r w:rsidRPr="00236A9E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ignoreUnknownFields</w:t>
            </w:r>
            <w:proofErr w:type="spellEnd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236A9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false</w:t>
            </w:r>
            <w:r w:rsidRPr="00236A9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</w:r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36A9E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36A9E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</w:p>
          <w:p w14:paraId="73BB5FE8" w14:textId="77777777" w:rsidR="00236A9E" w:rsidRPr="00236A9E" w:rsidRDefault="00236A9E" w:rsidP="00236A9E">
            <w:pPr>
              <w:ind w:firstLineChars="0" w:firstLine="0"/>
            </w:pPr>
          </w:p>
        </w:tc>
      </w:tr>
    </w:tbl>
    <w:p w14:paraId="25B42452" w14:textId="20DBF84D" w:rsidR="00236A9E" w:rsidRDefault="00F629F8" w:rsidP="00236A9E">
      <w:pPr>
        <w:ind w:firstLine="420"/>
      </w:pPr>
      <w:r>
        <w:rPr>
          <w:rFonts w:hint="eastAsia"/>
        </w:rPr>
        <w:t>可以设置与</w:t>
      </w:r>
    </w:p>
    <w:p w14:paraId="31D158BF" w14:textId="5F68574D" w:rsidR="00F629F8" w:rsidRPr="00236A9E" w:rsidRDefault="00F629F8" w:rsidP="00236A9E">
      <w:pPr>
        <w:ind w:firstLine="420"/>
      </w:pPr>
      <w:r>
        <w:tab/>
        <w:t>1</w:t>
      </w:r>
      <w:r>
        <w:rPr>
          <w:rFonts w:hint="eastAsia"/>
        </w:rPr>
        <w:t>、设置缓存时间</w:t>
      </w:r>
    </w:p>
    <w:p w14:paraId="3771E67F" w14:textId="77BC8A15" w:rsidR="00236A9E" w:rsidRPr="00236A9E" w:rsidRDefault="00236A9E" w:rsidP="00236A9E">
      <w:pPr>
        <w:pStyle w:val="20"/>
      </w:pPr>
      <w:proofErr w:type="spellStart"/>
      <w:r w:rsidRPr="00483E7C">
        <w:t>webjars</w:t>
      </w:r>
      <w:proofErr w:type="spellEnd"/>
    </w:p>
    <w:p w14:paraId="722C3556" w14:textId="58DCDC12" w:rsidR="00483E7C" w:rsidRDefault="00483E7C" w:rsidP="00236A9E">
      <w:pPr>
        <w:pStyle w:val="3"/>
        <w:ind w:firstLine="420"/>
      </w:pPr>
      <w:r>
        <w:rPr>
          <w:rFonts w:hint="eastAsia"/>
        </w:rPr>
        <w:t>自动配置类</w:t>
      </w:r>
      <w:proofErr w:type="spellStart"/>
      <w:r w:rsidRPr="00483E7C">
        <w:t>WebMvcAutoConfiguration</w:t>
      </w:r>
      <w:proofErr w:type="spellEnd"/>
    </w:p>
    <w:p w14:paraId="4B31D2DD" w14:textId="2C22132F" w:rsidR="00483E7C" w:rsidRDefault="00483E7C" w:rsidP="00483E7C">
      <w:pPr>
        <w:ind w:firstLine="420"/>
      </w:pPr>
      <w:proofErr w:type="spellStart"/>
      <w:r w:rsidRPr="00483E7C">
        <w:t>WebMvcAutoConfiguration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E7C" w14:paraId="5BBFBAF7" w14:textId="77777777" w:rsidTr="00483E7C">
        <w:tc>
          <w:tcPr>
            <w:tcW w:w="8296" w:type="dxa"/>
          </w:tcPr>
          <w:p w14:paraId="61963D6F" w14:textId="451EAB3F" w:rsidR="00483E7C" w:rsidRPr="003E7327" w:rsidRDefault="00483E7C" w:rsidP="003E73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addResourceHandlers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ResourceHandlerRegistry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registry)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.resourceProperties.isAddMappings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logger.debug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"Default resource handling disabled"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else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Duration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cachePeriod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.resourceProperties.getCache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().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getPeriod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CacheControl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cacheControl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.resourceProperties.getCache().getCachecontrol().toHttpCacheControl();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registry.hasMappingForPattern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"/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webjars</w:t>
            </w:r>
            <w:proofErr w:type="spellEnd"/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/**"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))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.customizeResourceHandlerRegistration(registry.addResourceHandler(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String[]{</w:t>
            </w:r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webjars</w:t>
            </w:r>
            <w:proofErr w:type="spellEnd"/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/**"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}).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addResourceLocations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{</w:t>
            </w:r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"classpath:/META-INF/resources/webjars/"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).setCachePeriod(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.getSeconds(cachePeriod)).setCacheControl(cacheControl));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.mvcProperties.getStaticPathPattern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registry.hasMappingForPattern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.customizeResourceHandlerRegistration(registry.addResourceHandler(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String[]{staticPathPattern}).addResourceLocations(getResourceLocations(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.resourceProperties.getStaticLocations())).setCachePeriod(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.getSeconds(cachePeriod)).setCacheControl(cacheControl));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CE4CD28" w14:textId="77777777" w:rsidR="001346A7" w:rsidRDefault="001346A7" w:rsidP="001346A7">
      <w:pPr>
        <w:ind w:firstLine="420"/>
      </w:pPr>
      <w:r>
        <w:t>1</w:t>
      </w:r>
      <w:r>
        <w:t>）、所有</w:t>
      </w:r>
      <w:r>
        <w:t>/</w:t>
      </w:r>
      <w:proofErr w:type="spellStart"/>
      <w:r>
        <w:t>webjars</w:t>
      </w:r>
      <w:proofErr w:type="spellEnd"/>
      <w:r>
        <w:t>/**</w:t>
      </w:r>
      <w:r>
        <w:t>，都去</w:t>
      </w:r>
      <w:proofErr w:type="spellStart"/>
      <w:r>
        <w:t>classpath</w:t>
      </w:r>
      <w:proofErr w:type="spellEnd"/>
      <w:r>
        <w:t>:/META-INF/resources/</w:t>
      </w:r>
      <w:proofErr w:type="spellStart"/>
      <w:r>
        <w:t>webjars</w:t>
      </w:r>
      <w:proofErr w:type="spellEnd"/>
      <w:r>
        <w:t>/</w:t>
      </w:r>
      <w:r>
        <w:t>找资源；</w:t>
      </w:r>
    </w:p>
    <w:p w14:paraId="3246BB94" w14:textId="69276C51" w:rsidR="00483E7C" w:rsidRDefault="001346A7" w:rsidP="001346A7">
      <w:pPr>
        <w:ind w:firstLine="420"/>
      </w:pPr>
      <w:r>
        <w:tab/>
      </w:r>
      <w:proofErr w:type="spellStart"/>
      <w:r>
        <w:t>webjars</w:t>
      </w:r>
      <w:proofErr w:type="spellEnd"/>
      <w:r>
        <w:t>:</w:t>
      </w:r>
      <w:r>
        <w:t>以</w:t>
      </w:r>
      <w:r>
        <w:t>jar</w:t>
      </w:r>
      <w:r>
        <w:t>包的方式引入静态资源；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2621" w14:paraId="1716D889" w14:textId="77777777" w:rsidTr="00BC2621">
        <w:tc>
          <w:tcPr>
            <w:tcW w:w="8296" w:type="dxa"/>
          </w:tcPr>
          <w:p w14:paraId="57B35D80" w14:textId="33214EBA" w:rsidR="00BC2621" w:rsidRPr="007565DC" w:rsidRDefault="00BC2621" w:rsidP="002534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0A043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 xml:space="preserve">  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org.webjars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jquery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3.3.0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C2621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BC262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8735C8F" w14:textId="4CF73BC1" w:rsidR="00BC2621" w:rsidRDefault="000A043F" w:rsidP="001346A7">
      <w:pPr>
        <w:ind w:firstLine="420"/>
      </w:pPr>
      <w:r>
        <w:rPr>
          <w:rFonts w:hint="eastAsia"/>
        </w:rPr>
        <w:t>访问</w:t>
      </w:r>
      <w:proofErr w:type="spellStart"/>
      <w:r>
        <w:t>webjars</w:t>
      </w:r>
      <w:proofErr w:type="spellEnd"/>
      <w:r>
        <w:rPr>
          <w:rFonts w:hint="eastAsia"/>
        </w:rPr>
        <w:t>下的资源只需要写</w:t>
      </w:r>
      <w:proofErr w:type="spellStart"/>
      <w:r>
        <w:rPr>
          <w:rFonts w:hint="eastAsia"/>
        </w:rPr>
        <w:t>webjars</w:t>
      </w:r>
      <w:proofErr w:type="spellEnd"/>
      <w:r>
        <w:rPr>
          <w:rFonts w:hint="eastAsia"/>
        </w:rPr>
        <w:t>下面的资源就可以了</w:t>
      </w:r>
      <w:r w:rsidR="004B15D4">
        <w:rPr>
          <w:rFonts w:hint="eastAsia"/>
        </w:rPr>
        <w:t>。</w:t>
      </w:r>
    </w:p>
    <w:p w14:paraId="43BC2DC2" w14:textId="5D3D850E" w:rsidR="005A1167" w:rsidRDefault="005A1167" w:rsidP="001346A7">
      <w:pPr>
        <w:ind w:firstLine="420"/>
      </w:pPr>
      <w:r>
        <w:tab/>
      </w:r>
      <w:r>
        <w:rPr>
          <w:rFonts w:hint="eastAsia"/>
        </w:rPr>
        <w:t>例如：</w:t>
      </w:r>
      <w:r w:rsidRPr="005A1167">
        <w:t>http://localhost:8080/webjars/jquery/3.3.</w:t>
      </w:r>
      <w:r w:rsidR="00356820">
        <w:t>1</w:t>
      </w:r>
      <w:r w:rsidRPr="005A1167">
        <w:t>/jquery.js</w:t>
      </w:r>
    </w:p>
    <w:p w14:paraId="08620C75" w14:textId="3CC29921" w:rsidR="002A3A13" w:rsidRDefault="002A3A13" w:rsidP="00BC2621">
      <w:pPr>
        <w:ind w:firstLine="420"/>
        <w:jc w:val="center"/>
      </w:pPr>
      <w:r>
        <w:rPr>
          <w:noProof/>
        </w:rPr>
        <w:drawing>
          <wp:inline distT="0" distB="0" distL="0" distR="0" wp14:anchorId="367B87B4" wp14:editId="3C11DD55">
            <wp:extent cx="3215919" cy="2796782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0649" w14:textId="60FA3A74" w:rsidR="002101F5" w:rsidRDefault="002101F5" w:rsidP="002F2FED">
      <w:pPr>
        <w:pStyle w:val="20"/>
      </w:pPr>
      <w:r>
        <w:rPr>
          <w:rFonts w:hint="eastAsia"/>
        </w:rPr>
        <w:t>/**</w:t>
      </w:r>
      <w:r w:rsidR="002F2FED">
        <w:rPr>
          <w:rFonts w:hint="eastAsia"/>
        </w:rPr>
        <w:t>访问当前项目的任何资源</w:t>
      </w:r>
    </w:p>
    <w:p w14:paraId="257A6C70" w14:textId="77777777" w:rsidR="00736161" w:rsidRDefault="00736161" w:rsidP="00736161">
      <w:pPr>
        <w:ind w:firstLine="420"/>
      </w:pPr>
      <w:proofErr w:type="spellStart"/>
      <w:r w:rsidRPr="00483E7C">
        <w:t>WebMvcAutoConfiguration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161" w14:paraId="3A67B0C6" w14:textId="77777777" w:rsidTr="007D03BE">
        <w:tc>
          <w:tcPr>
            <w:tcW w:w="8296" w:type="dxa"/>
          </w:tcPr>
          <w:p w14:paraId="741285C8" w14:textId="77777777" w:rsidR="00736161" w:rsidRDefault="00736161" w:rsidP="007D03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addResourceHandlers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ResourceHandlerRegistry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registry)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.resourceProperties.isAddMappings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logger.debug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"Default resource handling disabled"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else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Duration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cachePeriod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.resourceProperties.getCache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().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getPeriod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CacheControl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cacheControl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.resourceProperties.getCache().getCachecontrol().toHttpCacheControl();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 xml:space="preserve">  </w:t>
            </w:r>
            <w:r w:rsidRPr="00483E7C">
              <w:rPr>
                <w:rFonts w:ascii="Consolas" w:eastAsia="宋体" w:hAnsi="Consolas" w:cs="宋体"/>
                <w:b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registry.hasMappingForPattern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sz w:val="18"/>
                <w:szCs w:val="18"/>
              </w:rPr>
              <w:t>"/</w:t>
            </w:r>
            <w:proofErr w:type="spellStart"/>
            <w:r w:rsidRPr="00483E7C">
              <w:rPr>
                <w:rFonts w:ascii="Consolas" w:eastAsia="宋体" w:hAnsi="Consolas" w:cs="宋体"/>
                <w:b/>
                <w:sz w:val="18"/>
                <w:szCs w:val="18"/>
              </w:rPr>
              <w:t>webjars</w:t>
            </w:r>
            <w:proofErr w:type="spellEnd"/>
            <w:r w:rsidRPr="00483E7C">
              <w:rPr>
                <w:rFonts w:ascii="Consolas" w:eastAsia="宋体" w:hAnsi="Consolas" w:cs="宋体"/>
                <w:b/>
                <w:sz w:val="18"/>
                <w:szCs w:val="18"/>
              </w:rPr>
              <w:t>/**"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)) {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br/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.customizeResourceHandlerRegistration(registry.addResourceHandler(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String[]{</w:t>
            </w:r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webjars</w:t>
            </w:r>
            <w:proofErr w:type="spellEnd"/>
            <w:r w:rsidRPr="00483E7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/**"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}).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addResourceLocations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{</w:t>
            </w:r>
            <w:r w:rsidRPr="00483E7C">
              <w:rPr>
                <w:rFonts w:ascii="Consolas" w:eastAsia="宋体" w:hAnsi="Consolas" w:cs="宋体"/>
                <w:b/>
                <w:sz w:val="18"/>
                <w:szCs w:val="18"/>
              </w:rPr>
              <w:t>"classpath:/META-INF/resources/webjars/"</w:t>
            </w:r>
            <w:r w:rsidRPr="00483E7C">
              <w:rPr>
                <w:rFonts w:ascii="Consolas" w:eastAsia="宋体" w:hAnsi="Consolas" w:cs="宋体"/>
                <w:bCs w:val="0"/>
                <w:sz w:val="18"/>
                <w:szCs w:val="18"/>
              </w:rPr>
              <w:t>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).setCachePeriod(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.getSeconds(cachePeriod)).setCacheControl(cacheControl));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.mvcProperties.getStaticPathPattern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(!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registry.hasMappingForPattern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.customizeResourceHandlerRegistration(registry.addResourceHandler(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String[]{staticPathPattern}).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addResourceLocations(getResourceLocations(</w:t>
            </w:r>
            <w:r w:rsidRPr="00483E7C">
              <w:rPr>
                <w:rFonts w:ascii="Consolas" w:eastAsia="宋体" w:hAnsi="Consolas" w:cs="宋体"/>
                <w:b/>
                <w:color w:val="FF000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.resourceProperties.getStaticLocations()))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.setCachePeriod(</w:t>
            </w:r>
            <w:r w:rsidRPr="00483E7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.getSeconds(cachePeriod)).setCacheControl(cacheControl));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483E7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649EC7E6" w14:textId="31FB5BE1" w:rsidR="00736161" w:rsidRPr="003E7327" w:rsidRDefault="00736161" w:rsidP="007D03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</w:tc>
      </w:tr>
    </w:tbl>
    <w:p w14:paraId="4132429F" w14:textId="425DA666" w:rsidR="00B63003" w:rsidRPr="003746F7" w:rsidRDefault="00FF6844" w:rsidP="001212C9">
      <w:pPr>
        <w:ind w:firstLine="420"/>
        <w:rPr>
          <w:rFonts w:ascii="Consolas" w:eastAsia="宋体" w:hAnsi="Consolas" w:cs="宋体"/>
          <w:bCs w:val="0"/>
          <w:kern w:val="0"/>
          <w:sz w:val="18"/>
          <w:szCs w:val="18"/>
        </w:rPr>
      </w:pPr>
      <w:r w:rsidRPr="003746F7">
        <w:rPr>
          <w:rFonts w:hint="eastAsia"/>
        </w:rPr>
        <w:t>会从</w:t>
      </w:r>
      <w:proofErr w:type="spellStart"/>
      <w:r w:rsidRPr="003746F7">
        <w:rPr>
          <w:rFonts w:ascii="Consolas" w:eastAsia="宋体" w:hAnsi="Consolas" w:cs="宋体"/>
          <w:bCs w:val="0"/>
          <w:kern w:val="0"/>
          <w:sz w:val="18"/>
          <w:szCs w:val="18"/>
        </w:rPr>
        <w:t>R</w:t>
      </w:r>
      <w:r w:rsidRPr="00483E7C">
        <w:rPr>
          <w:rFonts w:ascii="Consolas" w:eastAsia="宋体" w:hAnsi="Consolas" w:cs="宋体"/>
          <w:bCs w:val="0"/>
          <w:kern w:val="0"/>
          <w:sz w:val="18"/>
          <w:szCs w:val="18"/>
        </w:rPr>
        <w:t>esourceProperties</w:t>
      </w:r>
      <w:proofErr w:type="spellEnd"/>
      <w:r w:rsidRPr="003746F7">
        <w:rPr>
          <w:rFonts w:ascii="Consolas" w:eastAsia="宋体" w:hAnsi="Consolas" w:cs="宋体"/>
          <w:bCs w:val="0"/>
          <w:kern w:val="0"/>
          <w:sz w:val="18"/>
          <w:szCs w:val="18"/>
        </w:rPr>
        <w:t xml:space="preserve"> </w:t>
      </w:r>
      <w:r w:rsidR="00376217" w:rsidRPr="003746F7">
        <w:rPr>
          <w:rFonts w:ascii="Consolas" w:eastAsia="宋体" w:hAnsi="Consolas" w:cs="宋体" w:hint="eastAsia"/>
          <w:bCs w:val="0"/>
          <w:kern w:val="0"/>
          <w:sz w:val="18"/>
          <w:szCs w:val="18"/>
        </w:rPr>
        <w:t>的</w:t>
      </w:r>
      <w:proofErr w:type="spellStart"/>
      <w:r w:rsidRPr="00483E7C">
        <w:rPr>
          <w:rFonts w:ascii="Consolas" w:eastAsia="宋体" w:hAnsi="Consolas" w:cs="宋体"/>
          <w:bCs w:val="0"/>
          <w:kern w:val="0"/>
          <w:sz w:val="18"/>
          <w:szCs w:val="18"/>
        </w:rPr>
        <w:t>getStaticLocations</w:t>
      </w:r>
      <w:proofErr w:type="spellEnd"/>
      <w:r w:rsidRPr="00483E7C">
        <w:rPr>
          <w:rFonts w:ascii="Consolas" w:eastAsia="宋体" w:hAnsi="Consolas" w:cs="宋体"/>
          <w:bCs w:val="0"/>
          <w:kern w:val="0"/>
          <w:sz w:val="18"/>
          <w:szCs w:val="18"/>
        </w:rPr>
        <w:t>()</w:t>
      </w:r>
      <w:r w:rsidR="00AF7E46" w:rsidRPr="003746F7">
        <w:rPr>
          <w:rFonts w:ascii="Consolas" w:eastAsia="宋体" w:hAnsi="Consolas" w:cs="宋体" w:hint="eastAsia"/>
          <w:bCs w:val="0"/>
          <w:kern w:val="0"/>
          <w:sz w:val="18"/>
          <w:szCs w:val="18"/>
        </w:rPr>
        <w:t>方法中去获取</w:t>
      </w:r>
      <w:r w:rsidR="00B63003" w:rsidRPr="003746F7">
        <w:rPr>
          <w:rFonts w:ascii="Consolas" w:eastAsia="宋体" w:hAnsi="Consolas" w:cs="宋体" w:hint="eastAsia"/>
          <w:bCs w:val="0"/>
          <w:kern w:val="0"/>
          <w:sz w:val="18"/>
          <w:szCs w:val="18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6F7" w14:paraId="6802B0FB" w14:textId="77777777" w:rsidTr="003746F7">
        <w:tc>
          <w:tcPr>
            <w:tcW w:w="8296" w:type="dxa"/>
          </w:tcPr>
          <w:p w14:paraId="30C98F9E" w14:textId="5DABCEC4" w:rsidR="003746F7" w:rsidRPr="003746F7" w:rsidRDefault="002C3012" w:rsidP="003746F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noProof/>
                <w:color w:val="00008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3EA02E" wp14:editId="7EF75D67">
                      <wp:simplePos x="0" y="0"/>
                      <wp:positionH relativeFrom="column">
                        <wp:posOffset>2345863</wp:posOffset>
                      </wp:positionH>
                      <wp:positionV relativeFrom="paragraph">
                        <wp:posOffset>588934</wp:posOffset>
                      </wp:positionV>
                      <wp:extent cx="623455" cy="318654"/>
                      <wp:effectExtent l="38100" t="0" r="24765" b="62865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3455" cy="3186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202C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2" o:spid="_x0000_s1026" type="#_x0000_t32" style="position:absolute;left:0;text-align:left;margin-left:184.7pt;margin-top:46.35pt;width:49.1pt;height:25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static final 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String[]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CLASSPATH_RESOURCE_LOCATIONS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String[]{</w:t>
            </w:r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</w:t>
            </w:r>
            <w:proofErr w:type="spellEnd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:/META-INF/resources/"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</w:t>
            </w:r>
            <w:proofErr w:type="spellEnd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:/resources/"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</w:t>
            </w:r>
            <w:proofErr w:type="spellEnd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:/static/"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</w:t>
            </w:r>
            <w:proofErr w:type="spellEnd"/>
            <w:r w:rsidR="003746F7" w:rsidRPr="003746F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:/public/"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String[]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       </w:t>
            </w:r>
            <w:r w:rsidRPr="0028297E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//</w:t>
            </w:r>
            <w:r w:rsidRPr="0028297E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将上边的常量赋给了这个数组</w:t>
            </w:r>
            <w:r w:rsidR="003746F7" w:rsidRPr="003746F7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br/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boolean</w:t>
            </w:r>
            <w:proofErr w:type="spellEnd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addMappings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final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ResourceProperties.Chain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chain;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final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ResourceProperties.Cache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cache;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.staticLocations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CLASSPATH_RESOURCE_LOCATIONS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.addMappings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true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.chain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ResourceProperties.Chain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.cache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ResourceProperties.Cache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20446D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</w:t>
            </w:r>
            <w:r w:rsidR="0020446D" w:rsidRPr="002C3012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 xml:space="preserve">  //</w:t>
            </w:r>
            <w:r w:rsidR="0020446D" w:rsidRPr="002C3012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获取属性的方法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String[] </w:t>
            </w:r>
            <w:proofErr w:type="spellStart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getStaticLocations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="003746F7" w:rsidRPr="003746F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.staticLocations</w:t>
            </w:r>
            <w:proofErr w:type="spellEnd"/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="003746F7" w:rsidRPr="003746F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</w:p>
          <w:p w14:paraId="75E8333D" w14:textId="77777777" w:rsidR="003746F7" w:rsidRPr="0020446D" w:rsidRDefault="003746F7" w:rsidP="001212C9">
            <w:pPr>
              <w:ind w:firstLineChars="0" w:firstLine="0"/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</w:pPr>
          </w:p>
        </w:tc>
      </w:tr>
    </w:tbl>
    <w:p w14:paraId="5465AC71" w14:textId="0123F9CE" w:rsidR="00A57A3F" w:rsidRDefault="00A57A3F" w:rsidP="00A57A3F">
      <w:pPr>
        <w:pStyle w:val="3"/>
        <w:ind w:firstLine="420"/>
      </w:pPr>
      <w:r>
        <w:rPr>
          <w:rFonts w:hint="eastAsia"/>
        </w:rPr>
        <w:t>访问规则</w:t>
      </w:r>
    </w:p>
    <w:p w14:paraId="1DC56369" w14:textId="4BF2AF4F" w:rsidR="003746F7" w:rsidRDefault="00D47D42" w:rsidP="00C23CC6">
      <w:pPr>
        <w:ind w:firstLine="420"/>
        <w:rPr>
          <w:rFonts w:ascii="Consolas" w:eastAsia="宋体" w:hAnsi="Consolas" w:cs="宋体"/>
          <w:color w:val="FF0000"/>
          <w:kern w:val="0"/>
          <w:sz w:val="18"/>
          <w:szCs w:val="18"/>
        </w:rPr>
      </w:pPr>
      <w:r>
        <w:rPr>
          <w:rFonts w:hint="eastAsia"/>
        </w:rPr>
        <w:t>用户：</w:t>
      </w:r>
      <w:r w:rsidR="00A57A3F" w:rsidRPr="00A57A3F">
        <w:t>htt</w:t>
      </w:r>
      <w:r w:rsidR="00A57A3F" w:rsidRPr="003E6CCA">
        <w:t>p://localhost:8080</w:t>
      </w:r>
      <w:r w:rsidR="00A57A3F" w:rsidRPr="003E6CCA">
        <w:rPr>
          <w:rFonts w:hint="eastAsia"/>
        </w:rPr>
        <w:t>/</w:t>
      </w:r>
      <w:r w:rsidR="00A57A3F" w:rsidRPr="003E6CCA">
        <w:t>abc</w:t>
      </w:r>
      <w:r w:rsidRPr="003E6CCA">
        <w:t>,</w:t>
      </w:r>
      <w:r w:rsidR="00A57A3F" w:rsidRPr="003E6CCA">
        <w:t xml:space="preserve"> </w:t>
      </w:r>
      <w:r w:rsidR="00511FA8" w:rsidRPr="003E6CCA">
        <w:rPr>
          <w:rFonts w:hint="eastAsia"/>
        </w:rPr>
        <w:t>如果没有类来处理，将会去下面的文件夹去寻找。</w:t>
      </w:r>
    </w:p>
    <w:p w14:paraId="383C4689" w14:textId="77777777" w:rsidR="003E6CCA" w:rsidRDefault="003E6CCA" w:rsidP="00C23CC6">
      <w:pPr>
        <w:ind w:firstLine="360"/>
        <w:rPr>
          <w:rFonts w:ascii="Consolas" w:eastAsia="宋体" w:hAnsi="Consolas" w:cs="宋体"/>
          <w:color w:val="FF0000"/>
          <w:kern w:val="0"/>
          <w:sz w:val="18"/>
          <w:szCs w:val="18"/>
        </w:rPr>
      </w:pPr>
    </w:p>
    <w:p w14:paraId="6F2D12B7" w14:textId="32F3DB91" w:rsidR="00BA23D2" w:rsidRDefault="00BA23D2" w:rsidP="00C23CC6">
      <w:pPr>
        <w:ind w:firstLine="420"/>
      </w:pPr>
      <w:r>
        <w:rPr>
          <w:rFonts w:hint="eastAsia"/>
        </w:rPr>
        <w:t>（</w:t>
      </w:r>
      <w:r>
        <w:t>1</w:t>
      </w:r>
      <w:r>
        <w:t>）在</w:t>
      </w:r>
      <w:proofErr w:type="spellStart"/>
      <w:r>
        <w:t>src</w:t>
      </w:r>
      <w:proofErr w:type="spellEnd"/>
      <w:r>
        <w:t>/main/resources/</w:t>
      </w:r>
      <w:r>
        <w:t>目录下创建</w:t>
      </w:r>
      <w:r>
        <w:t>static</w:t>
      </w:r>
      <w:r>
        <w:t>文件夹</w:t>
      </w:r>
    </w:p>
    <w:p w14:paraId="7391D719" w14:textId="503B1A86" w:rsidR="00BA23D2" w:rsidRDefault="00BA23D2" w:rsidP="00C23CC6">
      <w:pPr>
        <w:ind w:firstLine="420"/>
      </w:pPr>
      <w:r>
        <w:rPr>
          <w:rFonts w:hint="eastAsia"/>
        </w:rPr>
        <w:t>（</w:t>
      </w:r>
      <w:r>
        <w:t>2</w:t>
      </w:r>
      <w:r>
        <w:t>）在</w:t>
      </w:r>
      <w:proofErr w:type="spellStart"/>
      <w:r>
        <w:t>src</w:t>
      </w:r>
      <w:proofErr w:type="spellEnd"/>
      <w:r>
        <w:t>/main/resources/</w:t>
      </w:r>
      <w:r>
        <w:t>目录下创建</w:t>
      </w:r>
      <w:r>
        <w:t>resources</w:t>
      </w:r>
      <w:r>
        <w:t>文件夹</w:t>
      </w:r>
    </w:p>
    <w:p w14:paraId="3FE64721" w14:textId="06756026" w:rsidR="00BA23D2" w:rsidRDefault="00BA23D2" w:rsidP="00C23CC6">
      <w:pPr>
        <w:ind w:firstLine="420"/>
      </w:pPr>
      <w:r>
        <w:rPr>
          <w:rFonts w:hint="eastAsia"/>
        </w:rPr>
        <w:t>（</w:t>
      </w:r>
      <w:r>
        <w:t>3</w:t>
      </w:r>
      <w:r>
        <w:t>）在</w:t>
      </w:r>
      <w:proofErr w:type="spellStart"/>
      <w:r>
        <w:t>src</w:t>
      </w:r>
      <w:proofErr w:type="spellEnd"/>
      <w:r>
        <w:t>/main/resources/</w:t>
      </w:r>
      <w:r>
        <w:t>目录下创建</w:t>
      </w:r>
      <w:r>
        <w:t>public</w:t>
      </w:r>
      <w:r>
        <w:t>文件夹</w:t>
      </w:r>
    </w:p>
    <w:p w14:paraId="1CD99597" w14:textId="220CC07A" w:rsidR="00431DDB" w:rsidRDefault="00BA23D2" w:rsidP="00C23CC6">
      <w:pPr>
        <w:ind w:firstLine="420"/>
      </w:pPr>
      <w:r>
        <w:rPr>
          <w:rFonts w:hint="eastAsia"/>
        </w:rPr>
        <w:t>（</w:t>
      </w:r>
      <w:r>
        <w:t>4</w:t>
      </w:r>
      <w:r>
        <w:t>）在</w:t>
      </w:r>
      <w:proofErr w:type="spellStart"/>
      <w:r>
        <w:t>src</w:t>
      </w:r>
      <w:proofErr w:type="spellEnd"/>
      <w:r>
        <w:t>/main/resources/</w:t>
      </w:r>
      <w:r>
        <w:t>目录下创建</w:t>
      </w:r>
      <w:r>
        <w:t>META-INF/resources</w:t>
      </w:r>
      <w:r>
        <w:t>文件夹</w:t>
      </w:r>
      <w:r w:rsidR="00431DDB">
        <w:t xml:space="preserve"> “/”</w:t>
      </w:r>
      <w:r w:rsidR="002E1FC3">
        <w:t xml:space="preserve"> </w:t>
      </w:r>
      <w:r w:rsidR="002E1FC3">
        <w:rPr>
          <w:rFonts w:hint="eastAsia"/>
        </w:rPr>
        <w:t>当前项目的根路径</w:t>
      </w:r>
    </w:p>
    <w:p w14:paraId="5E40CB01" w14:textId="0C76B8A2" w:rsidR="00DB3F47" w:rsidRDefault="00DB3F47" w:rsidP="00BA23D2">
      <w:pPr>
        <w:ind w:firstLine="420"/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访问的优先级为</w:t>
      </w:r>
      <w:r w:rsidR="00D475E9">
        <w:rPr>
          <w:rFonts w:hint="eastAsia"/>
        </w:rPr>
        <w:t>：</w:t>
      </w:r>
      <w:r w:rsidR="00D475E9" w:rsidRPr="00D475E9">
        <w:t>META-INF&gt;resources&gt;static&gt;public</w:t>
      </w:r>
    </w:p>
    <w:p w14:paraId="02CDC177" w14:textId="3C0B5FE5" w:rsidR="00340D13" w:rsidRDefault="00DB3F47" w:rsidP="00DB3F47">
      <w:pPr>
        <w:ind w:firstLine="420"/>
        <w:jc w:val="center"/>
      </w:pPr>
      <w:r>
        <w:rPr>
          <w:noProof/>
        </w:rPr>
        <w:drawing>
          <wp:inline distT="0" distB="0" distL="0" distR="0" wp14:anchorId="35CBAF2D" wp14:editId="620C1156">
            <wp:extent cx="2156647" cy="2949196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983B" w14:textId="7E935B6F" w:rsidR="00340D13" w:rsidRDefault="00340D13" w:rsidP="00340D13">
      <w:pPr>
        <w:pStyle w:val="3"/>
        <w:ind w:firstLine="420"/>
      </w:pPr>
      <w:r>
        <w:rPr>
          <w:rFonts w:hint="eastAsia"/>
        </w:rPr>
        <w:t>自动以访问路径</w:t>
      </w:r>
    </w:p>
    <w:p w14:paraId="6C9CA898" w14:textId="77777777" w:rsidR="0019455C" w:rsidRDefault="00340D13" w:rsidP="007023B9">
      <w:pPr>
        <w:ind w:firstLine="420"/>
      </w:pPr>
      <w:r>
        <w:t xml:space="preserve"> </w:t>
      </w:r>
      <w:r>
        <w:rPr>
          <w:rFonts w:hint="eastAsia"/>
        </w:rPr>
        <w:t>自定义的发静态资源文件夹</w:t>
      </w:r>
    </w:p>
    <w:p w14:paraId="3F91929B" w14:textId="50D46017" w:rsidR="00340D13" w:rsidRDefault="0019455C" w:rsidP="00633435">
      <w:pPr>
        <w:ind w:firstLine="420"/>
      </w:pPr>
      <w:r>
        <w:tab/>
      </w:r>
      <w:r w:rsidR="00340D13" w:rsidRPr="00340D13">
        <w:t>spring.</w:t>
      </w:r>
      <w:proofErr w:type="gramStart"/>
      <w:r w:rsidR="00340D13" w:rsidRPr="00340D13">
        <w:t>resources.static</w:t>
      </w:r>
      <w:proofErr w:type="gramEnd"/>
      <w:r w:rsidR="00340D13" w:rsidRPr="00340D13">
        <w:t>-lo</w:t>
      </w:r>
      <w:r w:rsidR="00340D13" w:rsidRPr="001A2BA5">
        <w:t>cations=classpath:/hello/,classpath:/haha/</w:t>
      </w:r>
    </w:p>
    <w:p w14:paraId="7E77418C" w14:textId="401A86FA" w:rsidR="005213A5" w:rsidRDefault="005213A5" w:rsidP="00633435">
      <w:pPr>
        <w:ind w:firstLine="420"/>
      </w:pPr>
    </w:p>
    <w:p w14:paraId="54B90D0B" w14:textId="77777777" w:rsidR="005213A5" w:rsidRDefault="005213A5" w:rsidP="00633435">
      <w:pPr>
        <w:ind w:firstLine="420"/>
      </w:pPr>
    </w:p>
    <w:p w14:paraId="1D9E174F" w14:textId="54F10458" w:rsidR="003018B4" w:rsidRDefault="003018B4" w:rsidP="00633435">
      <w:pPr>
        <w:ind w:firstLine="420"/>
      </w:pPr>
    </w:p>
    <w:p w14:paraId="3D408B38" w14:textId="77777777" w:rsidR="003018B4" w:rsidRDefault="003018B4" w:rsidP="00633435">
      <w:pPr>
        <w:ind w:firstLine="420"/>
        <w:rPr>
          <w:color w:val="008000"/>
        </w:rPr>
      </w:pPr>
    </w:p>
    <w:p w14:paraId="411FF8F3" w14:textId="029E51DB" w:rsidR="00633435" w:rsidRDefault="00633435" w:rsidP="00633435">
      <w:pPr>
        <w:ind w:firstLine="420"/>
      </w:pPr>
      <w:r>
        <w:tab/>
      </w:r>
    </w:p>
    <w:p w14:paraId="09E29BC1" w14:textId="5BCF41AC" w:rsidR="00AD03FE" w:rsidRPr="00340D13" w:rsidRDefault="00AD03FE" w:rsidP="007023B9">
      <w:pPr>
        <w:ind w:firstLine="420"/>
        <w:rPr>
          <w:color w:val="000000"/>
        </w:rPr>
      </w:pPr>
    </w:p>
    <w:p w14:paraId="7627C049" w14:textId="77777777" w:rsidR="00340D13" w:rsidRPr="00340D13" w:rsidRDefault="00340D13" w:rsidP="00340D13">
      <w:pPr>
        <w:ind w:firstLine="420"/>
      </w:pPr>
    </w:p>
    <w:p w14:paraId="20E1A296" w14:textId="63903AF7" w:rsidR="00DB3F47" w:rsidRPr="00B06381" w:rsidRDefault="00DB3F47" w:rsidP="00B06381">
      <w:pPr>
        <w:ind w:firstLine="420"/>
      </w:pPr>
    </w:p>
    <w:p w14:paraId="058566C5" w14:textId="606FBBF5" w:rsidR="004B570D" w:rsidRDefault="0062677E" w:rsidP="006A1DD0">
      <w:pPr>
        <w:pStyle w:val="20"/>
      </w:pPr>
      <w:r>
        <w:rPr>
          <w:rFonts w:hint="eastAsia"/>
        </w:rPr>
        <w:t>欢迎页</w:t>
      </w:r>
      <w:r w:rsidR="006A1DD0">
        <w:rPr>
          <w:rFonts w:hint="eastAsia"/>
        </w:rPr>
        <w:t>的配置</w:t>
      </w:r>
    </w:p>
    <w:p w14:paraId="398A7EF2" w14:textId="0E3653A8" w:rsidR="00C66AED" w:rsidRDefault="00C66AED" w:rsidP="00C66AED">
      <w:pPr>
        <w:ind w:firstLine="420"/>
      </w:pPr>
      <w:r w:rsidRPr="00C66AED">
        <w:rPr>
          <w:rFonts w:hint="eastAsia"/>
        </w:rPr>
        <w:t>欢迎页；静态资源文件夹下的所有</w:t>
      </w:r>
      <w:r w:rsidRPr="00C66AED">
        <w:t>index.html</w:t>
      </w:r>
      <w:r w:rsidRPr="00C66AED">
        <w:t>页面；被</w:t>
      </w:r>
      <w:r w:rsidRPr="00C66AED">
        <w:t>/**“</w:t>
      </w:r>
      <w:r w:rsidRPr="00C66AED">
        <w:t>映射；</w:t>
      </w:r>
    </w:p>
    <w:p w14:paraId="55340EC6" w14:textId="374572A5" w:rsidR="00AB5069" w:rsidRDefault="00AB5069" w:rsidP="00C66AED">
      <w:pPr>
        <w:ind w:firstLine="420"/>
      </w:pPr>
      <w:r>
        <w:rPr>
          <w:rFonts w:hint="eastAsia"/>
        </w:rPr>
        <w:t>如果访问</w:t>
      </w:r>
      <w:proofErr w:type="spellStart"/>
      <w:r>
        <w:rPr>
          <w:rFonts w:hint="eastAsia"/>
        </w:rPr>
        <w:t>localhost:</w:t>
      </w:r>
      <w:r>
        <w:t>8080</w:t>
      </w:r>
      <w:proofErr w:type="spellEnd"/>
      <w:r w:rsidR="000F22A3">
        <w:t xml:space="preserve">/  </w:t>
      </w:r>
      <w:r w:rsidR="000F22A3">
        <w:rPr>
          <w:rFonts w:hint="eastAsia"/>
        </w:rPr>
        <w:t>会找到资源文文件夹下的</w:t>
      </w:r>
      <w:r w:rsidR="000F22A3">
        <w:rPr>
          <w:rFonts w:hint="eastAsia"/>
        </w:rPr>
        <w:t>inde</w:t>
      </w:r>
      <w:r w:rsidR="0061536B">
        <w:rPr>
          <w:rFonts w:hint="eastAsia"/>
        </w:rPr>
        <w:t>l</w:t>
      </w:r>
      <w:r w:rsidR="00FE3DB1">
        <w:rPr>
          <w:rFonts w:hint="eastAsia"/>
        </w:rPr>
        <w:t>.</w:t>
      </w:r>
      <w:r w:rsidR="000F22A3">
        <w:rPr>
          <w:rFonts w:hint="eastAsia"/>
        </w:rPr>
        <w:t>html</w:t>
      </w:r>
    </w:p>
    <w:p w14:paraId="7E4BF636" w14:textId="77777777" w:rsidR="002F0E71" w:rsidRPr="00C66AED" w:rsidRDefault="002F0E71" w:rsidP="00C66AED">
      <w:pPr>
        <w:ind w:firstLine="420"/>
      </w:pPr>
    </w:p>
    <w:p w14:paraId="3BC053C9" w14:textId="4C0FDFB2" w:rsidR="00706814" w:rsidRPr="00706814" w:rsidRDefault="00706814" w:rsidP="00706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proofErr w:type="spellStart"/>
      <w:r w:rsidRPr="00706814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WebMvcAutoConfiguration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1DD0" w14:paraId="24FB2B8E" w14:textId="77777777" w:rsidTr="006A1DD0">
        <w:tc>
          <w:tcPr>
            <w:tcW w:w="8296" w:type="dxa"/>
          </w:tcPr>
          <w:p w14:paraId="34325FCD" w14:textId="16F274BA" w:rsidR="006A1DD0" w:rsidRPr="006A1DD0" w:rsidRDefault="006A1DD0" w:rsidP="006A1D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@Bean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6A1D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WelcomePageHandlerMapping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welcomePageHandlerMapping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6A1D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new </w:t>
            </w:r>
            <w:proofErr w:type="spellStart"/>
            <w:r w:rsidR="001B67D3"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WelcomePageHandlerMapping</w:t>
            </w:r>
            <w:proofErr w:type="spellEnd"/>
            <w:r w:rsidR="001B67D3"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6A1D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TemplateAvailabilityProviders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), </w:t>
            </w:r>
            <w:proofErr w:type="spellStart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6A1D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.getWelcomePage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(), </w:t>
            </w:r>
            <w:proofErr w:type="spellStart"/>
            <w:r w:rsidRPr="006A1DD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.mvcProperties.getStaticPathPattern</w:t>
            </w:r>
            <w:proofErr w:type="spellEnd"/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6A1DD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7AE10148" w14:textId="77777777" w:rsidR="006A1DD0" w:rsidRPr="006A1DD0" w:rsidRDefault="006A1DD0" w:rsidP="006A1DD0">
            <w:pPr>
              <w:ind w:firstLineChars="0" w:firstLine="0"/>
            </w:pPr>
          </w:p>
        </w:tc>
      </w:tr>
    </w:tbl>
    <w:p w14:paraId="6983EA7E" w14:textId="0B4359D7" w:rsidR="006A1DD0" w:rsidRDefault="001B67D3" w:rsidP="006A1DD0">
      <w:pPr>
        <w:ind w:firstLine="420"/>
      </w:pPr>
      <w:r>
        <w:rPr>
          <w:rFonts w:hint="eastAsia"/>
        </w:rPr>
        <w:t>返回的</w:t>
      </w:r>
      <w:proofErr w:type="spellStart"/>
      <w:r w:rsidRPr="006A1DD0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WelcomePageHandlerMapping</w:t>
      </w:r>
      <w:proofErr w:type="spellEnd"/>
      <w:r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0F35" w14:paraId="0809552C" w14:textId="77777777" w:rsidTr="00DF0F35">
        <w:tc>
          <w:tcPr>
            <w:tcW w:w="8296" w:type="dxa"/>
          </w:tcPr>
          <w:p w14:paraId="3AB68B43" w14:textId="1ECF2A97" w:rsidR="00DF0F35" w:rsidRPr="009E5D1A" w:rsidRDefault="00DF0F35" w:rsidP="009E5D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WelcomePageHandlerMapping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TemplateAvailabilityProviders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templateAvailabilityProviders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Optional&lt;Resource&gt;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String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F0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welcomePage.isPresent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() &amp;&amp; </w:t>
            </w:r>
            <w:r w:rsidRPr="00DF0F3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"/**"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.equals(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staticPathPattern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logger.info(</w:t>
            </w:r>
            <w:r w:rsidRPr="00DF0F3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 xml:space="preserve">"Adding welcome page: " 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welcomePage.get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F0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.setRootViewName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F0F3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"forward:index.html"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 </w:t>
            </w:r>
            <w:r w:rsidRPr="00DF0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else if 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F0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.welcomeTemplateExists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templateAvailabilityProviders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applicationContext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logger.info(</w:t>
            </w:r>
            <w:r w:rsidRPr="00DF0F3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"Adding welcome page template: index"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F0F3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.setRootViewName</w:t>
            </w:r>
            <w:proofErr w:type="spellEnd"/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F0F3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"index"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F0F3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A198FE2" w14:textId="77777777" w:rsidR="00DF0F35" w:rsidRPr="009953CC" w:rsidRDefault="00DF0F35" w:rsidP="006A1DD0">
      <w:pPr>
        <w:ind w:firstLine="420"/>
      </w:pPr>
    </w:p>
    <w:p w14:paraId="04C04DB2" w14:textId="498BAE6A" w:rsidR="00A3291A" w:rsidRDefault="002F0E71" w:rsidP="002F0E71">
      <w:pPr>
        <w:pStyle w:val="20"/>
      </w:pPr>
      <w:r>
        <w:rPr>
          <w:rFonts w:hint="eastAsia"/>
        </w:rPr>
        <w:t>网页图标的设定</w:t>
      </w:r>
    </w:p>
    <w:p w14:paraId="5845C32D" w14:textId="30024816" w:rsidR="003465F2" w:rsidRDefault="003465F2" w:rsidP="003465F2">
      <w:pPr>
        <w:ind w:firstLine="420"/>
        <w:rPr>
          <w:rFonts w:ascii="Consolas" w:eastAsia="宋体" w:hAnsi="Consolas" w:cs="宋体"/>
          <w:b/>
          <w:color w:val="008000"/>
          <w:kern w:val="0"/>
          <w:sz w:val="18"/>
          <w:szCs w:val="18"/>
        </w:rPr>
      </w:pPr>
      <w:r>
        <w:rPr>
          <w:rFonts w:hint="eastAsia"/>
        </w:rPr>
        <w:t>开启图标</w:t>
      </w:r>
      <w:r w:rsidR="001518BC">
        <w:rPr>
          <w:rFonts w:hint="eastAsia"/>
        </w:rPr>
        <w:t>：</w:t>
      </w:r>
      <w:proofErr w:type="spellStart"/>
      <w:r w:rsidRPr="002F0E71">
        <w:rPr>
          <w:rFonts w:ascii="Consolas" w:eastAsia="宋体" w:hAnsi="Consolas" w:cs="宋体"/>
          <w:b/>
          <w:color w:val="008000"/>
          <w:kern w:val="0"/>
          <w:sz w:val="18"/>
          <w:szCs w:val="18"/>
        </w:rPr>
        <w:t>spring.mvc.favicon.enabled</w:t>
      </w:r>
      <w:proofErr w:type="spellEnd"/>
      <w:r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：</w:t>
      </w:r>
      <w:r w:rsidR="00106F48"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默认开启</w:t>
      </w:r>
    </w:p>
    <w:p w14:paraId="4B576D11" w14:textId="77AEDF19" w:rsidR="003465F2" w:rsidRPr="00037D62" w:rsidRDefault="00B13B1F" w:rsidP="003465F2">
      <w:pPr>
        <w:ind w:firstLine="361"/>
        <w:rPr>
          <w:rFonts w:ascii="Consolas" w:eastAsia="宋体" w:hAnsi="Consolas" w:cs="宋体"/>
          <w:b/>
          <w:color w:val="008000"/>
          <w:kern w:val="0"/>
          <w:sz w:val="18"/>
          <w:szCs w:val="18"/>
        </w:rPr>
      </w:pPr>
      <w:r>
        <w:rPr>
          <w:rFonts w:ascii="Consolas" w:eastAsia="宋体" w:hAnsi="Consolas" w:cs="宋体"/>
          <w:b/>
          <w:color w:val="00800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图标配置：</w:t>
      </w:r>
      <w:r w:rsidR="006462E0"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**/</w:t>
      </w:r>
      <w:r w:rsidR="00451A17" w:rsidRPr="002F0E71">
        <w:rPr>
          <w:rFonts w:ascii="Consolas" w:eastAsia="宋体" w:hAnsi="Consolas" w:cs="宋体"/>
          <w:b/>
          <w:color w:val="008000"/>
          <w:kern w:val="0"/>
          <w:sz w:val="18"/>
          <w:szCs w:val="18"/>
        </w:rPr>
        <w:t>favicon.ico</w:t>
      </w:r>
      <w:r w:rsidR="005172FA">
        <w:rPr>
          <w:rFonts w:ascii="Consolas" w:eastAsia="宋体" w:hAnsi="Consolas" w:cs="宋体"/>
          <w:b/>
          <w:color w:val="008000"/>
          <w:kern w:val="0"/>
          <w:sz w:val="18"/>
          <w:szCs w:val="18"/>
        </w:rPr>
        <w:t xml:space="preserve"> </w:t>
      </w:r>
      <w:r w:rsidR="005172FA"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在静态资源文件夹下找</w:t>
      </w:r>
      <w:r w:rsidR="00F20774">
        <w:rPr>
          <w:rFonts w:ascii="Consolas" w:eastAsia="宋体" w:hAnsi="Consolas" w:cs="宋体" w:hint="eastAsia"/>
          <w:b/>
          <w:color w:val="008000"/>
          <w:kern w:val="0"/>
          <w:sz w:val="18"/>
          <w:szCs w:val="18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E71" w14:paraId="6536A140" w14:textId="77777777" w:rsidTr="002F0E71">
        <w:tc>
          <w:tcPr>
            <w:tcW w:w="8296" w:type="dxa"/>
          </w:tcPr>
          <w:p w14:paraId="462BD6DC" w14:textId="77777777" w:rsidR="002F0E71" w:rsidRPr="002F0E71" w:rsidRDefault="002F0E71" w:rsidP="002F0E7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@Configuration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@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ConditionalOnProperty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value = {</w:t>
            </w:r>
            <w:r w:rsidRPr="002F0E71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spring.mvc.favicon.enabled</w:t>
            </w:r>
            <w:proofErr w:type="spellEnd"/>
            <w:r w:rsidRPr="002F0E71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},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matchIfMissing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true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  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class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FaviconConfiguration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implements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ResourceLoaderAware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final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FaviconConfiguration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setResourceLoader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@Bean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SimpleUrlHandlerMapping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faviconHandlerMapping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SimpleUrlHandlerMapping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mapping =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SimpleUrlHandlerMapping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mapping.setOrder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(-</w:t>
            </w:r>
            <w:r w:rsidRPr="002F0E71">
              <w:rPr>
                <w:rFonts w:ascii="Consolas" w:eastAsia="宋体" w:hAnsi="Consolas" w:cs="宋体"/>
                <w:bCs w:val="0"/>
                <w:color w:val="0000FF"/>
                <w:sz w:val="18"/>
                <w:szCs w:val="18"/>
              </w:rPr>
              <w:t>2147483647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mapping.setUrlMap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Collections.singletonMap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2F0E71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"**/favicon.ico"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.faviconRequestHandler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mapping;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@Bean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ResourceHttpRequestHandler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faviconRequestHandler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ResourceHttpRequestHandler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ResourceHttpRequestHandler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requestHandler.setLocations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.resolveFaviconLocations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requestHandler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List&lt;Resource&gt;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resolveFaviconLocations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String[]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staticLocations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WebMvcAutoConfiguration.WebMvcAutoConfigurationAdapter.getResourceLocations(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.resourceProperties.getStaticLocations());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List&lt;Resource&gt; locations =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ArrayList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staticLocations.length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+ </w:t>
            </w:r>
            <w:r w:rsidRPr="002F0E71">
              <w:rPr>
                <w:rFonts w:ascii="Consolas" w:eastAsia="宋体" w:hAnsi="Consolas" w:cs="宋体"/>
                <w:bCs w:val="0"/>
                <w:color w:val="0000FF"/>
                <w:sz w:val="18"/>
                <w:szCs w:val="18"/>
              </w:rPr>
              <w:t>1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Stream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var10000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Arrays.stream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staticLocations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var10001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.resourceLoader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.resourceLoader.getClass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var10000.map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var10001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::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getResource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).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forEach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(locations::add);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locations.add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ClassPathResource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2F0E71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"/"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2F0E71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Collections.unmodifiableList</w:t>
            </w:r>
            <w:proofErr w:type="spellEnd"/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(locations);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2F0E71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5A7F6AF2" w14:textId="77777777" w:rsidR="002F0E71" w:rsidRPr="003465F2" w:rsidRDefault="002F0E71" w:rsidP="002F0E71">
            <w:pPr>
              <w:ind w:firstLineChars="0" w:firstLine="0"/>
            </w:pPr>
          </w:p>
        </w:tc>
      </w:tr>
    </w:tbl>
    <w:p w14:paraId="08C65F4F" w14:textId="1DDBA89D" w:rsidR="002F0E71" w:rsidRDefault="003018B4" w:rsidP="00A921D0">
      <w:pPr>
        <w:pStyle w:val="11"/>
      </w:pPr>
      <w:proofErr w:type="spellStart"/>
      <w:r>
        <w:rPr>
          <w:rFonts w:hint="eastAsia"/>
        </w:rPr>
        <w:t>thymeleaf</w:t>
      </w:r>
      <w:proofErr w:type="spellEnd"/>
    </w:p>
    <w:p w14:paraId="0EE05685" w14:textId="3B15864C" w:rsidR="00C21B8A" w:rsidRDefault="00C21B8A" w:rsidP="00C21B8A">
      <w:pPr>
        <w:pStyle w:val="20"/>
      </w:pPr>
      <w:r>
        <w:rPr>
          <w:rFonts w:hint="eastAsia"/>
        </w:rPr>
        <w:t>模板引擎</w:t>
      </w:r>
    </w:p>
    <w:p w14:paraId="43CDF02B" w14:textId="4981ED64" w:rsidR="00C21B8A" w:rsidRPr="00C21B8A" w:rsidRDefault="00C21B8A" w:rsidP="00C21B8A">
      <w:pPr>
        <w:ind w:firstLine="420"/>
      </w:pPr>
      <w:r>
        <w:rPr>
          <w:noProof/>
        </w:rPr>
        <w:drawing>
          <wp:inline distT="0" distB="0" distL="0" distR="0" wp14:anchorId="187CF6F6" wp14:editId="1C84B61E">
            <wp:extent cx="5174672" cy="2492375"/>
            <wp:effectExtent l="0" t="0" r="698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889"/>
                    <a:stretch/>
                  </pic:blipFill>
                  <pic:spPr bwMode="auto">
                    <a:xfrm>
                      <a:off x="0" y="0"/>
                      <a:ext cx="5174672" cy="24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8113" w14:textId="448BA5A1" w:rsidR="00322908" w:rsidRDefault="00322908" w:rsidP="00322908">
      <w:pPr>
        <w:pStyle w:val="20"/>
      </w:pP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使用</w:t>
      </w:r>
    </w:p>
    <w:p w14:paraId="3C5DF8F7" w14:textId="16E42FC4" w:rsidR="004D6458" w:rsidRDefault="004D6458" w:rsidP="004D6458">
      <w:pPr>
        <w:pStyle w:val="3"/>
        <w:ind w:firstLine="420"/>
      </w:pPr>
      <w:r>
        <w:rPr>
          <w:rFonts w:hint="eastAsia"/>
        </w:rPr>
        <w:t>导入依赖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6458" w14:paraId="0E0331B4" w14:textId="77777777" w:rsidTr="004D6458">
        <w:tc>
          <w:tcPr>
            <w:tcW w:w="8296" w:type="dxa"/>
          </w:tcPr>
          <w:p w14:paraId="0439DCEE" w14:textId="77777777" w:rsidR="004D6458" w:rsidRDefault="004D6458" w:rsidP="004D6458">
            <w:pPr>
              <w:ind w:firstLineChars="0" w:firstLine="0"/>
            </w:pPr>
            <w:r>
              <w:t>&lt;dependency&gt;</w:t>
            </w:r>
          </w:p>
          <w:p w14:paraId="3ADD4285" w14:textId="77777777" w:rsidR="004D6458" w:rsidRDefault="004D6458" w:rsidP="004D6458">
            <w:pPr>
              <w:ind w:firstLineChars="0" w:firstLine="0"/>
            </w:pPr>
            <w:r>
              <w:t xml:space="preserve">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54DBAA9" w14:textId="77777777" w:rsidR="004D6458" w:rsidRDefault="004D6458" w:rsidP="004D6458">
            <w:pPr>
              <w:ind w:firstLineChars="0" w:firstLine="0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thymeleaf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1FED723" w14:textId="020894B2" w:rsidR="004D6458" w:rsidRDefault="004D6458" w:rsidP="004D6458">
            <w:pPr>
              <w:ind w:firstLineChars="0" w:firstLine="0"/>
            </w:pPr>
            <w:r>
              <w:t xml:space="preserve">    &lt;version&gt;</w:t>
            </w:r>
            <w:proofErr w:type="spellStart"/>
            <w:r>
              <w:t>2.1.</w:t>
            </w:r>
            <w:proofErr w:type="gramStart"/>
            <w:r>
              <w:t>0.RELEASE</w:t>
            </w:r>
            <w:proofErr w:type="spellEnd"/>
            <w:proofErr w:type="gramEnd"/>
            <w:r>
              <w:t>&lt;/version&gt;</w:t>
            </w:r>
          </w:p>
          <w:p w14:paraId="5F6BB912" w14:textId="1CB3415E" w:rsidR="004D6458" w:rsidRDefault="004D6458" w:rsidP="004D6458">
            <w:pPr>
              <w:ind w:firstLineChars="0" w:firstLine="0"/>
            </w:pPr>
            <w:r>
              <w:t>&lt;/dependency&gt;</w:t>
            </w:r>
          </w:p>
          <w:p w14:paraId="23DF62A8" w14:textId="77777777" w:rsidR="00025B91" w:rsidRDefault="00025B91" w:rsidP="004D6458">
            <w:pPr>
              <w:ind w:firstLineChars="0" w:firstLine="0"/>
            </w:pPr>
          </w:p>
          <w:p w14:paraId="616F7818" w14:textId="3FF09FBA" w:rsidR="006071C0" w:rsidRPr="006071C0" w:rsidRDefault="006071C0" w:rsidP="009126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proofErr w:type="gramStart"/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thymeleaf.version</w:t>
            </w:r>
            <w:proofErr w:type="spellEnd"/>
            <w:proofErr w:type="gramEnd"/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3.0.9.RELEASE</w:t>
            </w:r>
            <w:proofErr w:type="spellEnd"/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thymeleaf.version</w:t>
            </w:r>
            <w:proofErr w:type="spellEnd"/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6071C0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&lt;!--</w:t>
            </w:r>
            <w:r w:rsidRPr="006071C0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布局功能支持程序，</w:t>
            </w:r>
            <w:proofErr w:type="spellStart"/>
            <w:r w:rsidRPr="006071C0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thymeleaf3</w:t>
            </w:r>
            <w:proofErr w:type="spellEnd"/>
            <w:r w:rsidRPr="006071C0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主程序，</w:t>
            </w:r>
            <w:proofErr w:type="spellStart"/>
            <w:r w:rsidRPr="006071C0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layout2</w:t>
            </w:r>
            <w:proofErr w:type="spellEnd"/>
            <w:r w:rsidRPr="006071C0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以上版本</w:t>
            </w:r>
            <w:r w:rsidRPr="006071C0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--&gt;</w:t>
            </w:r>
            <w:r w:rsidRPr="006071C0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thymeleaf-layout-dialect.version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2.1.1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thymeleaf-layout-dialect.version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071C0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 w:rsidRPr="006071C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021C2D51" w14:textId="42A7CB6B" w:rsidR="00EC48A8" w:rsidRPr="006071C0" w:rsidRDefault="00EC48A8" w:rsidP="004D6458">
            <w:pPr>
              <w:ind w:firstLineChars="0" w:firstLine="0"/>
            </w:pPr>
          </w:p>
        </w:tc>
      </w:tr>
    </w:tbl>
    <w:p w14:paraId="4B092EAB" w14:textId="652E9B04" w:rsidR="004D6458" w:rsidRPr="004D6458" w:rsidRDefault="00D039E3" w:rsidP="00D039E3">
      <w:pPr>
        <w:pStyle w:val="3"/>
        <w:ind w:firstLine="420"/>
      </w:pPr>
      <w:proofErr w:type="spellStart"/>
      <w:r w:rsidRPr="00322908">
        <w:t>thymeleaf</w:t>
      </w:r>
      <w:proofErr w:type="spellEnd"/>
      <w:r>
        <w:rPr>
          <w:rFonts w:hint="eastAsia"/>
        </w:rPr>
        <w:t>原理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908" w14:paraId="01D2CF51" w14:textId="77777777" w:rsidTr="00322908">
        <w:tc>
          <w:tcPr>
            <w:tcW w:w="8296" w:type="dxa"/>
          </w:tcPr>
          <w:p w14:paraId="6D2D348C" w14:textId="77777777" w:rsidR="00322908" w:rsidRPr="00322908" w:rsidRDefault="00322908" w:rsidP="0032290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proofErr w:type="spellStart"/>
            <w:proofErr w:type="gramStart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ConfigurationProperties</w:t>
            </w:r>
            <w:proofErr w:type="spell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prefix = </w:t>
            </w:r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spring.thymeleaf</w:t>
            </w:r>
            <w:proofErr w:type="spellEnd"/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br/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3229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ThymeleafProperties</w:t>
            </w:r>
            <w:proofErr w:type="spell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229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static final 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Charset </w:t>
            </w:r>
            <w:proofErr w:type="spellStart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DEFAULT_ENCODING</w:t>
            </w:r>
            <w:proofErr w:type="spell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229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final 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DEFAULT_PREFIX</w:t>
            </w:r>
            <w:proofErr w:type="spell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classpath</w:t>
            </w:r>
            <w:proofErr w:type="spellEnd"/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:/templates/"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22908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static final 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DEFAULT_SUFFIX</w:t>
            </w:r>
            <w:proofErr w:type="spellEnd"/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32290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".html"</w:t>
            </w:r>
            <w:r w:rsidRPr="00322908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</w:p>
          <w:p w14:paraId="03918CCA" w14:textId="77777777" w:rsidR="00322908" w:rsidRDefault="00322908" w:rsidP="00322908">
            <w:pPr>
              <w:ind w:firstLineChars="0" w:firstLine="0"/>
            </w:pPr>
          </w:p>
        </w:tc>
      </w:tr>
    </w:tbl>
    <w:p w14:paraId="04179B49" w14:textId="6210E67F" w:rsidR="00322908" w:rsidRDefault="00877AFE" w:rsidP="00322908">
      <w:pPr>
        <w:ind w:firstLine="420"/>
      </w:pPr>
      <w:r>
        <w:rPr>
          <w:rFonts w:hint="eastAsia"/>
        </w:rPr>
        <w:t>1</w:t>
      </w:r>
      <w:r w:rsidR="00384B26">
        <w:rPr>
          <w:rFonts w:hint="eastAsia"/>
        </w:rPr>
        <w:t>、</w:t>
      </w:r>
      <w:r w:rsidRPr="00877AFE">
        <w:rPr>
          <w:rFonts w:hint="eastAsia"/>
        </w:rPr>
        <w:t>只要我们把</w:t>
      </w:r>
      <w:r w:rsidRPr="00877AFE">
        <w:t>HTML</w:t>
      </w:r>
      <w:r w:rsidRPr="00877AFE">
        <w:t>页面放在</w:t>
      </w:r>
      <w:proofErr w:type="spellStart"/>
      <w:r w:rsidRPr="00877AFE">
        <w:t>c1asspath</w:t>
      </w:r>
      <w:proofErr w:type="spellEnd"/>
      <w:r w:rsidRPr="00877AFE">
        <w:t>:/templates/</w:t>
      </w:r>
      <w:r w:rsidRPr="00877AFE">
        <w:t>，</w:t>
      </w:r>
      <w:proofErr w:type="spellStart"/>
      <w:r w:rsidRPr="00877AFE">
        <w:t>thymeleaf</w:t>
      </w:r>
      <w:proofErr w:type="spellEnd"/>
      <w:r w:rsidRPr="00877AFE">
        <w:t>就能自动渲染；</w:t>
      </w:r>
    </w:p>
    <w:p w14:paraId="3D677599" w14:textId="451731CB" w:rsidR="00BB5399" w:rsidRDefault="00BB5399" w:rsidP="00322908">
      <w:pPr>
        <w:ind w:firstLine="420"/>
      </w:pPr>
    </w:p>
    <w:p w14:paraId="25DE0FF7" w14:textId="53173AB1" w:rsidR="00BB5399" w:rsidRDefault="00BB5399" w:rsidP="00322908">
      <w:pPr>
        <w:ind w:firstLine="420"/>
      </w:pPr>
    </w:p>
    <w:p w14:paraId="3D336879" w14:textId="52B88587" w:rsidR="00BB5399" w:rsidRDefault="00731E11" w:rsidP="00731E11">
      <w:pPr>
        <w:pStyle w:val="11"/>
      </w:pPr>
      <w:proofErr w:type="spellStart"/>
      <w:r>
        <w:t>Springmvc</w:t>
      </w:r>
      <w:proofErr w:type="spellEnd"/>
      <w:r>
        <w:rPr>
          <w:rFonts w:hint="eastAsia"/>
        </w:rPr>
        <w:t>的配置</w:t>
      </w:r>
    </w:p>
    <w:p w14:paraId="0BE76210" w14:textId="2C2CF213" w:rsidR="00731E11" w:rsidRDefault="00731E11" w:rsidP="00731E11">
      <w:pPr>
        <w:pStyle w:val="20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的自动配置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0A50" w14:paraId="184E970B" w14:textId="77777777" w:rsidTr="000D0A50">
        <w:tc>
          <w:tcPr>
            <w:tcW w:w="8296" w:type="dxa"/>
          </w:tcPr>
          <w:p w14:paraId="7FF46263" w14:textId="3775ACD8" w:rsidR="001A1C0F" w:rsidRDefault="001A1C0F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>
              <w:rPr>
                <w:rFonts w:ascii="Helvetica" w:eastAsia="宋体" w:hAnsi="Helvetica" w:cs="Helvetica" w:hint="eastAsia"/>
                <w:bCs w:val="0"/>
                <w:color w:val="333333"/>
                <w:sz w:val="27"/>
                <w:szCs w:val="27"/>
              </w:rPr>
              <w:t>以下是默认的配置</w:t>
            </w:r>
          </w:p>
          <w:p w14:paraId="3874ADDD" w14:textId="7E5A0491" w:rsidR="00A51E1F" w:rsidRDefault="00A51E1F" w:rsidP="007804AE">
            <w:pPr>
              <w:ind w:firstLine="420"/>
            </w:pPr>
            <w:r>
              <w:rPr>
                <w:rFonts w:hint="eastAsia"/>
              </w:rPr>
              <w:t xml:space="preserve"> </w:t>
            </w:r>
          </w:p>
          <w:p w14:paraId="3B6FE5A0" w14:textId="77777777" w:rsidR="00963712" w:rsidRPr="007804AE" w:rsidRDefault="00963712" w:rsidP="00A51E1F">
            <w:pPr>
              <w:ind w:firstLine="420"/>
            </w:pPr>
          </w:p>
          <w:p w14:paraId="326561AC" w14:textId="2343ED54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Inclusion of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ContentNegotiatingViewResolver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and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BeanNameViewResolver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beans.</w:t>
            </w:r>
          </w:p>
          <w:p w14:paraId="7660CBDD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 xml:space="preserve">Support for serving static resources, including support for </w:t>
            </w:r>
            <w:proofErr w:type="spellStart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WebJars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 xml:space="preserve"> (see below).</w:t>
            </w:r>
          </w:p>
          <w:p w14:paraId="7A79C8F4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Automatic registration of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Converter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,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GenericConverter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,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Formatter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beans.</w:t>
            </w:r>
          </w:p>
          <w:p w14:paraId="2D1F3998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Support for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HttpMessageConverters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(see below).</w:t>
            </w:r>
          </w:p>
          <w:p w14:paraId="21F146ED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Automatic registration of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MessageCodesResolver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(see below).</w:t>
            </w:r>
          </w:p>
          <w:p w14:paraId="403AA93F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Static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index.html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support.</w:t>
            </w:r>
          </w:p>
          <w:p w14:paraId="257BA3BD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Custom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Favicon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support (see below).</w:t>
            </w:r>
          </w:p>
          <w:p w14:paraId="134558F0" w14:textId="77777777" w:rsidR="00491599" w:rsidRPr="00491599" w:rsidRDefault="00491599" w:rsidP="00491599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firstLineChars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Automatic use of a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ConfigurableWebBindingInitializer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bean (see below).</w:t>
            </w:r>
          </w:p>
          <w:p w14:paraId="6671A968" w14:textId="77777777" w:rsidR="00491599" w:rsidRPr="00491599" w:rsidRDefault="00491599" w:rsidP="00491599">
            <w:pPr>
              <w:widowControl/>
              <w:spacing w:before="225" w:after="225"/>
              <w:ind w:firstLineChars="0" w:firstLine="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 xml:space="preserve">If you want to keep Spring Boot </w:t>
            </w:r>
            <w:proofErr w:type="spellStart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MVC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 xml:space="preserve"> features, and you just want to add additional </w:t>
            </w:r>
            <w:proofErr w:type="spellStart"/>
            <w:r w:rsidR="00F553BF">
              <w:fldChar w:fldCharType="begin"/>
            </w:r>
            <w:r w:rsidR="00F553BF">
              <w:instrText xml:space="preserve"> HYPERLINK "https://docs.spring.io/spring/docs/4.3.22.RELEASE/spring-framework-reference/htmlsingle" \l "mvc" \t "_top" </w:instrText>
            </w:r>
            <w:r w:rsidR="00F553BF">
              <w:fldChar w:fldCharType="separate"/>
            </w:r>
            <w:r w:rsidRPr="00491599">
              <w:rPr>
                <w:rFonts w:ascii="Helvetica" w:eastAsia="宋体" w:hAnsi="Helvetica" w:cs="Helvetica"/>
                <w:bCs w:val="0"/>
                <w:color w:val="4183C4"/>
                <w:sz w:val="27"/>
                <w:szCs w:val="27"/>
                <w:u w:val="single"/>
              </w:rPr>
              <w:t>MVC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4183C4"/>
                <w:sz w:val="27"/>
                <w:szCs w:val="27"/>
                <w:u w:val="single"/>
              </w:rPr>
              <w:t xml:space="preserve"> configuration</w:t>
            </w:r>
            <w:r w:rsidR="00F553BF">
              <w:rPr>
                <w:rFonts w:ascii="Helvetica" w:eastAsia="宋体" w:hAnsi="Helvetica" w:cs="Helvetica"/>
                <w:bCs w:val="0"/>
                <w:color w:val="4183C4"/>
                <w:sz w:val="27"/>
                <w:szCs w:val="27"/>
                <w:u w:val="single"/>
              </w:rPr>
              <w:fldChar w:fldCharType="end"/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(interceptors, formatters, view controllers etc.) you can add your own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@Configuration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class of type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WebMvcConfigurerAdapter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, but </w:t>
            </w:r>
            <w:r w:rsidRPr="00491599">
              <w:rPr>
                <w:rFonts w:ascii="Helvetica" w:eastAsia="宋体" w:hAnsi="Helvetica" w:cs="Helvetica"/>
                <w:b/>
                <w:color w:val="333333"/>
                <w:sz w:val="27"/>
                <w:szCs w:val="27"/>
              </w:rPr>
              <w:t>without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@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EnableWebMvc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. If you wish to provide custom instances of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RequestMappingHandlerMapping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,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RequestMappingHandlerAdapter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or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ExceptionHandlerExceptionResolver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you can declare a 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WebMvcRegistrationsAdapter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instance providing such components.</w:t>
            </w:r>
          </w:p>
          <w:p w14:paraId="317CD9CB" w14:textId="77777777" w:rsidR="00491599" w:rsidRPr="00491599" w:rsidRDefault="00491599" w:rsidP="00491599">
            <w:pPr>
              <w:widowControl/>
              <w:spacing w:before="225" w:after="225"/>
              <w:ind w:firstLineChars="0" w:firstLine="540"/>
              <w:jc w:val="left"/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</w:pP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 xml:space="preserve">If you want to take complete control of Spring </w:t>
            </w:r>
            <w:proofErr w:type="spellStart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MVC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, you can add your own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@Configuration</w:t>
            </w:r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 annotated with </w:t>
            </w:r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@</w:t>
            </w:r>
            <w:proofErr w:type="spellStart"/>
            <w:r w:rsidRPr="00491599">
              <w:rPr>
                <w:rFonts w:ascii="Consolas" w:eastAsia="宋体" w:hAnsi="Consolas" w:cs="宋体"/>
                <w:bCs w:val="0"/>
                <w:color w:val="6D180B"/>
                <w:sz w:val="24"/>
                <w:szCs w:val="24"/>
                <w:bdr w:val="single" w:sz="6" w:space="1" w:color="CCCCCC" w:frame="1"/>
                <w:shd w:val="clear" w:color="auto" w:fill="F2F2F2"/>
              </w:rPr>
              <w:t>EnableWebMvc</w:t>
            </w:r>
            <w:proofErr w:type="spellEnd"/>
            <w:r w:rsidRPr="00491599">
              <w:rPr>
                <w:rFonts w:ascii="Helvetica" w:eastAsia="宋体" w:hAnsi="Helvetica" w:cs="Helvetica"/>
                <w:bCs w:val="0"/>
                <w:color w:val="333333"/>
                <w:sz w:val="27"/>
                <w:szCs w:val="27"/>
              </w:rPr>
              <w:t>.</w:t>
            </w:r>
          </w:p>
          <w:p w14:paraId="336DD9F0" w14:textId="77777777" w:rsidR="000D0A50" w:rsidRPr="001A1C0F" w:rsidRDefault="000D0A50" w:rsidP="00731E11">
            <w:pPr>
              <w:ind w:firstLineChars="0" w:firstLine="0"/>
            </w:pPr>
          </w:p>
        </w:tc>
      </w:tr>
    </w:tbl>
    <w:p w14:paraId="534F9F96" w14:textId="77777777" w:rsidR="00731E11" w:rsidRPr="00731E11" w:rsidRDefault="00731E11" w:rsidP="00731E11">
      <w:pPr>
        <w:ind w:firstLine="420"/>
      </w:pPr>
    </w:p>
    <w:p w14:paraId="67B2D594" w14:textId="77777777" w:rsidR="00731E11" w:rsidRPr="00731E11" w:rsidRDefault="00731E11" w:rsidP="00731E11">
      <w:pPr>
        <w:ind w:firstLine="420"/>
      </w:pPr>
    </w:p>
    <w:p w14:paraId="7F4800D8" w14:textId="5E6E2C07" w:rsidR="00322908" w:rsidRDefault="004848EE" w:rsidP="004848EE">
      <w:pPr>
        <w:pStyle w:val="20"/>
      </w:pPr>
      <w:r>
        <w:rPr>
          <w:rFonts w:hint="eastAsia"/>
        </w:rPr>
        <w:t>视图解析器</w:t>
      </w:r>
    </w:p>
    <w:p w14:paraId="439C0466" w14:textId="02CAB92E" w:rsidR="004B449D" w:rsidRPr="004B449D" w:rsidRDefault="004B449D" w:rsidP="004B449D">
      <w:pPr>
        <w:ind w:firstLine="420"/>
      </w:pPr>
      <w:r>
        <w:t>1</w:t>
      </w:r>
      <w:r>
        <w:rPr>
          <w:rFonts w:hint="eastAsia"/>
        </w:rPr>
        <w:t>、自动配置了视图解析器：自动配置了</w:t>
      </w:r>
      <w:proofErr w:type="spellStart"/>
      <w:r>
        <w:t>ViewResolvef</w:t>
      </w:r>
      <w:proofErr w:type="spellEnd"/>
      <w:r>
        <w:t>（视图解析器：根据方法的返回值得到视图对象（</w:t>
      </w:r>
      <w:r>
        <w:t>View)</w:t>
      </w:r>
      <w:r>
        <w:t>，视图对象决定如何</w:t>
      </w:r>
      <w:r>
        <w:rPr>
          <w:rFonts w:hint="eastAsia"/>
        </w:rPr>
        <w:t>渲染（转发？重定向？</w:t>
      </w:r>
      <w:r>
        <w:t>|</w:t>
      </w:r>
      <w:r>
        <w:t>））</w:t>
      </w:r>
    </w:p>
    <w:p w14:paraId="7B28A3B3" w14:textId="0162D1E3" w:rsidR="00CE3551" w:rsidRDefault="004848EE" w:rsidP="00CD3950">
      <w:pPr>
        <w:ind w:firstLine="420"/>
      </w:pPr>
      <w:r w:rsidRPr="004848EE">
        <w:t xml:space="preserve">Inclusion of </w:t>
      </w:r>
      <w:proofErr w:type="spellStart"/>
      <w:r w:rsidRPr="00CE3551">
        <w:rPr>
          <w:color w:val="FF0000"/>
        </w:rPr>
        <w:t>ContentNegotiatingViewResolver</w:t>
      </w:r>
      <w:proofErr w:type="spellEnd"/>
      <w:r w:rsidRPr="00CE3551">
        <w:rPr>
          <w:color w:val="FF0000"/>
        </w:rPr>
        <w:t xml:space="preserve"> </w:t>
      </w:r>
      <w:r w:rsidRPr="004848EE">
        <w:t xml:space="preserve">and </w:t>
      </w:r>
      <w:proofErr w:type="spellStart"/>
      <w:r w:rsidRPr="004848EE">
        <w:t>BeanNameViewResolver</w:t>
      </w:r>
      <w:proofErr w:type="spellEnd"/>
      <w:r w:rsidRPr="004848EE">
        <w:t xml:space="preserve"> beans</w:t>
      </w:r>
    </w:p>
    <w:p w14:paraId="4EFC18D7" w14:textId="04E43ED1" w:rsidR="00B9017B" w:rsidRDefault="00B9017B" w:rsidP="00B9017B">
      <w:pPr>
        <w:ind w:firstLine="420"/>
      </w:pPr>
      <w:proofErr w:type="spellStart"/>
      <w:r>
        <w:t>ContentNegotiatingViewResolver</w:t>
      </w:r>
      <w:proofErr w:type="spellEnd"/>
      <w:r>
        <w:t>:</w:t>
      </w:r>
      <w:r>
        <w:t>组合所有的视图</w:t>
      </w:r>
      <w:proofErr w:type="gramStart"/>
      <w:r>
        <w:t>解析器</w:t>
      </w:r>
      <w:proofErr w:type="gramEnd"/>
      <w:r>
        <w:t>的；</w:t>
      </w:r>
      <w:r w:rsidR="00621610">
        <w:rPr>
          <w:rFonts w:hint="eastAsia"/>
        </w:rPr>
        <w:t>从容器中获取的视图解析器。</w:t>
      </w:r>
    </w:p>
    <w:p w14:paraId="471AB533" w14:textId="1D8B8D52" w:rsidR="00B9017B" w:rsidRDefault="00B9017B" w:rsidP="00B9017B">
      <w:pPr>
        <w:ind w:firstLine="420"/>
      </w:pPr>
      <w:r>
        <w:rPr>
          <w:rFonts w:hint="eastAsia"/>
        </w:rPr>
        <w:t>如何定利：我们可以自己给容器中添加一个视图解析器；自动的将其组合进来：、</w:t>
      </w:r>
    </w:p>
    <w:p w14:paraId="0DB9325F" w14:textId="30B66833" w:rsidR="00F713AE" w:rsidRDefault="00F713AE" w:rsidP="00C209F5">
      <w:pPr>
        <w:pStyle w:val="20"/>
      </w:pPr>
      <w:r w:rsidRPr="00F713AE">
        <w:t xml:space="preserve">Converter, </w:t>
      </w:r>
      <w:proofErr w:type="spellStart"/>
      <w:r w:rsidRPr="00F713AE">
        <w:t>GenericConverter</w:t>
      </w:r>
      <w:proofErr w:type="spellEnd"/>
      <w:r w:rsidRPr="00F713AE">
        <w:t>, Formatter</w:t>
      </w:r>
    </w:p>
    <w:p w14:paraId="60C832BC" w14:textId="67F8F3C4" w:rsidR="00C209F5" w:rsidRDefault="00C209F5" w:rsidP="00C209F5">
      <w:pPr>
        <w:ind w:firstLine="420"/>
      </w:pPr>
      <w:r w:rsidRPr="00C209F5">
        <w:t>Converter</w:t>
      </w:r>
      <w:r w:rsidRPr="00C209F5">
        <w:t>：转换器；</w:t>
      </w:r>
      <w:r w:rsidRPr="00C209F5">
        <w:t>public String hello</w:t>
      </w:r>
      <w:r w:rsidRPr="00C209F5">
        <w:t>（</w:t>
      </w:r>
      <w:r w:rsidRPr="00C209F5">
        <w:t>User user)</w:t>
      </w:r>
      <w:r w:rsidRPr="00C209F5">
        <w:t>：类型转换使用</w:t>
      </w:r>
      <w:r w:rsidRPr="00C209F5">
        <w:t>Converter</w:t>
      </w:r>
    </w:p>
    <w:p w14:paraId="54AC8D87" w14:textId="379662EE" w:rsidR="00261864" w:rsidRDefault="00261864" w:rsidP="00C209F5">
      <w:pPr>
        <w:ind w:firstLine="420"/>
      </w:pPr>
      <w:r>
        <w:tab/>
      </w:r>
      <w:r>
        <w:rPr>
          <w:rFonts w:hint="eastAsia"/>
        </w:rPr>
        <w:t>例如：将</w:t>
      </w:r>
      <w:r>
        <w:rPr>
          <w:rFonts w:hint="eastAsia"/>
        </w:rPr>
        <w:t>String</w:t>
      </w:r>
      <w:r>
        <w:rPr>
          <w:rFonts w:hint="eastAsia"/>
        </w:rPr>
        <w:t>转为</w:t>
      </w:r>
      <w:r>
        <w:t>Inte</w:t>
      </w:r>
      <w:r>
        <w:rPr>
          <w:rFonts w:hint="eastAsia"/>
        </w:rPr>
        <w:t>ger</w:t>
      </w:r>
    </w:p>
    <w:p w14:paraId="1F5E178F" w14:textId="420690E7" w:rsidR="00FE4E7B" w:rsidRDefault="00FE4E7B" w:rsidP="00C209F5">
      <w:pPr>
        <w:ind w:firstLine="420"/>
      </w:pPr>
      <w:r w:rsidRPr="00F713AE">
        <w:t>Formatter</w:t>
      </w:r>
      <w:r>
        <w:rPr>
          <w:rFonts w:hint="eastAsia"/>
        </w:rPr>
        <w:t>：格式化器：</w:t>
      </w:r>
      <w:r w:rsidR="005A6C3C">
        <w:rPr>
          <w:rFonts w:hint="eastAsia"/>
        </w:rPr>
        <w:t>页面带来的数据时</w:t>
      </w:r>
      <w:r w:rsidR="005A6C3C">
        <w:t>2018</w:t>
      </w:r>
      <w:r w:rsidR="008038B3">
        <w:rPr>
          <w:rFonts w:hint="eastAsia"/>
        </w:rPr>
        <w:t>-</w:t>
      </w:r>
      <w:r w:rsidR="008038B3">
        <w:t>1</w:t>
      </w:r>
      <w:r w:rsidR="008038B3">
        <w:rPr>
          <w:rFonts w:hint="eastAsia"/>
        </w:rPr>
        <w:t>-</w:t>
      </w:r>
      <w:r w:rsidR="008038B3">
        <w:t>1</w:t>
      </w:r>
      <w:r w:rsidR="008038B3">
        <w:rPr>
          <w:rFonts w:hint="eastAsia"/>
        </w:rPr>
        <w:t>，要将该字符串转为</w:t>
      </w:r>
      <w:r w:rsidR="008038B3">
        <w:rPr>
          <w:rFonts w:hint="eastAsia"/>
        </w:rPr>
        <w:t>Date</w:t>
      </w:r>
      <w:r w:rsidR="008038B3">
        <w:rPr>
          <w:rFonts w:hint="eastAsia"/>
        </w:rPr>
        <w:t>类型。</w:t>
      </w:r>
    </w:p>
    <w:p w14:paraId="7AE9E241" w14:textId="2606150B" w:rsidR="00DA2A14" w:rsidRDefault="00DA2A14" w:rsidP="00DA2A14">
      <w:pPr>
        <w:pStyle w:val="20"/>
      </w:pPr>
      <w:proofErr w:type="spellStart"/>
      <w:r w:rsidRPr="00DA2A14">
        <w:t>HttpMessageConverters</w:t>
      </w:r>
      <w:proofErr w:type="spellEnd"/>
    </w:p>
    <w:p w14:paraId="622C3703" w14:textId="640A224E" w:rsidR="00DA2A14" w:rsidRDefault="00DA2A14" w:rsidP="00DA2A14">
      <w:pPr>
        <w:ind w:firstLine="420"/>
      </w:pPr>
      <w:proofErr w:type="spellStart"/>
      <w:r w:rsidRPr="00DA2A14">
        <w:t>HttpMessageConverters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用来转换</w:t>
      </w:r>
      <w:r>
        <w:rPr>
          <w:rFonts w:hint="eastAsia"/>
        </w:rPr>
        <w:t>http</w:t>
      </w:r>
      <w:r>
        <w:rPr>
          <w:rFonts w:hint="eastAsia"/>
        </w:rPr>
        <w:t>请求和响应的。</w:t>
      </w:r>
    </w:p>
    <w:p w14:paraId="73D2EFC9" w14:textId="1D8F8A0B" w:rsidR="00CD0ACC" w:rsidRDefault="00CD0ACC" w:rsidP="00DA2A14">
      <w:pPr>
        <w:ind w:firstLine="420"/>
      </w:pPr>
      <w:r>
        <w:tab/>
      </w:r>
      <w:r>
        <w:rPr>
          <w:rFonts w:hint="eastAsia"/>
        </w:rPr>
        <w:t>例如：想要将</w:t>
      </w:r>
      <w:r>
        <w:rPr>
          <w:rFonts w:hint="eastAsia"/>
        </w:rPr>
        <w:t>User</w:t>
      </w:r>
      <w:r>
        <w:rPr>
          <w:rFonts w:hint="eastAsia"/>
        </w:rPr>
        <w:t>对象变为</w:t>
      </w:r>
      <w:r>
        <w:rPr>
          <w:rFonts w:hint="eastAsia"/>
        </w:rPr>
        <w:t>Json</w:t>
      </w:r>
    </w:p>
    <w:p w14:paraId="26AF8C42" w14:textId="240E4976" w:rsidR="006A5C8F" w:rsidRDefault="006A5C8F" w:rsidP="00DA2A14">
      <w:pPr>
        <w:ind w:firstLine="420"/>
      </w:pPr>
      <w:proofErr w:type="spellStart"/>
      <w:r w:rsidRPr="00DA2A14">
        <w:t>HttpMessageConverters</w:t>
      </w:r>
      <w:proofErr w:type="spellEnd"/>
      <w:r>
        <w:rPr>
          <w:rFonts w:hint="eastAsia"/>
        </w:rPr>
        <w:t>是从容器中获取的。</w:t>
      </w:r>
    </w:p>
    <w:p w14:paraId="5324FB20" w14:textId="01CBFA8B" w:rsidR="00356BB4" w:rsidRDefault="00356BB4" w:rsidP="00DA2A14">
      <w:pPr>
        <w:ind w:firstLine="420"/>
      </w:pPr>
      <w:r>
        <w:rPr>
          <w:rFonts w:hint="eastAsia"/>
        </w:rPr>
        <w:t>自己给容器中添加</w:t>
      </w:r>
      <w:proofErr w:type="spellStart"/>
      <w:r w:rsidRPr="00DA2A14">
        <w:t>HttpMessageConverters</w:t>
      </w:r>
      <w:proofErr w:type="spellEnd"/>
      <w:r>
        <w:rPr>
          <w:rFonts w:hint="eastAsia"/>
        </w:rPr>
        <w:t>，只需要将自己的组件</w:t>
      </w:r>
      <w:r w:rsidR="0014271E">
        <w:rPr>
          <w:rFonts w:hint="eastAsia"/>
        </w:rPr>
        <w:t>注册到</w:t>
      </w:r>
      <w:r>
        <w:rPr>
          <w:rFonts w:hint="eastAsia"/>
        </w:rPr>
        <w:t>容器中。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660" w14:paraId="005C19AA" w14:textId="77777777" w:rsidTr="00003660">
        <w:tc>
          <w:tcPr>
            <w:tcW w:w="8296" w:type="dxa"/>
          </w:tcPr>
          <w:p w14:paraId="3805778E" w14:textId="77777777" w:rsidR="00003660" w:rsidRPr="00003660" w:rsidRDefault="00003660" w:rsidP="000036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WebMvcAutoConfigurationAdapter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mvcProperties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ListableBeanFactory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beanFactory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ObjectProvider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&lt;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HttpMessageConverters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messageConvertersProvider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ObjectProvider&lt;WebMvcAutoConfiguration.ResourceHandlerRegistrationCustomizer&gt;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resourceHandlerRegistrationCustomizerProvider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.mvcProperties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mvcProperties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.beanFactory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beanFactory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.messageConvertersProvider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messageConvertersProvider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00366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.resourceHandlerRegistrationCustomizer</w:t>
            </w:r>
            <w:proofErr w:type="spellEnd"/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(WebMvcAutoConfiguration.ResourceHandlerRegistrationCustomizer)resourceHandlerRegistrationCustomizerProvider.getIfAvailable();</w:t>
            </w:r>
            <w:r w:rsidRPr="0000366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4A3F7AF0" w14:textId="77777777" w:rsidR="00003660" w:rsidRPr="00003660" w:rsidRDefault="00003660" w:rsidP="00DA2A14">
            <w:pPr>
              <w:ind w:firstLineChars="0" w:firstLine="0"/>
            </w:pPr>
          </w:p>
        </w:tc>
      </w:tr>
    </w:tbl>
    <w:p w14:paraId="30BDD79A" w14:textId="467D1582" w:rsidR="00003660" w:rsidRDefault="00003660" w:rsidP="00DA2A14">
      <w:pPr>
        <w:ind w:firstLine="420"/>
      </w:pPr>
    </w:p>
    <w:p w14:paraId="47AEFC82" w14:textId="1CE0578A" w:rsidR="00C92128" w:rsidRDefault="00C92128" w:rsidP="00C92128">
      <w:pPr>
        <w:pStyle w:val="20"/>
      </w:pPr>
      <w:r>
        <w:rPr>
          <w:rFonts w:hint="eastAsia"/>
        </w:rPr>
        <w:t>拓展</w:t>
      </w:r>
      <w:proofErr w:type="spellStart"/>
      <w:r>
        <w:rPr>
          <w:rFonts w:hint="eastAsia"/>
        </w:rPr>
        <w:t>springmvc</w:t>
      </w:r>
      <w:proofErr w:type="spellEnd"/>
    </w:p>
    <w:p w14:paraId="220C4732" w14:textId="77777777" w:rsidR="00735CD3" w:rsidRDefault="00735CD3" w:rsidP="00735CD3">
      <w:pPr>
        <w:ind w:firstLine="420"/>
      </w:pPr>
    </w:p>
    <w:p w14:paraId="4C1419C9" w14:textId="75FC45A7" w:rsidR="00735CD3" w:rsidRDefault="00735CD3" w:rsidP="00735CD3">
      <w:pPr>
        <w:ind w:firstLine="420"/>
      </w:pPr>
      <w:r w:rsidRPr="009E0FE9">
        <w:rPr>
          <w:rFonts w:hint="eastAsia"/>
        </w:rPr>
        <w:t>编写一个配置类（</w:t>
      </w:r>
      <w:r w:rsidRPr="009E0FE9">
        <w:t>@Configuration</w:t>
      </w:r>
      <w:r w:rsidRPr="009E0FE9">
        <w:t>），是</w:t>
      </w:r>
      <w:proofErr w:type="spellStart"/>
      <w:r w:rsidRPr="009E0FE9">
        <w:t>WebMvcConfigurerAdapter</w:t>
      </w:r>
      <w:proofErr w:type="spellEnd"/>
      <w:r w:rsidRPr="009E0FE9">
        <w:t>类型；不能标注</w:t>
      </w:r>
      <w:r w:rsidRPr="009E0FE9">
        <w:t>@</w:t>
      </w:r>
      <w:proofErr w:type="spellStart"/>
      <w:r w:rsidRPr="009E0FE9">
        <w:t>EnableWebMvc</w:t>
      </w:r>
      <w:proofErr w:type="spellEnd"/>
    </w:p>
    <w:p w14:paraId="6A0920EF" w14:textId="4FC71025" w:rsidR="00C25494" w:rsidRPr="00B326A7" w:rsidRDefault="00C25494" w:rsidP="00735CD3">
      <w:pPr>
        <w:ind w:firstLine="420"/>
      </w:pPr>
      <w:r w:rsidRPr="00C25494">
        <w:rPr>
          <w:rFonts w:hint="eastAsia"/>
        </w:rPr>
        <w:t>既保留了所有的自动配置，也能用我们扩展的配置；</w:t>
      </w:r>
    </w:p>
    <w:p w14:paraId="658B0A05" w14:textId="77777777" w:rsidR="00735CD3" w:rsidRPr="00735CD3" w:rsidRDefault="00735CD3" w:rsidP="00735CD3">
      <w:pPr>
        <w:ind w:firstLine="420"/>
      </w:pPr>
    </w:p>
    <w:p w14:paraId="10F1D0FA" w14:textId="4C1457EA" w:rsidR="00DA2A14" w:rsidRDefault="00B326A7" w:rsidP="00B326A7">
      <w:pPr>
        <w:pStyle w:val="20"/>
      </w:pPr>
      <w:r>
        <w:rPr>
          <w:rFonts w:hint="eastAsia"/>
        </w:rPr>
        <w:t>如何修改</w:t>
      </w:r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的默认配置</w:t>
      </w:r>
    </w:p>
    <w:p w14:paraId="0A977F37" w14:textId="77777777" w:rsidR="00B326A7" w:rsidRDefault="00B326A7" w:rsidP="00B326A7">
      <w:pPr>
        <w:ind w:firstLine="420"/>
      </w:pPr>
      <w:r>
        <w:t>1</w:t>
      </w:r>
      <w:r>
        <w:t>）、</w:t>
      </w:r>
      <w:proofErr w:type="spellStart"/>
      <w:r>
        <w:t>SpringBoot</w:t>
      </w:r>
      <w:proofErr w:type="spellEnd"/>
      <w:r>
        <w:t>在自动配置很多组件的时候，先看容器中有没有用户自己配置的（</w:t>
      </w:r>
      <w:r>
        <w:t>@Bean</w:t>
      </w:r>
      <w:r>
        <w:t>、</w:t>
      </w:r>
    </w:p>
    <w:p w14:paraId="437D9189" w14:textId="0B086CDA" w:rsidR="00B326A7" w:rsidRDefault="00B326A7" w:rsidP="00D35049">
      <w:pPr>
        <w:ind w:firstLine="420"/>
      </w:pPr>
      <w:r>
        <w:t>@Component)</w:t>
      </w:r>
      <w:r>
        <w:t>如果有就</w:t>
      </w:r>
      <w:proofErr w:type="gramStart"/>
      <w:r>
        <w:t>用用户</w:t>
      </w:r>
      <w:proofErr w:type="gramEnd"/>
      <w:r>
        <w:t>配置的，如果没有，才自动配置；如果有些组件可以有多个（</w:t>
      </w:r>
      <w:proofErr w:type="spellStart"/>
      <w:r>
        <w:t>ViewResolver</w:t>
      </w:r>
      <w:proofErr w:type="spellEnd"/>
      <w:r>
        <w:t>)</w:t>
      </w:r>
      <w:r>
        <w:t>将</w:t>
      </w:r>
      <w:r>
        <w:rPr>
          <w:rFonts w:hint="eastAsia"/>
        </w:rPr>
        <w:t>用户配置的和自己默认的组合起来；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1AF" w14:paraId="6F8D5D07" w14:textId="77777777" w:rsidTr="007D03BE">
        <w:tc>
          <w:tcPr>
            <w:tcW w:w="8296" w:type="dxa"/>
          </w:tcPr>
          <w:p w14:paraId="39A0F96B" w14:textId="2834DE7B" w:rsidR="001511AF" w:rsidRPr="00E04EEB" w:rsidRDefault="001511AF" w:rsidP="00E04E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使用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WebMvcConfigurerAdapter</w:t>
            </w:r>
            <w:proofErr w:type="spellEnd"/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可以拓展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springmvc</w:t>
            </w:r>
            <w:proofErr w:type="spellEnd"/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的功能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5213A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@Configuration</w:t>
            </w:r>
            <w:r w:rsidRPr="005213A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5213A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MyMvcConfig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</w:t>
            </w:r>
            <w:r w:rsidRPr="005213A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extends 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WebMvcConfigurerAdapter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5213A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@Override</w:t>
            </w:r>
            <w:r w:rsidRPr="005213A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5213A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addViewControllers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ViewControllerRegistry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registry) {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//1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、浏览器发送</w:t>
            </w:r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/hello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，直接映射到</w:t>
            </w:r>
            <w:r w:rsidRPr="005213A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index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页面</w:t>
            </w:r>
            <w:r w:rsidRPr="005213A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registry.addViewController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5213A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</w:t>
            </w:r>
            <w:proofErr w:type="spellStart"/>
            <w:r w:rsidRPr="005213A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hehe</w:t>
            </w:r>
            <w:proofErr w:type="spellEnd"/>
            <w:r w:rsidRPr="005213A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).</w:t>
            </w:r>
            <w:proofErr w:type="spellStart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setViewName</w:t>
            </w:r>
            <w:proofErr w:type="spellEnd"/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5213A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"hello.html"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5213A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587C148" w14:textId="32A63556" w:rsidR="00787D12" w:rsidRDefault="00787D12" w:rsidP="00787D12">
      <w:pPr>
        <w:ind w:firstLine="420"/>
      </w:pPr>
      <w:r>
        <w:rPr>
          <w:rFonts w:hint="eastAsia"/>
        </w:rPr>
        <w:t>原理：</w:t>
      </w:r>
    </w:p>
    <w:p w14:paraId="7CD238CF" w14:textId="7EA5B117" w:rsidR="00787D12" w:rsidRDefault="00787D12" w:rsidP="00787D12">
      <w:pPr>
        <w:ind w:firstLine="420"/>
      </w:pPr>
      <w:r>
        <w:t>1</w:t>
      </w:r>
      <w:r>
        <w:t>）、</w:t>
      </w:r>
      <w:proofErr w:type="spellStart"/>
      <w:r>
        <w:t>WebMvcAutoConfiguration</w:t>
      </w:r>
      <w:proofErr w:type="spellEnd"/>
      <w:r>
        <w:t>是</w:t>
      </w:r>
      <w:proofErr w:type="spellStart"/>
      <w:r>
        <w:t>SpringMVC</w:t>
      </w:r>
      <w:proofErr w:type="spellEnd"/>
      <w:r>
        <w:t>的自动配置类</w:t>
      </w:r>
    </w:p>
    <w:p w14:paraId="5D448E9B" w14:textId="27DA596F" w:rsidR="009E0FE9" w:rsidRPr="001511AF" w:rsidRDefault="00787D12" w:rsidP="00787D12">
      <w:pPr>
        <w:ind w:firstLine="420"/>
      </w:pPr>
      <w:r>
        <w:t>2</w:t>
      </w:r>
      <w:r>
        <w:t>）、在做其他自动配置时会导入；</w:t>
      </w:r>
      <w:r>
        <w:t>@</w:t>
      </w:r>
      <w:proofErr w:type="spellStart"/>
      <w:r>
        <w:t>lmport</w:t>
      </w:r>
      <w:proofErr w:type="spellEnd"/>
      <w:r>
        <w:t>（</w:t>
      </w:r>
      <w:proofErr w:type="spellStart"/>
      <w:r>
        <w:t>EnableWebMvcConfiguration.class</w:t>
      </w:r>
      <w:proofErr w:type="spellEnd"/>
      <w:r>
        <w:t>)</w:t>
      </w:r>
    </w:p>
    <w:p w14:paraId="491D0D82" w14:textId="132B8305" w:rsidR="00DA2A14" w:rsidRPr="00D35049" w:rsidRDefault="007D03BE" w:rsidP="00C209F5">
      <w:pPr>
        <w:ind w:firstLine="420"/>
      </w:pPr>
      <w:r>
        <w:rPr>
          <w:noProof/>
        </w:rPr>
        <w:drawing>
          <wp:inline distT="0" distB="0" distL="0" distR="0" wp14:anchorId="2600A6D3" wp14:editId="21943CF0">
            <wp:extent cx="5274310" cy="28244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D55D" w14:textId="77777777" w:rsidR="000F67E4" w:rsidRDefault="000F67E4" w:rsidP="000F67E4">
      <w:pPr>
        <w:ind w:firstLine="420"/>
      </w:pPr>
      <w:r>
        <w:t>3</w:t>
      </w:r>
      <w:r>
        <w:t>）、容器中所有的</w:t>
      </w:r>
      <w:proofErr w:type="spellStart"/>
      <w:r>
        <w:t>WebMvcConfigurer</w:t>
      </w:r>
      <w:proofErr w:type="spellEnd"/>
      <w:r>
        <w:t>都会一起起作用；</w:t>
      </w:r>
    </w:p>
    <w:p w14:paraId="71B93855" w14:textId="77777777" w:rsidR="000F67E4" w:rsidRDefault="000F67E4" w:rsidP="000F67E4">
      <w:pPr>
        <w:ind w:firstLine="420"/>
      </w:pPr>
      <w:r>
        <w:t>4</w:t>
      </w:r>
      <w:r>
        <w:t>）、我们的配置类也会被调用；</w:t>
      </w:r>
    </w:p>
    <w:p w14:paraId="1D098E4F" w14:textId="6BF2DC1F" w:rsidR="004848EE" w:rsidRDefault="000F67E4" w:rsidP="000F67E4">
      <w:pPr>
        <w:ind w:firstLine="420"/>
      </w:pPr>
      <w:r>
        <w:rPr>
          <w:rFonts w:hint="eastAsia"/>
        </w:rPr>
        <w:t>效果：</w:t>
      </w:r>
      <w:proofErr w:type="spellStart"/>
      <w:r>
        <w:t>SpringMVC</w:t>
      </w:r>
      <w:proofErr w:type="spellEnd"/>
      <w:r>
        <w:t>的自动配置和我们的扩展配置都会起作用；</w:t>
      </w:r>
    </w:p>
    <w:p w14:paraId="5EF390CA" w14:textId="2E389B9C" w:rsidR="007E65A3" w:rsidRDefault="007E65A3" w:rsidP="007E65A3">
      <w:pPr>
        <w:pStyle w:val="20"/>
      </w:pPr>
      <w:r>
        <w:rPr>
          <w:rFonts w:hint="eastAsia"/>
        </w:rPr>
        <w:t>@</w:t>
      </w:r>
      <w:proofErr w:type="spellStart"/>
      <w:r>
        <w:t>E</w:t>
      </w:r>
      <w:r>
        <w:rPr>
          <w:rFonts w:hint="eastAsia"/>
        </w:rPr>
        <w:t>nable</w:t>
      </w:r>
      <w:r>
        <w:t>W</w:t>
      </w:r>
      <w:r>
        <w:rPr>
          <w:rFonts w:hint="eastAsia"/>
        </w:rPr>
        <w:t>ebmvc</w:t>
      </w:r>
      <w:proofErr w:type="spellEnd"/>
    </w:p>
    <w:p w14:paraId="4CB66FA9" w14:textId="59BEB3C5" w:rsidR="007E65A3" w:rsidRDefault="007E65A3" w:rsidP="00514660">
      <w:pPr>
        <w:ind w:firstLine="420"/>
      </w:pPr>
      <w:proofErr w:type="spellStart"/>
      <w:r>
        <w:t>SpringBoot</w:t>
      </w:r>
      <w:proofErr w:type="spellEnd"/>
      <w:r>
        <w:t>对</w:t>
      </w:r>
      <w:proofErr w:type="spellStart"/>
      <w:r>
        <w:t>SpringMVC</w:t>
      </w:r>
      <w:proofErr w:type="spellEnd"/>
      <w:r>
        <w:t>的自动配置不需要了，所有都是我们自己配置；所有的自动配置都实现了</w:t>
      </w:r>
      <w:r w:rsidR="0094539C">
        <w:rPr>
          <w:rFonts w:hint="eastAsia"/>
        </w:rPr>
        <w:t>。</w:t>
      </w:r>
      <w:r>
        <w:rPr>
          <w:rFonts w:hint="eastAsia"/>
        </w:rPr>
        <w:t>我们需要在配置类中添加</w:t>
      </w:r>
      <w:r>
        <w:t>@</w:t>
      </w:r>
      <w:proofErr w:type="spellStart"/>
      <w:r>
        <w:t>EnableWebMvc</w:t>
      </w:r>
      <w:proofErr w:type="spellEnd"/>
      <w:r>
        <w:t>即可；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1E1C" w14:paraId="151B597C" w14:textId="77777777" w:rsidTr="00781E1C">
        <w:tc>
          <w:tcPr>
            <w:tcW w:w="8296" w:type="dxa"/>
          </w:tcPr>
          <w:p w14:paraId="1A56F4A8" w14:textId="77777777" w:rsidR="00781E1C" w:rsidRPr="00781E1C" w:rsidRDefault="00781E1C" w:rsidP="00781E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使用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WebMvcConfigurerAdapter</w:t>
            </w:r>
            <w:proofErr w:type="spellEnd"/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可以拓展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springmvc</w:t>
            </w:r>
            <w:proofErr w:type="spellEnd"/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的功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781E1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@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EnableWebMvc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@Configuration</w:t>
            </w:r>
            <w:r w:rsidRPr="00781E1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781E1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MyMvcConfig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</w:t>
            </w:r>
            <w:r w:rsidRPr="00781E1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extends 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WebMvcConfigurerAdapter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781E1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@Override</w:t>
            </w:r>
            <w:r w:rsidRPr="00781E1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781E1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addViewControllers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ViewControllerRegistry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registry) {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//1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、浏览器发送</w:t>
            </w:r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/hello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，直接映射到</w:t>
            </w:r>
            <w:r w:rsidRPr="00781E1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index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页面</w:t>
            </w:r>
            <w:r w:rsidRPr="00781E1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registry.addViewController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781E1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</w:t>
            </w:r>
            <w:proofErr w:type="spellStart"/>
            <w:r w:rsidRPr="00781E1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hehe</w:t>
            </w:r>
            <w:proofErr w:type="spellEnd"/>
            <w:r w:rsidRPr="00781E1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).</w:t>
            </w:r>
            <w:proofErr w:type="spellStart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setViewName</w:t>
            </w:r>
            <w:proofErr w:type="spellEnd"/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781E1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"hello.html"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781E1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4AF4317D" w14:textId="77777777" w:rsidR="00781E1C" w:rsidRPr="00781E1C" w:rsidRDefault="00781E1C" w:rsidP="00514660">
            <w:pPr>
              <w:ind w:firstLineChars="0" w:firstLine="0"/>
            </w:pPr>
          </w:p>
        </w:tc>
      </w:tr>
    </w:tbl>
    <w:p w14:paraId="04037A57" w14:textId="77777777" w:rsidR="00781E1C" w:rsidRPr="00781E1C" w:rsidRDefault="00781E1C" w:rsidP="00514660">
      <w:pPr>
        <w:ind w:firstLine="420"/>
      </w:pPr>
    </w:p>
    <w:p w14:paraId="16CA0047" w14:textId="3BCC762B" w:rsidR="004848EE" w:rsidRDefault="00C12729" w:rsidP="004848EE">
      <w:pPr>
        <w:ind w:firstLine="420"/>
      </w:pPr>
      <w:r>
        <w:rPr>
          <w:rFonts w:hint="eastAsia"/>
        </w:rPr>
        <w:t>原理：</w:t>
      </w:r>
    </w:p>
    <w:p w14:paraId="2DDE2065" w14:textId="3D8D9530" w:rsidR="007C7914" w:rsidRDefault="007C7914" w:rsidP="004848EE">
      <w:pPr>
        <w:ind w:firstLine="360"/>
      </w:pPr>
      <w:r w:rsidRPr="00781E1C">
        <w:rPr>
          <w:rFonts w:ascii="Consolas" w:eastAsia="宋体" w:hAnsi="Consolas" w:cs="宋体"/>
          <w:bCs w:val="0"/>
          <w:color w:val="FF0000"/>
          <w:kern w:val="0"/>
          <w:sz w:val="18"/>
          <w:szCs w:val="18"/>
        </w:rPr>
        <w:t>@</w:t>
      </w:r>
      <w:proofErr w:type="spellStart"/>
      <w:r w:rsidRPr="00781E1C">
        <w:rPr>
          <w:rFonts w:ascii="Consolas" w:eastAsia="宋体" w:hAnsi="Consolas" w:cs="宋体"/>
          <w:bCs w:val="0"/>
          <w:color w:val="FF0000"/>
          <w:kern w:val="0"/>
          <w:sz w:val="18"/>
          <w:szCs w:val="18"/>
        </w:rPr>
        <w:t>EnableWebMvc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3EEC" w14:paraId="66A04C0B" w14:textId="77777777" w:rsidTr="00573EEC">
        <w:tc>
          <w:tcPr>
            <w:tcW w:w="8296" w:type="dxa"/>
          </w:tcPr>
          <w:p w14:paraId="0797D3AD" w14:textId="10044A4D" w:rsidR="00573EEC" w:rsidRPr="00102A0A" w:rsidRDefault="00573EEC" w:rsidP="00102A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gramStart"/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Retention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RetentionPolicy.</w:t>
            </w:r>
            <w:r w:rsidRPr="00573EE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RUNTIME</w:t>
            </w:r>
            <w:proofErr w:type="spellEnd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@Target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ElementType.</w:t>
            </w:r>
            <w:r w:rsidRPr="00573EE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TYPE</w:t>
            </w:r>
            <w:proofErr w:type="spellEnd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@Documented</w:t>
            </w:r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@Import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DelegatingWebMvcConfiguration.</w:t>
            </w:r>
            <w:r w:rsidRPr="00573E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573E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</w:t>
            </w:r>
            <w:r w:rsidRPr="00573EE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interface </w:t>
            </w:r>
            <w:proofErr w:type="spellStart"/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EnableWebMvc</w:t>
            </w:r>
            <w:proofErr w:type="spellEnd"/>
            <w:r w:rsidRPr="00573EE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 xml:space="preserve"> 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  <w:r w:rsidRPr="00573EE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ECF8124" w14:textId="251939AA" w:rsidR="00573EEC" w:rsidRDefault="004B1CDF" w:rsidP="004848EE">
      <w:pPr>
        <w:ind w:firstLine="360"/>
      </w:pPr>
      <w:proofErr w:type="spellStart"/>
      <w:r w:rsidRPr="00573EEC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DelegatingWebMvcConfiguration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A0A" w14:paraId="7F773D5E" w14:textId="77777777" w:rsidTr="00102A0A">
        <w:tc>
          <w:tcPr>
            <w:tcW w:w="8296" w:type="dxa"/>
          </w:tcPr>
          <w:p w14:paraId="28E9680D" w14:textId="77777777" w:rsidR="00102A0A" w:rsidRPr="00102A0A" w:rsidRDefault="00102A0A" w:rsidP="00102A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102A0A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@Configuration</w:t>
            </w:r>
            <w:r w:rsidRPr="00102A0A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102A0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102A0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DelegatingWebMvcConfiguration</w:t>
            </w:r>
            <w:proofErr w:type="spellEnd"/>
            <w:r w:rsidRPr="00102A0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r w:rsidRPr="00102A0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extends </w:t>
            </w:r>
            <w:proofErr w:type="spellStart"/>
            <w:r w:rsidRPr="00102A0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WebMvcConfigurationSupport</w:t>
            </w:r>
            <w:proofErr w:type="spellEnd"/>
            <w:r w:rsidRPr="00102A0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</w:p>
          <w:p w14:paraId="40BF218F" w14:textId="77777777" w:rsidR="00102A0A" w:rsidRPr="00102A0A" w:rsidRDefault="00102A0A" w:rsidP="004848EE">
            <w:pPr>
              <w:ind w:firstLineChars="0" w:firstLine="0"/>
            </w:pPr>
          </w:p>
        </w:tc>
      </w:tr>
    </w:tbl>
    <w:p w14:paraId="0130C27C" w14:textId="567D8AFB" w:rsidR="00102A0A" w:rsidRDefault="006648C1" w:rsidP="004848EE">
      <w:pPr>
        <w:ind w:firstLine="360"/>
      </w:pPr>
      <w:proofErr w:type="spellStart"/>
      <w:r w:rsidRPr="00A37B33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WebMvcAutoConfiguration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7B33" w14:paraId="17AF4D26" w14:textId="77777777" w:rsidTr="00A37B33">
        <w:tc>
          <w:tcPr>
            <w:tcW w:w="8296" w:type="dxa"/>
          </w:tcPr>
          <w:p w14:paraId="07B12AA8" w14:textId="77777777" w:rsidR="006648C1" w:rsidRDefault="00A37B33" w:rsidP="00A37B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@Configuration</w:t>
            </w:r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ConditionalOnWebApplication</w:t>
            </w:r>
            <w:proofErr w:type="spell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proofErr w:type="gramStart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ConditionalOnClass</w:t>
            </w:r>
            <w:proofErr w:type="spell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{</w:t>
            </w:r>
            <w:proofErr w:type="spellStart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Servlet.</w:t>
            </w:r>
            <w:r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DispatcherServlet.</w:t>
            </w:r>
            <w:r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WebMvcConfigurerAdapter.</w:t>
            </w:r>
            <w:r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</w:p>
          <w:p w14:paraId="72A3F14E" w14:textId="6AB9BED7" w:rsidR="00A37B33" w:rsidRPr="00A37B33" w:rsidRDefault="006648C1" w:rsidP="00A37B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15AA5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//</w:t>
            </w:r>
            <w:r w:rsidRPr="00515AA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当</w:t>
            </w:r>
            <w:proofErr w:type="spellStart"/>
            <w:r w:rsidRPr="00515AA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webmvc</w:t>
            </w:r>
            <w:proofErr w:type="spellEnd"/>
            <w:r w:rsidRPr="00515AA5">
              <w:rPr>
                <w:rFonts w:ascii="Consolas" w:eastAsia="宋体" w:hAnsi="Consolas" w:cs="宋体" w:hint="eastAsia"/>
                <w:bCs w:val="0"/>
                <w:color w:val="FF0000"/>
                <w:sz w:val="18"/>
                <w:szCs w:val="18"/>
              </w:rPr>
              <w:t>中没有这个组件时，自动配置才生效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ConditionalOnMissingBean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({</w:t>
            </w:r>
            <w:proofErr w:type="spellStart"/>
            <w:r w:rsidR="000C542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WebMvcConfigurationSupport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="00A37B33"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AutoConfigureOrder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(-</w:t>
            </w:r>
            <w:r w:rsidR="00A37B33" w:rsidRPr="00A37B33">
              <w:rPr>
                <w:rFonts w:ascii="Consolas" w:eastAsia="宋体" w:hAnsi="Consolas" w:cs="宋体"/>
                <w:bCs w:val="0"/>
                <w:color w:val="0000FF"/>
                <w:sz w:val="18"/>
                <w:szCs w:val="18"/>
              </w:rPr>
              <w:t>2147483638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@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AutoConfigureAfter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({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DispatcherServletAutoConfiguration.</w:t>
            </w:r>
            <w:r w:rsidR="00A37B33"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ValidationAutoConfiguration.</w:t>
            </w:r>
            <w:r w:rsidR="00A37B33"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})</w:t>
            </w:r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A37B33" w:rsidRPr="00A37B33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WebMvcAutoConfiguration</w:t>
            </w:r>
            <w:proofErr w:type="spellEnd"/>
            <w:r w:rsidR="00A37B33" w:rsidRPr="00A37B3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</w:p>
          <w:p w14:paraId="58D25262" w14:textId="77777777" w:rsidR="00A37B33" w:rsidRPr="00A37B33" w:rsidRDefault="00A37B33" w:rsidP="004848EE">
            <w:pPr>
              <w:ind w:firstLineChars="0" w:firstLine="0"/>
            </w:pPr>
          </w:p>
        </w:tc>
      </w:tr>
    </w:tbl>
    <w:p w14:paraId="0040EC50" w14:textId="77777777" w:rsidR="00242E31" w:rsidRDefault="00515AA5" w:rsidP="004848EE">
      <w:pPr>
        <w:ind w:firstLine="420"/>
      </w:pPr>
      <w:r>
        <w:rPr>
          <w:rFonts w:hint="eastAsia"/>
        </w:rPr>
        <w:t>总结：</w:t>
      </w:r>
    </w:p>
    <w:p w14:paraId="68348E17" w14:textId="57B45F40" w:rsidR="00A37B33" w:rsidRDefault="00242E31" w:rsidP="004848EE">
      <w:pPr>
        <w:ind w:firstLine="420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>
        <w:t>1</w:t>
      </w:r>
      <w:r>
        <w:rPr>
          <w:rFonts w:hint="eastAsia"/>
        </w:rPr>
        <w:t>、</w:t>
      </w:r>
      <w:proofErr w:type="spellStart"/>
      <w:r w:rsidR="006F2FFA" w:rsidRPr="00781E1C">
        <w:rPr>
          <w:rFonts w:ascii="Consolas" w:eastAsia="宋体" w:hAnsi="Consolas" w:cs="宋体"/>
          <w:bCs w:val="0"/>
          <w:color w:val="FF0000"/>
          <w:kern w:val="0"/>
          <w:sz w:val="18"/>
          <w:szCs w:val="18"/>
        </w:rPr>
        <w:t>EnableWebMvc</w:t>
      </w:r>
      <w:proofErr w:type="spellEnd"/>
      <w:r w:rsidR="00EA3FC1">
        <w:rPr>
          <w:rFonts w:ascii="Consolas" w:eastAsia="宋体" w:hAnsi="Consolas" w:cs="宋体" w:hint="eastAsia"/>
          <w:bCs w:val="0"/>
          <w:color w:val="FF0000"/>
          <w:kern w:val="0"/>
          <w:sz w:val="18"/>
          <w:szCs w:val="18"/>
        </w:rPr>
        <w:t>将</w:t>
      </w:r>
      <w:proofErr w:type="spellStart"/>
      <w:r w:rsidR="000C5423" w:rsidRPr="00A37B33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WebMvcConfigurationSupport</w:t>
      </w:r>
      <w:proofErr w:type="spellEnd"/>
      <w:r w:rsidR="000C542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导入进来了，只是</w:t>
      </w:r>
      <w:proofErr w:type="spellStart"/>
      <w:r w:rsidR="0006111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springmvc</w:t>
      </w:r>
      <w:proofErr w:type="spellEnd"/>
      <w:r w:rsidR="000C5423">
        <w:rPr>
          <w:rFonts w:ascii="Consolas" w:eastAsia="宋体" w:hAnsi="Consolas" w:cs="宋体" w:hint="eastAsia"/>
          <w:bCs w:val="0"/>
          <w:color w:val="000000"/>
          <w:kern w:val="0"/>
          <w:sz w:val="18"/>
          <w:szCs w:val="18"/>
        </w:rPr>
        <w:t>导入的基本功能。</w:t>
      </w:r>
    </w:p>
    <w:p w14:paraId="47B2DC90" w14:textId="27E4C1FC" w:rsidR="00971B3E" w:rsidRDefault="00971B3E" w:rsidP="004848EE">
      <w:pPr>
        <w:ind w:firstLine="420"/>
      </w:pPr>
      <w:r w:rsidRPr="00971B3E">
        <w:t>2</w:t>
      </w:r>
      <w:r w:rsidRPr="00971B3E">
        <w:t>、在</w:t>
      </w:r>
      <w:proofErr w:type="spellStart"/>
      <w:r w:rsidRPr="00971B3E">
        <w:t>SpringBoot</w:t>
      </w:r>
      <w:proofErr w:type="spellEnd"/>
      <w:r w:rsidRPr="00971B3E">
        <w:t>中会有非常多的</w:t>
      </w:r>
      <w:proofErr w:type="spellStart"/>
      <w:r w:rsidRPr="00971B3E">
        <w:t>xxxConfigurer</w:t>
      </w:r>
      <w:proofErr w:type="spellEnd"/>
      <w:r w:rsidRPr="00971B3E">
        <w:t>帮助我们进行扩展配置</w:t>
      </w:r>
    </w:p>
    <w:p w14:paraId="0DF2B73E" w14:textId="5C959D13" w:rsidR="00C21B8A" w:rsidRDefault="00C21B8A" w:rsidP="00C21B8A">
      <w:pPr>
        <w:pStyle w:val="11"/>
      </w:pPr>
      <w:r>
        <w:rPr>
          <w:rFonts w:hint="eastAsia"/>
        </w:rPr>
        <w:t>Restful crud</w:t>
      </w:r>
    </w:p>
    <w:p w14:paraId="72B7DC42" w14:textId="71F09CF4" w:rsidR="00031033" w:rsidRDefault="00031033" w:rsidP="00031033">
      <w:pPr>
        <w:pStyle w:val="20"/>
      </w:pPr>
      <w:r>
        <w:rPr>
          <w:rFonts w:hint="eastAsia"/>
        </w:rPr>
        <w:t>配置</w:t>
      </w:r>
    </w:p>
    <w:p w14:paraId="36C23547" w14:textId="56A7C340" w:rsidR="003F7BE3" w:rsidRDefault="003F7BE3" w:rsidP="003F7BE3">
      <w:pPr>
        <w:pStyle w:val="3"/>
        <w:ind w:firstLine="420"/>
      </w:pPr>
      <w:r>
        <w:rPr>
          <w:rFonts w:hint="eastAsia"/>
        </w:rPr>
        <w:t>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BE3" w14:paraId="0AC4C2C4" w14:textId="77777777" w:rsidTr="003F7BE3">
        <w:tc>
          <w:tcPr>
            <w:tcW w:w="8296" w:type="dxa"/>
          </w:tcPr>
          <w:p w14:paraId="7D661794" w14:textId="4B114633" w:rsidR="003F7BE3" w:rsidRPr="003F7BE3" w:rsidRDefault="003F7BE3" w:rsidP="003F7B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proofErr w:type="gramStart"/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thymeleaf.version</w:t>
            </w:r>
            <w:proofErr w:type="spellEnd"/>
            <w:proofErr w:type="gramEnd"/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3.0.9.RELEASE</w:t>
            </w:r>
            <w:proofErr w:type="spellEnd"/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thymeleaf.version</w:t>
            </w:r>
            <w:proofErr w:type="spellEnd"/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3F7B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&lt;!--</w:t>
            </w:r>
            <w:r w:rsidRPr="003F7B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布局功能支持程序，</w:t>
            </w:r>
            <w:proofErr w:type="spellStart"/>
            <w:r w:rsidRPr="003F7B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thymeleaf3</w:t>
            </w:r>
            <w:proofErr w:type="spellEnd"/>
            <w:r w:rsidRPr="003F7B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主程序，</w:t>
            </w:r>
            <w:proofErr w:type="spellStart"/>
            <w:r w:rsidRPr="003F7B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layout2</w:t>
            </w:r>
            <w:proofErr w:type="spellEnd"/>
            <w:r w:rsidRPr="003F7BE3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以上版本</w:t>
            </w:r>
            <w:r w:rsidRPr="003F7B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--&gt;</w:t>
            </w:r>
            <w:r w:rsidRPr="003F7BE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thymeleaf-layout-dialect.version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2.1.1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thymeleaf-layout-dialect.version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F7BE3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 w:rsidRPr="003F7BE3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16069BA" w14:textId="77777777" w:rsidR="003F7BE3" w:rsidRPr="003F7BE3" w:rsidRDefault="003F7BE3" w:rsidP="003F7BE3">
            <w:pPr>
              <w:ind w:firstLineChars="0" w:firstLine="0"/>
            </w:pPr>
          </w:p>
        </w:tc>
      </w:tr>
      <w:tr w:rsidR="006B568C" w14:paraId="62861C0C" w14:textId="77777777" w:rsidTr="003F7BE3">
        <w:tc>
          <w:tcPr>
            <w:tcW w:w="8296" w:type="dxa"/>
          </w:tcPr>
          <w:p w14:paraId="1095B7D4" w14:textId="3A1B3130" w:rsidR="0049476B" w:rsidRPr="0049476B" w:rsidRDefault="006B568C" w:rsidP="004947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</w:pPr>
            <w:r w:rsidRPr="006B568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&lt;!--</w:t>
            </w:r>
            <w:r w:rsidRPr="006B568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引入</w:t>
            </w:r>
            <w:proofErr w:type="spellStart"/>
            <w:r w:rsidRPr="006B568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thymeleaf</w:t>
            </w:r>
            <w:proofErr w:type="spellEnd"/>
            <w:r w:rsidRPr="006B568C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模板引擎</w:t>
            </w:r>
            <w:r w:rsidRPr="006B568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--&gt;</w:t>
            </w:r>
            <w:r w:rsidRPr="006B568C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</w:t>
            </w:r>
            <w:proofErr w:type="spellStart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thymeleaf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B568C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B568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&lt;!--</w:t>
            </w:r>
            <w:proofErr w:type="spellStart"/>
            <w:r w:rsidR="0049476B" w:rsidRPr="0049476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webjar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--&gt;</w:t>
            </w:r>
            <w:r w:rsidR="0049476B" w:rsidRPr="0049476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org.webjars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jquery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3.3.1-2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org.webjars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bootstrap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4.3.1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="0049476B" w:rsidRPr="0049476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="0049476B" w:rsidRPr="0049476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7A4C7735" w14:textId="20F53365" w:rsidR="0049476B" w:rsidRPr="0049476B" w:rsidRDefault="0049476B" w:rsidP="008A69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</w:p>
        </w:tc>
      </w:tr>
    </w:tbl>
    <w:p w14:paraId="7CFA5B1E" w14:textId="77777777" w:rsidR="003F7BE3" w:rsidRPr="003F7BE3" w:rsidRDefault="003F7BE3" w:rsidP="003F7BE3">
      <w:pPr>
        <w:ind w:firstLine="420"/>
      </w:pPr>
    </w:p>
    <w:p w14:paraId="5B6A4E4F" w14:textId="52A7D6A2" w:rsidR="00031033" w:rsidRDefault="000A6A2F" w:rsidP="000A6A2F">
      <w:pPr>
        <w:pStyle w:val="3"/>
        <w:ind w:firstLine="420"/>
      </w:pPr>
      <w:r>
        <w:t>修改页面</w:t>
      </w:r>
    </w:p>
    <w:p w14:paraId="0BE1F95E" w14:textId="41EDAC3C" w:rsidR="00E536DC" w:rsidRDefault="00E536DC" w:rsidP="00E536DC">
      <w:pPr>
        <w:ind w:firstLine="420"/>
      </w:pPr>
      <w:r>
        <w:t>导入</w:t>
      </w:r>
      <w:proofErr w:type="spellStart"/>
      <w:r>
        <w:t>webjar</w:t>
      </w:r>
      <w:proofErr w:type="spellEnd"/>
      <w:r w:rsidR="001C3FA0">
        <w:t>资源</w:t>
      </w:r>
    </w:p>
    <w:p w14:paraId="753B66D8" w14:textId="1FFF7E0B" w:rsidR="00585DC6" w:rsidRPr="00585DC6" w:rsidRDefault="00585DC6" w:rsidP="00585D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 w:rsidRPr="00585DC6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&lt;</w:t>
      </w:r>
      <w:r w:rsidRPr="00585DC6">
        <w:rPr>
          <w:rFonts w:ascii="Consolas" w:eastAsia="宋体" w:hAnsi="Consolas" w:cs="宋体"/>
          <w:b/>
          <w:color w:val="000080"/>
          <w:kern w:val="0"/>
          <w:sz w:val="18"/>
          <w:szCs w:val="18"/>
          <w:shd w:val="clear" w:color="auto" w:fill="EFEFEF"/>
        </w:rPr>
        <w:t xml:space="preserve">link </w:t>
      </w:r>
      <w:proofErr w:type="spellStart"/>
      <w:proofErr w:type="gramStart"/>
      <w:r w:rsidRPr="00585DC6">
        <w:rPr>
          <w:rFonts w:ascii="Consolas" w:eastAsia="宋体" w:hAnsi="Consolas" w:cs="宋体"/>
          <w:b/>
          <w:color w:val="660E7A"/>
          <w:kern w:val="0"/>
          <w:sz w:val="18"/>
          <w:szCs w:val="18"/>
          <w:shd w:val="clear" w:color="auto" w:fill="EFEFEF"/>
        </w:rPr>
        <w:t>th</w:t>
      </w:r>
      <w:r w:rsidRPr="00585DC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:href</w:t>
      </w:r>
      <w:proofErr w:type="spellEnd"/>
      <w:proofErr w:type="gramEnd"/>
      <w:r w:rsidRPr="00585DC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=</w:t>
      </w:r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"@{/</w:t>
      </w:r>
      <w:proofErr w:type="spellStart"/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webjars</w:t>
      </w:r>
      <w:proofErr w:type="spellEnd"/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/bootstrap/4.3.1/</w:t>
      </w:r>
      <w:proofErr w:type="spellStart"/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css</w:t>
      </w:r>
      <w:proofErr w:type="spellEnd"/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/bootstrap.css}" </w:t>
      </w:r>
      <w:proofErr w:type="spellStart"/>
      <w:r w:rsidRPr="00585DC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rel</w:t>
      </w:r>
      <w:proofErr w:type="spellEnd"/>
      <w:r w:rsidRPr="00585DC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=</w:t>
      </w:r>
      <w:r w:rsidRPr="00585DC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"stylesheet"</w:t>
      </w:r>
      <w:r w:rsidRPr="00585DC6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55F56026" w14:textId="756A5158" w:rsidR="00585DC6" w:rsidRDefault="008F71B0" w:rsidP="00E536DC">
      <w:pPr>
        <w:ind w:firstLine="42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资源</w:t>
      </w:r>
    </w:p>
    <w:p w14:paraId="2D972CDD" w14:textId="25FD6F0C" w:rsidR="00A411D6" w:rsidRPr="00A411D6" w:rsidRDefault="00A411D6" w:rsidP="00A411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 w:rsidRPr="00A411D6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&lt;</w:t>
      </w:r>
      <w:r w:rsidRPr="00A411D6">
        <w:rPr>
          <w:rFonts w:ascii="Consolas" w:eastAsia="宋体" w:hAnsi="Consolas" w:cs="宋体"/>
          <w:b/>
          <w:color w:val="000080"/>
          <w:kern w:val="0"/>
          <w:sz w:val="18"/>
          <w:szCs w:val="18"/>
          <w:shd w:val="clear" w:color="auto" w:fill="EFEFEF"/>
        </w:rPr>
        <w:t xml:space="preserve">link </w:t>
      </w:r>
      <w:proofErr w:type="spellStart"/>
      <w:proofErr w:type="gramStart"/>
      <w:r w:rsidRPr="00A411D6">
        <w:rPr>
          <w:rFonts w:ascii="Consolas" w:eastAsia="宋体" w:hAnsi="Consolas" w:cs="宋体"/>
          <w:b/>
          <w:color w:val="660E7A"/>
          <w:kern w:val="0"/>
          <w:sz w:val="18"/>
          <w:szCs w:val="18"/>
          <w:shd w:val="clear" w:color="auto" w:fill="EFEFEF"/>
        </w:rPr>
        <w:t>th</w:t>
      </w:r>
      <w:r w:rsidRPr="00A411D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:href</w:t>
      </w:r>
      <w:proofErr w:type="spellEnd"/>
      <w:proofErr w:type="gramEnd"/>
      <w:r w:rsidRPr="00A411D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=</w:t>
      </w:r>
      <w:r w:rsidRPr="00A411D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"@{asserts/</w:t>
      </w:r>
      <w:proofErr w:type="spellStart"/>
      <w:r w:rsidRPr="00A411D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css</w:t>
      </w:r>
      <w:proofErr w:type="spellEnd"/>
      <w:r w:rsidRPr="00A411D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/signin.css}" </w:t>
      </w:r>
      <w:proofErr w:type="spellStart"/>
      <w:r w:rsidRPr="00A411D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rel</w:t>
      </w:r>
      <w:proofErr w:type="spellEnd"/>
      <w:r w:rsidRPr="00A411D6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=</w:t>
      </w:r>
      <w:r w:rsidRPr="00A411D6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"stylesheet"</w:t>
      </w:r>
      <w:r w:rsidRPr="00A411D6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0ABF8D37" w14:textId="47C406EC" w:rsidR="00A411D6" w:rsidRDefault="002017B1" w:rsidP="00E536DC">
      <w:pPr>
        <w:ind w:firstLine="420"/>
      </w:pPr>
      <w:r>
        <w:rPr>
          <w:rFonts w:hint="eastAsia"/>
        </w:rPr>
        <w:t>图片资源</w:t>
      </w:r>
      <w:r w:rsidR="00786F40">
        <w:rPr>
          <w:rFonts w:hint="eastAsia"/>
        </w:rPr>
        <w:t>：</w:t>
      </w:r>
    </w:p>
    <w:p w14:paraId="7448B74A" w14:textId="37E9121F" w:rsidR="00786F40" w:rsidRPr="00786F40" w:rsidRDefault="00786F40" w:rsidP="00786F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r w:rsidRPr="00786F40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786F40">
        <w:rPr>
          <w:rFonts w:ascii="Consolas" w:eastAsia="宋体" w:hAnsi="Consolas" w:cs="宋体"/>
          <w:b/>
          <w:color w:val="000080"/>
          <w:kern w:val="0"/>
          <w:sz w:val="18"/>
          <w:szCs w:val="18"/>
          <w:shd w:val="clear" w:color="auto" w:fill="EFEFEF"/>
        </w:rPr>
        <w:t>img</w:t>
      </w:r>
      <w:proofErr w:type="spellEnd"/>
      <w:r w:rsidRPr="00786F40">
        <w:rPr>
          <w:rFonts w:ascii="Consolas" w:eastAsia="宋体" w:hAnsi="Consolas" w:cs="宋体"/>
          <w:b/>
          <w:color w:val="000080"/>
          <w:kern w:val="0"/>
          <w:sz w:val="18"/>
          <w:szCs w:val="18"/>
          <w:shd w:val="clear" w:color="auto" w:fill="EFEFEF"/>
        </w:rPr>
        <w:t xml:space="preserve"> </w:t>
      </w:r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class=</w:t>
      </w:r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"mb-4</w:t>
      </w:r>
      <w:proofErr w:type="gramStart"/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"  </w:t>
      </w:r>
      <w:proofErr w:type="spellStart"/>
      <w:r w:rsidRPr="00786F40">
        <w:rPr>
          <w:rFonts w:ascii="Consolas" w:eastAsia="宋体" w:hAnsi="Consolas" w:cs="宋体"/>
          <w:b/>
          <w:color w:val="660E7A"/>
          <w:kern w:val="0"/>
          <w:sz w:val="18"/>
          <w:szCs w:val="18"/>
          <w:shd w:val="clear" w:color="auto" w:fill="EFEFEF"/>
        </w:rPr>
        <w:t>th</w:t>
      </w:r>
      <w:proofErr w:type="gramEnd"/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:src</w:t>
      </w:r>
      <w:proofErr w:type="spellEnd"/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=</w:t>
      </w:r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"@{asserts/</w:t>
      </w:r>
      <w:proofErr w:type="spellStart"/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img</w:t>
      </w:r>
      <w:proofErr w:type="spellEnd"/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/bootstrap-</w:t>
      </w:r>
      <w:proofErr w:type="spellStart"/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solid.svg</w:t>
      </w:r>
      <w:proofErr w:type="spellEnd"/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}" </w:t>
      </w:r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alt=</w:t>
      </w:r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"" </w:t>
      </w:r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width=</w:t>
      </w:r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 xml:space="preserve">"72" </w:t>
      </w:r>
      <w:r w:rsidRPr="00786F40">
        <w:rPr>
          <w:rFonts w:ascii="Consolas" w:eastAsia="宋体" w:hAnsi="Consolas" w:cs="宋体"/>
          <w:b/>
          <w:color w:val="0000FF"/>
          <w:kern w:val="0"/>
          <w:sz w:val="18"/>
          <w:szCs w:val="18"/>
          <w:shd w:val="clear" w:color="auto" w:fill="EFEFEF"/>
        </w:rPr>
        <w:t>height=</w:t>
      </w:r>
      <w:r w:rsidRPr="00786F40">
        <w:rPr>
          <w:rFonts w:ascii="Consolas" w:eastAsia="宋体" w:hAnsi="Consolas" w:cs="宋体"/>
          <w:b/>
          <w:color w:val="008000"/>
          <w:kern w:val="0"/>
          <w:sz w:val="18"/>
          <w:szCs w:val="18"/>
          <w:shd w:val="clear" w:color="auto" w:fill="EFEFEF"/>
        </w:rPr>
        <w:t>"72"</w:t>
      </w:r>
      <w:r w:rsidRPr="00786F40">
        <w:rPr>
          <w:rFonts w:ascii="Consolas" w:eastAsia="宋体" w:hAnsi="Consolas" w:cs="宋体"/>
          <w:bCs w:val="0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464A6F17" w14:textId="77777777" w:rsidR="00786F40" w:rsidRPr="00786F40" w:rsidRDefault="00786F40" w:rsidP="00E536DC">
      <w:pPr>
        <w:ind w:firstLine="420"/>
      </w:pPr>
    </w:p>
    <w:p w14:paraId="13B7521B" w14:textId="77777777" w:rsidR="000A6A2F" w:rsidRPr="000A6A2F" w:rsidRDefault="000A6A2F" w:rsidP="000A6A2F">
      <w:pPr>
        <w:ind w:firstLine="420"/>
      </w:pPr>
    </w:p>
    <w:p w14:paraId="275EC81D" w14:textId="7C53CD7F" w:rsidR="00031033" w:rsidRDefault="00031033" w:rsidP="00031033">
      <w:pPr>
        <w:pStyle w:val="20"/>
      </w:pPr>
      <w:r>
        <w:rPr>
          <w:rFonts w:hint="eastAsia"/>
        </w:rPr>
        <w:t>国际化</w:t>
      </w:r>
    </w:p>
    <w:p w14:paraId="35FF6A0A" w14:textId="441CD467" w:rsidR="00240CB0" w:rsidRDefault="00DC056F" w:rsidP="00240CB0">
      <w:pPr>
        <w:pStyle w:val="3"/>
        <w:ind w:firstLine="420"/>
      </w:pPr>
      <w:r>
        <w:t>properties</w:t>
      </w:r>
      <w:r>
        <w:t>配置文件</w:t>
      </w:r>
    </w:p>
    <w:p w14:paraId="11219A4C" w14:textId="2FC28734" w:rsidR="00502097" w:rsidRDefault="00502097" w:rsidP="000F1EFE">
      <w:pPr>
        <w:ind w:firstLine="420"/>
        <w:jc w:val="center"/>
      </w:pPr>
      <w:r>
        <w:rPr>
          <w:noProof/>
        </w:rPr>
        <w:drawing>
          <wp:inline distT="0" distB="0" distL="0" distR="0" wp14:anchorId="76018D97" wp14:editId="34A1E2E6">
            <wp:extent cx="3010161" cy="1234547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98CD" w14:textId="1C00FA49" w:rsidR="000F1EFE" w:rsidRDefault="000F1EFE" w:rsidP="000F1EFE">
      <w:pPr>
        <w:ind w:firstLine="420"/>
      </w:pPr>
      <w:r>
        <w:rPr>
          <w:noProof/>
        </w:rPr>
        <w:drawing>
          <wp:inline distT="0" distB="0" distL="0" distR="0" wp14:anchorId="3DD27BA8" wp14:editId="53A952A8">
            <wp:extent cx="5274310" cy="15716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72C5" w14:textId="77777777" w:rsidR="00F860C4" w:rsidRPr="00502097" w:rsidRDefault="00F860C4" w:rsidP="000F1EFE">
      <w:pPr>
        <w:ind w:firstLine="420"/>
      </w:pPr>
    </w:p>
    <w:p w14:paraId="68C3DC6D" w14:textId="2724BFD5" w:rsidR="00502097" w:rsidRDefault="00F860C4" w:rsidP="00502097">
      <w:pPr>
        <w:ind w:firstLine="420"/>
      </w:pPr>
      <w:r>
        <w:rPr>
          <w:noProof/>
        </w:rPr>
        <w:drawing>
          <wp:inline distT="0" distB="0" distL="0" distR="0" wp14:anchorId="7837AFF5" wp14:editId="04D799CB">
            <wp:extent cx="5274310" cy="2049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603" w14:textId="0862C798" w:rsidR="008B4AB4" w:rsidRDefault="008B4AB4" w:rsidP="008B4AB4">
      <w:pPr>
        <w:pStyle w:val="3"/>
        <w:ind w:firstLine="420"/>
      </w:pPr>
      <w:proofErr w:type="spellStart"/>
      <w:r>
        <w:t>yml</w:t>
      </w:r>
      <w:proofErr w:type="spellEnd"/>
      <w:r>
        <w:t>配置文件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AB4" w14:paraId="5EF18B01" w14:textId="77777777" w:rsidTr="008B4AB4">
        <w:tc>
          <w:tcPr>
            <w:tcW w:w="8296" w:type="dxa"/>
          </w:tcPr>
          <w:p w14:paraId="27EA349F" w14:textId="2CFBC868" w:rsidR="008B4AB4" w:rsidRPr="001E01DA" w:rsidRDefault="008B4AB4" w:rsidP="001E01D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8B4AB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spring:</w:t>
            </w:r>
            <w:r w:rsidRPr="008B4AB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messages:</w:t>
            </w:r>
            <w:r w:rsidRPr="008B4AB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 w:rsidRPr="008B4AB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basename</w:t>
            </w:r>
            <w:proofErr w:type="spellEnd"/>
            <w:r w:rsidRPr="008B4AB4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: </w:t>
            </w:r>
            <w:proofErr w:type="spellStart"/>
            <w:r w:rsidRPr="008B4AB4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i18n.login</w:t>
            </w:r>
            <w:proofErr w:type="spellEnd"/>
          </w:p>
        </w:tc>
      </w:tr>
    </w:tbl>
    <w:p w14:paraId="508FC4B8" w14:textId="2064F841" w:rsidR="008B4AB4" w:rsidRPr="008B4AB4" w:rsidRDefault="009C5B6C" w:rsidP="008B4AB4">
      <w:pPr>
        <w:ind w:firstLine="420"/>
      </w:pPr>
      <w:r>
        <w:rPr>
          <w:noProof/>
        </w:rPr>
        <w:drawing>
          <wp:inline distT="0" distB="0" distL="0" distR="0" wp14:anchorId="5C949DEB" wp14:editId="1B32C670">
            <wp:extent cx="5274310" cy="21939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A25E" w14:textId="77777777" w:rsidR="008B4AB4" w:rsidRPr="008B4AB4" w:rsidRDefault="008B4AB4" w:rsidP="008B4AB4">
      <w:pPr>
        <w:ind w:firstLine="420"/>
      </w:pPr>
    </w:p>
    <w:p w14:paraId="2E364B3E" w14:textId="77777777" w:rsidR="00240CB0" w:rsidRPr="00240CB0" w:rsidRDefault="00240CB0" w:rsidP="00240CB0">
      <w:pPr>
        <w:ind w:firstLine="420"/>
      </w:pPr>
    </w:p>
    <w:p w14:paraId="6A1FAF51" w14:textId="0D6CC84E" w:rsidR="00031033" w:rsidRDefault="00437E4C" w:rsidP="00437E4C">
      <w:pPr>
        <w:pStyle w:val="3"/>
        <w:ind w:firstLine="420"/>
      </w:pPr>
      <w:r>
        <w:rPr>
          <w:rFonts w:hint="eastAsia"/>
        </w:rPr>
        <w:t>国际化原理</w:t>
      </w:r>
    </w:p>
    <w:p w14:paraId="214D13D5" w14:textId="19630AD9" w:rsidR="00B049C3" w:rsidRPr="006228EC" w:rsidRDefault="00B049C3" w:rsidP="006228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360"/>
        <w:jc w:val="left"/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</w:pPr>
      <w:proofErr w:type="spellStart"/>
      <w:r w:rsidRPr="00B049C3">
        <w:rPr>
          <w:rFonts w:ascii="Consolas" w:eastAsia="宋体" w:hAnsi="Consolas" w:cs="宋体"/>
          <w:bCs w:val="0"/>
          <w:color w:val="000000"/>
          <w:kern w:val="0"/>
          <w:sz w:val="18"/>
          <w:szCs w:val="18"/>
        </w:rPr>
        <w:t>MessageSourceAutoConfiguration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E4C" w14:paraId="7BB8BA58" w14:textId="77777777" w:rsidTr="00437E4C">
        <w:tc>
          <w:tcPr>
            <w:tcW w:w="8296" w:type="dxa"/>
          </w:tcPr>
          <w:p w14:paraId="49FCF52F" w14:textId="77777777" w:rsidR="00437E4C" w:rsidRPr="00437E4C" w:rsidRDefault="00437E4C" w:rsidP="00437E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@Configuration</w:t>
            </w:r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proofErr w:type="gramStart"/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ConditionalOnMissingBean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value = 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MessageSource.</w:t>
            </w:r>
            <w:r w:rsidRPr="00437E4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search = 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SearchStrategy.</w:t>
            </w:r>
            <w:r w:rsidRPr="00437E4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CURRENT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AutoConfigureOrder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Ordered.</w:t>
            </w:r>
            <w:r w:rsidRPr="00437E4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HIGHEST_PRECEDENCE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@Conditional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ResourceBundleCondition.</w:t>
            </w:r>
            <w:r w:rsidRPr="00437E4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EnableConfigurationProperties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ConfigurationProperties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(prefix = </w:t>
            </w:r>
            <w:r w:rsidRPr="00437E4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437E4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spring.messages</w:t>
            </w:r>
            <w:proofErr w:type="spellEnd"/>
            <w:r w:rsidRPr="00437E4C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37E4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MessageSourceAutoConfiguration</w:t>
            </w:r>
            <w:proofErr w:type="spellEnd"/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437E4C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static final 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Resource[] </w:t>
            </w:r>
            <w:proofErr w:type="spellStart"/>
            <w:r w:rsidRPr="00437E4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NO_RESOURCES</w:t>
            </w:r>
            <w:proofErr w:type="spellEnd"/>
            <w:r w:rsidRPr="00437E4C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 xml:space="preserve"> </w:t>
            </w:r>
            <w:r w:rsidRPr="00437E4C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 {};</w:t>
            </w:r>
          </w:p>
          <w:p w14:paraId="533EA6AF" w14:textId="3C872DCA" w:rsidR="00DB5550" w:rsidRDefault="00DB5550" w:rsidP="00DB55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DB555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private </w:t>
            </w:r>
            <w:r w:rsidRPr="00DB555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DB5550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basename</w:t>
            </w:r>
            <w:proofErr w:type="spellEnd"/>
            <w:r w:rsidRPr="00DB5550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 xml:space="preserve"> </w:t>
            </w:r>
            <w:r w:rsidRPr="00DB555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= </w:t>
            </w:r>
            <w:r w:rsidRPr="00DB5550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"messages"</w:t>
            </w:r>
            <w:r w:rsidRPr="00DB555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</w:p>
          <w:p w14:paraId="28F460FF" w14:textId="6029F0B9" w:rsidR="00DF7705" w:rsidRPr="00DB5550" w:rsidRDefault="00DF7705" w:rsidP="00DB55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bCs w:val="0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//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我们的配置文件的名字可以叫做</w:t>
            </w:r>
            <w:proofErr w:type="spellStart"/>
            <w:r w:rsidRPr="00DB5550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messages</w:t>
            </w:r>
            <w:r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.properties</w:t>
            </w:r>
            <w:proofErr w:type="spellEnd"/>
            <w:r w:rsidR="00973B7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，可以</w:t>
            </w:r>
            <w:proofErr w:type="gramStart"/>
            <w:r w:rsidR="00973B7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不</w:t>
            </w:r>
            <w:proofErr w:type="gramEnd"/>
            <w:r w:rsidR="00973B78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用做任何配置。</w:t>
            </w:r>
          </w:p>
          <w:p w14:paraId="2C05BE3A" w14:textId="77777777" w:rsidR="00437E4C" w:rsidRDefault="00437E4C" w:rsidP="00437E4C">
            <w:pPr>
              <w:ind w:firstLineChars="0" w:firstLine="0"/>
            </w:pPr>
          </w:p>
          <w:p w14:paraId="4B4E90D8" w14:textId="77777777" w:rsidR="0096784C" w:rsidRDefault="00EB1546" w:rsidP="00EB15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EB154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Pr="00EB154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gram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ResourceBundleMessageSource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ResourceBundleMessageSource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StringUtils.</w:t>
            </w:r>
            <w:r w:rsidRPr="00EB1546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hasText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basename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</w:p>
          <w:p w14:paraId="3C72C1A9" w14:textId="3A60D019" w:rsidR="0096784C" w:rsidRDefault="0096784C" w:rsidP="00EB15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宋体" w:hAnsi="Consolas" w:cs="宋体" w:hint="eastAsia"/>
                <w:bCs w:val="0"/>
                <w:color w:val="000000"/>
                <w:sz w:val="18"/>
                <w:szCs w:val="18"/>
              </w:rPr>
              <w:t>/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</w:t>
            </w:r>
            <w:r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设置国际化资源的基础名（去掉语言国家代码的。</w:t>
            </w:r>
          </w:p>
          <w:p w14:paraId="07BF1406" w14:textId="371F0795" w:rsidR="00EB1546" w:rsidRPr="00EB1546" w:rsidRDefault="00EB1546" w:rsidP="00EB15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   messageSource.setBasenames(StringUtils.</w:t>
            </w:r>
            <w:r w:rsidRPr="00EB1546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commaDelimitedListToStringArray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StringUtils.</w:t>
            </w:r>
            <w:r w:rsidRPr="00EB1546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trimAllWhitespace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basename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encoding</w:t>
            </w:r>
            <w:proofErr w:type="spellEnd"/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 xml:space="preserve"> 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!= 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null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messageSource.setDefaultEncoding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encoding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.name());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messageSource.setFallbackToSystemLocale(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fallbackToSystemLocale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messageSource.setCacheSeconds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cacheSeconds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messageSource.setAlwaysUseMessageFormat(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EB1546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alwaysUseMessageFormat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EB154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messageSource</w:t>
            </w:r>
            <w:proofErr w:type="spellEnd"/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EB154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73FAE88F" w14:textId="6440FBB8" w:rsidR="00EB1546" w:rsidRPr="00EB1546" w:rsidRDefault="00EB1546" w:rsidP="00437E4C">
            <w:pPr>
              <w:ind w:firstLineChars="0" w:firstLine="0"/>
            </w:pPr>
          </w:p>
        </w:tc>
      </w:tr>
    </w:tbl>
    <w:p w14:paraId="59391C46" w14:textId="289187F9" w:rsidR="00437E4C" w:rsidRDefault="00AE44BE" w:rsidP="00AE44BE">
      <w:pPr>
        <w:pStyle w:val="3"/>
        <w:ind w:firstLine="420"/>
      </w:pPr>
      <w:r>
        <w:rPr>
          <w:rFonts w:hint="eastAsia"/>
        </w:rPr>
        <w:t>去页面获取国际化的值</w:t>
      </w:r>
    </w:p>
    <w:p w14:paraId="721A11B4" w14:textId="50865274" w:rsidR="00AE44BE" w:rsidRDefault="00AE44BE" w:rsidP="00AE44BE">
      <w:pPr>
        <w:ind w:firstLine="420"/>
        <w:rPr>
          <w:color w:val="FF0000"/>
        </w:rPr>
      </w:pPr>
      <w:r w:rsidRPr="00D612AE">
        <w:rPr>
          <w:color w:val="FF0000"/>
        </w:rPr>
        <w:t>注：使用</w:t>
      </w:r>
      <w:r w:rsidRPr="00D612AE">
        <w:rPr>
          <w:color w:val="FF0000"/>
        </w:rPr>
        <w:t>#{</w:t>
      </w:r>
      <w:r w:rsidRPr="00D612AE">
        <w:rPr>
          <w:color w:val="FF0000"/>
        </w:rPr>
        <w:t>获取国际化的值</w:t>
      </w:r>
      <w:r w:rsidR="00867EA0" w:rsidRPr="00D612AE">
        <w:rPr>
          <w:rFonts w:hint="eastAsia"/>
          <w:color w:val="FF0000"/>
        </w:rPr>
        <w:t>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F85" w14:paraId="01C4258C" w14:textId="77777777" w:rsidTr="00EC1F85">
        <w:tc>
          <w:tcPr>
            <w:tcW w:w="8296" w:type="dxa"/>
          </w:tcPr>
          <w:p w14:paraId="41F57CDE" w14:textId="156CC516" w:rsidR="00EC1F85" w:rsidRPr="00233067" w:rsidRDefault="00207EA6" w:rsidP="00233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"form-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signin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action=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"dashboard.html"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"mb-4" 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:src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"@{asserts/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/bootstrap-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solid.svg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}"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"asserts/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/bootstrap-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solid.svg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"72"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height=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"72"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h3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 mb-3 font-weight-normal"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:text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"#{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login.tip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}"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Please sign in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proofErr w:type="spellEnd"/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sr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-only"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:text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"#{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login.username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}"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Username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"form-control"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"Username"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:placeholder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"#{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login.username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}"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required=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autofocus=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sr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-only" 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:text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"#{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login.password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}"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Password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"password"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"form-control"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Password"</w:t>
            </w:r>
            <w:r w:rsidRPr="00207EA6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:placeholder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"#{</w:t>
            </w:r>
            <w:proofErr w:type="spellStart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login.password</w:t>
            </w:r>
            <w:proofErr w:type="spellEnd"/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}"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required=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"checkbox mb-3"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 w:rsidRPr="00207EA6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value=</w:t>
            </w:r>
            <w:r w:rsidRPr="00207EA6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"remember-me"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r w:rsidRPr="00207EA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[[#{</w:t>
            </w:r>
            <w:proofErr w:type="spellStart"/>
            <w:r w:rsidRPr="00207EA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login.remember</w:t>
            </w:r>
            <w:proofErr w:type="spellEnd"/>
            <w:r w:rsidRPr="00207EA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}]]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07EA6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07EA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4C161CD5" w14:textId="0AD82520" w:rsidR="00EC1F85" w:rsidRDefault="00490D80" w:rsidP="00490D80">
      <w:pPr>
        <w:pStyle w:val="3"/>
        <w:ind w:firstLine="420"/>
      </w:pPr>
      <w:r>
        <w:t>效果</w:t>
      </w:r>
    </w:p>
    <w:p w14:paraId="2114F858" w14:textId="32EA3CC0" w:rsidR="00490D80" w:rsidRDefault="00490D80" w:rsidP="007469D0">
      <w:pPr>
        <w:ind w:firstLine="420"/>
        <w:jc w:val="center"/>
      </w:pPr>
      <w:r>
        <w:rPr>
          <w:noProof/>
        </w:rPr>
        <w:drawing>
          <wp:inline distT="0" distB="0" distL="0" distR="0" wp14:anchorId="5AF6DDBD" wp14:editId="3FCCBFA1">
            <wp:extent cx="2880000" cy="1825572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5988" w14:textId="7D2DAAD0" w:rsidR="00490D80" w:rsidRDefault="00490D80" w:rsidP="00490D80">
      <w:pPr>
        <w:ind w:firstLine="420"/>
      </w:pPr>
      <w:r>
        <w:t>切换浏览器</w:t>
      </w:r>
      <w:r w:rsidR="00D841A9">
        <w:t>语言</w:t>
      </w:r>
    </w:p>
    <w:p w14:paraId="5BFEF39C" w14:textId="1C588C4A" w:rsidR="00CE272C" w:rsidRDefault="00CE272C" w:rsidP="007469D0">
      <w:pPr>
        <w:ind w:firstLine="420"/>
        <w:jc w:val="center"/>
      </w:pPr>
      <w:r>
        <w:rPr>
          <w:noProof/>
        </w:rPr>
        <w:drawing>
          <wp:inline distT="0" distB="0" distL="0" distR="0" wp14:anchorId="71C4C741" wp14:editId="068FC094">
            <wp:extent cx="2880000" cy="2563082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DDB" w14:textId="51EF16D3" w:rsidR="00AB17ED" w:rsidRDefault="00AB17ED" w:rsidP="00AB17ED">
      <w:pPr>
        <w:pStyle w:val="3"/>
        <w:ind w:firstLine="420"/>
      </w:pPr>
      <w:r>
        <w:t>点击按钮实现切换国际化</w:t>
      </w:r>
    </w:p>
    <w:p w14:paraId="19EB95E7" w14:textId="77777777" w:rsidR="00AB17ED" w:rsidRDefault="00AB17ED" w:rsidP="00AB17ED">
      <w:pPr>
        <w:ind w:firstLine="420"/>
      </w:pPr>
      <w:r>
        <w:rPr>
          <w:rFonts w:hint="eastAsia"/>
        </w:rPr>
        <w:t>原理：</w:t>
      </w:r>
    </w:p>
    <w:p w14:paraId="5C4B8301" w14:textId="2E81F086" w:rsidR="00AB17ED" w:rsidRDefault="00AB17ED" w:rsidP="00AB17ED">
      <w:pPr>
        <w:ind w:firstLine="420"/>
      </w:pPr>
      <w:r>
        <w:tab/>
      </w:r>
      <w:r>
        <w:rPr>
          <w:rFonts w:hint="eastAsia"/>
        </w:rPr>
        <w:t>际化</w:t>
      </w:r>
      <w:r>
        <w:t>Locale</w:t>
      </w:r>
      <w:r>
        <w:t>（区域信息对象）；</w:t>
      </w:r>
      <w:proofErr w:type="spellStart"/>
      <w:r>
        <w:t>LocaleResolver</w:t>
      </w:r>
      <w:proofErr w:type="spellEnd"/>
      <w:r>
        <w:t>（获取区域信息对象）；</w:t>
      </w:r>
    </w:p>
    <w:p w14:paraId="49F51ACF" w14:textId="622A2D04" w:rsidR="0097284C" w:rsidRDefault="0097284C" w:rsidP="00AB17ED">
      <w:pPr>
        <w:ind w:firstLine="420"/>
      </w:pPr>
      <w:proofErr w:type="spellStart"/>
      <w:r w:rsidRPr="0097284C">
        <w:t>WebMvcAutoConfiguration</w:t>
      </w:r>
      <w:proofErr w:type="spellEnd"/>
      <w:r w:rsidR="00F42272">
        <w:t>中配置了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1D37" w14:paraId="63B2C8D5" w14:textId="77777777" w:rsidTr="00781D37">
        <w:tc>
          <w:tcPr>
            <w:tcW w:w="8296" w:type="dxa"/>
          </w:tcPr>
          <w:p w14:paraId="5564E15C" w14:textId="77777777" w:rsidR="00781D37" w:rsidRPr="00781D37" w:rsidRDefault="00781D37" w:rsidP="00781D3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81D3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Pr="00781D3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ConditionalOnMissingBean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>@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ConditionalOnProperty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(prefix = </w:t>
            </w:r>
            <w:r w:rsidRPr="00781D3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781D3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spring.mvc</w:t>
            </w:r>
            <w:proofErr w:type="spellEnd"/>
            <w:r w:rsidRPr="00781D3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, name = </w:t>
            </w:r>
            <w:r w:rsidRPr="00781D3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"locale"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 {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781D3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mvcProperties</w:t>
            </w:r>
            <w:proofErr w:type="spellEnd"/>
            <w:r w:rsidRPr="00781D3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br/>
              <w:t xml:space="preserve">         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() ==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WebMvcProperties.LocaleResolver.</w:t>
            </w:r>
            <w:r w:rsidRPr="00781D37">
              <w:rPr>
                <w:rFonts w:ascii="Consolas" w:eastAsia="宋体" w:hAnsi="Consolas" w:cs="宋体"/>
                <w:b/>
                <w:i/>
                <w:iCs/>
                <w:color w:val="660E7A"/>
                <w:sz w:val="18"/>
                <w:szCs w:val="18"/>
              </w:rPr>
              <w:t>FIXED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new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FixedLocaleResolver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781D3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mvcProperties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.getLocale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AcceptHeaderLocaleResolver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AcceptHeaderLocaleResolver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localeResolver.setDefaultLocale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this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</w:t>
            </w:r>
            <w:r w:rsidRPr="00781D37">
              <w:rPr>
                <w:rFonts w:ascii="Consolas" w:eastAsia="宋体" w:hAnsi="Consolas" w:cs="宋体"/>
                <w:b/>
                <w:color w:val="660E7A"/>
                <w:sz w:val="18"/>
                <w:szCs w:val="18"/>
              </w:rPr>
              <w:t>mvcProperties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.getLocale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781D3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</w:t>
            </w:r>
            <w:proofErr w:type="spellEnd"/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781D3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  <w:p w14:paraId="7E88DDD2" w14:textId="77777777" w:rsidR="00781D37" w:rsidRPr="00781D37" w:rsidRDefault="00781D37" w:rsidP="00AB17ED">
            <w:pPr>
              <w:ind w:firstLineChars="0" w:firstLine="0"/>
            </w:pPr>
          </w:p>
        </w:tc>
      </w:tr>
    </w:tbl>
    <w:p w14:paraId="60F8D4F7" w14:textId="77777777" w:rsidR="00781D37" w:rsidRPr="00AB17ED" w:rsidRDefault="00781D37" w:rsidP="00AB17ED">
      <w:pPr>
        <w:ind w:firstLine="420"/>
      </w:pPr>
    </w:p>
    <w:p w14:paraId="238C1502" w14:textId="7A1B251F" w:rsidR="00F3596A" w:rsidRDefault="00F3596A" w:rsidP="00F3596A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EC7" w14:paraId="07A3BD59" w14:textId="77777777" w:rsidTr="001C1EC7">
        <w:tc>
          <w:tcPr>
            <w:tcW w:w="8296" w:type="dxa"/>
          </w:tcPr>
          <w:p w14:paraId="30BEF701" w14:textId="77777777" w:rsidR="002B76B5" w:rsidRDefault="001C1EC7" w:rsidP="001C1E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1C1EC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@Override</w:t>
            </w:r>
            <w:r w:rsidRPr="001C1EC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Locale </w:t>
            </w:r>
            <w:proofErr w:type="spellStart"/>
            <w:proofErr w:type="gram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resolveLocale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HttpServletRequest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request) {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Locale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</w:p>
          <w:p w14:paraId="2E47CB9B" w14:textId="2C8747EF" w:rsidR="002B76B5" w:rsidRPr="007C3DEF" w:rsidRDefault="002B76B5" w:rsidP="001C1E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</w:pPr>
            <w:r w:rsidRPr="007C3DEF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 xml:space="preserve">  //</w:t>
            </w:r>
            <w:r w:rsidRPr="007C3DEF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从请求头中获取信息</w:t>
            </w:r>
          </w:p>
          <w:p w14:paraId="217B060C" w14:textId="6D992A72" w:rsidR="001C1EC7" w:rsidRPr="007C3DEF" w:rsidRDefault="001C1EC7" w:rsidP="007C3D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!=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null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&amp;&amp;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request.getHeader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1C1EC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"Accept-Language"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) ==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null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Locale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request.getLocale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List&lt;Locale&gt;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supportedLocales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getSupportedLocales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supportedLocales.isEmpty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() ||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supportedLocales.contains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 {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Locale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findSupportedLocale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(request,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supportedLocales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if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!=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null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 {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supportedLocale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!= </w:t>
            </w:r>
            <w:r w:rsidRPr="001C1EC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null 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?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defaultLocale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: </w:t>
            </w:r>
            <w:proofErr w:type="spellStart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requestLocale</w:t>
            </w:r>
            <w:proofErr w:type="spellEnd"/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1C1EC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E6C0FA4" w14:textId="4A6C3861" w:rsidR="001C1EC7" w:rsidRDefault="007C3DEF" w:rsidP="00F3596A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中取出对应的</w:t>
      </w:r>
      <w:r>
        <w:rPr>
          <w:rFonts w:hint="eastAsia"/>
        </w:rPr>
        <w:t>local</w:t>
      </w:r>
      <w:r>
        <w:rPr>
          <w:rFonts w:hint="eastAsia"/>
        </w:rPr>
        <w:t>信息</w:t>
      </w:r>
    </w:p>
    <w:p w14:paraId="34BBC9B0" w14:textId="0BCA1FD1" w:rsidR="00FF41FA" w:rsidRDefault="00FF41FA" w:rsidP="00883FBF">
      <w:pPr>
        <w:ind w:firstLineChars="0" w:firstLine="0"/>
      </w:pPr>
      <w:r>
        <w:rPr>
          <w:noProof/>
        </w:rPr>
        <w:drawing>
          <wp:inline distT="0" distB="0" distL="0" distR="0" wp14:anchorId="02254E27" wp14:editId="373BE02E">
            <wp:extent cx="5274310" cy="661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574F" w14:textId="20A96F5B" w:rsidR="00883FBF" w:rsidRDefault="00883FBF" w:rsidP="00883FBF">
      <w:pPr>
        <w:ind w:firstLineChars="0" w:firstLine="0"/>
      </w:pPr>
    </w:p>
    <w:p w14:paraId="1F21C0FD" w14:textId="7E52E8C7" w:rsidR="00883FBF" w:rsidRDefault="00883FBF" w:rsidP="00883FBF">
      <w:pPr>
        <w:ind w:firstLineChars="0" w:firstLine="0"/>
      </w:pPr>
      <w:r>
        <w:t>解决方法：</w:t>
      </w:r>
    </w:p>
    <w:p w14:paraId="6AC483FB" w14:textId="199185FC" w:rsidR="00883FBF" w:rsidRPr="00490D80" w:rsidRDefault="00883FBF" w:rsidP="00883FBF">
      <w:pPr>
        <w:ind w:firstLineChars="0" w:firstLine="0"/>
      </w:pPr>
      <w:r>
        <w:rPr>
          <w:rFonts w:hint="eastAsia"/>
        </w:rPr>
        <w:t>点击中文</w:t>
      </w:r>
      <w:r>
        <w:rPr>
          <w:rFonts w:hint="eastAsia"/>
        </w:rPr>
        <w:t>/</w:t>
      </w:r>
      <w:r>
        <w:t>英文切换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FBF" w14:paraId="47357257" w14:textId="77777777" w:rsidTr="00883FBF">
        <w:tc>
          <w:tcPr>
            <w:tcW w:w="8296" w:type="dxa"/>
          </w:tcPr>
          <w:p w14:paraId="22D7ADDB" w14:textId="627180AF" w:rsidR="00883FBF" w:rsidRPr="005A19B5" w:rsidRDefault="00883FBF" w:rsidP="005A19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83FBF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btn-sm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:href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"@{/index.html('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zh_CN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')}"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83FBF">
              <w:rPr>
                <w:rFonts w:ascii="宋体" w:eastAsia="宋体" w:hAnsi="宋体" w:cs="宋体" w:hint="eastAsia"/>
                <w:bCs w:val="0"/>
                <w:color w:val="000000"/>
                <w:sz w:val="18"/>
                <w:szCs w:val="18"/>
              </w:rPr>
              <w:t>中文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83FBF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83FBF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btn-sm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660E7A"/>
                <w:sz w:val="18"/>
                <w:szCs w:val="18"/>
                <w:shd w:val="clear" w:color="auto" w:fill="EFEFEF"/>
              </w:rPr>
              <w:t>th</w:t>
            </w:r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:href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"@{/index.html('</w:t>
            </w:r>
            <w:proofErr w:type="spellStart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en_US</w:t>
            </w:r>
            <w:proofErr w:type="spellEnd"/>
            <w:r w:rsidRPr="00883FBF">
              <w:rPr>
                <w:rFonts w:ascii="Consolas" w:eastAsia="宋体" w:hAnsi="Consolas" w:cs="宋体"/>
                <w:b/>
                <w:color w:val="008000"/>
                <w:sz w:val="18"/>
                <w:szCs w:val="18"/>
                <w:shd w:val="clear" w:color="auto" w:fill="EFEFEF"/>
              </w:rPr>
              <w:t>')}"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English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83FBF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 w:rsidRPr="00883FBF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513099BA" w14:textId="390553DA" w:rsidR="00EC1F85" w:rsidRDefault="00EC1F85" w:rsidP="00AE44BE">
      <w:pPr>
        <w:ind w:firstLine="420"/>
        <w:rPr>
          <w:color w:val="FF0000"/>
        </w:rPr>
      </w:pPr>
    </w:p>
    <w:p w14:paraId="1C6EA644" w14:textId="5BED50E6" w:rsidR="00C879FF" w:rsidRDefault="00C879FF" w:rsidP="00C879FF">
      <w:pPr>
        <w:ind w:firstLine="420"/>
      </w:pPr>
    </w:p>
    <w:p w14:paraId="3A456B5C" w14:textId="3C0CCF9E" w:rsidR="00C879FF" w:rsidRDefault="00C879FF" w:rsidP="00C879FF">
      <w:pPr>
        <w:ind w:firstLineChars="0" w:firstLine="0"/>
      </w:pPr>
      <w: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6DB6" w14:paraId="4D4EB848" w14:textId="77777777" w:rsidTr="00F553BF">
        <w:tc>
          <w:tcPr>
            <w:tcW w:w="8296" w:type="dxa"/>
          </w:tcPr>
          <w:p w14:paraId="5F154040" w14:textId="50447781" w:rsidR="00CE6DB6" w:rsidRPr="00425E9F" w:rsidRDefault="00DA3E15" w:rsidP="00425E9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/**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A3E15">
              <w:rPr>
                <w:rFonts w:ascii="Consolas" w:eastAsia="宋体" w:hAnsi="Consolas" w:cs="宋体"/>
                <w:b/>
                <w:i/>
                <w:iCs/>
                <w:color w:val="808080"/>
                <w:sz w:val="18"/>
                <w:szCs w:val="18"/>
              </w:rPr>
              <w:t xml:space="preserve">@author 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pad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A3E15">
              <w:rPr>
                <w:rFonts w:ascii="Consolas" w:eastAsia="宋体" w:hAnsi="Consolas" w:cs="宋体"/>
                <w:b/>
                <w:i/>
                <w:iCs/>
                <w:color w:val="808080"/>
                <w:sz w:val="18"/>
                <w:szCs w:val="18"/>
              </w:rPr>
              <w:t xml:space="preserve">@description 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${description}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A3E15">
              <w:rPr>
                <w:rFonts w:ascii="Consolas" w:eastAsia="宋体" w:hAnsi="Consolas" w:cs="宋体"/>
                <w:b/>
                <w:i/>
                <w:iCs/>
                <w:color w:val="808080"/>
                <w:sz w:val="18"/>
                <w:szCs w:val="18"/>
              </w:rPr>
              <w:t xml:space="preserve">@date 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2019/3/4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MyLocalResolver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implements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LocaleResolver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A3E1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@Override</w:t>
            </w:r>
            <w:r w:rsidRPr="00DA3E1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Locale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resolveLocale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HttpServletRequest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request) {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acceptLanguage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request.getParameter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A3E1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DA3E1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acceptLanguage</w:t>
            </w:r>
            <w:proofErr w:type="spellEnd"/>
            <w:r w:rsidRPr="00DA3E1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A3E1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如果不存在，则使用默认的语言</w:t>
            </w:r>
            <w:r w:rsidRPr="00DA3E1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Locale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Locale.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getDefault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if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(!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StringUtils.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isEmpty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acceptLanguage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)){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</w:t>
            </w:r>
            <w:r w:rsidRPr="00DA3E15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A3E1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分成语言代码和国家代码</w:t>
            </w:r>
            <w:r w:rsidRPr="00DA3E15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String[] split =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acceptLanguage.split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A3E15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"_"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    locale =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Locale(split[</w:t>
            </w:r>
            <w:r w:rsidRPr="00DA3E15">
              <w:rPr>
                <w:rFonts w:ascii="Consolas" w:eastAsia="宋体" w:hAnsi="Consolas" w:cs="宋体"/>
                <w:bCs w:val="0"/>
                <w:color w:val="0000FF"/>
                <w:sz w:val="18"/>
                <w:szCs w:val="18"/>
              </w:rPr>
              <w:t>0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], split[</w:t>
            </w:r>
            <w:r w:rsidRPr="00DA3E15">
              <w:rPr>
                <w:rFonts w:ascii="Consolas" w:eastAsia="宋体" w:hAnsi="Consolas" w:cs="宋体"/>
                <w:bCs w:val="0"/>
                <w:color w:val="0000FF"/>
                <w:sz w:val="18"/>
                <w:szCs w:val="18"/>
              </w:rPr>
              <w:t>1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]);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}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locale;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A3E1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@Override</w:t>
            </w:r>
            <w:r w:rsidRPr="00DA3E15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DA3E15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setLocale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HttpServletRequest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request, </w:t>
            </w:r>
            <w:proofErr w:type="spellStart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HttpServletResponse</w:t>
            </w:r>
            <w:proofErr w:type="spellEnd"/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response, Locale locale) {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A3E1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8606A6C" w14:textId="77777777" w:rsidR="00C21B8A" w:rsidRPr="004B34F7" w:rsidRDefault="00C21B8A" w:rsidP="00C21B8A">
      <w:pPr>
        <w:ind w:firstLine="420"/>
      </w:pPr>
    </w:p>
    <w:p w14:paraId="1D7C8CD1" w14:textId="79721072" w:rsidR="002B0A59" w:rsidRDefault="002B0A59" w:rsidP="002B0A59">
      <w:pPr>
        <w:pStyle w:val="11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开发</w:t>
      </w:r>
    </w:p>
    <w:p w14:paraId="3ED49F61" w14:textId="56698A3C" w:rsidR="004E1E9F" w:rsidRDefault="004E1E9F" w:rsidP="004E1E9F">
      <w:pPr>
        <w:pStyle w:val="11"/>
      </w:pPr>
      <w:r>
        <w:rPr>
          <w:rFonts w:hint="eastAsia"/>
        </w:rPr>
        <w:t>配置</w:t>
      </w:r>
      <w:r>
        <w:rPr>
          <w:rFonts w:hint="eastAsia"/>
        </w:rPr>
        <w:t>Web</w:t>
      </w:r>
    </w:p>
    <w:p w14:paraId="29E9069A" w14:textId="03C1E79B" w:rsidR="00B657F3" w:rsidRPr="00B657F3" w:rsidRDefault="00B657F3" w:rsidP="00B657F3">
      <w:pPr>
        <w:pStyle w:val="20"/>
      </w:pPr>
      <w:r>
        <w:rPr>
          <w:rFonts w:hint="eastAsia"/>
        </w:rPr>
        <w:t>拦截器和跨域请求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E9F" w14:paraId="25210B55" w14:textId="77777777" w:rsidTr="004E1E9F">
        <w:tc>
          <w:tcPr>
            <w:tcW w:w="8296" w:type="dxa"/>
          </w:tcPr>
          <w:p w14:paraId="65363E4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com.sxt.cloud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.conf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D00DAC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54D4DC3A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java.io.PrintWriter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5118D3E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0D6433C8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javax.servlet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.http.HttpServletRequest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823323B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javax.servlet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.http.HttpServletResponse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94AF293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2B48D5E2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.context.annotation.Configuration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44208D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.HandlerInterceptor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459A308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.ModelAndView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DD0209A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.config.annotation.CorsRegistry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47FA4B6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.config.annotation.InterceptorRegistry;</w:t>
            </w:r>
          </w:p>
          <w:p w14:paraId="6FDEC21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.config.annotation.WebMvcConfigurerAdapter;</w:t>
            </w:r>
          </w:p>
          <w:p w14:paraId="4FC9D73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0D52E6A7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@Configuration</w:t>
            </w:r>
          </w:p>
          <w:p w14:paraId="40673D94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WebConfig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extends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WebMvcConfigurerAdapter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{</w:t>
            </w:r>
          </w:p>
          <w:p w14:paraId="53B23759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77023057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2A055FB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2B3678F4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注册一个拦截器</w:t>
            </w:r>
          </w:p>
          <w:p w14:paraId="63CAF152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addInterceptors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InterceptorRegistry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7B98B7F8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addInterceptor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HandlerInterceptor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 {</w:t>
            </w:r>
          </w:p>
          <w:p w14:paraId="2CD6957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3F31A192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preHandle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handler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6E102A9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Exception {</w:t>
            </w:r>
          </w:p>
          <w:p w14:paraId="7D3FBB4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.getHeader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"token"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10152F7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==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|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|!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.equals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"123456"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 {</w:t>
            </w:r>
          </w:p>
          <w:p w14:paraId="7AD8870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PrintWriter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writer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.getWriter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5FC1D5D6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writer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"{'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code':'403','msg':'token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错误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'}"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A3563F6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writer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.close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5D489973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533BCC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6CDCE1C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70CE4277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33D8D1D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1FF6A2EF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postHandle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handler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53D57A66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Exception {</w:t>
            </w:r>
          </w:p>
          <w:p w14:paraId="3FC57126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14928D5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544B724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4832C1EF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afterCompletion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handler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Exception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ex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5E46D034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Exception {</w:t>
            </w:r>
          </w:p>
          <w:p w14:paraId="5DAE47AF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0200FAE4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拦截所有请求</w:t>
            </w:r>
          </w:p>
          <w:p w14:paraId="7AA5A908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}).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addPathPatterns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"/**"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excludePathPatterns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排除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swagger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的依赖</w:t>
            </w:r>
          </w:p>
          <w:p w14:paraId="40529E8E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"/*.html"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3C9987BA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"/**/**.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css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68F8B1C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"/**/**.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js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27C8020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"/favicon.ico"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3F02498A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"/swagger-resources/**"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55CC1729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v2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api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-docs/**"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11A16C8B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"/user/code"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</w:p>
          <w:p w14:paraId="78CDD281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"/user/add"</w:t>
            </w:r>
          </w:p>
          <w:p w14:paraId="0B11A00B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);</w:t>
            </w:r>
          </w:p>
          <w:p w14:paraId="3E357F2B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255C5EC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63ADB191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Cors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添加跨域请求</w:t>
            </w:r>
          </w:p>
          <w:p w14:paraId="1981F26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293C1987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addCorsMappings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CorsRegistry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01AC22EB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.addMapping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"/**"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</w:p>
          <w:p w14:paraId="43C440C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跨域请求方法</w:t>
            </w:r>
          </w:p>
          <w:p w14:paraId="5AF6D17D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allowedMethods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</w:p>
          <w:p w14:paraId="49CF9129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</w:p>
          <w:p w14:paraId="3B00A93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allowedOrigins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</w:p>
          <w:p w14:paraId="2367615E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跨域是否允许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cookie</w:t>
            </w:r>
          </w:p>
          <w:p w14:paraId="500F1F33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allowCredentials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</w:p>
          <w:p w14:paraId="6F2CCF60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跨域是否允许那些头</w:t>
            </w:r>
          </w:p>
          <w:p w14:paraId="251C8CA3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allowedHeaders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</w:t>
            </w:r>
          </w:p>
          <w:p w14:paraId="534C1F4E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请求成功后，距离下次验证的时间，一般两个小时</w:t>
            </w:r>
          </w:p>
          <w:p w14:paraId="2A59E83A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maxAge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7200);</w:t>
            </w:r>
          </w:p>
          <w:p w14:paraId="562EBA5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super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.addCorsMappings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registry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9AF30BC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30ED7EAE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22219FA5" w14:textId="77777777" w:rsidR="004E1E9F" w:rsidRDefault="004E1E9F" w:rsidP="004E1E9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1C41D8A6" w14:textId="77777777" w:rsidR="004E1E9F" w:rsidRDefault="004E1E9F" w:rsidP="004E1E9F">
            <w:pPr>
              <w:ind w:firstLineChars="0" w:firstLine="0"/>
            </w:pPr>
          </w:p>
        </w:tc>
      </w:tr>
    </w:tbl>
    <w:p w14:paraId="31566C8F" w14:textId="14D72C24" w:rsidR="004E1E9F" w:rsidRDefault="004E1E9F" w:rsidP="004E1E9F">
      <w:pPr>
        <w:ind w:firstLine="420"/>
      </w:pPr>
    </w:p>
    <w:p w14:paraId="34854702" w14:textId="444C3EF2" w:rsidR="005E2289" w:rsidRDefault="005E2289" w:rsidP="005E2289">
      <w:pPr>
        <w:pStyle w:val="20"/>
      </w:pPr>
      <w:r>
        <w:rPr>
          <w:rFonts w:hint="eastAsia"/>
        </w:rPr>
        <w:t>异常配置</w:t>
      </w:r>
      <w:r w:rsidR="000D4AEE">
        <w:rPr>
          <w:rFonts w:hint="eastAsia"/>
        </w:rPr>
        <w:t>类</w:t>
      </w:r>
    </w:p>
    <w:p w14:paraId="3C179392" w14:textId="020B36A9" w:rsidR="00A520B1" w:rsidRDefault="00A520B1" w:rsidP="00A520B1">
      <w:pPr>
        <w:ind w:firstLine="420"/>
      </w:pPr>
      <w:r>
        <w:rPr>
          <w:rFonts w:hint="eastAsia"/>
        </w:rPr>
        <w:t>目的：将抛出的异常拦截下来。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2940" w14:paraId="259DA44D" w14:textId="77777777" w:rsidTr="00E62940">
        <w:tc>
          <w:tcPr>
            <w:tcW w:w="8296" w:type="dxa"/>
          </w:tcPr>
          <w:p w14:paraId="2015866F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74D322F8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/**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以后所有的异常都会进该类</w:t>
            </w:r>
          </w:p>
          <w:p w14:paraId="62F16B58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/>
                <w:color w:val="7F9FBF"/>
                <w:sz w:val="20"/>
                <w:szCs w:val="20"/>
              </w:rPr>
              <w:t>@author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Padingpading</w:t>
            </w:r>
            <w:proofErr w:type="spellEnd"/>
          </w:p>
          <w:p w14:paraId="62AFF47F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</w:t>
            </w:r>
          </w:p>
          <w:p w14:paraId="13438AB3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*/</w:t>
            </w:r>
          </w:p>
          <w:p w14:paraId="212CB159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//web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层的切面</w:t>
            </w:r>
          </w:p>
          <w:p w14:paraId="4A9C5F46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RestControllerAdvice</w:t>
            </w:r>
            <w:proofErr w:type="spellEnd"/>
          </w:p>
          <w:p w14:paraId="6BFFE641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WebErrorLog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5331460C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24590CB5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记录日志</w:t>
            </w:r>
          </w:p>
          <w:p w14:paraId="07494723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Logger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20"/>
                <w:szCs w:val="20"/>
              </w:rPr>
              <w:t>logger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LoggerFactory.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getLogger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WebErrorLog.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13AB2DA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63EC2451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拦截所有的异常，异常后会进入该类</w:t>
            </w:r>
          </w:p>
          <w:p w14:paraId="753A306F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括号中为要处理的异常类型</w:t>
            </w:r>
          </w:p>
          <w:p w14:paraId="5460F993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ExceptionHandler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RuntimeException.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275361EF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Result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handlerRuntime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Exception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exception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44E0C605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、程序员</w:t>
            </w:r>
          </w:p>
          <w:p w14:paraId="7E19907E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20"/>
                <w:szCs w:val="20"/>
              </w:rPr>
              <w:t>logger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.error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exception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.getMessage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());</w:t>
            </w:r>
          </w:p>
          <w:p w14:paraId="35C93A72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、用户</w:t>
            </w:r>
          </w:p>
          <w:p w14:paraId="03D3E6E2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Result.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error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(500,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服务器错误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34D19CE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6FE3EC65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5F0C293" w14:textId="77777777" w:rsidR="00E62940" w:rsidRDefault="00E62940" w:rsidP="00E629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38A4CEC8" w14:textId="77777777" w:rsidR="00E62940" w:rsidRDefault="00E62940" w:rsidP="00A520B1">
            <w:pPr>
              <w:ind w:firstLineChars="0" w:firstLine="0"/>
            </w:pPr>
          </w:p>
        </w:tc>
      </w:tr>
    </w:tbl>
    <w:p w14:paraId="033C98E3" w14:textId="77777777" w:rsidR="00B87CE4" w:rsidRPr="00A520B1" w:rsidRDefault="00B87CE4" w:rsidP="00A520B1">
      <w:pPr>
        <w:ind w:firstLine="420"/>
      </w:pPr>
    </w:p>
    <w:p w14:paraId="1F275DF5" w14:textId="2F3E27E5" w:rsidR="00A520B1" w:rsidRDefault="00A73883" w:rsidP="00A73883">
      <w:pPr>
        <w:pStyle w:val="20"/>
      </w:pPr>
      <w:r>
        <w:rPr>
          <w:rFonts w:hint="eastAsia"/>
        </w:rPr>
        <w:t>日志的配置</w:t>
      </w:r>
    </w:p>
    <w:p w14:paraId="7E8D53DB" w14:textId="624DCFC5" w:rsidR="00A73883" w:rsidRDefault="00A73883" w:rsidP="00A73883">
      <w:pPr>
        <w:pStyle w:val="3"/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3883" w14:paraId="4AFC22C1" w14:textId="77777777" w:rsidTr="002C71FD">
        <w:tc>
          <w:tcPr>
            <w:tcW w:w="8296" w:type="dxa"/>
          </w:tcPr>
          <w:p w14:paraId="735DD698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#log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日志的配置</w:t>
            </w:r>
          </w:p>
          <w:p w14:paraId="71FE76E2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logging:</w:t>
            </w:r>
          </w:p>
          <w:p w14:paraId="4A23AB12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file: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log/log.log   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日志文件放到哪里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相对路径</w:t>
            </w:r>
          </w:p>
          <w:p w14:paraId="5566ABD4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path: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日志文件放到哪里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绝对路径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 xml:space="preserve"> 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etc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 xml:space="preserve">/user/service/log.log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linux</w:t>
            </w:r>
            <w:proofErr w:type="spellEnd"/>
          </w:p>
          <w:p w14:paraId="5EDAB922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level: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日志的级别，通过报名配置</w:t>
            </w:r>
          </w:p>
          <w:p w14:paraId="07FD3462" w14:textId="77777777" w:rsidR="00A73883" w:rsidRDefault="00A73883" w:rsidP="00A73883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root: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error 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在没有配置包的级别，默认是这个级别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默认对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error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都不打印</w:t>
            </w:r>
          </w:p>
          <w:p w14:paraId="3CD8247A" w14:textId="4559637C" w:rsidR="00A73883" w:rsidRDefault="00A73883" w:rsidP="00A73883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com.sxt.cloud.service.impl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info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级别很低</w:t>
            </w:r>
            <w:r w:rsidR="004C7EEF">
              <w:rPr>
                <w:rFonts w:ascii="Consolas" w:eastAsiaTheme="minorEastAsia" w:hAnsi="Consolas" w:cs="Consolas" w:hint="eastAsia"/>
                <w:bCs w:val="0"/>
                <w:color w:val="FF0032"/>
                <w:sz w:val="20"/>
                <w:szCs w:val="20"/>
              </w:rPr>
              <w:t>，信息也多</w:t>
            </w:r>
          </w:p>
        </w:tc>
      </w:tr>
    </w:tbl>
    <w:p w14:paraId="5E28964D" w14:textId="4C8B14CC" w:rsidR="00A73883" w:rsidRDefault="00E02FD4" w:rsidP="00E02FD4">
      <w:pPr>
        <w:pStyle w:val="3"/>
        <w:ind w:firstLine="420"/>
      </w:pPr>
      <w:r>
        <w:rPr>
          <w:rFonts w:hint="eastAsia"/>
        </w:rPr>
        <w:t>日志打印</w:t>
      </w:r>
    </w:p>
    <w:p w14:paraId="1F3E429D" w14:textId="03F65BB4" w:rsidR="00266B01" w:rsidRDefault="00047C9A" w:rsidP="00266B01">
      <w:pPr>
        <w:autoSpaceDE w:val="0"/>
        <w:autoSpaceDN w:val="0"/>
        <w:adjustRightInd w:val="0"/>
        <w:ind w:firstLineChars="0" w:firstLine="0"/>
        <w:jc w:val="left"/>
        <w:rPr>
          <w:rFonts w:ascii="Consolas" w:eastAsiaTheme="minorEastAsia" w:hAnsi="Consolas" w:cs="Consolas"/>
          <w:bCs w:val="0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color w:val="7F0055"/>
          <w:kern w:val="0"/>
          <w:sz w:val="20"/>
          <w:szCs w:val="20"/>
        </w:rPr>
        <w:tab/>
      </w:r>
      <w:r w:rsidR="00266B01">
        <w:rPr>
          <w:rFonts w:ascii="Consolas" w:eastAsiaTheme="minorEastAsia" w:hAnsi="Consolas" w:cs="Consolas"/>
          <w:b/>
          <w:color w:val="7F0055"/>
          <w:kern w:val="0"/>
          <w:sz w:val="20"/>
          <w:szCs w:val="20"/>
        </w:rPr>
        <w:t>import</w:t>
      </w:r>
      <w:r w:rsidR="00266B01"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="00266B01"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org.slf4j.Logger</w:t>
      </w:r>
      <w:proofErr w:type="spellEnd"/>
      <w:proofErr w:type="gramEnd"/>
      <w:r w:rsidR="00266B01"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;</w:t>
      </w:r>
    </w:p>
    <w:p w14:paraId="0EA9C754" w14:textId="328E3436" w:rsidR="00266B01" w:rsidRPr="00266B01" w:rsidRDefault="00266B01" w:rsidP="00266B01">
      <w:pPr>
        <w:ind w:firstLine="400"/>
      </w:pPr>
      <w:r>
        <w:rPr>
          <w:rFonts w:ascii="Consolas" w:eastAsiaTheme="minorEastAsia" w:hAnsi="Consolas" w:cs="Consolas"/>
          <w:b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org.slf4j.LoggerFactory</w:t>
      </w:r>
      <w:proofErr w:type="spellEnd"/>
      <w:proofErr w:type="gramEnd"/>
      <w:r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2FD4" w14:paraId="15773D56" w14:textId="77777777" w:rsidTr="00E02FD4">
        <w:tc>
          <w:tcPr>
            <w:tcW w:w="8296" w:type="dxa"/>
          </w:tcPr>
          <w:p w14:paraId="2A09618F" w14:textId="5EE1A13D" w:rsidR="002C2EB0" w:rsidRDefault="00E02FD4" w:rsidP="00E02FD4">
            <w:pPr>
              <w:ind w:firstLineChars="0" w:firstLine="0"/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shd w:val="clear" w:color="auto" w:fill="E8F2FE"/>
              </w:rPr>
              <w:t>static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 xml:space="preserve"> Logger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20"/>
                <w:szCs w:val="20"/>
                <w:shd w:val="clear" w:color="auto" w:fill="E8F2FE"/>
              </w:rPr>
              <w:t>logger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LoggerFactory.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  <w:shd w:val="clear" w:color="auto" w:fill="E8F2FE"/>
              </w:rPr>
              <w:t>getLogger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MessageServiceImpl.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shd w:val="clear" w:color="auto" w:fill="E8F2FE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5BE5AEFE" w14:textId="40F9916A" w:rsidR="002C2EB0" w:rsidRPr="00793DA2" w:rsidRDefault="002C2EB0" w:rsidP="00E02FD4">
            <w:pPr>
              <w:ind w:firstLineChars="0" w:firstLine="0"/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20"/>
                <w:szCs w:val="20"/>
                <w:shd w:val="clear" w:color="auto" w:fill="E8F2FE"/>
              </w:rPr>
              <w:t>logger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.info(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="002D5869">
              <w:rPr>
                <w:rFonts w:ascii="Consolas" w:eastAsiaTheme="minorEastAsia" w:hAnsi="Consolas" w:cs="Consolas" w:hint="eastAsia"/>
                <w:bCs w:val="0"/>
                <w:color w:val="2A00FF"/>
                <w:sz w:val="20"/>
                <w:szCs w:val="20"/>
                <w:shd w:val="clear" w:color="auto" w:fill="E8F2FE"/>
              </w:rPr>
              <w:t>记录日志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  <w:shd w:val="clear" w:color="auto" w:fill="E8F2FE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6C4613BF" w14:textId="171498DF" w:rsidR="00E02FD4" w:rsidRDefault="00843625" w:rsidP="00843625">
      <w:pPr>
        <w:pStyle w:val="3"/>
        <w:ind w:firstLine="420"/>
      </w:pPr>
      <w:r>
        <w:rPr>
          <w:rFonts w:hint="eastAsia"/>
        </w:rPr>
        <w:t>日志注解</w:t>
      </w:r>
    </w:p>
    <w:p w14:paraId="0C3951D9" w14:textId="3CF37532" w:rsidR="00843625" w:rsidRDefault="00843625" w:rsidP="00843625">
      <w:pPr>
        <w:ind w:firstLine="420"/>
      </w:pPr>
      <w:r>
        <w:rPr>
          <w:rFonts w:hint="eastAsia"/>
        </w:rPr>
        <w:t>@log</w:t>
      </w:r>
    </w:p>
    <w:p w14:paraId="62E3D5C8" w14:textId="75E1E1B6" w:rsidR="00A8229B" w:rsidRDefault="00A8229B" w:rsidP="00EB5A70">
      <w:pPr>
        <w:pStyle w:val="11"/>
      </w:pPr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jdbc</w:t>
      </w:r>
      <w:proofErr w:type="spellEnd"/>
    </w:p>
    <w:p w14:paraId="759CFF0C" w14:textId="17E1075C" w:rsidR="00EB5A70" w:rsidRPr="00EB5A70" w:rsidRDefault="00EB5A70" w:rsidP="00EB5A70">
      <w:pPr>
        <w:pStyle w:val="20"/>
      </w:pPr>
      <w:r>
        <w:rPr>
          <w:rFonts w:hint="eastAsia"/>
        </w:rPr>
        <w:t>创建项目</w:t>
      </w:r>
    </w:p>
    <w:p w14:paraId="485BE8B6" w14:textId="52DA57AB" w:rsidR="00EB5A70" w:rsidRDefault="00EB5A70" w:rsidP="00EB5A70">
      <w:pPr>
        <w:ind w:firstLine="420"/>
      </w:pPr>
      <w:r>
        <w:rPr>
          <w:noProof/>
        </w:rPr>
        <w:drawing>
          <wp:inline distT="0" distB="0" distL="0" distR="0" wp14:anchorId="28EA3C10" wp14:editId="3D0F0D13">
            <wp:extent cx="2598645" cy="1364098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2DFD" w14:textId="432D4F80" w:rsidR="00AE7EA0" w:rsidRDefault="00AE7EA0" w:rsidP="00AE7EA0">
      <w:pPr>
        <w:pStyle w:val="20"/>
      </w:pPr>
      <w:r>
        <w:rPr>
          <w:rFonts w:hint="eastAsia"/>
        </w:rPr>
        <w:t>配置</w:t>
      </w:r>
    </w:p>
    <w:p w14:paraId="3C4FA7DC" w14:textId="77777777" w:rsidR="00AE7EA0" w:rsidRPr="00AE7EA0" w:rsidRDefault="00AE7EA0" w:rsidP="00AE7EA0">
      <w:pPr>
        <w:ind w:firstLine="420"/>
      </w:pPr>
    </w:p>
    <w:p w14:paraId="68430005" w14:textId="77777777" w:rsidR="00EB5A70" w:rsidRPr="00EB5A70" w:rsidRDefault="00EB5A70" w:rsidP="00EB5A70">
      <w:pPr>
        <w:ind w:firstLine="420"/>
      </w:pPr>
    </w:p>
    <w:p w14:paraId="27662069" w14:textId="7C80948F" w:rsidR="00321F1F" w:rsidRDefault="00321F1F" w:rsidP="00843625">
      <w:pPr>
        <w:ind w:firstLine="420"/>
      </w:pPr>
    </w:p>
    <w:p w14:paraId="6BD0311A" w14:textId="77777777" w:rsidR="001A501C" w:rsidRDefault="001A501C" w:rsidP="00843625">
      <w:pPr>
        <w:ind w:firstLine="420"/>
      </w:pPr>
    </w:p>
    <w:p w14:paraId="673FB931" w14:textId="275E52CC" w:rsidR="00321F1F" w:rsidRDefault="00321F1F" w:rsidP="00321F1F">
      <w:pPr>
        <w:pStyle w:val="11"/>
      </w:pPr>
      <w:proofErr w:type="spellStart"/>
      <w:r>
        <w:t>springBoot</w:t>
      </w:r>
      <w:proofErr w:type="spellEnd"/>
      <w:r>
        <w:rPr>
          <w:rFonts w:hint="eastAsia"/>
        </w:rPr>
        <w:t>与数据访问</w:t>
      </w:r>
    </w:p>
    <w:p w14:paraId="689B3067" w14:textId="77777777" w:rsidR="003A602E" w:rsidRPr="003A602E" w:rsidRDefault="003A602E" w:rsidP="003A602E">
      <w:pPr>
        <w:ind w:firstLine="420"/>
      </w:pPr>
    </w:p>
    <w:p w14:paraId="374D6262" w14:textId="41372158" w:rsidR="00CB5315" w:rsidRDefault="00CB5315" w:rsidP="00CB5315">
      <w:pPr>
        <w:pStyle w:val="20"/>
      </w:pPr>
      <w:r>
        <w:rPr>
          <w:rFonts w:hint="eastAsia"/>
        </w:rPr>
        <w:t>简介</w:t>
      </w:r>
    </w:p>
    <w:p w14:paraId="20F91718" w14:textId="1BEEE82A" w:rsidR="003A602E" w:rsidRDefault="003A602E" w:rsidP="003A602E">
      <w:pPr>
        <w:ind w:firstLine="420"/>
      </w:pPr>
      <w:r>
        <w:rPr>
          <w:rFonts w:hint="eastAsia"/>
        </w:rPr>
        <w:t>对于数据访问层，无论是</w:t>
      </w:r>
      <w:r>
        <w:t>SQL</w:t>
      </w:r>
      <w:r>
        <w:t>还是</w:t>
      </w:r>
      <w:r>
        <w:t>NOSQL</w:t>
      </w:r>
      <w:r>
        <w:t>，</w:t>
      </w:r>
      <w:r>
        <w:t>Spring Boot</w:t>
      </w:r>
      <w:r>
        <w:t>默认采用整合</w:t>
      </w:r>
      <w:r>
        <w:t>Spring Data</w:t>
      </w:r>
      <w:r>
        <w:t>的方式进行统一处理，添加大量自动配置，屏蔽了很多设置。引入</w:t>
      </w:r>
      <w:r>
        <w:rPr>
          <w:rFonts w:hint="eastAsia"/>
        </w:rPr>
        <w:t>各种</w:t>
      </w:r>
      <w:proofErr w:type="spellStart"/>
      <w:r>
        <w:t>xxxTemplate</w:t>
      </w:r>
      <w:proofErr w:type="spellEnd"/>
      <w:r>
        <w:t>，</w:t>
      </w:r>
      <w:proofErr w:type="spellStart"/>
      <w:r>
        <w:t>xxxRepository</w:t>
      </w:r>
      <w:proofErr w:type="spellEnd"/>
      <w:r>
        <w:t>来简化我们对数据访问层的操作。对我们来</w:t>
      </w:r>
      <w:r>
        <w:rPr>
          <w:rFonts w:hint="eastAsia"/>
        </w:rPr>
        <w:t>说只需要进行简单的设置即可。我们将在数据访问章节测试使用</w:t>
      </w:r>
      <w:r>
        <w:t>SQL</w:t>
      </w:r>
      <w:r>
        <w:t>相关、</w:t>
      </w:r>
      <w:r>
        <w:t>NOSQL</w:t>
      </w:r>
      <w:r>
        <w:t>在缓存、消息、检索等章节测试。</w:t>
      </w:r>
    </w:p>
    <w:p w14:paraId="3D7132C4" w14:textId="0814CC95" w:rsidR="003A602E" w:rsidRDefault="003A602E" w:rsidP="003A602E">
      <w:pPr>
        <w:ind w:firstLine="420"/>
      </w:pPr>
      <w:r>
        <w:t>-JDBC</w:t>
      </w:r>
    </w:p>
    <w:p w14:paraId="3AB56A89" w14:textId="77777777" w:rsidR="003A602E" w:rsidRDefault="003A602E" w:rsidP="003A602E">
      <w:pPr>
        <w:ind w:firstLine="420"/>
      </w:pPr>
      <w:r>
        <w:t>-</w:t>
      </w:r>
      <w:proofErr w:type="spellStart"/>
      <w:r>
        <w:t>MyBatis</w:t>
      </w:r>
      <w:proofErr w:type="spellEnd"/>
    </w:p>
    <w:p w14:paraId="3B36F7DB" w14:textId="4E930A2E" w:rsidR="003A602E" w:rsidRDefault="003A602E" w:rsidP="003A602E">
      <w:pPr>
        <w:ind w:firstLine="420"/>
      </w:pPr>
      <w:r>
        <w:t>-</w:t>
      </w:r>
      <w:proofErr w:type="spellStart"/>
      <w:r>
        <w:t>JPA</w:t>
      </w:r>
      <w:proofErr w:type="spellEnd"/>
    </w:p>
    <w:p w14:paraId="79FA6B09" w14:textId="7EFB9732" w:rsidR="00F374B5" w:rsidRDefault="00F374B5" w:rsidP="006558A8">
      <w:pPr>
        <w:ind w:firstLine="420"/>
        <w:jc w:val="center"/>
      </w:pPr>
      <w:r>
        <w:rPr>
          <w:noProof/>
        </w:rPr>
        <w:drawing>
          <wp:inline distT="0" distB="0" distL="0" distR="0" wp14:anchorId="70B98018" wp14:editId="2B6EF148">
            <wp:extent cx="4320000" cy="3393171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5DF1" w14:textId="3C62E7CD" w:rsidR="006558A8" w:rsidRDefault="006558A8" w:rsidP="006558A8">
      <w:pPr>
        <w:ind w:firstLine="420"/>
      </w:pPr>
      <w:r>
        <w:rPr>
          <w:rFonts w:hint="eastAsia"/>
        </w:rPr>
        <w:t>spring</w:t>
      </w:r>
      <w:r>
        <w:t xml:space="preserve"> data </w:t>
      </w:r>
      <w:r>
        <w:rPr>
          <w:rFonts w:hint="eastAsia"/>
        </w:rPr>
        <w:t>与数据库相关操作的。</w:t>
      </w:r>
    </w:p>
    <w:p w14:paraId="39636D81" w14:textId="77777777" w:rsidR="006535E8" w:rsidRDefault="006535E8" w:rsidP="006558A8">
      <w:pPr>
        <w:ind w:firstLine="420"/>
      </w:pPr>
    </w:p>
    <w:p w14:paraId="0C69B6B6" w14:textId="77777777" w:rsidR="00F374B5" w:rsidRDefault="00F374B5" w:rsidP="003A602E">
      <w:pPr>
        <w:ind w:firstLine="420"/>
      </w:pPr>
    </w:p>
    <w:p w14:paraId="5C31FC45" w14:textId="51974ADE" w:rsidR="002E70D4" w:rsidRDefault="002E70D4" w:rsidP="002E70D4">
      <w:pPr>
        <w:pStyle w:val="20"/>
      </w:pPr>
      <w:r>
        <w:rPr>
          <w:rFonts w:hint="eastAsia"/>
        </w:rPr>
        <w:t>整合基本的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与数据源</w:t>
      </w:r>
    </w:p>
    <w:p w14:paraId="34201099" w14:textId="4EB72683" w:rsidR="002E70D4" w:rsidRDefault="002E70D4" w:rsidP="002E70D4">
      <w:pPr>
        <w:pStyle w:val="3"/>
        <w:ind w:firstLine="420"/>
      </w:pPr>
      <w:r>
        <w:rPr>
          <w:rFonts w:hint="eastAsia"/>
        </w:rPr>
        <w:t>步骤</w:t>
      </w:r>
    </w:p>
    <w:p w14:paraId="496A2DB9" w14:textId="77777777" w:rsidR="002E70D4" w:rsidRDefault="002E70D4" w:rsidP="002E70D4">
      <w:pPr>
        <w:ind w:firstLine="420"/>
      </w:pPr>
      <w:r>
        <w:t>1</w:t>
      </w:r>
      <w:r>
        <w:t>、引入</w:t>
      </w:r>
      <w:r>
        <w:t>starter</w:t>
      </w:r>
    </w:p>
    <w:p w14:paraId="0968E2D5" w14:textId="7D47497D" w:rsidR="002E70D4" w:rsidRDefault="001960F6" w:rsidP="002E70D4">
      <w:pPr>
        <w:ind w:firstLine="420"/>
      </w:pPr>
      <w:r>
        <w:tab/>
      </w:r>
      <w:r w:rsidR="002E70D4">
        <w:t>-spring-boot-starter-</w:t>
      </w:r>
      <w:proofErr w:type="spellStart"/>
      <w:r w:rsidR="002E70D4">
        <w:t>jdbc</w:t>
      </w:r>
      <w:proofErr w:type="spellEnd"/>
    </w:p>
    <w:p w14:paraId="17D2C9F1" w14:textId="77777777" w:rsidR="002E70D4" w:rsidRDefault="002E70D4" w:rsidP="002E70D4">
      <w:pPr>
        <w:ind w:firstLine="420"/>
      </w:pPr>
      <w:r>
        <w:t>2</w:t>
      </w:r>
      <w:r>
        <w:t>、配置</w:t>
      </w:r>
      <w:proofErr w:type="spellStart"/>
      <w:r>
        <w:t>application.yml</w:t>
      </w:r>
      <w:proofErr w:type="spellEnd"/>
    </w:p>
    <w:p w14:paraId="0C99DDBF" w14:textId="77777777" w:rsidR="002E70D4" w:rsidRDefault="002E70D4" w:rsidP="002E70D4">
      <w:pPr>
        <w:ind w:firstLine="420"/>
      </w:pPr>
      <w:r>
        <w:t>3</w:t>
      </w:r>
      <w:r>
        <w:t>、测试</w:t>
      </w:r>
    </w:p>
    <w:p w14:paraId="05DCAEE6" w14:textId="77777777" w:rsidR="002E70D4" w:rsidRDefault="002E70D4" w:rsidP="002E70D4">
      <w:pPr>
        <w:ind w:firstLine="420"/>
      </w:pPr>
      <w:r>
        <w:t>4</w:t>
      </w:r>
      <w:r>
        <w:t>、高级配置：使用</w:t>
      </w:r>
      <w:r>
        <w:t>druid</w:t>
      </w:r>
      <w:r>
        <w:t>数据源</w:t>
      </w:r>
    </w:p>
    <w:p w14:paraId="7E2E5E1B" w14:textId="2039598F" w:rsidR="002E70D4" w:rsidRDefault="001960F6" w:rsidP="002E70D4">
      <w:pPr>
        <w:ind w:firstLine="420"/>
      </w:pPr>
      <w:r>
        <w:tab/>
      </w:r>
      <w:r>
        <w:tab/>
      </w:r>
      <w:r w:rsidR="002E70D4">
        <w:t>-</w:t>
      </w:r>
      <w:r w:rsidR="002E70D4">
        <w:t>引入</w:t>
      </w:r>
      <w:r w:rsidR="002E70D4">
        <w:t>druid</w:t>
      </w:r>
    </w:p>
    <w:p w14:paraId="53DD269F" w14:textId="16D3AF58" w:rsidR="002E70D4" w:rsidRDefault="001960F6" w:rsidP="002E70D4">
      <w:pPr>
        <w:ind w:firstLine="420"/>
      </w:pPr>
      <w:r>
        <w:tab/>
      </w:r>
      <w:r>
        <w:tab/>
      </w:r>
      <w:r w:rsidR="002E70D4">
        <w:t>-</w:t>
      </w:r>
      <w:r w:rsidR="002E70D4">
        <w:t>配置属性</w:t>
      </w:r>
    </w:p>
    <w:p w14:paraId="1C8DE0E4" w14:textId="7A5ABF32" w:rsidR="00291FF5" w:rsidRDefault="002E70D4" w:rsidP="002E70D4">
      <w:pPr>
        <w:ind w:firstLine="420"/>
      </w:pPr>
      <w:r>
        <w:t>5</w:t>
      </w:r>
      <w:r>
        <w:t>、配置</w:t>
      </w:r>
      <w:r>
        <w:t>druid</w:t>
      </w:r>
      <w:r>
        <w:t>数据源监控</w:t>
      </w:r>
    </w:p>
    <w:p w14:paraId="0665CDAA" w14:textId="2460894F" w:rsidR="00291FF5" w:rsidRDefault="00291FF5" w:rsidP="00291FF5">
      <w:pPr>
        <w:pStyle w:val="3"/>
        <w:ind w:firstLine="420"/>
      </w:pPr>
      <w:r>
        <w:rPr>
          <w:rFonts w:hint="eastAsia"/>
        </w:rPr>
        <w:t>导入依赖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1FF5" w14:paraId="3DE18849" w14:textId="77777777" w:rsidTr="00291FF5">
        <w:tc>
          <w:tcPr>
            <w:tcW w:w="8296" w:type="dxa"/>
          </w:tcPr>
          <w:p w14:paraId="3DC15B8A" w14:textId="5EC9EBFC" w:rsidR="00291FF5" w:rsidRPr="00A973E8" w:rsidRDefault="00291FF5" w:rsidP="00A973E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proofErr w:type="gramStart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org.springframework.boot</w:t>
            </w:r>
            <w:proofErr w:type="spellEnd"/>
            <w:proofErr w:type="gram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spring-boot-starter-</w:t>
            </w:r>
            <w:proofErr w:type="spellStart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jdbc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mysql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mysql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-connector-java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runtime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91FF5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291FF5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6807205" w14:textId="77777777" w:rsidR="00291FF5" w:rsidRPr="00291FF5" w:rsidRDefault="00291FF5" w:rsidP="00291FF5">
      <w:pPr>
        <w:ind w:firstLine="420"/>
      </w:pPr>
    </w:p>
    <w:p w14:paraId="32B0DC65" w14:textId="08514E25" w:rsidR="00291FF5" w:rsidRDefault="0059384A" w:rsidP="0059384A">
      <w:pPr>
        <w:pStyle w:val="3"/>
        <w:ind w:firstLine="420"/>
      </w:pPr>
      <w:proofErr w:type="spellStart"/>
      <w:r>
        <w:rPr>
          <w:rFonts w:hint="eastAsia"/>
        </w:rPr>
        <w:t>y</w:t>
      </w:r>
      <w:r>
        <w:t>ml</w:t>
      </w:r>
      <w:proofErr w:type="spellEnd"/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84A" w14:paraId="7F739593" w14:textId="77777777" w:rsidTr="0059384A">
        <w:tc>
          <w:tcPr>
            <w:tcW w:w="8296" w:type="dxa"/>
          </w:tcPr>
          <w:p w14:paraId="77FEA7AD" w14:textId="14082751" w:rsidR="0059384A" w:rsidRPr="005A1934" w:rsidRDefault="0059384A" w:rsidP="005A19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spring:</w:t>
            </w: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</w:t>
            </w:r>
            <w:proofErr w:type="spellStart"/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datasource</w:t>
            </w:r>
            <w:proofErr w:type="spellEnd"/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:</w:t>
            </w: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  username: </w:t>
            </w:r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root</w:t>
            </w:r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password: </w:t>
            </w:r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123456</w:t>
            </w:r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url: </w:t>
            </w:r>
            <w:proofErr w:type="spellStart"/>
            <w:proofErr w:type="gramStart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jdbc:mysql</w:t>
            </w:r>
            <w:proofErr w:type="spellEnd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://</w:t>
            </w:r>
            <w:proofErr w:type="spellStart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localhost:3306</w:t>
            </w:r>
            <w:proofErr w:type="spellEnd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/</w:t>
            </w:r>
            <w:proofErr w:type="spellStart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jdbc</w:t>
            </w:r>
            <w:proofErr w:type="spellEnd"/>
            <w:proofErr w:type="gramEnd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59384A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driver-class-name: </w:t>
            </w:r>
            <w:proofErr w:type="spellStart"/>
            <w:r w:rsidRPr="0059384A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com.mysql.jdbc.Driver</w:t>
            </w:r>
            <w:proofErr w:type="spellEnd"/>
          </w:p>
        </w:tc>
      </w:tr>
    </w:tbl>
    <w:p w14:paraId="6E69541A" w14:textId="4FB9C008" w:rsidR="005A1934" w:rsidRDefault="005A1934" w:rsidP="0059384A">
      <w:pPr>
        <w:ind w:firstLine="420"/>
      </w:pPr>
      <w:r>
        <w:rPr>
          <w:rFonts w:hint="eastAsia"/>
        </w:rPr>
        <w:t>默认使用的数据源：</w:t>
      </w:r>
      <w:r w:rsidR="00C9481B" w:rsidRPr="00C9481B">
        <w:t xml:space="preserve">class </w:t>
      </w:r>
      <w:proofErr w:type="spellStart"/>
      <w:proofErr w:type="gramStart"/>
      <w:r w:rsidR="00C9481B" w:rsidRPr="00C9481B">
        <w:t>org.apache</w:t>
      </w:r>
      <w:proofErr w:type="gramEnd"/>
      <w:r w:rsidR="00C9481B" w:rsidRPr="00C9481B">
        <w:t>.tomcat.jdbc.pool.DataSource</w:t>
      </w:r>
      <w:proofErr w:type="spellEnd"/>
    </w:p>
    <w:p w14:paraId="4D9B468D" w14:textId="2BE16DB9" w:rsidR="00C9481B" w:rsidRDefault="00987548" w:rsidP="0059384A">
      <w:pPr>
        <w:ind w:firstLine="420"/>
      </w:pPr>
      <w:r w:rsidRPr="00987548">
        <w:rPr>
          <w:rFonts w:hint="eastAsia"/>
        </w:rPr>
        <w:t>数据源的相关配置都在</w:t>
      </w:r>
      <w:proofErr w:type="spellStart"/>
      <w:r w:rsidRPr="00987548">
        <w:t>DataSourceProperties</w:t>
      </w:r>
      <w:proofErr w:type="spellEnd"/>
      <w:r w:rsidRPr="00987548">
        <w:t>里面</w:t>
      </w:r>
    </w:p>
    <w:p w14:paraId="023B2F46" w14:textId="77777777" w:rsidR="00663FA4" w:rsidRDefault="00663FA4" w:rsidP="0059384A">
      <w:pPr>
        <w:ind w:firstLine="420"/>
      </w:pPr>
    </w:p>
    <w:p w14:paraId="3E481E66" w14:textId="4934348B" w:rsidR="00027929" w:rsidRPr="0059384A" w:rsidRDefault="00027929" w:rsidP="00027929">
      <w:pPr>
        <w:pStyle w:val="3"/>
        <w:ind w:firstLine="420"/>
      </w:pPr>
      <w:r>
        <w:rPr>
          <w:rFonts w:hint="eastAsia"/>
        </w:rPr>
        <w:t>自动配置原理</w:t>
      </w:r>
    </w:p>
    <w:p w14:paraId="6A7A397E" w14:textId="7D9DEBE5" w:rsidR="00291FF5" w:rsidRDefault="005C0105" w:rsidP="00291FF5">
      <w:pPr>
        <w:ind w:firstLine="420"/>
      </w:pPr>
      <w:proofErr w:type="spellStart"/>
      <w:r w:rsidRPr="005C0105">
        <w:t>org.springframework.boot.autoconfigure.jdbc</w:t>
      </w:r>
      <w:proofErr w:type="spellEnd"/>
      <w:r w:rsidR="00027929">
        <w:rPr>
          <w:rFonts w:hint="eastAsia"/>
        </w:rPr>
        <w:t>包下</w:t>
      </w:r>
    </w:p>
    <w:p w14:paraId="2E6FADEC" w14:textId="058F84C9" w:rsidR="00D43E0F" w:rsidRDefault="00D43E0F" w:rsidP="00291FF5">
      <w:pPr>
        <w:ind w:firstLine="420"/>
      </w:pPr>
      <w:r w:rsidRPr="00D43E0F">
        <w:t>1</w:t>
      </w:r>
      <w:r w:rsidRPr="00D43E0F">
        <w:t>、参考</w:t>
      </w:r>
      <w:proofErr w:type="spellStart"/>
      <w:r w:rsidRPr="00D43E0F">
        <w:t>DataSourceConfiguration</w:t>
      </w:r>
      <w:proofErr w:type="spellEnd"/>
      <w:r w:rsidRPr="00D43E0F">
        <w:t>，根据配置创建数据源，默认使用</w:t>
      </w:r>
      <w:r w:rsidRPr="00D43E0F">
        <w:t>Tomcat</w:t>
      </w:r>
      <w:r w:rsidRPr="00D43E0F">
        <w:t>连接池；</w:t>
      </w:r>
    </w:p>
    <w:p w14:paraId="6DE5B975" w14:textId="7C0D90DC" w:rsidR="00152FCA" w:rsidRDefault="00152FCA" w:rsidP="00291FF5">
      <w:pPr>
        <w:ind w:firstLine="420"/>
      </w:pPr>
      <w:r>
        <w:tab/>
      </w:r>
      <w:r>
        <w:rPr>
          <w:rFonts w:hint="eastAsia"/>
        </w:rPr>
        <w:t>可以使用</w:t>
      </w:r>
      <w:proofErr w:type="spellStart"/>
      <w:r w:rsidRPr="00152FCA">
        <w:t>spring.datasource.type</w:t>
      </w:r>
      <w:proofErr w:type="spellEnd"/>
      <w:r w:rsidRPr="00152FCA">
        <w:t>指定自定义的数据源类型</w:t>
      </w:r>
      <w:r w:rsidR="00517A54">
        <w:rPr>
          <w:rFonts w:hint="eastAsia"/>
        </w:rPr>
        <w:t>;</w:t>
      </w:r>
    </w:p>
    <w:p w14:paraId="2F7B3AA4" w14:textId="684F7EE4" w:rsidR="00980153" w:rsidRDefault="00980153" w:rsidP="00291FF5">
      <w:pPr>
        <w:ind w:firstLine="420"/>
      </w:pPr>
      <w:r>
        <w:t>2</w:t>
      </w:r>
      <w:r>
        <w:rPr>
          <w:rFonts w:hint="eastAsia"/>
        </w:rPr>
        <w:t>、默认支持的数据源：</w:t>
      </w:r>
    </w:p>
    <w:p w14:paraId="4CC3EE7B" w14:textId="1CD84E76" w:rsidR="00C861DB" w:rsidRDefault="00C861DB" w:rsidP="00291FF5">
      <w:pPr>
        <w:ind w:firstLine="420"/>
      </w:pPr>
      <w:r>
        <w:tab/>
      </w:r>
      <w:proofErr w:type="spellStart"/>
      <w:proofErr w:type="gramStart"/>
      <w:r w:rsidRPr="00C861DB">
        <w:t>org.apache</w:t>
      </w:r>
      <w:proofErr w:type="gramEnd"/>
      <w:r w:rsidRPr="00C861DB">
        <w:t>.tomcat.jdbc.pool.DataSource</w:t>
      </w:r>
      <w:proofErr w:type="spellEnd"/>
    </w:p>
    <w:p w14:paraId="3146D677" w14:textId="06492151" w:rsidR="00F844F8" w:rsidRDefault="00F844F8" w:rsidP="00291FF5">
      <w:pPr>
        <w:ind w:firstLine="420"/>
      </w:pPr>
      <w:r>
        <w:t xml:space="preserve"> </w:t>
      </w:r>
      <w:r>
        <w:tab/>
      </w:r>
      <w:proofErr w:type="spellStart"/>
      <w:r w:rsidRPr="00F844F8">
        <w:t>HikariDataSource</w:t>
      </w:r>
      <w:proofErr w:type="spellEnd"/>
    </w:p>
    <w:p w14:paraId="3E8FDC25" w14:textId="2C0FAE6B" w:rsidR="00F844F8" w:rsidRDefault="00F844F8" w:rsidP="00291FF5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proofErr w:type="spellStart"/>
      <w:proofErr w:type="gramStart"/>
      <w:r w:rsidRPr="00F844F8">
        <w:t>org.apache</w:t>
      </w:r>
      <w:proofErr w:type="gramEnd"/>
      <w:r w:rsidRPr="00F844F8">
        <w:t>.commons.dbcp.BasicDataSource</w:t>
      </w:r>
      <w:proofErr w:type="spellEnd"/>
    </w:p>
    <w:p w14:paraId="70A305E7" w14:textId="26A97636" w:rsidR="007D0A09" w:rsidRDefault="007D0A09" w:rsidP="00291FF5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proofErr w:type="spellStart"/>
      <w:proofErr w:type="gramStart"/>
      <w:r w:rsidRPr="007D0A09">
        <w:t>org.apache</w:t>
      </w:r>
      <w:proofErr w:type="gramEnd"/>
      <w:r w:rsidRPr="007D0A09">
        <w:t>.commons.dbcp2.BasicDataSource</w:t>
      </w:r>
      <w:proofErr w:type="spellEnd"/>
    </w:p>
    <w:p w14:paraId="4E28CDBB" w14:textId="6FFFD82A" w:rsidR="00A35C74" w:rsidRDefault="00A35C74" w:rsidP="00291FF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、自定义数据源</w:t>
      </w:r>
    </w:p>
    <w:p w14:paraId="30E9D5EB" w14:textId="73DF688B" w:rsidR="00782BD7" w:rsidRPr="00F844F8" w:rsidRDefault="009A0CE5" w:rsidP="00291FF5">
      <w:pPr>
        <w:ind w:firstLine="420"/>
      </w:pPr>
      <w:r>
        <w:rPr>
          <w:rFonts w:hint="eastAsia"/>
        </w:rPr>
        <w:t>如果不是上面的数据源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BD7" w14:paraId="3578150A" w14:textId="77777777" w:rsidTr="00782BD7">
        <w:tc>
          <w:tcPr>
            <w:tcW w:w="8296" w:type="dxa"/>
          </w:tcPr>
          <w:p w14:paraId="0EA044B2" w14:textId="41E74815" w:rsidR="00782BD7" w:rsidRPr="00B907D4" w:rsidRDefault="00782BD7" w:rsidP="00B907D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/**</w:t>
            </w:r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 Generic 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DataSource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 xml:space="preserve"> configuration.</w:t>
            </w:r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782BD7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</w:r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ConditionalOnMissingBean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DataSource.</w:t>
            </w:r>
            <w:r w:rsidRPr="00782BD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class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ConditionalOnProperty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(name = </w:t>
            </w:r>
            <w:r w:rsidRPr="00782BD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782BD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spring.datasource.type</w:t>
            </w:r>
            <w:proofErr w:type="spellEnd"/>
            <w:r w:rsidRPr="00782BD7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782BD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static class 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Generic {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</w:t>
            </w:r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="002B089B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//</w:t>
            </w:r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//</w:t>
            </w:r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使用</w:t>
            </w:r>
            <w:proofErr w:type="spellStart"/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DataSourceBuilder</w:t>
            </w:r>
            <w:proofErr w:type="spellEnd"/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创建数据源，利用反射创建响应</w:t>
            </w:r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type</w:t>
            </w:r>
            <w:r w:rsidR="002B089B" w:rsidRPr="00831C96">
              <w:rPr>
                <w:rFonts w:ascii="Consolas" w:eastAsia="宋体" w:hAnsi="Consolas" w:cs="宋体"/>
                <w:bCs w:val="0"/>
                <w:color w:val="FF0000"/>
                <w:sz w:val="18"/>
                <w:szCs w:val="18"/>
              </w:rPr>
              <w:t>的数据源，并且绑定相关属性</w:t>
            </w:r>
            <w:r w:rsidRPr="00782BD7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</w:t>
            </w:r>
            <w:r w:rsidRPr="00782BD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DataSource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dataSource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DataSourceProperties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properties) {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</w:t>
            </w:r>
            <w:r w:rsidRPr="00782BD7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properties.initializeDataSourceBuilder</w:t>
            </w:r>
            <w:proofErr w:type="spellEnd"/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().build();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}</w:t>
            </w:r>
            <w:r w:rsidRPr="00782BD7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4318099" w14:textId="7D11168E" w:rsidR="00782BD7" w:rsidRDefault="00831C96" w:rsidP="00291FF5">
      <w:pPr>
        <w:ind w:firstLine="420"/>
      </w:pPr>
      <w:r w:rsidRPr="00831C96">
        <w:t>4</w:t>
      </w:r>
      <w:r w:rsidRPr="00831C96">
        <w:t>、</w:t>
      </w:r>
      <w:proofErr w:type="spellStart"/>
      <w:r w:rsidRPr="00831C96">
        <w:t>DataSourcelnitializer:ApplicationListener</w:t>
      </w:r>
      <w:proofErr w:type="spellEnd"/>
      <w:r w:rsidRPr="00831C96">
        <w:t>;</w:t>
      </w:r>
    </w:p>
    <w:p w14:paraId="09263F37" w14:textId="63F6E95F" w:rsidR="005D5086" w:rsidRDefault="005D5086" w:rsidP="005D5086">
      <w:pPr>
        <w:ind w:firstLine="420"/>
      </w:pPr>
      <w:r>
        <w:tab/>
      </w:r>
      <w:r>
        <w:rPr>
          <w:rFonts w:hint="eastAsia"/>
        </w:rPr>
        <w:t>作用</w:t>
      </w:r>
    </w:p>
    <w:p w14:paraId="49042100" w14:textId="635B2E21" w:rsidR="005D5086" w:rsidRDefault="00E733C7" w:rsidP="005D5086">
      <w:pPr>
        <w:ind w:firstLine="420"/>
      </w:pPr>
      <w:r>
        <w:tab/>
      </w:r>
      <w:r>
        <w:tab/>
      </w:r>
      <w:r w:rsidR="005D5086">
        <w:t>1</w:t>
      </w:r>
      <w:r w:rsidR="005D5086">
        <w:t>）、</w:t>
      </w:r>
      <w:proofErr w:type="spellStart"/>
      <w:r w:rsidR="005D5086">
        <w:t>runschemaScripts</w:t>
      </w:r>
      <w:proofErr w:type="spellEnd"/>
      <w:r w:rsidR="00701C0C">
        <w:rPr>
          <w:rFonts w:hint="eastAsia"/>
        </w:rPr>
        <w:t>(</w:t>
      </w:r>
      <w:r w:rsidR="00701C0C">
        <w:t>)</w:t>
      </w:r>
      <w:r w:rsidR="005D5086">
        <w:t>；</w:t>
      </w:r>
      <w:proofErr w:type="gramStart"/>
      <w:r w:rsidR="005D5086">
        <w:t>运行建表语句</w:t>
      </w:r>
      <w:proofErr w:type="gramEnd"/>
      <w:r w:rsidR="005D5086">
        <w:t>；</w:t>
      </w:r>
    </w:p>
    <w:p w14:paraId="7934194E" w14:textId="311E7BBE" w:rsidR="00E5412C" w:rsidRDefault="00E5412C" w:rsidP="005D5086">
      <w:pPr>
        <w:ind w:firstLine="420"/>
      </w:pPr>
      <w:r>
        <w:rPr>
          <w:rFonts w:hint="eastAsia"/>
        </w:rPr>
        <w:t xml:space="preserve"> </w:t>
      </w:r>
      <w:r>
        <w:tab/>
      </w:r>
      <w:r>
        <w:tab/>
      </w:r>
      <w:r w:rsidRPr="00E5412C">
        <w:t>2</w:t>
      </w:r>
      <w:r w:rsidRPr="00E5412C">
        <w:t>）、</w:t>
      </w:r>
      <w:proofErr w:type="spellStart"/>
      <w:r w:rsidRPr="00E5412C">
        <w:t>runDataScripts</w:t>
      </w:r>
      <w:proofErr w:type="spellEnd"/>
      <w:r w:rsidR="00BC6D60">
        <w:rPr>
          <w:rFonts w:hint="eastAsia"/>
        </w:rPr>
        <w:t>(</w:t>
      </w:r>
      <w:r w:rsidR="00BC6D60">
        <w:t>)</w:t>
      </w:r>
      <w:r w:rsidRPr="00E5412C">
        <w:t>；运行插入数据的</w:t>
      </w:r>
      <w:proofErr w:type="spellStart"/>
      <w:r w:rsidRPr="00E5412C">
        <w:t>sql</w:t>
      </w:r>
      <w:proofErr w:type="spellEnd"/>
      <w:r w:rsidRPr="00E5412C">
        <w:t>语句；</w:t>
      </w:r>
    </w:p>
    <w:p w14:paraId="797DF02D" w14:textId="6ED9C01E" w:rsidR="00CE73B1" w:rsidRDefault="00CE73B1" w:rsidP="005D5086">
      <w:pPr>
        <w:ind w:firstLine="420"/>
      </w:pPr>
      <w:r>
        <w:tab/>
      </w:r>
      <w:r w:rsidRPr="00CE73B1">
        <w:rPr>
          <w:rFonts w:hint="eastAsia"/>
        </w:rPr>
        <w:t>默认只需要将文件命名为：</w:t>
      </w:r>
      <w:proofErr w:type="spellStart"/>
      <w:r w:rsidRPr="00CE73B1">
        <w:t>schema.sq</w:t>
      </w:r>
      <w:proofErr w:type="spellEnd"/>
      <w:r w:rsidRPr="00CE73B1">
        <w:t>、</w:t>
      </w:r>
      <w:r w:rsidRPr="00CE73B1">
        <w:t>data-.</w:t>
      </w:r>
      <w:proofErr w:type="spellStart"/>
      <w:r w:rsidRPr="00CE73B1">
        <w:t>sql</w:t>
      </w:r>
      <w:proofErr w:type="spellEnd"/>
    </w:p>
    <w:p w14:paraId="32AC42EC" w14:textId="40C5DEA5" w:rsidR="00344D62" w:rsidRDefault="00344D62" w:rsidP="003E5210">
      <w:pPr>
        <w:pStyle w:val="20"/>
      </w:pPr>
      <w:r>
        <w:rPr>
          <w:rFonts w:hint="eastAsia"/>
        </w:rPr>
        <w:t>整合</w:t>
      </w:r>
      <w:r>
        <w:rPr>
          <w:rFonts w:hint="eastAsia"/>
        </w:rPr>
        <w:t>Druid</w:t>
      </w:r>
    </w:p>
    <w:p w14:paraId="01FB2E65" w14:textId="1AEABDEA" w:rsidR="009D6E39" w:rsidRDefault="009D6E39" w:rsidP="00B2291D">
      <w:pPr>
        <w:pStyle w:val="3"/>
        <w:ind w:firstLine="420"/>
      </w:pPr>
      <w:r>
        <w:rPr>
          <w:rFonts w:hint="eastAsia"/>
        </w:rPr>
        <w:t>引入</w:t>
      </w:r>
      <w:r>
        <w:rPr>
          <w:rFonts w:hint="eastAsia"/>
        </w:rPr>
        <w:t>jar</w:t>
      </w:r>
      <w:r w:rsidR="00B2291D">
        <w:rPr>
          <w:rFonts w:hint="eastAsia"/>
        </w:rPr>
        <w:t>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5408" w14:paraId="020D176F" w14:textId="77777777" w:rsidTr="00A35408">
        <w:tc>
          <w:tcPr>
            <w:tcW w:w="8296" w:type="dxa"/>
          </w:tcPr>
          <w:p w14:paraId="0D3E5D99" w14:textId="77777777" w:rsidR="009E31CB" w:rsidRPr="009E31CB" w:rsidRDefault="009E31CB" w:rsidP="001F06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com.alibaba</w:t>
            </w:r>
            <w:proofErr w:type="spellEnd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druid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1.1.10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9E31CB">
              <w:rPr>
                <w:rFonts w:ascii="Consolas" w:eastAsia="宋体" w:hAnsi="Consolas"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9E31CB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DC1E223" w14:textId="77777777" w:rsidR="00A35408" w:rsidRPr="009E31CB" w:rsidRDefault="00A35408" w:rsidP="00B2291D">
            <w:pPr>
              <w:ind w:firstLineChars="0" w:firstLine="0"/>
            </w:pPr>
          </w:p>
        </w:tc>
      </w:tr>
    </w:tbl>
    <w:p w14:paraId="3A8488AF" w14:textId="77777777" w:rsidR="00B2291D" w:rsidRPr="00B2291D" w:rsidRDefault="00B2291D" w:rsidP="00B2291D">
      <w:pPr>
        <w:ind w:firstLine="420"/>
      </w:pPr>
    </w:p>
    <w:p w14:paraId="4F02F129" w14:textId="0F53578E" w:rsidR="003E5210" w:rsidRDefault="00E20DF0" w:rsidP="00463B30">
      <w:pPr>
        <w:pStyle w:val="3"/>
        <w:ind w:firstLine="420"/>
      </w:pPr>
      <w:proofErr w:type="spellStart"/>
      <w:r>
        <w:rPr>
          <w:rFonts w:hint="eastAsia"/>
        </w:rPr>
        <w:t>yml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B30" w14:paraId="78DA3063" w14:textId="77777777" w:rsidTr="00463B30">
        <w:tc>
          <w:tcPr>
            <w:tcW w:w="8296" w:type="dxa"/>
          </w:tcPr>
          <w:p w14:paraId="2D74E74D" w14:textId="3E60616E" w:rsidR="00463B30" w:rsidRPr="00E864BF" w:rsidRDefault="00463B30" w:rsidP="00E864B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1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18"/>
                <w:szCs w:val="18"/>
              </w:rPr>
            </w:pP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spring: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</w:t>
            </w:r>
            <w:proofErr w:type="spellStart"/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datasource</w:t>
            </w:r>
            <w:proofErr w:type="spellEnd"/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>: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br/>
              <w:t xml:space="preserve">    username: </w:t>
            </w:r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root</w:t>
            </w:r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password: </w:t>
            </w:r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123456</w:t>
            </w:r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url: </w:t>
            </w:r>
            <w:proofErr w:type="spellStart"/>
            <w:proofErr w:type="gramStart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jdbc:mysql</w:t>
            </w:r>
            <w:proofErr w:type="spellEnd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://127.0.0.1:3306/</w:t>
            </w:r>
            <w:proofErr w:type="spellStart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car?serverTimezone</w:t>
            </w:r>
            <w:proofErr w:type="spellEnd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=</w:t>
            </w:r>
            <w:proofErr w:type="spellStart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GMT%2B8</w:t>
            </w:r>
            <w:proofErr w:type="spellEnd"/>
            <w:proofErr w:type="gramEnd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driver-class-name: </w:t>
            </w:r>
            <w:proofErr w:type="spellStart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com.mysql.jdbc.Driver</w:t>
            </w:r>
            <w:proofErr w:type="spellEnd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463B30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type: </w:t>
            </w:r>
            <w:proofErr w:type="spellStart"/>
            <w:r w:rsidRPr="00463B30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com.alibaba.druid.pool.DruidDataSource</w:t>
            </w:r>
            <w:proofErr w:type="spellEnd"/>
          </w:p>
        </w:tc>
      </w:tr>
    </w:tbl>
    <w:p w14:paraId="0B528A14" w14:textId="77777777" w:rsidR="00463B30" w:rsidRPr="00463B30" w:rsidRDefault="00463B30" w:rsidP="00463B30">
      <w:pPr>
        <w:ind w:firstLine="420"/>
      </w:pPr>
    </w:p>
    <w:p w14:paraId="5A2A4C3D" w14:textId="410D76E7" w:rsidR="00D511C6" w:rsidRDefault="00D511C6" w:rsidP="00D511C6">
      <w:pPr>
        <w:pStyle w:val="3"/>
        <w:ind w:firstLine="420"/>
      </w:pPr>
      <w:r>
        <w:rPr>
          <w:rFonts w:hint="eastAsia"/>
        </w:rPr>
        <w:t>config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1C6" w14:paraId="3CE57450" w14:textId="77777777" w:rsidTr="00D511C6">
        <w:tc>
          <w:tcPr>
            <w:tcW w:w="8296" w:type="dxa"/>
          </w:tcPr>
          <w:p w14:paraId="30FEE009" w14:textId="55AA2830" w:rsidR="00D511C6" w:rsidRPr="00E20DF0" w:rsidRDefault="00D511C6" w:rsidP="00E20D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360"/>
              <w:jc w:val="left"/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</w:pP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@Configuration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DuridDatasource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{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ConfigurationProperties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(prefix =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spring.dataSource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DataSource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druid(){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new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DruidDataSource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配置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Druid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的监控台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//1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、配置一个管理后台的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servlet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t>@Bean</w:t>
            </w:r>
            <w:r w:rsidRPr="00D511C6">
              <w:rPr>
                <w:rFonts w:ascii="Consolas" w:eastAsia="宋体" w:hAnsi="Consolas" w:cs="宋体"/>
                <w:bCs w:val="0"/>
                <w:color w:val="808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ServletRegistrationBean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statViewServlet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(){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处理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druid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的所有请求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ServletRegistrationBean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bean =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ServletRegistrationBean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StatViewServlet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(), 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"/druid/*"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配置参数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Map&lt;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String,String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HashMap&lt;&gt;();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登录后台时的账号和密码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initParams.put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loginUsername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"admin"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initParams.put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loginPassword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"123456"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默认允许访问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(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白名单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)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initParams.put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"allow"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禁止访问的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ip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(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黑名单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)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initParams.put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deny"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"192.168.10.136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bean.setInitParameters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//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配置一个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web</w:t>
            </w:r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监控的</w:t>
            </w:r>
            <w:proofErr w:type="gramStart"/>
            <w:r w:rsidRPr="00D511C6">
              <w:rPr>
                <w:rFonts w:ascii="宋体" w:eastAsia="宋体" w:hAnsi="宋体" w:cs="宋体" w:hint="eastAsia"/>
                <w:bCs w:val="0"/>
                <w:i/>
                <w:iCs/>
                <w:color w:val="808080"/>
                <w:sz w:val="18"/>
                <w:szCs w:val="18"/>
              </w:rPr>
              <w:t>的</w:t>
            </w:r>
            <w:proofErr w:type="gramEnd"/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t>filter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webStatFilter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(){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bean =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FilterRegistrationBean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bean.setFilter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WebStatFilter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());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Map&lt;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String,String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 xml:space="preserve"> =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new 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HashMap&lt;&gt;();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initParams.put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"exclusions"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,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"*.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js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,*.</w:t>
            </w:r>
            <w:proofErr w:type="spellStart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css</w:t>
            </w:r>
            <w:proofErr w:type="spellEnd"/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,/druid/*"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bean.setInitParameters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initParams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bean.setUrlPatterns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proofErr w:type="spellStart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Arrays.</w:t>
            </w:r>
            <w:r w:rsidRPr="00D511C6">
              <w:rPr>
                <w:rFonts w:ascii="Consolas" w:eastAsia="宋体" w:hAnsi="Consolas" w:cs="宋体"/>
                <w:bCs w:val="0"/>
                <w:i/>
                <w:iCs/>
                <w:color w:val="000000"/>
                <w:sz w:val="18"/>
                <w:szCs w:val="18"/>
              </w:rPr>
              <w:t>asList</w:t>
            </w:r>
            <w:proofErr w:type="spellEnd"/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(</w:t>
            </w:r>
            <w:r w:rsidRPr="00D511C6">
              <w:rPr>
                <w:rFonts w:ascii="Consolas" w:eastAsia="宋体" w:hAnsi="Consolas" w:cs="宋体"/>
                <w:b/>
                <w:color w:val="008000"/>
                <w:sz w:val="18"/>
                <w:szCs w:val="18"/>
              </w:rPr>
              <w:t>"/*"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));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    </w:t>
            </w:r>
            <w:r w:rsidRPr="00D511C6">
              <w:rPr>
                <w:rFonts w:ascii="Consolas" w:eastAsia="宋体" w:hAnsi="Consolas" w:cs="宋体"/>
                <w:b/>
                <w:color w:val="000080"/>
                <w:sz w:val="18"/>
                <w:szCs w:val="18"/>
              </w:rPr>
              <w:t xml:space="preserve">return 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t>bean;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 xml:space="preserve">    }</w:t>
            </w:r>
            <w:r w:rsidRPr="00D511C6">
              <w:rPr>
                <w:rFonts w:ascii="Consolas" w:eastAsia="宋体" w:hAnsi="Consolas" w:cs="宋体"/>
                <w:bCs w:val="0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C974247" w14:textId="453C6FA3" w:rsidR="00D511C6" w:rsidRDefault="00EE4BF9" w:rsidP="00EE4BF9">
      <w:pPr>
        <w:pStyle w:val="11"/>
      </w:pPr>
      <w:r>
        <w:rPr>
          <w:rFonts w:hint="eastAsia"/>
        </w:rPr>
        <w:t>集成数据库</w:t>
      </w:r>
    </w:p>
    <w:p w14:paraId="3A938E4A" w14:textId="59F0D3A7" w:rsidR="002C2849" w:rsidRDefault="002C2849" w:rsidP="002C2849">
      <w:pPr>
        <w:pStyle w:val="20"/>
      </w:pPr>
      <w:r>
        <w:rPr>
          <w:rFonts w:hint="eastAsia"/>
        </w:rPr>
        <w:t>添加依赖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2849" w14:paraId="354EF84D" w14:textId="77777777" w:rsidTr="002C2849">
        <w:tc>
          <w:tcPr>
            <w:tcW w:w="8296" w:type="dxa"/>
          </w:tcPr>
          <w:p w14:paraId="19020285" w14:textId="77777777" w:rsidR="002C2849" w:rsidRPr="002C2849" w:rsidRDefault="002C2849" w:rsidP="002C28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org.springframework.boot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spring-boot-starter-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thymeleaf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org.springframework.boot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spring-boot-starter-web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org.springframework.boot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spring-boot-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devtools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scope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runtime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scope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true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mysql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mysql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-connector-java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scope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runtime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scope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org.springframework.boot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spring-boot-starter-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jdbc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org.springframework.boot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spring-boot-configuration-processor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true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org.projectlombok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lombok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true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optional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C284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2C284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756B6D59" w14:textId="77777777" w:rsidR="002C2849" w:rsidRDefault="002C2849" w:rsidP="002C2849">
            <w:pPr>
              <w:ind w:firstLineChars="0" w:firstLine="0"/>
              <w:rPr>
                <w:rFonts w:hint="eastAsia"/>
              </w:rPr>
            </w:pPr>
          </w:p>
        </w:tc>
      </w:tr>
    </w:tbl>
    <w:p w14:paraId="06F49B5E" w14:textId="77777777" w:rsidR="002C2849" w:rsidRPr="002C2849" w:rsidRDefault="002C2849" w:rsidP="002C2849">
      <w:pPr>
        <w:ind w:firstLine="420"/>
        <w:rPr>
          <w:rFonts w:hint="eastAsia"/>
        </w:rPr>
      </w:pPr>
    </w:p>
    <w:p w14:paraId="5DECA132" w14:textId="04EBFC63" w:rsidR="002C2849" w:rsidRDefault="00D55E73" w:rsidP="00D55E73">
      <w:pPr>
        <w:pStyle w:val="3"/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E73" w14:paraId="0F30639A" w14:textId="77777777" w:rsidTr="00D55E73">
        <w:tc>
          <w:tcPr>
            <w:tcW w:w="8296" w:type="dxa"/>
          </w:tcPr>
          <w:p w14:paraId="1A5D7A7A" w14:textId="77777777" w:rsidR="00D55E73" w:rsidRDefault="00D55E73" w:rsidP="00D55E73">
            <w:pPr>
              <w:ind w:firstLineChars="0" w:firstLine="0"/>
              <w:rPr>
                <w:rFonts w:hint="eastAsia"/>
              </w:rPr>
            </w:pPr>
          </w:p>
        </w:tc>
      </w:tr>
    </w:tbl>
    <w:p w14:paraId="6C3E1A62" w14:textId="77777777" w:rsidR="00D55E73" w:rsidRPr="00D55E73" w:rsidRDefault="00D55E73" w:rsidP="00D55E73">
      <w:pPr>
        <w:ind w:firstLine="420"/>
        <w:rPr>
          <w:rFonts w:hint="eastAsia"/>
        </w:rPr>
      </w:pPr>
    </w:p>
    <w:p w14:paraId="4D1D8E59" w14:textId="3F261C35" w:rsidR="00CE73B1" w:rsidRDefault="00D55E73" w:rsidP="00D55E73">
      <w:pPr>
        <w:pStyle w:val="20"/>
      </w:pPr>
      <w:r>
        <w:rPr>
          <w:rFonts w:hint="eastAsia"/>
        </w:rPr>
        <w:t>数据源的配置</w:t>
      </w:r>
    </w:p>
    <w:p w14:paraId="308AC638" w14:textId="52034846" w:rsidR="008A2D6C" w:rsidRDefault="008A2D6C" w:rsidP="008A2D6C">
      <w:pPr>
        <w:pStyle w:val="3"/>
        <w:ind w:firstLine="420"/>
      </w:pPr>
      <w:proofErr w:type="spellStart"/>
      <w:r w:rsidRPr="008A2D6C">
        <w:t>DriverManagerDataSource</w:t>
      </w:r>
      <w:proofErr w:type="spellEnd"/>
    </w:p>
    <w:p w14:paraId="62F87441" w14:textId="1AFDB246" w:rsidR="00502B82" w:rsidRDefault="00502B82" w:rsidP="00502B82">
      <w:pPr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90B" w14:paraId="11F01D86" w14:textId="77777777" w:rsidTr="000F390B">
        <w:tc>
          <w:tcPr>
            <w:tcW w:w="8296" w:type="dxa"/>
          </w:tcPr>
          <w:p w14:paraId="77FBCCE3" w14:textId="40D1C00C" w:rsidR="000F390B" w:rsidRPr="003538E7" w:rsidRDefault="000F390B" w:rsidP="003538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jdbc:mysql</w:t>
            </w:r>
            <w:proofErr w:type="spellEnd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://</w:t>
            </w:r>
            <w:proofErr w:type="spellStart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localhost:3306</w:t>
            </w:r>
            <w:proofErr w:type="spellEnd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/car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如果不指定</w:t>
            </w:r>
            <w:r w:rsidRPr="000F390B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据源的</w:t>
            </w:r>
            <w:r w:rsidRPr="000F390B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类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型，默</w:t>
            </w:r>
            <w:r w:rsidRPr="000F390B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认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使用</w:t>
            </w:r>
            <w:proofErr w:type="spellStart"/>
            <w:r w:rsidRPr="000F390B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HikariDataSource</w:t>
            </w:r>
            <w:proofErr w:type="spellEnd"/>
            <w:r w:rsidRPr="000F390B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</w:t>
            </w:r>
            <w:r w:rsidRPr="000F390B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0F390B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proofErr w:type="gramStart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org.springframework</w:t>
            </w:r>
            <w:proofErr w:type="gramEnd"/>
            <w:r w:rsidRPr="000F390B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.jdbc.datasource.DriverManagerDataSource</w:t>
            </w:r>
            <w:proofErr w:type="spellEnd"/>
          </w:p>
        </w:tc>
      </w:tr>
    </w:tbl>
    <w:p w14:paraId="11ACEC5E" w14:textId="77777777" w:rsidR="000F390B" w:rsidRPr="00502B82" w:rsidRDefault="000F390B" w:rsidP="00502B82">
      <w:pPr>
        <w:ind w:firstLine="420"/>
        <w:rPr>
          <w:rFonts w:hint="eastAsia"/>
        </w:rPr>
      </w:pPr>
    </w:p>
    <w:p w14:paraId="3414E5EF" w14:textId="3DB5C93A" w:rsidR="008A2D6C" w:rsidRDefault="00AE4B44" w:rsidP="00AE4B44">
      <w:pPr>
        <w:pStyle w:val="3"/>
        <w:ind w:firstLine="420"/>
      </w:pPr>
      <w:proofErr w:type="spellStart"/>
      <w:r>
        <w:rPr>
          <w:rFonts w:hint="eastAsia"/>
        </w:rPr>
        <w:t>dbcp</w:t>
      </w:r>
      <w:proofErr w:type="spellEnd"/>
    </w:p>
    <w:p w14:paraId="01F583DA" w14:textId="06DDE2C6" w:rsidR="00AE4B44" w:rsidRDefault="00AE4B44" w:rsidP="00AE4B44">
      <w:pPr>
        <w:ind w:firstLine="420"/>
      </w:pPr>
      <w:r>
        <w:rPr>
          <w:rFonts w:hint="eastAsia"/>
        </w:rPr>
        <w:t>添加依赖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497" w14:paraId="5190D2CD" w14:textId="77777777" w:rsidTr="00DB4497">
        <w:tc>
          <w:tcPr>
            <w:tcW w:w="8296" w:type="dxa"/>
          </w:tcPr>
          <w:p w14:paraId="59371785" w14:textId="77777777" w:rsidR="00385581" w:rsidRPr="00385581" w:rsidRDefault="00385581" w:rsidP="003855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gramStart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org.apache.commons</w:t>
            </w:r>
            <w:proofErr w:type="spellEnd"/>
            <w:proofErr w:type="gram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commons-</w:t>
            </w:r>
            <w:proofErr w:type="spellStart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dbcp2</w:t>
            </w:r>
            <w:proofErr w:type="spell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85581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38558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798A8157" w14:textId="77777777" w:rsidR="00DB4497" w:rsidRDefault="00DB4497" w:rsidP="00AE4B44">
            <w:pPr>
              <w:ind w:firstLineChars="0" w:firstLine="0"/>
              <w:rPr>
                <w:rFonts w:hint="eastAsia"/>
              </w:rPr>
            </w:pPr>
          </w:p>
        </w:tc>
      </w:tr>
    </w:tbl>
    <w:p w14:paraId="3BA7B986" w14:textId="2C852E29" w:rsidR="00612C53" w:rsidRPr="000D4D3A" w:rsidRDefault="00612C53" w:rsidP="00AE4B44">
      <w:pPr>
        <w:ind w:firstLine="420"/>
        <w:rPr>
          <w:rFonts w:hint="eastAsia"/>
        </w:rPr>
      </w:pPr>
    </w:p>
    <w:p w14:paraId="0C48A4A1" w14:textId="7D245E4A" w:rsidR="00612C53" w:rsidRDefault="00612C53" w:rsidP="00AE4B44">
      <w:pPr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C53" w14:paraId="3DC30E09" w14:textId="77777777" w:rsidTr="00612C53">
        <w:tc>
          <w:tcPr>
            <w:tcW w:w="8296" w:type="dxa"/>
          </w:tcPr>
          <w:p w14:paraId="1A2D0F21" w14:textId="77777777" w:rsidR="00612C53" w:rsidRPr="00612C53" w:rsidRDefault="00612C53" w:rsidP="00FF7A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jdbc:mysql</w:t>
            </w:r>
            <w:proofErr w:type="spellEnd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://</w:t>
            </w:r>
            <w:proofErr w:type="spellStart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localhost:3306</w:t>
            </w:r>
            <w:proofErr w:type="spellEnd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/car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如果不指定</w:t>
            </w:r>
            <w:r w:rsidRPr="00612C53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据源的</w:t>
            </w:r>
            <w:r w:rsidRPr="00612C53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类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型，默</w:t>
            </w:r>
            <w:r w:rsidRPr="00612C53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认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使用</w:t>
            </w:r>
            <w:proofErr w:type="spellStart"/>
            <w:r w:rsidRPr="00612C53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HikariDataSource</w:t>
            </w:r>
            <w:proofErr w:type="spellEnd"/>
            <w:r w:rsidRPr="00612C53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</w:t>
            </w:r>
            <w:r w:rsidRPr="00612C53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612C5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proofErr w:type="gramStart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org.apache</w:t>
            </w:r>
            <w:proofErr w:type="gramEnd"/>
            <w:r w:rsidRPr="00612C5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.commons.dbcp2.BasicDataSource</w:t>
            </w:r>
            <w:proofErr w:type="spellEnd"/>
          </w:p>
          <w:p w14:paraId="65385934" w14:textId="77777777" w:rsidR="00612C53" w:rsidRPr="00612C53" w:rsidRDefault="00612C53" w:rsidP="00AE4B44">
            <w:pPr>
              <w:ind w:firstLineChars="0" w:firstLine="0"/>
              <w:rPr>
                <w:rFonts w:hint="eastAsia"/>
              </w:rPr>
            </w:pPr>
          </w:p>
        </w:tc>
      </w:tr>
    </w:tbl>
    <w:p w14:paraId="77422BEC" w14:textId="3D72A046" w:rsidR="00612C53" w:rsidRDefault="00C9332A" w:rsidP="00C9332A">
      <w:pPr>
        <w:pStyle w:val="20"/>
      </w:pPr>
      <w:r>
        <w:rPr>
          <w:rFonts w:hint="eastAsia"/>
        </w:rPr>
        <w:t>Druid</w:t>
      </w:r>
    </w:p>
    <w:p w14:paraId="717B7BD6" w14:textId="3E4CED77" w:rsidR="00F4061D" w:rsidRDefault="00F4061D" w:rsidP="00F4061D">
      <w:pPr>
        <w:pStyle w:val="3"/>
        <w:ind w:firstLine="420"/>
      </w:pPr>
      <w:r>
        <w:rPr>
          <w:rFonts w:hint="eastAsia"/>
        </w:rPr>
        <w:t>druid</w:t>
      </w:r>
      <w:r>
        <w:rPr>
          <w:rFonts w:hint="eastAsia"/>
        </w:rPr>
        <w:t>配置</w:t>
      </w:r>
    </w:p>
    <w:p w14:paraId="283ED1D0" w14:textId="765D2EF8" w:rsidR="003D2878" w:rsidRPr="003D2878" w:rsidRDefault="003D2878" w:rsidP="003D2878">
      <w:pPr>
        <w:ind w:firstLine="420"/>
        <w:rPr>
          <w:rFonts w:hint="eastAsia"/>
        </w:rPr>
      </w:pPr>
      <w:r>
        <w:rPr>
          <w:rFonts w:hint="eastAsia"/>
        </w:rPr>
        <w:t>复制类名字</w:t>
      </w:r>
    </w:p>
    <w:p w14:paraId="6E1D80DC" w14:textId="2714A370" w:rsidR="00E0168B" w:rsidRDefault="00E0168B" w:rsidP="00E0168B">
      <w:pPr>
        <w:ind w:firstLine="420"/>
      </w:pPr>
      <w:r>
        <w:rPr>
          <w:noProof/>
        </w:rPr>
        <w:drawing>
          <wp:inline distT="0" distB="0" distL="0" distR="0" wp14:anchorId="5B694903" wp14:editId="2B21B279">
            <wp:extent cx="5274310" cy="35585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C87" w14:textId="77777777" w:rsidR="007E5769" w:rsidRDefault="007E5769" w:rsidP="00E0168B">
      <w:pPr>
        <w:ind w:firstLine="420"/>
        <w:rPr>
          <w:rFonts w:hint="eastAsia"/>
        </w:rPr>
      </w:pPr>
    </w:p>
    <w:p w14:paraId="010BD73D" w14:textId="6710B4C4" w:rsidR="003D2878" w:rsidRDefault="007E5769" w:rsidP="007E5769">
      <w:pPr>
        <w:pStyle w:val="3"/>
        <w:ind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769" w14:paraId="6CE7D813" w14:textId="77777777" w:rsidTr="007E5769">
        <w:tc>
          <w:tcPr>
            <w:tcW w:w="8296" w:type="dxa"/>
          </w:tcPr>
          <w:p w14:paraId="1092DAFD" w14:textId="649CA103" w:rsidR="007E5769" w:rsidRPr="00764352" w:rsidRDefault="00835F61" w:rsidP="007643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59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jdbc:mysql</w:t>
            </w:r>
            <w:proofErr w:type="spell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://</w:t>
            </w:r>
            <w:proofErr w:type="spellStart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localhost:3306</w:t>
            </w:r>
            <w:proofErr w:type="spell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/car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如果不指定</w:t>
            </w:r>
            <w:r w:rsidRPr="00835F61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据源的</w:t>
            </w:r>
            <w:r w:rsidRPr="00835F61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类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型，默</w:t>
            </w:r>
            <w:r w:rsidRPr="00835F61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认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使用</w:t>
            </w:r>
            <w:proofErr w:type="spellStart"/>
            <w:r w:rsidRPr="00835F6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HikariDataSource</w:t>
            </w:r>
            <w:proofErr w:type="spellEnd"/>
            <w:r w:rsidRPr="00835F61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</w:t>
            </w:r>
            <w:r w:rsidRPr="00835F6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proofErr w:type="gramStart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com.alibaba</w:t>
            </w:r>
            <w:proofErr w:type="gram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.druid.pool.DruidDataSource</w:t>
            </w:r>
            <w:proofErr w:type="spellEnd"/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max-wait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r w:rsidRPr="00835F61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5000</w:t>
            </w:r>
            <w:r w:rsidRPr="00835F61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br/>
              <w:t xml:space="preserve">    </w:t>
            </w:r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max-active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r w:rsidRPr="00835F61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20</w:t>
            </w:r>
            <w:r w:rsidRPr="00835F61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br/>
              <w:t xml:space="preserve">    </w:t>
            </w:r>
            <w:proofErr w:type="spellStart"/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initila</w:t>
            </w:r>
            <w:proofErr w:type="spellEnd"/>
            <w:r w:rsidRPr="00835F6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-size</w:t>
            </w:r>
            <w:r w:rsidRPr="00835F6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</w:t>
            </w:r>
          </w:p>
        </w:tc>
      </w:tr>
    </w:tbl>
    <w:p w14:paraId="06F3A331" w14:textId="18C09C22" w:rsidR="007E5769" w:rsidRDefault="007E5769" w:rsidP="007E5769">
      <w:pPr>
        <w:ind w:firstLine="420"/>
      </w:pPr>
    </w:p>
    <w:p w14:paraId="303292CE" w14:textId="6BA5CCAB" w:rsidR="008128A2" w:rsidRDefault="009B1684" w:rsidP="009B1684">
      <w:pPr>
        <w:pStyle w:val="3"/>
        <w:ind w:firstLine="420"/>
      </w:pPr>
      <w:r>
        <w:rPr>
          <w:rFonts w:hint="eastAsia"/>
        </w:rPr>
        <w:t>java</w:t>
      </w:r>
      <w:r>
        <w:rPr>
          <w:rFonts w:hint="eastAsia"/>
        </w:rPr>
        <w:t>类配置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684" w14:paraId="4581A014" w14:textId="77777777" w:rsidTr="009B1684">
        <w:tc>
          <w:tcPr>
            <w:tcW w:w="8296" w:type="dxa"/>
          </w:tcPr>
          <w:p w14:paraId="44DBF638" w14:textId="39855228" w:rsidR="009B1684" w:rsidRPr="00E5598A" w:rsidRDefault="009B1684" w:rsidP="006A1B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@Configuration</w:t>
            </w:r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ConditionalOnClass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(value = {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DataSource.</w:t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class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DruidDataSource.</w:t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class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})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class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MyDuridAutoConfiguration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@Bean</w:t>
            </w:r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 xml:space="preserve">    </w:t>
            </w:r>
            <w:r w:rsidRPr="009B1684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//</w:t>
            </w:r>
            <w:r w:rsidRPr="009B1684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该</w:t>
            </w:r>
            <w:r w:rsidRPr="009B1684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注解注入</w:t>
            </w:r>
            <w:r w:rsidRPr="009B1684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将</w:t>
            </w:r>
            <w:r w:rsidRPr="009B1684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配置文件注入到</w:t>
            </w:r>
            <w:r w:rsidRPr="009B1684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当</w:t>
            </w:r>
            <w:r w:rsidRPr="009B1684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前</w:t>
            </w:r>
            <w:r w:rsidRPr="009B1684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对</w:t>
            </w:r>
            <w:r w:rsidRPr="009B1684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象中</w:t>
            </w:r>
            <w:r w:rsidRPr="009B1684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ConfigurationProperties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(prefix =</w:t>
            </w:r>
            <w:r w:rsidRPr="009B1684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proofErr w:type="spellStart"/>
            <w:r w:rsidRPr="009B1684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spring.datasource.druid</w:t>
            </w:r>
            <w:proofErr w:type="spellEnd"/>
            <w:r w:rsidRPr="009B1684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getDataSource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(){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= </w:t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new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();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druidDataSource.setMaxActive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9B1684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20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);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druidDataSource.setInitialSize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9B1684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10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);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druidDataSource.setMaxWait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9B1684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10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);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9B1684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return </w:t>
            </w:r>
            <w:proofErr w:type="spellStart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druidDataSource</w:t>
            </w:r>
            <w:proofErr w:type="spellEnd"/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}</w:t>
            </w:r>
            <w:r w:rsidRPr="009B1684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2D655483" w14:textId="6918DE9F" w:rsidR="00594A54" w:rsidRDefault="00594A54" w:rsidP="00594A54">
      <w:pPr>
        <w:pStyle w:val="3"/>
        <w:ind w:firstLine="420"/>
      </w:pPr>
      <w:r>
        <w:rPr>
          <w:rFonts w:hint="eastAsia"/>
        </w:rPr>
        <w:t>监控页面的配置</w:t>
      </w:r>
    </w:p>
    <w:p w14:paraId="7A21571F" w14:textId="77777777" w:rsidR="00594A54" w:rsidRPr="00594A54" w:rsidRDefault="00594A54" w:rsidP="00594A54">
      <w:pPr>
        <w:ind w:firstLine="420"/>
        <w:rPr>
          <w:rFonts w:hint="eastAsia"/>
        </w:rPr>
      </w:pPr>
    </w:p>
    <w:p w14:paraId="76E31F44" w14:textId="15C5F710" w:rsidR="00321F1F" w:rsidRDefault="00683AC7" w:rsidP="001529AD">
      <w:pPr>
        <w:pStyle w:val="11"/>
      </w:pPr>
      <w:r>
        <w:rPr>
          <w:rFonts w:hint="eastAsia"/>
        </w:rPr>
        <w:t>集</w:t>
      </w:r>
      <w:r w:rsidR="00D2093D">
        <w:rPr>
          <w:rFonts w:hint="eastAsia"/>
        </w:rPr>
        <w:t>成</w:t>
      </w:r>
      <w:proofErr w:type="spellStart"/>
      <w:r>
        <w:rPr>
          <w:rFonts w:hint="eastAsia"/>
        </w:rPr>
        <w:t>mybatis</w:t>
      </w:r>
      <w:proofErr w:type="spellEnd"/>
    </w:p>
    <w:p w14:paraId="66A3EB4A" w14:textId="2BD365AB" w:rsidR="001529AD" w:rsidRPr="001529AD" w:rsidRDefault="001529AD" w:rsidP="001529AD">
      <w:pPr>
        <w:pStyle w:val="20"/>
        <w:rPr>
          <w:rFonts w:hint="eastAsia"/>
        </w:rPr>
      </w:pPr>
      <w:r>
        <w:rPr>
          <w:rFonts w:hint="eastAsia"/>
        </w:rPr>
        <w:t>导入依赖</w:t>
      </w:r>
    </w:p>
    <w:p w14:paraId="37F96EF0" w14:textId="3BEEB1BD" w:rsidR="001529AD" w:rsidRPr="001529AD" w:rsidRDefault="001529AD" w:rsidP="001529A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F2564BE" wp14:editId="6896B8FE">
            <wp:extent cx="2571429" cy="3266667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B8E" w14:textId="5AA21BFC" w:rsidR="006715A1" w:rsidRDefault="006715A1" w:rsidP="006715A1">
      <w:pPr>
        <w:pStyle w:val="20"/>
      </w:pPr>
      <w:r>
        <w:rPr>
          <w:rFonts w:hint="eastAsia"/>
        </w:rPr>
        <w:t>使用注解方式完成</w:t>
      </w:r>
    </w:p>
    <w:p w14:paraId="181885CA" w14:textId="4FA87B54" w:rsidR="00D110CE" w:rsidRDefault="00D110CE" w:rsidP="00D110CE">
      <w:pPr>
        <w:pStyle w:val="3"/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10CE" w14:paraId="6BB4226B" w14:textId="77777777" w:rsidTr="00D110CE">
        <w:tc>
          <w:tcPr>
            <w:tcW w:w="8296" w:type="dxa"/>
          </w:tcPr>
          <w:p w14:paraId="4A7E55F3" w14:textId="4E361941" w:rsidR="00D110CE" w:rsidRPr="006B0FE7" w:rsidRDefault="00D110CE" w:rsidP="006B0F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jdbc:mysql://localhost:3306/car?characterEncoding=utf8&amp;useSSL=false&amp;serverTimezone=GMT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如果不指定</w:t>
            </w:r>
            <w:r w:rsidRPr="00D110CE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据源的</w:t>
            </w:r>
            <w:r w:rsidRPr="00D110CE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类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型，默</w:t>
            </w:r>
            <w:r w:rsidRPr="00D110CE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认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使用</w:t>
            </w:r>
            <w:proofErr w:type="spellStart"/>
            <w:r w:rsidRPr="00D110C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HikariDataSource</w:t>
            </w:r>
            <w:proofErr w:type="spellEnd"/>
            <w:r w:rsidRPr="00D110CE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数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据源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com.alibaba.druid.pool.DruidDataSource</w:t>
            </w:r>
            <w:proofErr w:type="spellEnd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max-wait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5000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max-active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20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initila</w:t>
            </w:r>
            <w:proofErr w:type="spellEnd"/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-size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D110C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##</w:t>
            </w:r>
            <w:proofErr w:type="spellStart"/>
            <w:r w:rsidRPr="00D110CE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mybatis</w:t>
            </w:r>
            <w:proofErr w:type="spellEnd"/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日志的配置</w:t>
            </w:r>
            <w:r w:rsidRPr="00D110CE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</w:r>
            <w:proofErr w:type="spellStart"/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mybatis</w:t>
            </w:r>
            <w:proofErr w:type="spellEnd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configuration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log-</w:t>
            </w:r>
            <w:proofErr w:type="spellStart"/>
            <w:r w:rsidRPr="00D110CE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impl</w:t>
            </w:r>
            <w:proofErr w:type="spellEnd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D110CE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org.apache.ibatis.logging.stdout.StdOutImpl</w:t>
            </w:r>
            <w:proofErr w:type="spellEnd"/>
          </w:p>
        </w:tc>
      </w:tr>
    </w:tbl>
    <w:p w14:paraId="0D902E0B" w14:textId="77777777" w:rsidR="00D110CE" w:rsidRPr="00D110CE" w:rsidRDefault="00D110CE" w:rsidP="00D110CE">
      <w:pPr>
        <w:ind w:firstLine="420"/>
        <w:rPr>
          <w:rFonts w:hint="eastAsia"/>
        </w:rPr>
      </w:pPr>
    </w:p>
    <w:p w14:paraId="5D167890" w14:textId="09DEE6CB" w:rsidR="001F6B7C" w:rsidRDefault="00D91643" w:rsidP="00D91643">
      <w:pPr>
        <w:pStyle w:val="3"/>
        <w:ind w:firstLine="420"/>
      </w:pPr>
      <w:r>
        <w:rPr>
          <w:rFonts w:hint="eastAsia"/>
        </w:rPr>
        <w:t>domain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1643" w14:paraId="4B413DF6" w14:textId="77777777" w:rsidTr="00D91643">
        <w:tc>
          <w:tcPr>
            <w:tcW w:w="8296" w:type="dxa"/>
          </w:tcPr>
          <w:p w14:paraId="7BF5DB2A" w14:textId="77777777" w:rsidR="00D91643" w:rsidRPr="00D91643" w:rsidRDefault="00D91643" w:rsidP="00D916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@Data</w:t>
            </w:r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AllArgsConstructor</w:t>
            </w:r>
            <w:proofErr w:type="spellEnd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NoArgsConstructor</w:t>
            </w:r>
            <w:proofErr w:type="spellEnd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ToString</w:t>
            </w:r>
            <w:proofErr w:type="spellEnd"/>
            <w:r w:rsidRPr="00D91643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</w:r>
            <w:r w:rsidRPr="00D9164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class 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 {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9164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private 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Integer </w:t>
            </w:r>
            <w:r w:rsidRPr="00D91643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id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9164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private 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String </w:t>
            </w:r>
            <w:r w:rsidRPr="00D91643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name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9164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private 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String </w:t>
            </w:r>
            <w:r w:rsidRPr="00D91643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address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D91643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private 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Date </w:t>
            </w:r>
            <w:r w:rsidRPr="00D91643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birth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D9164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  <w:p w14:paraId="26BD67BB" w14:textId="77777777" w:rsidR="00D91643" w:rsidRPr="00D91643" w:rsidRDefault="00D91643" w:rsidP="00D91643">
            <w:pPr>
              <w:ind w:firstLineChars="0" w:firstLine="0"/>
              <w:rPr>
                <w:rFonts w:hint="eastAsia"/>
              </w:rPr>
            </w:pPr>
          </w:p>
        </w:tc>
      </w:tr>
    </w:tbl>
    <w:p w14:paraId="4748A02F" w14:textId="3206A5CA" w:rsidR="00D91643" w:rsidRDefault="00D91643" w:rsidP="00605652">
      <w:pPr>
        <w:pStyle w:val="3"/>
        <w:ind w:firstLine="420"/>
      </w:pPr>
      <w:r>
        <w:rPr>
          <w:rFonts w:hint="eastAsia"/>
        </w:rPr>
        <w:t>mapper</w:t>
      </w:r>
      <w:r w:rsidR="00605652">
        <w:t>/</w:t>
      </w:r>
      <w:r w:rsidR="00605652" w:rsidRPr="00605652">
        <w:t xml:space="preserve"> </w:t>
      </w:r>
      <w:proofErr w:type="spellStart"/>
      <w:r w:rsidR="00605652" w:rsidRPr="00605652">
        <w:t>UserMapper</w:t>
      </w:r>
      <w:proofErr w:type="spellEnd"/>
    </w:p>
    <w:p w14:paraId="4413050F" w14:textId="22089E6F" w:rsidR="00396F21" w:rsidRPr="00396F21" w:rsidRDefault="00396F21" w:rsidP="00396F21">
      <w:pPr>
        <w:ind w:firstLine="460"/>
        <w:rPr>
          <w:rFonts w:hint="eastAsia"/>
        </w:rPr>
      </w:pPr>
      <w:r w:rsidRPr="00605652">
        <w:rPr>
          <w:rFonts w:ascii="Consolas" w:eastAsia="宋体" w:hAnsi="Consolas" w:cs="宋体"/>
          <w:bCs w:val="0"/>
          <w:color w:val="808000"/>
          <w:kern w:val="0"/>
          <w:sz w:val="23"/>
          <w:szCs w:val="23"/>
        </w:rPr>
        <w:t>@Mapper</w:t>
      </w:r>
      <w:r>
        <w:rPr>
          <w:rFonts w:ascii="Consolas" w:eastAsia="宋体" w:hAnsi="Consolas" w:cs="宋体" w:hint="eastAsia"/>
          <w:bCs w:val="0"/>
          <w:color w:val="808000"/>
          <w:kern w:val="0"/>
          <w:sz w:val="23"/>
          <w:szCs w:val="23"/>
        </w:rPr>
        <w:t>创建代理类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652" w14:paraId="6A6A9917" w14:textId="77777777" w:rsidTr="00605652">
        <w:tc>
          <w:tcPr>
            <w:tcW w:w="8296" w:type="dxa"/>
          </w:tcPr>
          <w:p w14:paraId="13A635CC" w14:textId="31C3D45C" w:rsidR="00605652" w:rsidRPr="00337E79" w:rsidRDefault="00605652" w:rsidP="00337E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@Mapper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interface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UserMapper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@Insert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(value = 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"insert into user(</w:t>
            </w:r>
            <w:proofErr w:type="spellStart"/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id,name,address,birth</w:t>
            </w:r>
            <w:proofErr w:type="spellEnd"/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) values(#{id},#{name},#{address},#{birth})"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addUser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(User user);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@Update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(value = 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"update user set name=#{name} where id=#{id}"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updateUser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(User user);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@Delete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(value = 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"delete from user where id=#{id}"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deleteUser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@Param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"id"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Integer id);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@Select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(value = 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"select * from user where id=#{id}"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User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queryUserById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@Param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"id"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Integer id);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@Select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(value = </w:t>
            </w:r>
            <w:r w:rsidRPr="00605652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"select * from user"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0565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List&lt;User&gt; </w:t>
            </w:r>
            <w:proofErr w:type="spellStart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queryUsers</w:t>
            </w:r>
            <w:proofErr w:type="spellEnd"/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();</w:t>
            </w:r>
            <w:r w:rsidRPr="0060565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0BA023FA" w14:textId="77777777" w:rsidR="00605652" w:rsidRPr="00605652" w:rsidRDefault="00605652" w:rsidP="00605652">
      <w:pPr>
        <w:ind w:firstLine="420"/>
        <w:rPr>
          <w:rFonts w:hint="eastAsia"/>
        </w:rPr>
      </w:pPr>
    </w:p>
    <w:p w14:paraId="18DB8609" w14:textId="2BE4A543" w:rsidR="001F6B7C" w:rsidRDefault="00337E79" w:rsidP="00337E79">
      <w:pPr>
        <w:pStyle w:val="3"/>
        <w:ind w:firstLine="420"/>
      </w:pPr>
      <w:r>
        <w:rPr>
          <w:rFonts w:hint="eastAsia"/>
        </w:rPr>
        <w:t>测试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E79" w14:paraId="76558EAC" w14:textId="77777777" w:rsidTr="00337E79">
        <w:tc>
          <w:tcPr>
            <w:tcW w:w="8296" w:type="dxa"/>
          </w:tcPr>
          <w:p w14:paraId="6CFE642A" w14:textId="79E41844" w:rsidR="00337E79" w:rsidRPr="00627923" w:rsidRDefault="00337E79" w:rsidP="006279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</w:t>
            </w:r>
            <w:proofErr w:type="spellStart"/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SpringBootTest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</w:r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class </w:t>
            </w:r>
            <w:proofErr w:type="spellStart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MybatisApplicationTests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</w:t>
            </w:r>
            <w:proofErr w:type="spellStart"/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Autowired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 xml:space="preserve">    </w:t>
            </w:r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private </w:t>
            </w:r>
            <w:proofErr w:type="spellStart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UserMapper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37E79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userMapper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;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@Test</w:t>
            </w:r>
            <w:r w:rsidRPr="00337E7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 xml:space="preserve">    </w:t>
            </w:r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void </w:t>
            </w:r>
            <w:proofErr w:type="spellStart"/>
            <w:proofErr w:type="gramStart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contextLoads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gram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{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337E79">
              <w:rPr>
                <w:rFonts w:ascii="Consolas" w:eastAsia="宋体" w:hAnsi="Consolas" w:cs="宋体"/>
                <w:b/>
                <w:color w:val="660E7A"/>
                <w:sz w:val="23"/>
                <w:szCs w:val="23"/>
              </w:rPr>
              <w:t>userMapper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.addUser</w:t>
            </w:r>
            <w:proofErr w:type="spellEnd"/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new 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User(</w:t>
            </w:r>
            <w:r w:rsidRPr="00337E79">
              <w:rPr>
                <w:rFonts w:ascii="Consolas" w:eastAsia="宋体" w:hAnsi="Consolas" w:cs="宋体"/>
                <w:bCs w:val="0"/>
                <w:color w:val="0000FF"/>
                <w:sz w:val="23"/>
                <w:szCs w:val="23"/>
              </w:rPr>
              <w:t>1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,</w:t>
            </w:r>
            <w:r w:rsidRPr="00337E7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proofErr w:type="spellStart"/>
            <w:r w:rsidRPr="00337E7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dfsd</w:t>
            </w:r>
            <w:proofErr w:type="spellEnd"/>
            <w:r w:rsidRPr="00337E7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,</w:t>
            </w:r>
            <w:r w:rsidRPr="00337E7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proofErr w:type="spellStart"/>
            <w:r w:rsidRPr="00337E7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df"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,</w:t>
            </w:r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new</w:t>
            </w:r>
            <w:proofErr w:type="spellEnd"/>
            <w:r w:rsidRPr="00337E7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Date()));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}</w:t>
            </w:r>
            <w:r w:rsidRPr="00337E7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7DA4BB40" w14:textId="139AE984" w:rsidR="00337E79" w:rsidRDefault="006B0FE7" w:rsidP="006B0FE7">
      <w:pPr>
        <w:pStyle w:val="3"/>
        <w:ind w:firstLine="420"/>
      </w:pPr>
      <w:r>
        <w:rPr>
          <w:rFonts w:hint="eastAsia"/>
        </w:rPr>
        <w:t>扫描全部的</w:t>
      </w:r>
      <w:r>
        <w:rPr>
          <w:rFonts w:hint="eastAsia"/>
        </w:rPr>
        <w:t>mapper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0FE7" w14:paraId="7EEA1806" w14:textId="77777777" w:rsidTr="006B0FE7">
        <w:tc>
          <w:tcPr>
            <w:tcW w:w="8296" w:type="dxa"/>
          </w:tcPr>
          <w:p w14:paraId="55F98FC1" w14:textId="1C5CA279" w:rsidR="006B0FE7" w:rsidRPr="006B0FE7" w:rsidRDefault="006B0FE7" w:rsidP="00414D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6B0FE7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SpringBootApplication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MapperScan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basePackages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= {</w:t>
            </w:r>
            <w:r w:rsidRPr="006B0FE7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proofErr w:type="spellStart"/>
            <w:r w:rsidRPr="006B0FE7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com.sxt.mapper</w:t>
            </w:r>
            <w:proofErr w:type="spellEnd"/>
            <w:r w:rsidRPr="006B0FE7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})</w:t>
            </w:r>
            <w:r w:rsidR="00530D8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//</w:t>
            </w:r>
            <w:r w:rsidR="00530D89"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  <w:t>添加该注解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B0FE7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class 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MybatisApplication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B0FE7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static void 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main(String[] 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args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{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SpringApplication.</w:t>
            </w:r>
            <w:r w:rsidRPr="006B0FE7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run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MybatisApplication.</w:t>
            </w:r>
            <w:r w:rsidRPr="006B0FE7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class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args</w:t>
            </w:r>
            <w:proofErr w:type="spellEnd"/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);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}</w:t>
            </w:r>
            <w:r w:rsidRPr="006B0FE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  <w:p w14:paraId="54D15D03" w14:textId="77777777" w:rsidR="006B0FE7" w:rsidRPr="006B0FE7" w:rsidRDefault="006B0FE7" w:rsidP="006B0FE7">
            <w:pPr>
              <w:ind w:firstLineChars="0" w:firstLine="0"/>
              <w:rPr>
                <w:rFonts w:hint="eastAsia"/>
              </w:rPr>
            </w:pPr>
          </w:p>
        </w:tc>
      </w:tr>
    </w:tbl>
    <w:p w14:paraId="38FD2FDD" w14:textId="6CE10A3B" w:rsidR="006B0FE7" w:rsidRDefault="008C360D" w:rsidP="008C360D">
      <w:pPr>
        <w:pStyle w:val="20"/>
      </w:pP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14:paraId="10527272" w14:textId="7FB66FFE" w:rsidR="008C360D" w:rsidRDefault="00471459" w:rsidP="00471459">
      <w:pPr>
        <w:pStyle w:val="3"/>
        <w:ind w:firstLine="420"/>
      </w:pPr>
      <w:r>
        <w:rPr>
          <w:rFonts w:hint="eastAsia"/>
        </w:rPr>
        <w:t>mapper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459" w14:paraId="30942F06" w14:textId="77777777" w:rsidTr="00471459">
        <w:tc>
          <w:tcPr>
            <w:tcW w:w="8296" w:type="dxa"/>
          </w:tcPr>
          <w:p w14:paraId="6E858AFD" w14:textId="77777777" w:rsidR="00471459" w:rsidRPr="00471459" w:rsidRDefault="00471459" w:rsidP="004714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2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interface </w:t>
            </w:r>
            <w:proofErr w:type="spell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UserMapper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proofErr w:type="gram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addUser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gram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User user);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updateUser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(User user);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void </w:t>
            </w:r>
            <w:proofErr w:type="spell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deleteUser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47145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@Param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47145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"id"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Integer id);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User </w:t>
            </w:r>
            <w:proofErr w:type="spell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queryUserById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471459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@Param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r w:rsidRPr="0047145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"id"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Integer id);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47145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List&lt;User&gt; </w:t>
            </w:r>
            <w:proofErr w:type="spellStart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queryUsers</w:t>
            </w:r>
            <w:proofErr w:type="spellEnd"/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();</w:t>
            </w:r>
            <w:r w:rsidRPr="0047145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  <w:p w14:paraId="43DA8103" w14:textId="77777777" w:rsidR="00471459" w:rsidRPr="00471459" w:rsidRDefault="00471459" w:rsidP="00471459">
            <w:pPr>
              <w:ind w:firstLineChars="0" w:firstLine="0"/>
              <w:rPr>
                <w:rFonts w:hint="eastAsia"/>
              </w:rPr>
            </w:pPr>
          </w:p>
        </w:tc>
      </w:tr>
    </w:tbl>
    <w:p w14:paraId="14F35372" w14:textId="26E47210" w:rsidR="00471459" w:rsidRDefault="00300EC0" w:rsidP="00300EC0">
      <w:pPr>
        <w:pStyle w:val="3"/>
        <w:ind w:firstLine="420"/>
      </w:pP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EC0" w14:paraId="379CF4FD" w14:textId="77777777" w:rsidTr="00300EC0">
        <w:tc>
          <w:tcPr>
            <w:tcW w:w="8296" w:type="dxa"/>
          </w:tcPr>
          <w:p w14:paraId="2DCD3534" w14:textId="77777777" w:rsidR="00300EC0" w:rsidRPr="00300EC0" w:rsidRDefault="00300EC0" w:rsidP="00300E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300EC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&lt;?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="UTF-8" </w:t>
            </w:r>
            <w:r w:rsidRPr="00300EC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?&gt;</w:t>
            </w:r>
            <w:r w:rsidRPr="00300EC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&lt;!DOCTYPE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mapper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PUBLIC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"-//mybatis.org//DTD Mapper 3.0//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EN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"http://mybatis.org/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dtd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/mybatis-3-mapper.dtd"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t>&gt;</w:t>
            </w:r>
            <w:r w:rsidRPr="00300EC0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mapper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namespace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com.example.mybatis.mapper.UserMapper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resultMap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BaseResMap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type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com.example.mybatis.domaindo.User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id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property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="id"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column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="id"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result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property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="name"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column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="name"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result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result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property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="address"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column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="address"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result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result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property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="birth"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column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="birth"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result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resultMap</w:t>
            </w:r>
            <w:proofErr w:type="spellEnd"/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insert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addUser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"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insert into user(</w:t>
            </w:r>
            <w:proofErr w:type="spellStart"/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id,name,address,birth</w:t>
            </w:r>
            <w:proofErr w:type="spellEnd"/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values(#{id},#{name},#{address},#{birth})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insert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update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updateUser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update user set name=#{name},address=#{address} where id=#{id}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update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delete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deleteUser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delete from user where id=#{id}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delete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select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queryUserById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" 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resultMap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BaseResMap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select </w:t>
            </w:r>
            <w:r w:rsidRPr="00300EC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 xml:space="preserve">*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from user where id=#{id}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select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select </w:t>
            </w:r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id</w:t>
            </w:r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queryUsers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" 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resultMap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BaseResMap</w:t>
            </w:r>
            <w:proofErr w:type="spellEnd"/>
            <w:r w:rsidRPr="00300EC0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select </w:t>
            </w:r>
            <w:r w:rsidRPr="00300EC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 xml:space="preserve">*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from user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select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300EC0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</w:t>
            </w:r>
            <w:r w:rsidRPr="00300EC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287BFCC6" w14:textId="77777777" w:rsidR="00300EC0" w:rsidRPr="00300EC0" w:rsidRDefault="00300EC0" w:rsidP="00300EC0">
            <w:pPr>
              <w:ind w:firstLineChars="0" w:firstLine="0"/>
              <w:rPr>
                <w:rFonts w:hint="eastAsia"/>
              </w:rPr>
            </w:pPr>
          </w:p>
        </w:tc>
      </w:tr>
    </w:tbl>
    <w:p w14:paraId="24F89772" w14:textId="54D0BFBF" w:rsidR="00300EC0" w:rsidRDefault="007C3DD0" w:rsidP="007C3DD0">
      <w:pPr>
        <w:pStyle w:val="3"/>
        <w:ind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841" w14:paraId="271B91B5" w14:textId="77777777" w:rsidTr="00056841">
        <w:tc>
          <w:tcPr>
            <w:tcW w:w="8296" w:type="dxa"/>
          </w:tcPr>
          <w:p w14:paraId="7BB342EE" w14:textId="5750D1F8" w:rsidR="00056841" w:rsidRPr="00887ED0" w:rsidRDefault="00056841" w:rsidP="00887E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2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jdbc:mysql://localhost:3306/car?characterEncoding=utf8&amp;useSSL=false&amp;serverTimezone=GMT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com.alibaba.druid.pool.DruidDataSource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max-wait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5000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max-active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20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initila</w:t>
            </w:r>
            <w:proofErr w:type="spellEnd"/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-size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##</w:t>
            </w:r>
            <w:proofErr w:type="spellStart"/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mybatis</w:t>
            </w:r>
            <w:proofErr w:type="spellEnd"/>
            <w:r>
              <w:rPr>
                <w:rFonts w:ascii="Consolas" w:eastAsia="宋体" w:hAnsi="Consolas" w:cs="宋体" w:hint="eastAsia"/>
                <w:bCs w:val="0"/>
                <w:i/>
                <w:iCs/>
                <w:color w:val="808080"/>
                <w:sz w:val="23"/>
                <w:szCs w:val="23"/>
              </w:rPr>
              <w:t>配置</w:t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 xml:space="preserve"> </w:t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br/>
            </w:r>
            <w:proofErr w:type="spellStart"/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mybatis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configuration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="00F712ED"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  <w:t>##</w:t>
            </w:r>
            <w:r w:rsidR="00F02C7B"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  <w:t>日志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log-</w:t>
            </w:r>
            <w:proofErr w:type="spellStart"/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impl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org.apache.ibatis.logging.stdout.StdOutImpl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r w:rsidRPr="00056841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mapper-locations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="005A6F2D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</w:t>
            </w:r>
            <w:r w:rsidR="005A6F2D"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  <w:t>##mapper</w:t>
            </w:r>
            <w:r w:rsidR="005A6F2D"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  <w:t>位置</w:t>
            </w:r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- </w:t>
            </w:r>
            <w:proofErr w:type="spellStart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classpath:mapper</w:t>
            </w:r>
            <w:proofErr w:type="spellEnd"/>
            <w:r w:rsidRPr="00056841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/*.xml   </w:t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#mapper</w:t>
            </w:r>
            <w:r w:rsidRPr="0005684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的</w:t>
            </w:r>
            <w:r w:rsidRPr="00056841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xml</w:t>
            </w:r>
            <w:r w:rsidRPr="00056841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的路</w:t>
            </w:r>
            <w:r w:rsidRPr="00056841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径</w:t>
            </w:r>
          </w:p>
        </w:tc>
      </w:tr>
    </w:tbl>
    <w:p w14:paraId="411ED1D8" w14:textId="55F95F9A" w:rsidR="007C3DD0" w:rsidRDefault="00887ED0" w:rsidP="00887ED0">
      <w:pPr>
        <w:pStyle w:val="3"/>
        <w:ind w:firstLine="420"/>
      </w:pPr>
      <w:r>
        <w:rPr>
          <w:rFonts w:hint="eastAsia"/>
        </w:rPr>
        <w:t>启动类</w:t>
      </w:r>
    </w:p>
    <w:p w14:paraId="5AD58071" w14:textId="2D838A2C" w:rsidR="00512E1B" w:rsidRPr="00512E1B" w:rsidRDefault="00512E1B" w:rsidP="00512E1B">
      <w:pPr>
        <w:ind w:firstLine="460"/>
        <w:rPr>
          <w:rFonts w:hint="eastAsia"/>
        </w:rPr>
      </w:pPr>
      <w:proofErr w:type="spellStart"/>
      <w:r w:rsidRPr="00887ED0">
        <w:rPr>
          <w:rFonts w:ascii="Consolas" w:eastAsia="宋体" w:hAnsi="Consolas" w:cs="宋体"/>
          <w:bCs w:val="0"/>
          <w:color w:val="808000"/>
          <w:kern w:val="0"/>
          <w:sz w:val="23"/>
          <w:szCs w:val="23"/>
        </w:rPr>
        <w:t>MapperScan</w:t>
      </w:r>
      <w:proofErr w:type="spellEnd"/>
      <w:r>
        <w:rPr>
          <w:rFonts w:ascii="Consolas" w:eastAsia="宋体" w:hAnsi="Consolas" w:cs="宋体" w:hint="eastAsia"/>
          <w:bCs w:val="0"/>
          <w:color w:val="808000"/>
          <w:kern w:val="0"/>
          <w:sz w:val="23"/>
          <w:szCs w:val="23"/>
        </w:rPr>
        <w:t>:</w:t>
      </w:r>
      <w:r>
        <w:rPr>
          <w:rFonts w:ascii="Consolas" w:eastAsia="宋体" w:hAnsi="Consolas" w:cs="宋体" w:hint="eastAsia"/>
          <w:bCs w:val="0"/>
          <w:color w:val="808000"/>
          <w:kern w:val="0"/>
          <w:sz w:val="23"/>
          <w:szCs w:val="23"/>
        </w:rPr>
        <w:t>扫描</w:t>
      </w:r>
      <w:r>
        <w:rPr>
          <w:rFonts w:ascii="Consolas" w:eastAsia="宋体" w:hAnsi="Consolas" w:cs="宋体" w:hint="eastAsia"/>
          <w:bCs w:val="0"/>
          <w:color w:val="808000"/>
          <w:kern w:val="0"/>
          <w:sz w:val="23"/>
          <w:szCs w:val="23"/>
        </w:rPr>
        <w:t>mapper</w:t>
      </w:r>
      <w:r>
        <w:rPr>
          <w:rFonts w:ascii="Consolas" w:eastAsia="宋体" w:hAnsi="Consolas" w:cs="宋体" w:hint="eastAsia"/>
          <w:bCs w:val="0"/>
          <w:color w:val="808000"/>
          <w:kern w:val="0"/>
          <w:sz w:val="23"/>
          <w:szCs w:val="23"/>
        </w:rPr>
        <w:t>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ED0" w14:paraId="449CA953" w14:textId="77777777" w:rsidTr="00887ED0">
        <w:tc>
          <w:tcPr>
            <w:tcW w:w="8296" w:type="dxa"/>
          </w:tcPr>
          <w:p w14:paraId="4B09D1EA" w14:textId="635A7599" w:rsidR="00887ED0" w:rsidRPr="00887ED0" w:rsidRDefault="00887ED0" w:rsidP="00887E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887ED0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SpringBootApplication</w:t>
            </w:r>
            <w:proofErr w:type="spellEnd"/>
            <w:r w:rsidR="002A312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 xml:space="preserve"> </w:t>
            </w:r>
            <w:r w:rsidRPr="00887ED0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>@</w:t>
            </w:r>
            <w:proofErr w:type="spellStart"/>
            <w:proofErr w:type="gramStart"/>
            <w:r w:rsidRPr="00887ED0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MapperScan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spellStart"/>
            <w:proofErr w:type="gram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basePackages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= {</w:t>
            </w:r>
            <w:r w:rsidRPr="00887ED0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proofErr w:type="spellStart"/>
            <w:r w:rsidRPr="00887ED0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com.example.mybatis.mapper</w:t>
            </w:r>
            <w:proofErr w:type="spellEnd"/>
            <w:r w:rsidRPr="00887ED0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>"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})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887ED0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class 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MybatisApplication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887ED0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static void 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main(String[] 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args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 {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SpringApplication.</w:t>
            </w:r>
            <w:r w:rsidRPr="00887ED0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run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MybatisApplication.</w:t>
            </w:r>
            <w:r w:rsidRPr="00887ED0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class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args</w:t>
            </w:r>
            <w:proofErr w:type="spellEnd"/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);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}</w:t>
            </w:r>
            <w:r w:rsidRPr="00887ED0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  <w:p w14:paraId="23C7D755" w14:textId="77777777" w:rsidR="00887ED0" w:rsidRPr="00887ED0" w:rsidRDefault="00887ED0" w:rsidP="00887ED0">
            <w:pPr>
              <w:ind w:firstLineChars="0" w:firstLine="0"/>
              <w:rPr>
                <w:rFonts w:hint="eastAsia"/>
              </w:rPr>
            </w:pPr>
          </w:p>
        </w:tc>
      </w:tr>
    </w:tbl>
    <w:p w14:paraId="1B5DB6B7" w14:textId="77777777" w:rsidR="00887ED0" w:rsidRPr="00887ED0" w:rsidRDefault="00887ED0" w:rsidP="00887ED0">
      <w:pPr>
        <w:ind w:firstLine="420"/>
        <w:rPr>
          <w:rFonts w:hint="eastAsia"/>
        </w:rPr>
      </w:pPr>
    </w:p>
    <w:p w14:paraId="1C00495E" w14:textId="3DB8BB66" w:rsidR="005B67D8" w:rsidRDefault="005B67D8" w:rsidP="003644A0">
      <w:pPr>
        <w:ind w:firstLine="420"/>
      </w:pPr>
      <w:proofErr w:type="spellStart"/>
      <w:r>
        <w:t>mybatis</w:t>
      </w:r>
      <w:proofErr w:type="spellEnd"/>
      <w:r>
        <w:t xml:space="preserve"> </w:t>
      </w:r>
      <w:proofErr w:type="spellStart"/>
      <w:r>
        <w:rPr>
          <w:rFonts w:hint="eastAsia"/>
        </w:rPr>
        <w:t>stater</w:t>
      </w:r>
      <w:proofErr w:type="spellEnd"/>
      <w:r>
        <w:rPr>
          <w:rFonts w:hint="eastAsia"/>
        </w:rPr>
        <w:t>的内容</w:t>
      </w:r>
    </w:p>
    <w:p w14:paraId="72FA1051" w14:textId="5CF60314" w:rsidR="004A4250" w:rsidRDefault="00366F33" w:rsidP="00CE2656">
      <w:pPr>
        <w:ind w:firstLineChars="0" w:firstLine="0"/>
      </w:pPr>
      <w:r>
        <w:rPr>
          <w:noProof/>
        </w:rPr>
        <w:drawing>
          <wp:inline distT="0" distB="0" distL="0" distR="0" wp14:anchorId="69B81737" wp14:editId="2E4E7EE2">
            <wp:extent cx="5274310" cy="13214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7E8F" w14:textId="3A9A098A" w:rsidR="009B10E7" w:rsidRDefault="009B10E7" w:rsidP="00F07DAC">
      <w:pPr>
        <w:pStyle w:val="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外部</w:t>
      </w:r>
      <w:r>
        <w:rPr>
          <w:rFonts w:hint="eastAsia"/>
        </w:rPr>
        <w:t>config</w:t>
      </w:r>
      <w:r>
        <w:rPr>
          <w:rFonts w:hint="eastAsia"/>
        </w:rPr>
        <w:t>文件加载方式</w:t>
      </w:r>
    </w:p>
    <w:p w14:paraId="426CD4B1" w14:textId="18888F7F" w:rsidR="00DD285A" w:rsidRPr="00DD285A" w:rsidRDefault="00DD285A" w:rsidP="00DD285A">
      <w:pPr>
        <w:ind w:firstLine="420"/>
        <w:rPr>
          <w:rFonts w:hint="eastAsia"/>
        </w:rPr>
      </w:pPr>
      <w:r>
        <w:rPr>
          <w:rFonts w:hint="eastAsia"/>
        </w:rPr>
        <w:t>住：实际开发中会将该文件省掉</w:t>
      </w:r>
    </w:p>
    <w:p w14:paraId="721D3EE6" w14:textId="191866F9" w:rsidR="009B10E7" w:rsidRDefault="00AB4147" w:rsidP="00AB4147">
      <w:pPr>
        <w:pStyle w:val="3"/>
        <w:ind w:firstLine="420"/>
      </w:pPr>
      <w:r w:rsidRPr="00AB4147">
        <w:t>mybatis.cfg.xml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147" w14:paraId="46E1F595" w14:textId="77777777" w:rsidTr="00AB4147">
        <w:tc>
          <w:tcPr>
            <w:tcW w:w="8296" w:type="dxa"/>
          </w:tcPr>
          <w:p w14:paraId="59694B73" w14:textId="77777777" w:rsidR="00AB4147" w:rsidRPr="00AB4147" w:rsidRDefault="00AB4147" w:rsidP="00AB41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AB4147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&lt;?</w:t>
            </w:r>
            <w:r w:rsidRPr="00AB4147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AB4147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="UTF-8</w:t>
            </w:r>
            <w:proofErr w:type="gramStart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" </w:t>
            </w:r>
            <w:r w:rsidRPr="00AB4147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?</w:t>
            </w:r>
            <w:proofErr w:type="gramEnd"/>
            <w:r w:rsidRPr="00AB4147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&gt;</w:t>
            </w:r>
            <w:r w:rsidRPr="00AB4147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br/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&lt;!DOCTYPE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AB4147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configuration</w:t>
            </w:r>
            <w:r w:rsidRPr="00AB4147">
              <w:rPr>
                <w:rFonts w:ascii="Consolas" w:eastAsia="宋体" w:hAnsi="Consolas" w:cs="宋体"/>
                <w:b/>
                <w:color w:val="0000FF"/>
                <w:sz w:val="23"/>
                <w:szCs w:val="23"/>
              </w:rPr>
              <w:t xml:space="preserve"> 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PUBLIC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"-//mybatis.org//DTD Config 3.0//</w:t>
            </w:r>
            <w:proofErr w:type="spellStart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EN</w:t>
            </w:r>
            <w:proofErr w:type="spellEnd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"http://mybatis.org/</w:t>
            </w:r>
            <w:proofErr w:type="spellStart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dtd</w:t>
            </w:r>
            <w:proofErr w:type="spellEnd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/mybatis-3-config.dtd"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AB4147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t>&gt;</w:t>
            </w:r>
            <w:r w:rsidRPr="00AB4147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br/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mappers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mapper </w:t>
            </w:r>
            <w:r w:rsidRPr="00AB4147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resource</w:t>
            </w:r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classpath:mapper</w:t>
            </w:r>
            <w:proofErr w:type="spellEnd"/>
            <w:r w:rsidRPr="00AB4147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/UserMapper.xml"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mappers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AB4147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AB4147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0F6593C0" w14:textId="77777777" w:rsidR="00AB4147" w:rsidRDefault="00AB4147" w:rsidP="00AB4147">
            <w:pPr>
              <w:ind w:firstLineChars="0" w:firstLine="0"/>
              <w:rPr>
                <w:rFonts w:hint="eastAsia"/>
              </w:rPr>
            </w:pPr>
          </w:p>
        </w:tc>
      </w:tr>
    </w:tbl>
    <w:p w14:paraId="58331CB9" w14:textId="6667C27A" w:rsidR="00AB4147" w:rsidRDefault="002F5B45" w:rsidP="0092171A">
      <w:pPr>
        <w:pStyle w:val="3"/>
        <w:ind w:firstLine="4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171A" w14:paraId="2FD848B4" w14:textId="77777777" w:rsidTr="0092171A">
        <w:tc>
          <w:tcPr>
            <w:tcW w:w="8296" w:type="dxa"/>
          </w:tcPr>
          <w:p w14:paraId="309DC696" w14:textId="3C3FBC2E" w:rsidR="0092171A" w:rsidRPr="00257401" w:rsidRDefault="0092171A" w:rsidP="002574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2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spring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proofErr w:type="spellStart"/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datasource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username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root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url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jdbc:mysql://localhost:3306/car?characterEncoding=utf8&amp;useSSL=false&amp;serverTimezone=GMT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driver-class-name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com.mysql.cj.jdbc.Driver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password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123456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#\u5982\u679C\u4E0D\u6307\u5B9A\u6570\u636E\u6E90\u7684\u7C7B\u578B\uFF0C\u9ED8\u8BA4\u4F7F\u7528HikariDataSource\u6570\u636E\u6E90</w:t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type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com.alibaba.druid.pool.DruidDataSource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max-wait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5000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max-active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20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initila</w:t>
            </w:r>
            <w:proofErr w:type="spellEnd"/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-size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 1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##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mybatis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\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u65E5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\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u5FD7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\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u7684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\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u914D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\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u7F6E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br/>
            </w:r>
            <w:proofErr w:type="spellStart"/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mybatis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  configuration: ##</w:t>
            </w:r>
            <w:r w:rsidRPr="0092171A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必</w:t>
            </w:r>
            <w:r w:rsidRPr="0092171A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须</w:t>
            </w:r>
            <w:r w:rsidRPr="0092171A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注掉，</w:t>
            </w:r>
            <w:r w:rsidRPr="0092171A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会</w:t>
            </w:r>
            <w:r w:rsidRPr="0092171A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和</w:t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 xml:space="preserve"> config-location</w:t>
            </w:r>
            <w:r w:rsidRPr="0092171A">
              <w:rPr>
                <w:rFonts w:ascii="Adobe 宋体 Std L" w:eastAsia="Adobe 宋体 Std L" w:hAnsi="Adobe 宋体 Std L" w:cs="宋体" w:hint="eastAsia"/>
                <w:bCs w:val="0"/>
                <w:i/>
                <w:iCs/>
                <w:color w:val="808080"/>
                <w:sz w:val="23"/>
                <w:szCs w:val="23"/>
              </w:rPr>
              <w:t>冲</w:t>
            </w:r>
            <w:r w:rsidRPr="0092171A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t>突</w:t>
            </w:r>
            <w:r w:rsidRPr="0092171A">
              <w:rPr>
                <w:rFonts w:ascii="Adobe Myungjo Std M" w:eastAsia="Adobe Myungjo Std M" w:hAnsi="Adobe Myungjo Std M" w:cs="宋体" w:hint="eastAsia"/>
                <w:bCs w:val="0"/>
                <w:i/>
                <w:iCs/>
                <w:color w:val="808080"/>
                <w:sz w:val="23"/>
                <w:szCs w:val="23"/>
              </w:rPr>
              <w:br/>
            </w:r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#    log-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impl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 xml:space="preserve">: 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t>org.apache.ibatis.logging.stdout.StdOutImpl</w:t>
            </w:r>
            <w:proofErr w:type="spellEnd"/>
            <w:r w:rsidRPr="0092171A">
              <w:rPr>
                <w:rFonts w:ascii="Consolas" w:eastAsia="宋体" w:hAnsi="Consolas" w:cs="宋体"/>
                <w:bCs w:val="0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mapper-locations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: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</w:t>
            </w:r>
            <w:r w:rsidRPr="0092171A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>config-location</w:t>
            </w:r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92171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classpath:mybatis.cfg.xml</w:t>
            </w:r>
            <w:proofErr w:type="spellEnd"/>
          </w:p>
        </w:tc>
      </w:tr>
    </w:tbl>
    <w:p w14:paraId="7C6B4CC3" w14:textId="585618C3" w:rsidR="00404CE1" w:rsidRDefault="00404CE1" w:rsidP="00404CE1">
      <w:pPr>
        <w:pStyle w:val="20"/>
      </w:pPr>
      <w:r>
        <w:rPr>
          <w:rFonts w:hint="eastAsia"/>
        </w:rPr>
        <w:t>第</w:t>
      </w:r>
      <w:r>
        <w:rPr>
          <w:rFonts w:hint="eastAsia"/>
        </w:rPr>
        <w:t>一</w:t>
      </w:r>
      <w:r>
        <w:rPr>
          <w:rFonts w:hint="eastAsia"/>
        </w:rPr>
        <w:t>种集成</w:t>
      </w:r>
      <w:proofErr w:type="spellStart"/>
      <w:r>
        <w:rPr>
          <w:rFonts w:hint="eastAsia"/>
        </w:rPr>
        <w:t>page</w:t>
      </w:r>
      <w:r>
        <w:t>H</w:t>
      </w:r>
      <w:r>
        <w:rPr>
          <w:rFonts w:hint="eastAsia"/>
        </w:rPr>
        <w:t>elper</w:t>
      </w:r>
      <w:proofErr w:type="spellEnd"/>
    </w:p>
    <w:p w14:paraId="7A00D551" w14:textId="60E24EA8" w:rsidR="00BD2DF5" w:rsidRDefault="00762002" w:rsidP="00762002">
      <w:pPr>
        <w:pStyle w:val="3"/>
        <w:ind w:firstLine="420"/>
      </w:pPr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2002" w14:paraId="76CC0534" w14:textId="77777777" w:rsidTr="00762002">
        <w:tc>
          <w:tcPr>
            <w:tcW w:w="8296" w:type="dxa"/>
          </w:tcPr>
          <w:p w14:paraId="00DCAF79" w14:textId="77777777" w:rsidR="00762002" w:rsidRPr="00762002" w:rsidRDefault="00762002" w:rsidP="007620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76200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@Configuration</w:t>
            </w:r>
            <w:r w:rsidRPr="0076200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</w:r>
            <w:r w:rsidRPr="0076200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class </w:t>
            </w:r>
            <w:proofErr w:type="spellStart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PageHelperAutoConfigrution</w:t>
            </w:r>
            <w:proofErr w:type="spellEnd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{</w:t>
            </w:r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76200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t>@Bean</w:t>
            </w:r>
            <w:r w:rsidRPr="00762002">
              <w:rPr>
                <w:rFonts w:ascii="Consolas" w:eastAsia="宋体" w:hAnsi="Consolas" w:cs="宋体"/>
                <w:bCs w:val="0"/>
                <w:color w:val="808000"/>
                <w:sz w:val="23"/>
                <w:szCs w:val="23"/>
              </w:rPr>
              <w:br/>
              <w:t xml:space="preserve">    </w:t>
            </w:r>
            <w:r w:rsidRPr="0076200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public </w:t>
            </w:r>
            <w:proofErr w:type="spellStart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PageInterceptor</w:t>
            </w:r>
            <w:proofErr w:type="spellEnd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pageInterceptor</w:t>
            </w:r>
            <w:proofErr w:type="spellEnd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</w:t>
            </w:r>
            <w:proofErr w:type="gramEnd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){</w:t>
            </w:r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762002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return new </w:t>
            </w:r>
            <w:proofErr w:type="spellStart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PageInterceptor</w:t>
            </w:r>
            <w:proofErr w:type="spellEnd"/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();</w:t>
            </w:r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}</w:t>
            </w:r>
            <w:r w:rsidRPr="00762002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>}</w:t>
            </w:r>
          </w:p>
          <w:p w14:paraId="6FA3B7B8" w14:textId="77777777" w:rsidR="00762002" w:rsidRPr="00762002" w:rsidRDefault="00762002" w:rsidP="00762002">
            <w:pPr>
              <w:ind w:firstLineChars="0" w:firstLine="0"/>
              <w:rPr>
                <w:rFonts w:hint="eastAsia"/>
              </w:rPr>
            </w:pPr>
          </w:p>
        </w:tc>
      </w:tr>
    </w:tbl>
    <w:p w14:paraId="630546CB" w14:textId="77777777" w:rsidR="00404CE1" w:rsidRDefault="00404CE1" w:rsidP="00A12AA5">
      <w:pPr>
        <w:ind w:firstLine="420"/>
        <w:rPr>
          <w:rFonts w:hint="eastAsia"/>
        </w:rPr>
      </w:pPr>
    </w:p>
    <w:p w14:paraId="359CB2A4" w14:textId="6A694191" w:rsidR="0092171A" w:rsidRDefault="00404CE1" w:rsidP="00E775A5">
      <w:pPr>
        <w:pStyle w:val="20"/>
      </w:pPr>
      <w:r>
        <w:rPr>
          <w:rFonts w:hint="eastAsia"/>
        </w:rPr>
        <w:t>第二种</w:t>
      </w:r>
      <w:r w:rsidR="00E775A5">
        <w:rPr>
          <w:rFonts w:hint="eastAsia"/>
        </w:rPr>
        <w:t>集成</w:t>
      </w:r>
      <w:proofErr w:type="spellStart"/>
      <w:r w:rsidR="00E775A5">
        <w:rPr>
          <w:rFonts w:hint="eastAsia"/>
        </w:rPr>
        <w:t>page</w:t>
      </w:r>
      <w:r w:rsidR="00E775A5">
        <w:t>H</w:t>
      </w:r>
      <w:r w:rsidR="00E775A5">
        <w:rPr>
          <w:rFonts w:hint="eastAsia"/>
        </w:rPr>
        <w:t>elper</w:t>
      </w:r>
      <w:proofErr w:type="spellEnd"/>
    </w:p>
    <w:p w14:paraId="412C15A1" w14:textId="6C725A94" w:rsidR="005E7A7B" w:rsidRDefault="005E7A7B" w:rsidP="005E7A7B">
      <w:pPr>
        <w:pStyle w:val="3"/>
        <w:ind w:firstLine="420"/>
      </w:pPr>
      <w:r>
        <w:rPr>
          <w:rFonts w:hint="eastAsia"/>
        </w:rPr>
        <w:t>引入依赖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503" w14:paraId="3E4590EE" w14:textId="77777777" w:rsidTr="00613503">
        <w:tc>
          <w:tcPr>
            <w:tcW w:w="8296" w:type="dxa"/>
          </w:tcPr>
          <w:p w14:paraId="693CC100" w14:textId="77777777" w:rsidR="00613503" w:rsidRPr="00613503" w:rsidRDefault="00613503" w:rsidP="0061350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gramStart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com.github.pagehelper</w:t>
            </w:r>
            <w:proofErr w:type="spellEnd"/>
            <w:proofErr w:type="gram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pagehelper</w:t>
            </w:r>
            <w:proofErr w:type="spell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5.1.10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613503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613503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374DC9DA" w14:textId="77777777" w:rsidR="00613503" w:rsidRDefault="00613503" w:rsidP="00613503">
            <w:pPr>
              <w:ind w:firstLineChars="0" w:firstLine="0"/>
              <w:rPr>
                <w:rFonts w:hint="eastAsia"/>
              </w:rPr>
            </w:pPr>
          </w:p>
        </w:tc>
      </w:tr>
    </w:tbl>
    <w:p w14:paraId="7A09D5D9" w14:textId="098E0137" w:rsidR="00613503" w:rsidRDefault="00F35ED9" w:rsidP="00F35ED9">
      <w:pPr>
        <w:pStyle w:val="3"/>
        <w:ind w:firstLine="420"/>
      </w:pPr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ED9" w14:paraId="6D26796A" w14:textId="77777777" w:rsidTr="00F35ED9">
        <w:tc>
          <w:tcPr>
            <w:tcW w:w="8296" w:type="dxa"/>
          </w:tcPr>
          <w:p w14:paraId="526E58CC" w14:textId="77777777" w:rsidR="00F35ED9" w:rsidRPr="00F35ED9" w:rsidRDefault="00F35ED9" w:rsidP="00F35E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460"/>
              <w:jc w:val="left"/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</w:pPr>
            <w:r w:rsidRPr="00F35ED9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&lt;?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 xml:space="preserve">="UTF-8" </w:t>
            </w:r>
            <w:r w:rsidRPr="00F35ED9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t>?&gt;</w:t>
            </w:r>
            <w:r w:rsidRPr="00F35ED9">
              <w:rPr>
                <w:rFonts w:ascii="Consolas" w:eastAsia="宋体" w:hAnsi="Consolas" w:cs="宋体"/>
                <w:bCs w:val="0"/>
                <w:i/>
                <w:iCs/>
                <w:color w:val="000000"/>
                <w:sz w:val="23"/>
                <w:szCs w:val="23"/>
              </w:rPr>
              <w:br/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&lt;!DOCTYPE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configuration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</w:rPr>
              <w:t xml:space="preserve"> 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PUBLIC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</w:rPr>
              <w:t xml:space="preserve"> 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"-//mybatis.org//DTD Config 3.0//</w:t>
            </w:r>
            <w:proofErr w:type="spellStart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EN</w:t>
            </w:r>
            <w:proofErr w:type="spellEnd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"http://mybatis.org/</w:t>
            </w:r>
            <w:proofErr w:type="spellStart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dtd</w:t>
            </w:r>
            <w:proofErr w:type="spellEnd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/mybatis-3-config.dtd"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</w:rPr>
              <w:t xml:space="preserve"> </w:t>
            </w:r>
            <w:r w:rsidRPr="00F35ED9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t>&gt;</w:t>
            </w:r>
            <w:r w:rsidRPr="00F35ED9">
              <w:rPr>
                <w:rFonts w:ascii="Consolas" w:eastAsia="宋体" w:hAnsi="Consolas" w:cs="宋体"/>
                <w:b/>
                <w:i/>
                <w:iCs/>
                <w:color w:val="000080"/>
                <w:sz w:val="23"/>
                <w:szCs w:val="23"/>
              </w:rPr>
              <w:br/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plugin 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interceptor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</w:t>
            </w:r>
            <w:proofErr w:type="spellStart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com.github.pagehelper.PageInterceptor</w:t>
            </w:r>
            <w:proofErr w:type="spellEnd"/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"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mappers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 xml:space="preserve">mapper </w:t>
            </w:r>
            <w:r w:rsidRPr="00F35ED9">
              <w:rPr>
                <w:rFonts w:ascii="Consolas" w:eastAsia="宋体" w:hAnsi="Consolas" w:cs="宋体"/>
                <w:b/>
                <w:color w:val="0000FF"/>
                <w:sz w:val="23"/>
                <w:szCs w:val="23"/>
                <w:shd w:val="clear" w:color="auto" w:fill="EFEFEF"/>
              </w:rPr>
              <w:t>resource</w:t>
            </w:r>
            <w:r w:rsidRPr="00F35ED9">
              <w:rPr>
                <w:rFonts w:ascii="Consolas" w:eastAsia="宋体" w:hAnsi="Consolas" w:cs="宋体"/>
                <w:b/>
                <w:color w:val="008000"/>
                <w:sz w:val="23"/>
                <w:szCs w:val="23"/>
                <w:shd w:val="clear" w:color="auto" w:fill="EFEFEF"/>
              </w:rPr>
              <w:t>="mapper/UserMapper.xml"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&gt;&lt;/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mappers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F35ED9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F35ED9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2F446013" w14:textId="77777777" w:rsidR="00F35ED9" w:rsidRDefault="00F35ED9" w:rsidP="00F35ED9">
            <w:pPr>
              <w:ind w:firstLineChars="0" w:firstLine="0"/>
              <w:rPr>
                <w:rFonts w:hint="eastAsia"/>
              </w:rPr>
            </w:pPr>
          </w:p>
        </w:tc>
      </w:tr>
    </w:tbl>
    <w:p w14:paraId="1950D547" w14:textId="77777777" w:rsidR="005E7A7B" w:rsidRPr="00D46E5F" w:rsidRDefault="005E7A7B" w:rsidP="005E7A7B">
      <w:pPr>
        <w:ind w:firstLine="420"/>
        <w:rPr>
          <w:rFonts w:hint="eastAsia"/>
        </w:rPr>
      </w:pPr>
    </w:p>
    <w:p w14:paraId="3FACF038" w14:textId="4251B40E" w:rsidR="00E775A5" w:rsidRDefault="00476EFA" w:rsidP="00476EFA">
      <w:pPr>
        <w:pStyle w:val="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page</w:t>
      </w:r>
      <w:r>
        <w:t>H</w:t>
      </w:r>
      <w:r>
        <w:rPr>
          <w:rFonts w:hint="eastAsia"/>
        </w:rPr>
        <w:t>elper</w:t>
      </w:r>
      <w:r>
        <w:t>S</w:t>
      </w:r>
      <w:r>
        <w:rPr>
          <w:rFonts w:hint="eastAsia"/>
        </w:rPr>
        <w:t>tarter</w:t>
      </w:r>
      <w:proofErr w:type="spellEnd"/>
    </w:p>
    <w:p w14:paraId="537555E0" w14:textId="6A9E6E81" w:rsidR="00476EFA" w:rsidRDefault="003A4ABA" w:rsidP="003A4ABA">
      <w:pPr>
        <w:pStyle w:val="3"/>
        <w:ind w:firstLine="420"/>
      </w:pPr>
      <w:r>
        <w:rPr>
          <w:rFonts w:hint="eastAsia"/>
        </w:rPr>
        <w:t>直接添加依赖即可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CCA" w14:paraId="50ACD47B" w14:textId="77777777" w:rsidTr="00182CCA">
        <w:tc>
          <w:tcPr>
            <w:tcW w:w="8296" w:type="dxa"/>
          </w:tcPr>
          <w:p w14:paraId="50FE8E7B" w14:textId="42A243E3" w:rsidR="00182CCA" w:rsidRPr="00676106" w:rsidRDefault="00182CCA" w:rsidP="006761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Consolas" w:eastAsia="宋体" w:hAnsi="Consolas" w:cs="宋体" w:hint="eastAsia"/>
                <w:bCs w:val="0"/>
                <w:color w:val="000000"/>
                <w:sz w:val="23"/>
                <w:szCs w:val="23"/>
              </w:rPr>
            </w:pP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proofErr w:type="gramStart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org.mybatis.spring</w:t>
            </w:r>
            <w:proofErr w:type="gram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.boot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groupId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proofErr w:type="spellStart"/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proofErr w:type="spellStart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mybatis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-spring-boot-starter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proofErr w:type="spellStart"/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proofErr w:type="spellEnd"/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  <w:t xml:space="preserve">    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t>2.1.1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</w:rPr>
              <w:br/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82CCA">
              <w:rPr>
                <w:rFonts w:ascii="Consolas" w:eastAsia="宋体" w:hAnsi="Consolas" w:cs="宋体"/>
                <w:b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82CCA">
              <w:rPr>
                <w:rFonts w:ascii="Consolas" w:eastAsia="宋体" w:hAnsi="Consolas" w:cs="宋体"/>
                <w:bCs w:val="0"/>
                <w:color w:val="000000"/>
                <w:sz w:val="23"/>
                <w:szCs w:val="23"/>
                <w:shd w:val="clear" w:color="auto" w:fill="EFEFEF"/>
              </w:rPr>
              <w:t>&gt;</w:t>
            </w:r>
            <w:bookmarkStart w:id="0" w:name="_GoBack"/>
            <w:bookmarkEnd w:id="0"/>
          </w:p>
        </w:tc>
      </w:tr>
    </w:tbl>
    <w:p w14:paraId="4497593B" w14:textId="77777777" w:rsidR="00366F33" w:rsidRPr="001E34F0" w:rsidRDefault="00366F33" w:rsidP="003644A0">
      <w:pPr>
        <w:ind w:firstLine="420"/>
        <w:rPr>
          <w:rFonts w:hint="eastAsia"/>
        </w:rPr>
      </w:pPr>
    </w:p>
    <w:p w14:paraId="7A9A248F" w14:textId="0208F5CF" w:rsidR="005E2289" w:rsidRDefault="008470DA" w:rsidP="008470DA">
      <w:pPr>
        <w:pStyle w:val="11"/>
      </w:pPr>
      <w:r>
        <w:rPr>
          <w:rFonts w:hint="eastAsia"/>
        </w:rPr>
        <w:t>集成</w:t>
      </w:r>
      <w:proofErr w:type="spellStart"/>
      <w:r w:rsidR="00C6668F">
        <w:rPr>
          <w:rFonts w:hint="eastAsia"/>
        </w:rPr>
        <w:t>lomb</w:t>
      </w:r>
      <w:r>
        <w:rPr>
          <w:rFonts w:hint="eastAsia"/>
        </w:rPr>
        <w:t>ok</w:t>
      </w:r>
      <w:proofErr w:type="spellEnd"/>
    </w:p>
    <w:p w14:paraId="14584CB9" w14:textId="06787150" w:rsidR="00011064" w:rsidRDefault="00011064" w:rsidP="00011064">
      <w:pPr>
        <w:pStyle w:val="20"/>
      </w:pPr>
      <w:proofErr w:type="spellStart"/>
      <w:r>
        <w:rPr>
          <w:rFonts w:hint="eastAsia"/>
        </w:rPr>
        <w:t>lombok</w:t>
      </w:r>
      <w:proofErr w:type="spellEnd"/>
    </w:p>
    <w:p w14:paraId="559FB7D8" w14:textId="35A96153" w:rsidR="00011064" w:rsidRDefault="00011064" w:rsidP="00011064">
      <w:pPr>
        <w:ind w:firstLine="420"/>
      </w:pPr>
      <w:r>
        <w:rPr>
          <w:rFonts w:hint="eastAsia"/>
        </w:rPr>
        <w:t>目的，简化代码</w:t>
      </w:r>
    </w:p>
    <w:p w14:paraId="3E077469" w14:textId="3B589682" w:rsidR="00BC51D0" w:rsidRDefault="00BC51D0" w:rsidP="00011064">
      <w:pPr>
        <w:ind w:firstLine="420"/>
      </w:pPr>
      <w:r>
        <w:rPr>
          <w:rFonts w:hint="eastAsia"/>
        </w:rPr>
        <w:t>功能：自动生成，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代码</w:t>
      </w:r>
    </w:p>
    <w:p w14:paraId="6BDE8C42" w14:textId="3E6CFDA2" w:rsidR="007C6FFB" w:rsidRDefault="007C6FFB" w:rsidP="007C6FFB">
      <w:pPr>
        <w:pStyle w:val="20"/>
      </w:pPr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安装</w:t>
      </w:r>
    </w:p>
    <w:p w14:paraId="764B056B" w14:textId="4C897C50" w:rsidR="007C6FFB" w:rsidRPr="007C6FFB" w:rsidRDefault="00BC51D0" w:rsidP="00BC51D0">
      <w:pPr>
        <w:pStyle w:val="3"/>
        <w:ind w:firstLine="42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>的目录</w:t>
      </w:r>
    </w:p>
    <w:p w14:paraId="006EAE2B" w14:textId="4C32A641" w:rsidR="007C6FFB" w:rsidRDefault="007C6FFB" w:rsidP="007C6FFB">
      <w:pPr>
        <w:ind w:firstLine="420"/>
      </w:pPr>
      <w:r>
        <w:rPr>
          <w:noProof/>
        </w:rPr>
        <w:drawing>
          <wp:inline distT="0" distB="0" distL="0" distR="0" wp14:anchorId="41CC7F7C" wp14:editId="3FA230B0">
            <wp:extent cx="5274310" cy="1644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EF0B" w14:textId="29C36B00" w:rsidR="007C6FFB" w:rsidRDefault="00BC51D0" w:rsidP="00BC51D0">
      <w:pPr>
        <w:pStyle w:val="3"/>
        <w:ind w:firstLine="420"/>
      </w:pPr>
      <w:r>
        <w:rPr>
          <w:rFonts w:hint="eastAsia"/>
        </w:rPr>
        <w:t>确定</w:t>
      </w:r>
    </w:p>
    <w:p w14:paraId="48ECA848" w14:textId="77777777" w:rsidR="00BC51D0" w:rsidRPr="00BC51D0" w:rsidRDefault="00BC51D0" w:rsidP="00BC51D0">
      <w:pPr>
        <w:ind w:firstLine="420"/>
      </w:pPr>
    </w:p>
    <w:p w14:paraId="65568AD0" w14:textId="5B90C103" w:rsidR="001E44FF" w:rsidRDefault="001E44FF" w:rsidP="007C6FFB">
      <w:pPr>
        <w:ind w:firstLine="420"/>
      </w:pPr>
      <w:r>
        <w:rPr>
          <w:noProof/>
        </w:rPr>
        <w:drawing>
          <wp:inline distT="0" distB="0" distL="0" distR="0" wp14:anchorId="2DF65BCD" wp14:editId="164D638C">
            <wp:extent cx="4320000" cy="2555801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B9" w14:textId="439C4A3A" w:rsidR="00BC51D0" w:rsidRPr="007C6FFB" w:rsidRDefault="00BC51D0" w:rsidP="00BC51D0">
      <w:pPr>
        <w:pStyle w:val="3"/>
        <w:ind w:firstLine="420"/>
      </w:pPr>
      <w:r>
        <w:rPr>
          <w:rFonts w:hint="eastAsia"/>
        </w:rPr>
        <w:t>安装成功标志</w:t>
      </w:r>
    </w:p>
    <w:p w14:paraId="53D84645" w14:textId="5431B8BD" w:rsidR="007C6FFB" w:rsidRPr="00011064" w:rsidRDefault="00BC51D0" w:rsidP="00011064">
      <w:pPr>
        <w:ind w:firstLine="420"/>
      </w:pPr>
      <w:r>
        <w:rPr>
          <w:noProof/>
        </w:rPr>
        <w:drawing>
          <wp:inline distT="0" distB="0" distL="0" distR="0" wp14:anchorId="12891968" wp14:editId="48F9E3EA">
            <wp:extent cx="5274310" cy="3175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52F4" w14:textId="0A5B7F73" w:rsidR="008470DA" w:rsidRDefault="00770C27" w:rsidP="00770C27">
      <w:pPr>
        <w:pStyle w:val="3"/>
        <w:ind w:firstLine="420"/>
      </w:pPr>
      <w:r>
        <w:rPr>
          <w:rFonts w:hint="eastAsia"/>
        </w:rPr>
        <w:t>引入</w:t>
      </w:r>
      <w:r w:rsidR="00A2048E">
        <w:rPr>
          <w:rFonts w:hint="eastAsia"/>
        </w:rPr>
        <w:t>依赖</w:t>
      </w:r>
      <w:r>
        <w:rPr>
          <w:rFonts w:hint="eastAsia"/>
        </w:rPr>
        <w:t>pom</w:t>
      </w:r>
    </w:p>
    <w:p w14:paraId="73350BBB" w14:textId="61D77792" w:rsidR="003A3DC8" w:rsidRPr="003A3DC8" w:rsidRDefault="003A3DC8" w:rsidP="003A3DC8">
      <w:pPr>
        <w:ind w:firstLine="4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中已经集成，所以不需要版本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0C27" w14:paraId="5548AFE3" w14:textId="77777777" w:rsidTr="00770C27">
        <w:tc>
          <w:tcPr>
            <w:tcW w:w="8296" w:type="dxa"/>
          </w:tcPr>
          <w:p w14:paraId="3E29BC3D" w14:textId="56ACD26A" w:rsidR="00770C27" w:rsidRDefault="00770C27" w:rsidP="00770C2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lombok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 --&gt;</w:t>
            </w:r>
          </w:p>
          <w:p w14:paraId="62274F51" w14:textId="77777777" w:rsidR="00770C27" w:rsidRDefault="00770C27" w:rsidP="00770C2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191ACA7E" w14:textId="77777777" w:rsidR="00770C27" w:rsidRDefault="00770C27" w:rsidP="00770C2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org.projectlombok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3D7051D" w14:textId="77777777" w:rsidR="00770C27" w:rsidRDefault="00770C27" w:rsidP="00770C2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lombok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AEBEBFF" w14:textId="77777777" w:rsidR="00770C27" w:rsidRDefault="00770C27" w:rsidP="00770C27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provided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A7C1545" w14:textId="27C973E6" w:rsidR="00770C27" w:rsidRDefault="00770C27" w:rsidP="00770C27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2E91E3B0" w14:textId="5342678E" w:rsidR="00770C27" w:rsidRDefault="00B945E8" w:rsidP="00B945E8">
      <w:pPr>
        <w:pStyle w:val="20"/>
      </w:pPr>
      <w:r>
        <w:rPr>
          <w:rFonts w:hint="eastAsia"/>
        </w:rPr>
        <w:t>功能</w:t>
      </w:r>
    </w:p>
    <w:p w14:paraId="358B9AF6" w14:textId="23DD302C" w:rsidR="00B945E8" w:rsidRDefault="00B945E8" w:rsidP="00B945E8">
      <w:pPr>
        <w:ind w:firstLine="420"/>
      </w:pPr>
      <w:r w:rsidRPr="00B945E8">
        <w:t>@Data</w:t>
      </w:r>
      <w:r>
        <w:t xml:space="preserve"> </w:t>
      </w:r>
      <w:r>
        <w:rPr>
          <w:rFonts w:hint="eastAsia"/>
        </w:rPr>
        <w:t>：自动生成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 w:rsidR="00CD3B5E">
        <w:rPr>
          <w:rFonts w:hint="eastAsia"/>
        </w:rPr>
        <w:t>方法</w:t>
      </w:r>
      <w:r w:rsidR="00F25BD1">
        <w:rPr>
          <w:rFonts w:hint="eastAsia"/>
        </w:rPr>
        <w:t>，</w:t>
      </w:r>
      <w:proofErr w:type="gramStart"/>
      <w:r w:rsidR="00F25BD1">
        <w:rPr>
          <w:rFonts w:hint="eastAsia"/>
        </w:rPr>
        <w:t>和无参构造</w:t>
      </w:r>
      <w:proofErr w:type="gramEnd"/>
      <w:r w:rsidR="00F25BD1">
        <w:rPr>
          <w:rFonts w:hint="eastAsia"/>
        </w:rPr>
        <w:t>器</w:t>
      </w:r>
    </w:p>
    <w:p w14:paraId="31051F9C" w14:textId="706E15E1" w:rsidR="00F25BD1" w:rsidRDefault="005C301A" w:rsidP="00B945E8">
      <w:pPr>
        <w:ind w:firstLine="420"/>
      </w:pPr>
      <w:r w:rsidRPr="005C301A">
        <w:t>@</w:t>
      </w:r>
      <w:proofErr w:type="spellStart"/>
      <w:r w:rsidRPr="005C301A">
        <w:t>AllArgsConstructor</w:t>
      </w:r>
      <w:proofErr w:type="spellEnd"/>
      <w:r>
        <w:t>:</w:t>
      </w:r>
      <w:r>
        <w:rPr>
          <w:rFonts w:hint="eastAsia"/>
        </w:rPr>
        <w:t>有参构造器</w:t>
      </w:r>
    </w:p>
    <w:p w14:paraId="4A4A44DC" w14:textId="57CBB8F2" w:rsidR="00212682" w:rsidRDefault="00A50774" w:rsidP="00B945E8">
      <w:pPr>
        <w:ind w:firstLine="420"/>
      </w:pPr>
      <w:r w:rsidRPr="00A50774">
        <w:t>@</w:t>
      </w:r>
      <w:proofErr w:type="spellStart"/>
      <w:r w:rsidRPr="00A50774">
        <w:t>EqualsAndHashCode</w:t>
      </w:r>
      <w:proofErr w:type="spellEnd"/>
      <w:r>
        <w:t xml:space="preserve"> </w:t>
      </w:r>
      <w:r>
        <w:rPr>
          <w:rFonts w:hint="eastAsia"/>
        </w:rPr>
        <w:t>equals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hashcode</w:t>
      </w:r>
      <w:proofErr w:type="spellEnd"/>
      <w:r w:rsidR="002D6D9E">
        <w:rPr>
          <w:rFonts w:hint="eastAsia"/>
        </w:rPr>
        <w:t>方法</w:t>
      </w:r>
    </w:p>
    <w:p w14:paraId="0445EE7D" w14:textId="443F6356" w:rsidR="00756B86" w:rsidRDefault="00756B86" w:rsidP="00B945E8">
      <w:pPr>
        <w:ind w:firstLine="420"/>
      </w:pPr>
      <w:r>
        <w:rPr>
          <w:rFonts w:hint="eastAsia"/>
        </w:rPr>
        <w:t>@</w:t>
      </w:r>
    </w:p>
    <w:p w14:paraId="7CDBC954" w14:textId="2114352D" w:rsidR="0011318D" w:rsidRDefault="0011318D" w:rsidP="0011318D">
      <w:pPr>
        <w:pStyle w:val="11"/>
      </w:pPr>
      <w:r>
        <w:rPr>
          <w:rFonts w:hint="eastAsia"/>
        </w:rPr>
        <w:t>集成</w:t>
      </w:r>
      <w:r>
        <w:rPr>
          <w:rFonts w:hint="eastAsia"/>
        </w:rPr>
        <w:t>Swagger</w:t>
      </w:r>
    </w:p>
    <w:p w14:paraId="1F48B73F" w14:textId="35AFA316" w:rsidR="0011318D" w:rsidRDefault="0011318D" w:rsidP="0011318D">
      <w:pPr>
        <w:pStyle w:val="2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swagger2</w:t>
      </w:r>
      <w:proofErr w:type="spellEnd"/>
      <w:r>
        <w:rPr>
          <w:rFonts w:hint="eastAsia"/>
        </w:rPr>
        <w:t>的依赖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318D" w14:paraId="05B4C531" w14:textId="77777777" w:rsidTr="0011318D">
        <w:tc>
          <w:tcPr>
            <w:tcW w:w="8296" w:type="dxa"/>
          </w:tcPr>
          <w:p w14:paraId="4F90C5A5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swagger --&gt;</w:t>
            </w:r>
          </w:p>
          <w:p w14:paraId="7FFB3410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30943F2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io.springfox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58077BF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springfox-swagger2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C7EDC9C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2.5.0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9E24130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7EB9339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swagger-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ui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--&gt;</w:t>
            </w:r>
          </w:p>
          <w:p w14:paraId="337BC1CE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DC6DC58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io.springfox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0FFF402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-swagger-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ui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640DAFA" w14:textId="77777777" w:rsidR="0011318D" w:rsidRDefault="0011318D" w:rsidP="0011318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2.5.0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552D4A5" w14:textId="711D7206" w:rsidR="0011318D" w:rsidRDefault="0011318D" w:rsidP="0011318D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71D5ED67" w14:textId="77777777" w:rsidR="00EB4DAC" w:rsidRPr="000B5FA7" w:rsidRDefault="00EB4DAC" w:rsidP="00EB4DAC">
      <w:pPr>
        <w:ind w:firstLine="420"/>
      </w:pPr>
      <w:proofErr w:type="spellStart"/>
      <w:r w:rsidRPr="00EB4DAC">
        <w:t>SwaggerConfig</w:t>
      </w:r>
      <w:proofErr w:type="spellEnd"/>
    </w:p>
    <w:p w14:paraId="2E105DF5" w14:textId="5E712E64" w:rsidR="0011318D" w:rsidRDefault="000B5FA7" w:rsidP="000B5FA7">
      <w:pPr>
        <w:pStyle w:val="20"/>
      </w:pPr>
      <w:r>
        <w:rPr>
          <w:rFonts w:hint="eastAsia"/>
        </w:rPr>
        <w:t>配置类</w:t>
      </w:r>
    </w:p>
    <w:p w14:paraId="370D9576" w14:textId="7F1CE148" w:rsidR="000B5FA7" w:rsidRDefault="00EB4DAC" w:rsidP="00EB4DAC">
      <w:pPr>
        <w:pStyle w:val="20"/>
      </w:pPr>
      <w:proofErr w:type="spellStart"/>
      <w:r w:rsidRPr="00EB4DAC">
        <w:t>SwaggerConfig</w:t>
      </w:r>
      <w:proofErr w:type="spellEnd"/>
      <w:r>
        <w:rPr>
          <w:rFonts w:hint="eastAsia"/>
        </w:rPr>
        <w:t>配置类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4248" w14:paraId="3D6CA7A5" w14:textId="77777777" w:rsidTr="000D4248">
        <w:tc>
          <w:tcPr>
            <w:tcW w:w="8296" w:type="dxa"/>
          </w:tcPr>
          <w:p w14:paraId="11A2E213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@Configuration</w:t>
            </w:r>
          </w:p>
          <w:p w14:paraId="30C79F30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EnableSwagger2</w:t>
            </w:r>
            <w:proofErr w:type="spellEnd"/>
          </w:p>
          <w:p w14:paraId="7532B553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SwaggerConfig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35631688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</w:p>
          <w:p w14:paraId="3564301B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Docket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swaggerSpringMvcPlugin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5F964756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Docket(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DocumentationType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SWAGGER_2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).select()</w:t>
            </w:r>
          </w:p>
          <w:p w14:paraId="233B8BAE" w14:textId="77777777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.apis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(RequestHandlerSelectors.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withMethodAnnotation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ApiOperation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)).build();</w:t>
            </w:r>
          </w:p>
          <w:p w14:paraId="10E8C11E" w14:textId="18CEFECD" w:rsidR="000D4248" w:rsidRDefault="000D4248" w:rsidP="000D4248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C60821F" w14:textId="4C4555BE" w:rsidR="000D4248" w:rsidRDefault="000D4248" w:rsidP="000D4248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11FB83EA" w14:textId="50B2F292" w:rsidR="000D4248" w:rsidRDefault="00CF4C3C" w:rsidP="00CF4C3C">
      <w:pPr>
        <w:pStyle w:val="20"/>
      </w:pPr>
      <w:r>
        <w:rPr>
          <w:rFonts w:hint="eastAsia"/>
        </w:rPr>
        <w:t>controller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4C3C" w:rsidRPr="00CF4C3C" w14:paraId="33CDB2C0" w14:textId="77777777" w:rsidTr="00CF4C3C">
        <w:tc>
          <w:tcPr>
            <w:tcW w:w="8296" w:type="dxa"/>
          </w:tcPr>
          <w:p w14:paraId="002919BE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Api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strike/>
                <w:color w:val="FF0000"/>
                <w:sz w:val="16"/>
                <w:szCs w:val="20"/>
              </w:rPr>
              <w:t>description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="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用户接口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")</w:t>
            </w:r>
          </w:p>
          <w:p w14:paraId="43CD3B9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RestController</w:t>
            </w:r>
            <w:proofErr w:type="spellEnd"/>
          </w:p>
          <w:p w14:paraId="3373876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"user"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</w:t>
            </w:r>
          </w:p>
          <w:p w14:paraId="721DDB65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class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UserController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{</w:t>
            </w:r>
          </w:p>
          <w:p w14:paraId="7E76AA3F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296E3D2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static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List&lt;User&gt;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=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ArrayList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&lt;</w:t>
            </w:r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&gt;(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052BF9C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static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{</w:t>
            </w:r>
          </w:p>
          <w:p w14:paraId="0319F22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for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int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0;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&lt;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10;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++) {</w:t>
            </w:r>
          </w:p>
          <w:p w14:paraId="156B981D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.add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User(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sx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+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北京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+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));</w:t>
            </w:r>
          </w:p>
          <w:p w14:paraId="5BB75120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22B0192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58C1056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7FF8B793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//</w:t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用户添加</w:t>
            </w:r>
          </w:p>
          <w:p w14:paraId="03A771F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ApiOperation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(value="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新增用户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",notes="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添加一名用户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")</w:t>
            </w:r>
          </w:p>
          <w:p w14:paraId="49CC22C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addUser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,method= {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RequestMethod.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POST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})</w:t>
            </w:r>
          </w:p>
          <w:p w14:paraId="375E93B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addUser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RequestBody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User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4255BD8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.add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6E53D886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pring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21A684A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return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添加成功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HttpStatus.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OK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.value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());</w:t>
            </w:r>
          </w:p>
          <w:p w14:paraId="0C3B5A1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5BFB643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56407F9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//</w:t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用户修改</w:t>
            </w:r>
          </w:p>
          <w:p w14:paraId="036C06D3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ApiOperation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修改用户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,notes=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修改一名用户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</w:t>
            </w:r>
          </w:p>
          <w:p w14:paraId="624E71E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updateUser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,method= {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RequestMethod.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POST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})</w:t>
            </w:r>
          </w:p>
          <w:p w14:paraId="76741C3B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updateUser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RequestBody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User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5F6BEC8E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for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User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: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4A5EFDCB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if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.getId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()==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.getId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()) {</w:t>
            </w:r>
          </w:p>
          <w:p w14:paraId="393B386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BeanUtils.</w:t>
            </w:r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16"/>
                <w:szCs w:val="20"/>
              </w:rPr>
              <w:t>copyProperties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2FEF913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break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14A30E5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4E695F1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3B71E67F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pring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1BA47A9E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return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修改成功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HttpStatus.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OK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.value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());</w:t>
            </w:r>
          </w:p>
          <w:p w14:paraId="1000C92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0930C6A4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2F41384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//</w:t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用户删除</w:t>
            </w:r>
          </w:p>
          <w:p w14:paraId="7418C63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ApiOperation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删除用户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,notes=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删除一名用户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</w:t>
            </w:r>
          </w:p>
          <w:p w14:paraId="7578542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deleteUser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,method= {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RequestMethod.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POST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})</w:t>
            </w:r>
          </w:p>
          <w:p w14:paraId="2441AD9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deleteUser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RequestParam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FF0000"/>
                <w:sz w:val="16"/>
                <w:szCs w:val="20"/>
              </w:rPr>
              <w:t>("id")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Integer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id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06AD6E13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for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User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: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466477D0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if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.getId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()==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id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17554726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.remove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3D973573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break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6CEA62E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76E127DC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36C30B26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pring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738F7DC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return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ResultObj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删除成功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HttpStatus.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OK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.value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());</w:t>
            </w:r>
          </w:p>
          <w:p w14:paraId="62D843DB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1DB0146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070AB5B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//</w:t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查询用户</w:t>
            </w:r>
          </w:p>
          <w:p w14:paraId="40E902B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ApiOperation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查询用户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,notes=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查询一名用户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</w:t>
            </w:r>
          </w:p>
          <w:p w14:paraId="461A2842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queryUser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,method= {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RequestMethod.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POST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})</w:t>
            </w:r>
          </w:p>
          <w:p w14:paraId="7487368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User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queryUser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RequestParam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"id"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) Integer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id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0243CEFC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 xml:space="preserve">User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=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new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User(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7E68496C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for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User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: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01D5B71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gramStart"/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if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.getId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()==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id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7EDCB0E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user1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737BBB2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break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6CC7B64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44A8F6BF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210ECA5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return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4F7533FC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5E583638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</w:p>
          <w:p w14:paraId="7924DCDB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//</w:t>
            </w:r>
            <w:r w:rsidRPr="00CF4C3C">
              <w:rPr>
                <w:rFonts w:ascii="Consolas" w:eastAsiaTheme="minorEastAsia" w:hAnsi="Consolas" w:cs="Consolas"/>
                <w:bCs w:val="0"/>
                <w:color w:val="3F7F5F"/>
                <w:sz w:val="16"/>
                <w:szCs w:val="20"/>
              </w:rPr>
              <w:t>查询用户</w:t>
            </w:r>
          </w:p>
          <w:p w14:paraId="1639A796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ApiOperation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查询全部用户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,notes=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查询全部用户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</w:t>
            </w:r>
          </w:p>
          <w:p w14:paraId="3CDED9DE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@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46464"/>
                <w:sz w:val="16"/>
                <w:szCs w:val="20"/>
              </w:rPr>
              <w:t>RequestMapping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value=</w:t>
            </w:r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queryAllUser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2A00FF"/>
                <w:sz w:val="16"/>
                <w:szCs w:val="20"/>
              </w:rPr>
              <w:t>"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,method= {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RequestMethod.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POST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})</w:t>
            </w:r>
          </w:p>
          <w:p w14:paraId="4C58F23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List&lt;User&gt; 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queryAllUser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0B50F64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return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;</w:t>
            </w:r>
          </w:p>
          <w:p w14:paraId="3C04FAE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26195199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public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void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pring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345C157A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/>
                <w:color w:val="7F0055"/>
                <w:sz w:val="16"/>
                <w:szCs w:val="20"/>
              </w:rPr>
              <w:t>for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(User </w:t>
            </w:r>
            <w:proofErr w:type="spellStart"/>
            <w:proofErr w:type="gramStart"/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:</w:t>
            </w:r>
            <w:proofErr w:type="gram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i/>
                <w:iCs/>
                <w:color w:val="0000C0"/>
                <w:sz w:val="16"/>
                <w:szCs w:val="20"/>
              </w:rPr>
              <w:t>userList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 {</w:t>
            </w:r>
          </w:p>
          <w:p w14:paraId="4BB0BA51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proofErr w:type="spellStart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System.</w:t>
            </w:r>
            <w:r w:rsidRPr="00CF4C3C"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16"/>
                <w:szCs w:val="20"/>
              </w:rPr>
              <w:t>out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.println</w:t>
            </w:r>
            <w:proofErr w:type="spellEnd"/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(</w:t>
            </w:r>
            <w:r w:rsidRPr="00CF4C3C">
              <w:rPr>
                <w:rFonts w:ascii="Consolas" w:eastAsiaTheme="minorEastAsia" w:hAnsi="Consolas" w:cs="Consolas"/>
                <w:bCs w:val="0"/>
                <w:color w:val="6A3E3E"/>
                <w:sz w:val="16"/>
                <w:szCs w:val="20"/>
              </w:rPr>
              <w:t>user</w:t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);</w:t>
            </w:r>
          </w:p>
          <w:p w14:paraId="55E89CD3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</w: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57D53DF7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ab/>
              <w:t>}</w:t>
            </w:r>
          </w:p>
          <w:p w14:paraId="2AB71B7A" w14:textId="77777777" w:rsidR="00CF4C3C" w:rsidRPr="00CF4C3C" w:rsidRDefault="00CF4C3C" w:rsidP="00CF4C3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16"/>
                <w:szCs w:val="20"/>
              </w:rPr>
            </w:pPr>
          </w:p>
          <w:p w14:paraId="45178ECA" w14:textId="4DA5DCA1" w:rsidR="00CF4C3C" w:rsidRPr="00CF4C3C" w:rsidRDefault="00CF4C3C" w:rsidP="00CF4C3C">
            <w:pPr>
              <w:ind w:firstLineChars="0" w:firstLine="0"/>
              <w:rPr>
                <w:sz w:val="16"/>
              </w:rPr>
            </w:pPr>
            <w:r w:rsidRPr="00CF4C3C">
              <w:rPr>
                <w:rFonts w:ascii="Consolas" w:eastAsiaTheme="minorEastAsia" w:hAnsi="Consolas" w:cs="Consolas"/>
                <w:bCs w:val="0"/>
                <w:color w:val="000000"/>
                <w:sz w:val="16"/>
                <w:szCs w:val="20"/>
              </w:rPr>
              <w:t>}</w:t>
            </w:r>
          </w:p>
        </w:tc>
      </w:tr>
    </w:tbl>
    <w:p w14:paraId="57F0ECA2" w14:textId="60C7217C" w:rsidR="00CF4C3C" w:rsidRDefault="00CF4C3C" w:rsidP="00CF4C3C">
      <w:pPr>
        <w:pStyle w:val="20"/>
      </w:pPr>
      <w:r>
        <w:rPr>
          <w:rFonts w:hint="eastAsia"/>
        </w:rPr>
        <w:t>访问地址</w:t>
      </w:r>
    </w:p>
    <w:p w14:paraId="15AC5397" w14:textId="77777777" w:rsidR="00CF4C3C" w:rsidRDefault="00CF4C3C" w:rsidP="00CF4C3C">
      <w:pPr>
        <w:ind w:firstLine="420"/>
      </w:pPr>
      <w:r w:rsidRPr="00225658">
        <w:t>http://127.0.0.1:8080/swagger-ui.html</w:t>
      </w:r>
    </w:p>
    <w:p w14:paraId="525C8B21" w14:textId="5C1A7AD9" w:rsidR="00CF4C3C" w:rsidRDefault="00EC46E7" w:rsidP="00CF4C3C">
      <w:pPr>
        <w:ind w:firstLine="420"/>
      </w:pPr>
      <w:r>
        <w:rPr>
          <w:noProof/>
        </w:rPr>
        <w:drawing>
          <wp:inline distT="0" distB="0" distL="0" distR="0" wp14:anchorId="0F9ED161" wp14:editId="010A09B1">
            <wp:extent cx="5274310" cy="1993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CF9D" w14:textId="1F227982" w:rsidR="00EC46E7" w:rsidRDefault="00EC46E7" w:rsidP="00EC46E7">
      <w:pPr>
        <w:pStyle w:val="11"/>
      </w:pPr>
      <w:r>
        <w:rPr>
          <w:rFonts w:hint="eastAsia"/>
        </w:rPr>
        <w:t>整合</w:t>
      </w:r>
      <w:proofErr w:type="spellStart"/>
      <w:r>
        <w:rPr>
          <w:rFonts w:hint="eastAsia"/>
        </w:rPr>
        <w:t>shiro</w:t>
      </w:r>
      <w:proofErr w:type="spellEnd"/>
    </w:p>
    <w:p w14:paraId="089C3E61" w14:textId="27FD05BF" w:rsidR="0009651F" w:rsidRDefault="0009651F" w:rsidP="003F1271">
      <w:pPr>
        <w:pStyle w:val="11"/>
      </w:pPr>
      <w:r>
        <w:rPr>
          <w:rFonts w:hint="eastAsia"/>
        </w:rPr>
        <w:t>整合</w:t>
      </w:r>
      <w:proofErr w:type="spellStart"/>
      <w:r w:rsidR="003F1271">
        <w:t>F</w:t>
      </w:r>
      <w:r w:rsidR="003F1271">
        <w:rPr>
          <w:rFonts w:hint="eastAsia"/>
        </w:rPr>
        <w:t>ast</w:t>
      </w:r>
      <w:r w:rsidR="003F1271">
        <w:t>D</w:t>
      </w:r>
      <w:r w:rsidR="003F1271">
        <w:rPr>
          <w:rFonts w:hint="eastAsia"/>
        </w:rPr>
        <w:t>fs</w:t>
      </w:r>
      <w:proofErr w:type="spellEnd"/>
    </w:p>
    <w:p w14:paraId="30D23E8A" w14:textId="77777777" w:rsidR="003F1271" w:rsidRPr="003F1271" w:rsidRDefault="003F1271" w:rsidP="003F1271">
      <w:pPr>
        <w:ind w:firstLine="420"/>
      </w:pPr>
    </w:p>
    <w:p w14:paraId="4075E034" w14:textId="56BD7EE3" w:rsidR="00EC46E7" w:rsidRDefault="003F1271" w:rsidP="00A63FBB">
      <w:pPr>
        <w:pStyle w:val="20"/>
      </w:pPr>
      <w:r>
        <w:rPr>
          <w:rFonts w:hint="eastAsia"/>
        </w:rPr>
        <w:t>依赖</w:t>
      </w:r>
    </w:p>
    <w:p w14:paraId="3EB9AFEB" w14:textId="54CA0C24" w:rsidR="003F1271" w:rsidRPr="003F1271" w:rsidRDefault="003F1271" w:rsidP="003F1271">
      <w:pPr>
        <w:ind w:firstLineChars="0" w:firstLine="0"/>
      </w:pPr>
      <w:r>
        <w:rPr>
          <w:noProof/>
        </w:rPr>
        <w:drawing>
          <wp:inline distT="0" distB="0" distL="0" distR="0" wp14:anchorId="6640AC73" wp14:editId="670FBD57">
            <wp:extent cx="5274310" cy="988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1271" w14:paraId="5555C6EE" w14:textId="77777777" w:rsidTr="003F1271">
        <w:tc>
          <w:tcPr>
            <w:tcW w:w="8296" w:type="dxa"/>
          </w:tcPr>
          <w:p w14:paraId="2D5889C8" w14:textId="77777777" w:rsidR="003F1271" w:rsidRDefault="003F1271" w:rsidP="003F127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fastdfs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--&gt;</w:t>
            </w:r>
          </w:p>
          <w:p w14:paraId="38AA7D59" w14:textId="77777777" w:rsidR="003F1271" w:rsidRDefault="003F1271" w:rsidP="003F127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F9781F1" w14:textId="77777777" w:rsidR="003F1271" w:rsidRDefault="003F1271" w:rsidP="003F127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com.github.tobato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260E6BF" w14:textId="77777777" w:rsidR="003F1271" w:rsidRDefault="003F1271" w:rsidP="003F127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fastdfs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-client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A811252" w14:textId="77777777" w:rsidR="003F1271" w:rsidRDefault="003F1271" w:rsidP="003F127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1.26.5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BE683A8" w14:textId="14A87AAE" w:rsidR="003F1271" w:rsidRDefault="003F1271" w:rsidP="003F1271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6213DD05" w14:textId="7E7D794E" w:rsidR="003F1271" w:rsidRDefault="00A63FBB" w:rsidP="00A63FBB">
      <w:pPr>
        <w:pStyle w:val="2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配置</w:t>
      </w:r>
      <w:r w:rsidR="004F135B">
        <w:tab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135B" w14:paraId="079BAA57" w14:textId="77777777" w:rsidTr="004F135B">
        <w:tc>
          <w:tcPr>
            <w:tcW w:w="8296" w:type="dxa"/>
          </w:tcPr>
          <w:p w14:paraId="0700E3BD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proofErr w:type="spellStart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fdfs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482D780A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tracker-list: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TrackerList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参数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支持多个</w:t>
            </w:r>
          </w:p>
          <w:p w14:paraId="1363022F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- 192.168.10.136:22122</w:t>
            </w:r>
          </w:p>
          <w:p w14:paraId="585783CA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pool:</w:t>
            </w:r>
          </w:p>
          <w:p w14:paraId="3067B77F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max-total: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15F7582F" w14:textId="77777777" w:rsidR="004F135B" w:rsidRDefault="004F135B" w:rsidP="004F13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max-idle-per-key: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</w:p>
          <w:p w14:paraId="0E44FC9C" w14:textId="4CFEBCC5" w:rsidR="004F135B" w:rsidRDefault="004F135B" w:rsidP="004F135B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min-idle-per-key:</w:t>
            </w:r>
          </w:p>
        </w:tc>
      </w:tr>
    </w:tbl>
    <w:p w14:paraId="2EA39967" w14:textId="7370C1D1" w:rsidR="004F135B" w:rsidRDefault="00EE7853" w:rsidP="00EE7853">
      <w:pPr>
        <w:pStyle w:val="20"/>
      </w:pPr>
      <w:r>
        <w:rPr>
          <w:rFonts w:hint="eastAsia"/>
        </w:rPr>
        <w:t>测试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09EA" w14:paraId="46F168D1" w14:textId="77777777" w:rsidTr="009109EA">
        <w:tc>
          <w:tcPr>
            <w:tcW w:w="8296" w:type="dxa"/>
          </w:tcPr>
          <w:p w14:paraId="146315A8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RunWith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SpringRunner.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38429AFC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SpringBootTest</w:t>
            </w:r>
            <w:proofErr w:type="spellEnd"/>
          </w:p>
          <w:p w14:paraId="6E407DED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UserServiceApplicationTests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3B2BD8C5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1C27D828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Autowired</w:t>
            </w:r>
            <w:proofErr w:type="spellEnd"/>
          </w:p>
          <w:p w14:paraId="3F9C4129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FastFileStorageClient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fastClient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87C986F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0EF0D2AA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Test</w:t>
            </w:r>
          </w:p>
          <w:p w14:paraId="47CE6C4B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contextLoads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551D5D59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File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=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"D://1.jpg"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29312F2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3F4AB22B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StorePath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uploadFile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C0"/>
                <w:sz w:val="20"/>
                <w:szCs w:val="20"/>
              </w:rPr>
              <w:t>fastClient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.uploadFile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FileInputStream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),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.length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(),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"jpg"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FA1F6CF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uploadFile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.getFullPath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());</w:t>
            </w:r>
          </w:p>
          <w:p w14:paraId="73863F35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FileNotFoundException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0033D68F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.printStackTrace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5FBADAA1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E62328D" w14:textId="77777777" w:rsidR="009109EA" w:rsidRDefault="009109EA" w:rsidP="009109EA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69FA6B40" w14:textId="383A07D7" w:rsidR="009109EA" w:rsidRDefault="009109EA" w:rsidP="009109EA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47C86576" w14:textId="77777777" w:rsidR="00EE7853" w:rsidRPr="00EE7853" w:rsidRDefault="00EE7853" w:rsidP="00EE7853">
      <w:pPr>
        <w:ind w:firstLine="420"/>
      </w:pPr>
    </w:p>
    <w:p w14:paraId="75740A00" w14:textId="327EED1E" w:rsidR="00A63FBB" w:rsidRDefault="00824ECC" w:rsidP="00824ECC">
      <w:pPr>
        <w:pStyle w:val="20"/>
      </w:pPr>
      <w:r>
        <w:rPr>
          <w:rFonts w:hint="eastAsia"/>
        </w:rPr>
        <w:t>访问文件</w:t>
      </w:r>
    </w:p>
    <w:p w14:paraId="4A5B6B71" w14:textId="4A0CFE07" w:rsidR="0028504F" w:rsidRPr="0028504F" w:rsidRDefault="0028504F" w:rsidP="0028504F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里面访问</w:t>
      </w:r>
    </w:p>
    <w:p w14:paraId="1ED29C68" w14:textId="3EE6F924" w:rsidR="00EC46E7" w:rsidRDefault="005F4946" w:rsidP="00EC46E7">
      <w:pPr>
        <w:ind w:firstLine="420"/>
      </w:pPr>
      <w:hyperlink r:id="rId54" w:history="1">
        <w:r w:rsidR="00306D8C" w:rsidRPr="000733C3">
          <w:rPr>
            <w:rStyle w:val="a9"/>
          </w:rPr>
          <w:t>http://192.168.10.136:8080/g1/M00/00/00/wKgKiFxyhs2AXm4SAABrcJlW7YU676.jpg</w:t>
        </w:r>
      </w:hyperlink>
    </w:p>
    <w:p w14:paraId="217CA0B7" w14:textId="3DF0BA10" w:rsidR="00306D8C" w:rsidRPr="00306D8C" w:rsidRDefault="00306D8C" w:rsidP="00306D8C">
      <w:pPr>
        <w:pStyle w:val="11"/>
      </w:pPr>
      <w:r>
        <w:rPr>
          <w:rFonts w:hint="eastAsia"/>
        </w:rPr>
        <w:t>附录</w:t>
      </w:r>
    </w:p>
    <w:p w14:paraId="58DDECA5" w14:textId="5F01F67B" w:rsidR="00306D8C" w:rsidRDefault="00306D8C" w:rsidP="00306D8C">
      <w:pPr>
        <w:pStyle w:val="2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springcloud</w:t>
      </w:r>
      <w:proofErr w:type="spellEnd"/>
    </w:p>
    <w:p w14:paraId="6959B475" w14:textId="424B1013" w:rsidR="00306D8C" w:rsidRDefault="00306D8C" w:rsidP="00306D8C">
      <w:pPr>
        <w:pStyle w:val="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中加入依赖</w:t>
      </w:r>
    </w:p>
    <w:p w14:paraId="54B48B95" w14:textId="2D5BB570" w:rsidR="00306D8C" w:rsidRPr="00306D8C" w:rsidRDefault="00306D8C" w:rsidP="00306D8C">
      <w:pPr>
        <w:ind w:firstLine="420"/>
      </w:pPr>
      <w:r>
        <w:rPr>
          <w:rFonts w:hint="eastAsia"/>
        </w:rPr>
        <w:t>client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D8C" w14:paraId="6D1E6665" w14:textId="77777777" w:rsidTr="00306D8C">
        <w:tc>
          <w:tcPr>
            <w:tcW w:w="8296" w:type="dxa"/>
          </w:tcPr>
          <w:p w14:paraId="6421F744" w14:textId="77777777" w:rsidR="00FE1734" w:rsidRDefault="00FE1734" w:rsidP="00FE173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617E265" w14:textId="77777777" w:rsidR="00FE1734" w:rsidRDefault="00FE1734" w:rsidP="00FE173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org.springframework.cloud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D54E560" w14:textId="77777777" w:rsidR="00FE1734" w:rsidRDefault="00FE1734" w:rsidP="00FE1734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spring-cloud-starter-netflix-eureka-client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6EB54BB" w14:textId="1CF085EB" w:rsidR="00306D8C" w:rsidRDefault="00FE1734" w:rsidP="00FE1734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61538BDF" w14:textId="77777777" w:rsidR="00306D8C" w:rsidRPr="00306D8C" w:rsidRDefault="00306D8C" w:rsidP="00306D8C">
      <w:pPr>
        <w:ind w:firstLine="420"/>
      </w:pPr>
    </w:p>
    <w:p w14:paraId="00C6A058" w14:textId="029D6D24" w:rsidR="00306D8C" w:rsidRDefault="006A5C1B" w:rsidP="006A5C1B">
      <w:pPr>
        <w:pStyle w:val="3"/>
        <w:ind w:firstLine="420"/>
      </w:pPr>
      <w:r>
        <w:rPr>
          <w:rFonts w:hint="eastAsia"/>
        </w:rPr>
        <w:t>依赖管理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C1B" w14:paraId="1C481434" w14:textId="77777777" w:rsidTr="006A5C1B">
        <w:tc>
          <w:tcPr>
            <w:tcW w:w="8296" w:type="dxa"/>
          </w:tcPr>
          <w:p w14:paraId="29AF1961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dependencyManagement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D6D6DAA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管理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spring-cloud  --&gt;</w:t>
            </w:r>
          </w:p>
          <w:p w14:paraId="2A14DAEA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D1F19C5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D2CA7CF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org.springframework.cloud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52E72D0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spring-cloud-dependencies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1F75B66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${spring-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cloud.version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97A16A0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pom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BC29EF1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4585177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B3A2F97" w14:textId="77777777" w:rsidR="006A5C1B" w:rsidRDefault="006A5C1B" w:rsidP="006A5C1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7809E5C" w14:textId="72407E7B" w:rsidR="006A5C1B" w:rsidRDefault="006A5C1B" w:rsidP="006A5C1B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dependencyManagement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6C70A2DE" w14:textId="5F9F1EAB" w:rsidR="006A5C1B" w:rsidRDefault="00EB58D6" w:rsidP="00895C1C">
      <w:pPr>
        <w:pStyle w:val="3"/>
        <w:ind w:firstLine="420"/>
      </w:pPr>
      <w:r>
        <w:rPr>
          <w:rFonts w:hint="eastAsia"/>
        </w:rPr>
        <w:t>并定义依赖管理的版本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5C1C" w14:paraId="33455974" w14:textId="77777777" w:rsidTr="00895C1C">
        <w:tc>
          <w:tcPr>
            <w:tcW w:w="8296" w:type="dxa"/>
          </w:tcPr>
          <w:p w14:paraId="4BF6252F" w14:textId="77777777" w:rsidR="00895C1C" w:rsidRDefault="00895C1C" w:rsidP="00895C1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CFD5A1C" w14:textId="77777777" w:rsidR="00895C1C" w:rsidRDefault="00895C1C" w:rsidP="00895C1C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spring-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cloud.version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Edgware.SR5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spring-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cloud.version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2B0CA14" w14:textId="6AF3EB8B" w:rsidR="00895C1C" w:rsidRDefault="00895C1C" w:rsidP="00895C1C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76685F48" w14:textId="77777777" w:rsidR="00895C1C" w:rsidRPr="00895C1C" w:rsidRDefault="00895C1C" w:rsidP="00895C1C">
      <w:pPr>
        <w:ind w:firstLine="420"/>
      </w:pPr>
    </w:p>
    <w:p w14:paraId="54CC5686" w14:textId="73E764C9" w:rsidR="00306D8C" w:rsidRDefault="009A2E65" w:rsidP="009A2E65">
      <w:pPr>
        <w:pStyle w:val="3"/>
        <w:ind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E65" w14:paraId="757D0215" w14:textId="77777777" w:rsidTr="009A2E65">
        <w:tc>
          <w:tcPr>
            <w:tcW w:w="8296" w:type="dxa"/>
          </w:tcPr>
          <w:p w14:paraId="7B6973EF" w14:textId="77777777" w:rsidR="009A2E65" w:rsidRDefault="009A2E65" w:rsidP="009A2E6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#eureka</w:t>
            </w:r>
            <w:r>
              <w:rPr>
                <w:rFonts w:ascii="Consolas" w:eastAsiaTheme="minorEastAsia" w:hAnsi="Consolas" w:cs="Consolas"/>
                <w:bCs w:val="0"/>
                <w:color w:val="FF0032"/>
                <w:sz w:val="20"/>
                <w:szCs w:val="20"/>
              </w:rPr>
              <w:t>注册中心地址</w:t>
            </w:r>
          </w:p>
          <w:p w14:paraId="17919375" w14:textId="77777777" w:rsidR="009A2E65" w:rsidRDefault="009A2E65" w:rsidP="009A2E6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eureka:</w:t>
            </w:r>
          </w:p>
          <w:p w14:paraId="46D2BE41" w14:textId="77777777" w:rsidR="009A2E65" w:rsidRDefault="009A2E65" w:rsidP="009A2E6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client:</w:t>
            </w:r>
          </w:p>
          <w:p w14:paraId="1DD999C9" w14:textId="77777777" w:rsidR="009A2E65" w:rsidRDefault="009A2E65" w:rsidP="009A2E6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service-url:</w:t>
            </w:r>
          </w:p>
          <w:p w14:paraId="4C84C37D" w14:textId="64988835" w:rsidR="009A2E65" w:rsidRDefault="009A2E65" w:rsidP="009A2E65">
            <w:pPr>
              <w:ind w:firstLineChars="0" w:firstLine="0"/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defaultZone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${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EUREKA.SERVER_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URL:http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://localhost:8761/eureka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4AAE3351" w14:textId="17F39101" w:rsidR="0066152C" w:rsidRPr="006D086A" w:rsidRDefault="0066152C" w:rsidP="009A2E65">
            <w:pPr>
              <w:ind w:firstLineChars="0" w:firstLine="0"/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</w:pPr>
            <w:r w:rsidRPr="006D086A">
              <w:rPr>
                <w:rFonts w:ascii="Consolas" w:eastAsiaTheme="minorEastAsia" w:hAnsi="Consolas" w:cs="Consolas" w:hint="eastAsia"/>
                <w:bCs w:val="0"/>
                <w:color w:val="00C832"/>
                <w:sz w:val="20"/>
                <w:szCs w:val="20"/>
              </w:rPr>
              <w:t>spring</w:t>
            </w:r>
          </w:p>
          <w:p w14:paraId="6F94FD24" w14:textId="77777777" w:rsidR="008B5B3D" w:rsidRDefault="008B5B3D" w:rsidP="008B5B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application:</w:t>
            </w:r>
          </w:p>
          <w:p w14:paraId="29BDE814" w14:textId="41C037A7" w:rsidR="008B5B3D" w:rsidRDefault="008B5B3D" w:rsidP="008B5B3D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Cs w:val="0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user-service</w:t>
            </w:r>
          </w:p>
        </w:tc>
      </w:tr>
    </w:tbl>
    <w:p w14:paraId="0F127938" w14:textId="77777777" w:rsidR="009A2E65" w:rsidRPr="009A2E65" w:rsidRDefault="009A2E65" w:rsidP="009A2E65">
      <w:pPr>
        <w:ind w:firstLine="420"/>
      </w:pPr>
    </w:p>
    <w:p w14:paraId="3E2031B0" w14:textId="77777777" w:rsidR="00306D8C" w:rsidRDefault="00306D8C" w:rsidP="00306D8C">
      <w:pPr>
        <w:pStyle w:val="20"/>
      </w:pPr>
    </w:p>
    <w:p w14:paraId="571EC570" w14:textId="77777777" w:rsidR="00306D8C" w:rsidRDefault="00306D8C">
      <w:pPr>
        <w:widowControl/>
        <w:ind w:firstLineChars="0" w:firstLine="0"/>
        <w:jc w:val="left"/>
        <w:rPr>
          <w:rFonts w:asciiTheme="minorHAnsi" w:eastAsiaTheme="minorEastAsia" w:hAnsiTheme="minorHAnsi" w:cstheme="minorBidi"/>
          <w:bCs w:val="0"/>
          <w:szCs w:val="22"/>
        </w:rPr>
      </w:pPr>
    </w:p>
    <w:sectPr w:rsidR="00306D8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1FEAC" w14:textId="77777777" w:rsidR="00B054D7" w:rsidRDefault="00B054D7" w:rsidP="005507A5">
      <w:pPr>
        <w:ind w:firstLine="420"/>
      </w:pPr>
      <w:r>
        <w:separator/>
      </w:r>
    </w:p>
  </w:endnote>
  <w:endnote w:type="continuationSeparator" w:id="0">
    <w:p w14:paraId="0A985882" w14:textId="77777777" w:rsidR="00B054D7" w:rsidRDefault="00B054D7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82F" w14:textId="77777777" w:rsidR="005F4946" w:rsidRDefault="005F494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EDEFA" w14:textId="77777777" w:rsidR="005F4946" w:rsidRDefault="005F4946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0A36E" w14:textId="77777777" w:rsidR="005F4946" w:rsidRDefault="005F494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E6DB4" w14:textId="77777777" w:rsidR="00B054D7" w:rsidRDefault="00B054D7" w:rsidP="005507A5">
      <w:pPr>
        <w:ind w:firstLine="420"/>
      </w:pPr>
      <w:r>
        <w:separator/>
      </w:r>
    </w:p>
  </w:footnote>
  <w:footnote w:type="continuationSeparator" w:id="0">
    <w:p w14:paraId="2EC4F272" w14:textId="77777777" w:rsidR="00B054D7" w:rsidRDefault="00B054D7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FCB10" w14:textId="77777777" w:rsidR="005F4946" w:rsidRDefault="005F4946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A546" w14:textId="77777777" w:rsidR="005F4946" w:rsidRDefault="005F494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29F" w14:textId="77777777" w:rsidR="005F4946" w:rsidRDefault="005F494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4891908"/>
    <w:multiLevelType w:val="multilevel"/>
    <w:tmpl w:val="B48045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10" w:hanging="51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080" w:hanging="108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93B54B2"/>
    <w:multiLevelType w:val="multilevel"/>
    <w:tmpl w:val="6C3A5C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62977B11"/>
    <w:multiLevelType w:val="multilevel"/>
    <w:tmpl w:val="1D3E1882"/>
    <w:lvl w:ilvl="0">
      <w:start w:val="1"/>
      <w:numFmt w:val="chineseCountingThousand"/>
      <w:pStyle w:val="11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0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7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8" w15:restartNumberingAfterBreak="0">
    <w:nsid w:val="78C9044A"/>
    <w:multiLevelType w:val="multilevel"/>
    <w:tmpl w:val="87EC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9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</w:num>
  <w:num w:numId="8">
    <w:abstractNumId w:val="3"/>
  </w:num>
  <w:num w:numId="9">
    <w:abstractNumId w:val="6"/>
  </w:num>
  <w:num w:numId="10">
    <w:abstractNumId w:val="0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02ED"/>
    <w:rsid w:val="000006A5"/>
    <w:rsid w:val="0000114D"/>
    <w:rsid w:val="0000149B"/>
    <w:rsid w:val="000014CC"/>
    <w:rsid w:val="0000154C"/>
    <w:rsid w:val="00001CAD"/>
    <w:rsid w:val="0000275B"/>
    <w:rsid w:val="00002ECE"/>
    <w:rsid w:val="0000326D"/>
    <w:rsid w:val="0000348A"/>
    <w:rsid w:val="00003660"/>
    <w:rsid w:val="0000378D"/>
    <w:rsid w:val="00003992"/>
    <w:rsid w:val="00003B4A"/>
    <w:rsid w:val="00003C8B"/>
    <w:rsid w:val="00004328"/>
    <w:rsid w:val="00004911"/>
    <w:rsid w:val="00004BC9"/>
    <w:rsid w:val="00004EE2"/>
    <w:rsid w:val="0000589B"/>
    <w:rsid w:val="00005EE6"/>
    <w:rsid w:val="000065A2"/>
    <w:rsid w:val="00006CA9"/>
    <w:rsid w:val="00007F1D"/>
    <w:rsid w:val="0001050E"/>
    <w:rsid w:val="00010D0C"/>
    <w:rsid w:val="00010E5D"/>
    <w:rsid w:val="00010F7F"/>
    <w:rsid w:val="00011064"/>
    <w:rsid w:val="000110E5"/>
    <w:rsid w:val="000111C2"/>
    <w:rsid w:val="000112E2"/>
    <w:rsid w:val="00011498"/>
    <w:rsid w:val="00011533"/>
    <w:rsid w:val="0001173E"/>
    <w:rsid w:val="0001216B"/>
    <w:rsid w:val="00012259"/>
    <w:rsid w:val="0001240F"/>
    <w:rsid w:val="0001275C"/>
    <w:rsid w:val="000128E5"/>
    <w:rsid w:val="00012A30"/>
    <w:rsid w:val="00012A70"/>
    <w:rsid w:val="00013069"/>
    <w:rsid w:val="0001322D"/>
    <w:rsid w:val="00013559"/>
    <w:rsid w:val="0001437E"/>
    <w:rsid w:val="0001441D"/>
    <w:rsid w:val="00014434"/>
    <w:rsid w:val="00014737"/>
    <w:rsid w:val="00014CF4"/>
    <w:rsid w:val="00015AAC"/>
    <w:rsid w:val="00016DA0"/>
    <w:rsid w:val="00017138"/>
    <w:rsid w:val="00017619"/>
    <w:rsid w:val="00017A6F"/>
    <w:rsid w:val="00017C1C"/>
    <w:rsid w:val="00020B0B"/>
    <w:rsid w:val="00020FF0"/>
    <w:rsid w:val="00021126"/>
    <w:rsid w:val="00021321"/>
    <w:rsid w:val="00021F3A"/>
    <w:rsid w:val="000220F7"/>
    <w:rsid w:val="000224A3"/>
    <w:rsid w:val="00022538"/>
    <w:rsid w:val="0002271A"/>
    <w:rsid w:val="00022F36"/>
    <w:rsid w:val="000237FA"/>
    <w:rsid w:val="00023DA5"/>
    <w:rsid w:val="000246E1"/>
    <w:rsid w:val="00024B79"/>
    <w:rsid w:val="00024CA4"/>
    <w:rsid w:val="00024CF6"/>
    <w:rsid w:val="00024E50"/>
    <w:rsid w:val="000251C5"/>
    <w:rsid w:val="000252FC"/>
    <w:rsid w:val="000253C3"/>
    <w:rsid w:val="0002575B"/>
    <w:rsid w:val="00025917"/>
    <w:rsid w:val="00025B91"/>
    <w:rsid w:val="00025E99"/>
    <w:rsid w:val="0002631D"/>
    <w:rsid w:val="0002771F"/>
    <w:rsid w:val="000277C8"/>
    <w:rsid w:val="00027929"/>
    <w:rsid w:val="00027CAA"/>
    <w:rsid w:val="000308AB"/>
    <w:rsid w:val="00030AB5"/>
    <w:rsid w:val="00031033"/>
    <w:rsid w:val="00032111"/>
    <w:rsid w:val="000321E5"/>
    <w:rsid w:val="000323FF"/>
    <w:rsid w:val="00032446"/>
    <w:rsid w:val="00032DDF"/>
    <w:rsid w:val="00032F7D"/>
    <w:rsid w:val="00033312"/>
    <w:rsid w:val="00033D27"/>
    <w:rsid w:val="00033D48"/>
    <w:rsid w:val="00033F7D"/>
    <w:rsid w:val="0003479E"/>
    <w:rsid w:val="00034BB4"/>
    <w:rsid w:val="00034CA0"/>
    <w:rsid w:val="00034EB8"/>
    <w:rsid w:val="00034FC0"/>
    <w:rsid w:val="00035144"/>
    <w:rsid w:val="0003516F"/>
    <w:rsid w:val="000353D5"/>
    <w:rsid w:val="00035917"/>
    <w:rsid w:val="00035BC5"/>
    <w:rsid w:val="00035EF0"/>
    <w:rsid w:val="00036D08"/>
    <w:rsid w:val="00036D4D"/>
    <w:rsid w:val="00037D62"/>
    <w:rsid w:val="000408AB"/>
    <w:rsid w:val="00040A85"/>
    <w:rsid w:val="00040ECA"/>
    <w:rsid w:val="00041A8B"/>
    <w:rsid w:val="00041B51"/>
    <w:rsid w:val="00041B76"/>
    <w:rsid w:val="00041C6D"/>
    <w:rsid w:val="000422EA"/>
    <w:rsid w:val="0004236E"/>
    <w:rsid w:val="00042748"/>
    <w:rsid w:val="00042879"/>
    <w:rsid w:val="00042F1F"/>
    <w:rsid w:val="00042F51"/>
    <w:rsid w:val="00043673"/>
    <w:rsid w:val="00043CFB"/>
    <w:rsid w:val="00044304"/>
    <w:rsid w:val="00045675"/>
    <w:rsid w:val="000458FA"/>
    <w:rsid w:val="00045918"/>
    <w:rsid w:val="00045D37"/>
    <w:rsid w:val="0004792E"/>
    <w:rsid w:val="00047C9A"/>
    <w:rsid w:val="0005055F"/>
    <w:rsid w:val="00050A7D"/>
    <w:rsid w:val="00052870"/>
    <w:rsid w:val="00053980"/>
    <w:rsid w:val="00053D42"/>
    <w:rsid w:val="00054107"/>
    <w:rsid w:val="0005413E"/>
    <w:rsid w:val="00054FBD"/>
    <w:rsid w:val="000550D6"/>
    <w:rsid w:val="00055164"/>
    <w:rsid w:val="00055558"/>
    <w:rsid w:val="00055C0F"/>
    <w:rsid w:val="00055CBE"/>
    <w:rsid w:val="00055E56"/>
    <w:rsid w:val="00056841"/>
    <w:rsid w:val="00056912"/>
    <w:rsid w:val="00056C14"/>
    <w:rsid w:val="000571E2"/>
    <w:rsid w:val="00057628"/>
    <w:rsid w:val="00057806"/>
    <w:rsid w:val="0006048B"/>
    <w:rsid w:val="00060720"/>
    <w:rsid w:val="00060E71"/>
    <w:rsid w:val="00061113"/>
    <w:rsid w:val="00061703"/>
    <w:rsid w:val="00061A80"/>
    <w:rsid w:val="00061BD9"/>
    <w:rsid w:val="00062EB7"/>
    <w:rsid w:val="000634DE"/>
    <w:rsid w:val="000637B6"/>
    <w:rsid w:val="00063BA3"/>
    <w:rsid w:val="00063ED3"/>
    <w:rsid w:val="000641DF"/>
    <w:rsid w:val="0006475A"/>
    <w:rsid w:val="00064BD3"/>
    <w:rsid w:val="00064E92"/>
    <w:rsid w:val="000650D4"/>
    <w:rsid w:val="000659DC"/>
    <w:rsid w:val="00065D76"/>
    <w:rsid w:val="00065E64"/>
    <w:rsid w:val="0006604C"/>
    <w:rsid w:val="00066470"/>
    <w:rsid w:val="00066475"/>
    <w:rsid w:val="00066686"/>
    <w:rsid w:val="00066B13"/>
    <w:rsid w:val="00066BB9"/>
    <w:rsid w:val="000678E2"/>
    <w:rsid w:val="00067A0B"/>
    <w:rsid w:val="00067A71"/>
    <w:rsid w:val="00067DA5"/>
    <w:rsid w:val="00070164"/>
    <w:rsid w:val="00070524"/>
    <w:rsid w:val="0007060C"/>
    <w:rsid w:val="00070DB9"/>
    <w:rsid w:val="00070F38"/>
    <w:rsid w:val="0007153B"/>
    <w:rsid w:val="00071557"/>
    <w:rsid w:val="00071885"/>
    <w:rsid w:val="00071988"/>
    <w:rsid w:val="00071EDC"/>
    <w:rsid w:val="000722C0"/>
    <w:rsid w:val="00073294"/>
    <w:rsid w:val="000738C2"/>
    <w:rsid w:val="00073D0E"/>
    <w:rsid w:val="0007411A"/>
    <w:rsid w:val="0007479B"/>
    <w:rsid w:val="000751F7"/>
    <w:rsid w:val="00075384"/>
    <w:rsid w:val="000755F5"/>
    <w:rsid w:val="00075CE9"/>
    <w:rsid w:val="00075F57"/>
    <w:rsid w:val="000767C3"/>
    <w:rsid w:val="00076B0C"/>
    <w:rsid w:val="0007746D"/>
    <w:rsid w:val="00077745"/>
    <w:rsid w:val="00077800"/>
    <w:rsid w:val="000779CC"/>
    <w:rsid w:val="00077A65"/>
    <w:rsid w:val="00077AD7"/>
    <w:rsid w:val="00077FC1"/>
    <w:rsid w:val="000800DD"/>
    <w:rsid w:val="000806A2"/>
    <w:rsid w:val="00080D33"/>
    <w:rsid w:val="00080E8E"/>
    <w:rsid w:val="00081E0B"/>
    <w:rsid w:val="0008225F"/>
    <w:rsid w:val="0008252A"/>
    <w:rsid w:val="00082BCB"/>
    <w:rsid w:val="00082C6F"/>
    <w:rsid w:val="00083019"/>
    <w:rsid w:val="000835DF"/>
    <w:rsid w:val="00083757"/>
    <w:rsid w:val="00084261"/>
    <w:rsid w:val="000843E2"/>
    <w:rsid w:val="0008465D"/>
    <w:rsid w:val="00084B52"/>
    <w:rsid w:val="000852F8"/>
    <w:rsid w:val="0008546A"/>
    <w:rsid w:val="0008574F"/>
    <w:rsid w:val="0008575B"/>
    <w:rsid w:val="00085925"/>
    <w:rsid w:val="00085BBA"/>
    <w:rsid w:val="00085DDE"/>
    <w:rsid w:val="00085EF0"/>
    <w:rsid w:val="00086BC3"/>
    <w:rsid w:val="00087DC6"/>
    <w:rsid w:val="00087E4D"/>
    <w:rsid w:val="00090616"/>
    <w:rsid w:val="00090C92"/>
    <w:rsid w:val="000916D5"/>
    <w:rsid w:val="0009187A"/>
    <w:rsid w:val="000922A7"/>
    <w:rsid w:val="00092CB4"/>
    <w:rsid w:val="00092EA0"/>
    <w:rsid w:val="00093A17"/>
    <w:rsid w:val="00094145"/>
    <w:rsid w:val="00094464"/>
    <w:rsid w:val="000947A4"/>
    <w:rsid w:val="00094910"/>
    <w:rsid w:val="0009597E"/>
    <w:rsid w:val="00095C09"/>
    <w:rsid w:val="000961D9"/>
    <w:rsid w:val="0009651F"/>
    <w:rsid w:val="0009691F"/>
    <w:rsid w:val="00097627"/>
    <w:rsid w:val="000976DC"/>
    <w:rsid w:val="00097949"/>
    <w:rsid w:val="00097E4E"/>
    <w:rsid w:val="000A043F"/>
    <w:rsid w:val="000A0ABE"/>
    <w:rsid w:val="000A1454"/>
    <w:rsid w:val="000A1894"/>
    <w:rsid w:val="000A315F"/>
    <w:rsid w:val="000A3BAD"/>
    <w:rsid w:val="000A3CCD"/>
    <w:rsid w:val="000A4949"/>
    <w:rsid w:val="000A4E5A"/>
    <w:rsid w:val="000A5FB6"/>
    <w:rsid w:val="000A6135"/>
    <w:rsid w:val="000A64F9"/>
    <w:rsid w:val="000A68A1"/>
    <w:rsid w:val="000A68E6"/>
    <w:rsid w:val="000A6A2F"/>
    <w:rsid w:val="000A6D26"/>
    <w:rsid w:val="000A70BF"/>
    <w:rsid w:val="000A70E7"/>
    <w:rsid w:val="000A7545"/>
    <w:rsid w:val="000A7706"/>
    <w:rsid w:val="000A79B7"/>
    <w:rsid w:val="000A7D8E"/>
    <w:rsid w:val="000A7F46"/>
    <w:rsid w:val="000B00B2"/>
    <w:rsid w:val="000B05EA"/>
    <w:rsid w:val="000B0C6A"/>
    <w:rsid w:val="000B17F3"/>
    <w:rsid w:val="000B268F"/>
    <w:rsid w:val="000B39AD"/>
    <w:rsid w:val="000B3AD6"/>
    <w:rsid w:val="000B3FC3"/>
    <w:rsid w:val="000B406E"/>
    <w:rsid w:val="000B40E4"/>
    <w:rsid w:val="000B41EC"/>
    <w:rsid w:val="000B427F"/>
    <w:rsid w:val="000B4A65"/>
    <w:rsid w:val="000B4B7A"/>
    <w:rsid w:val="000B4B9A"/>
    <w:rsid w:val="000B52C1"/>
    <w:rsid w:val="000B59A0"/>
    <w:rsid w:val="000B5A80"/>
    <w:rsid w:val="000B5FA7"/>
    <w:rsid w:val="000B673C"/>
    <w:rsid w:val="000B708E"/>
    <w:rsid w:val="000C0541"/>
    <w:rsid w:val="000C09EA"/>
    <w:rsid w:val="000C0C22"/>
    <w:rsid w:val="000C1379"/>
    <w:rsid w:val="000C16AF"/>
    <w:rsid w:val="000C1A5D"/>
    <w:rsid w:val="000C232A"/>
    <w:rsid w:val="000C23FA"/>
    <w:rsid w:val="000C2551"/>
    <w:rsid w:val="000C289C"/>
    <w:rsid w:val="000C3691"/>
    <w:rsid w:val="000C3BA1"/>
    <w:rsid w:val="000C424E"/>
    <w:rsid w:val="000C42FB"/>
    <w:rsid w:val="000C474F"/>
    <w:rsid w:val="000C48FD"/>
    <w:rsid w:val="000C4978"/>
    <w:rsid w:val="000C4F8F"/>
    <w:rsid w:val="000C52F9"/>
    <w:rsid w:val="000C5423"/>
    <w:rsid w:val="000C55BB"/>
    <w:rsid w:val="000C5652"/>
    <w:rsid w:val="000C56E5"/>
    <w:rsid w:val="000C6263"/>
    <w:rsid w:val="000C6346"/>
    <w:rsid w:val="000C68C5"/>
    <w:rsid w:val="000C696B"/>
    <w:rsid w:val="000C7112"/>
    <w:rsid w:val="000C76D7"/>
    <w:rsid w:val="000C7883"/>
    <w:rsid w:val="000C7A7C"/>
    <w:rsid w:val="000C7B4C"/>
    <w:rsid w:val="000D0057"/>
    <w:rsid w:val="000D03B6"/>
    <w:rsid w:val="000D0A50"/>
    <w:rsid w:val="000D116B"/>
    <w:rsid w:val="000D19C0"/>
    <w:rsid w:val="000D1AFE"/>
    <w:rsid w:val="000D23DA"/>
    <w:rsid w:val="000D2C58"/>
    <w:rsid w:val="000D3A3E"/>
    <w:rsid w:val="000D3AB1"/>
    <w:rsid w:val="000D4248"/>
    <w:rsid w:val="000D4AEE"/>
    <w:rsid w:val="000D4D3A"/>
    <w:rsid w:val="000D4E78"/>
    <w:rsid w:val="000D50AD"/>
    <w:rsid w:val="000D5989"/>
    <w:rsid w:val="000D5B62"/>
    <w:rsid w:val="000D5C51"/>
    <w:rsid w:val="000D62FF"/>
    <w:rsid w:val="000D6436"/>
    <w:rsid w:val="000D6651"/>
    <w:rsid w:val="000D6654"/>
    <w:rsid w:val="000D66D2"/>
    <w:rsid w:val="000D6DAF"/>
    <w:rsid w:val="000D7058"/>
    <w:rsid w:val="000D7B3B"/>
    <w:rsid w:val="000E007E"/>
    <w:rsid w:val="000E03C3"/>
    <w:rsid w:val="000E068A"/>
    <w:rsid w:val="000E0A03"/>
    <w:rsid w:val="000E1677"/>
    <w:rsid w:val="000E18B1"/>
    <w:rsid w:val="000E286D"/>
    <w:rsid w:val="000E3F1E"/>
    <w:rsid w:val="000E452D"/>
    <w:rsid w:val="000E45AA"/>
    <w:rsid w:val="000E4926"/>
    <w:rsid w:val="000E4D60"/>
    <w:rsid w:val="000E4D9B"/>
    <w:rsid w:val="000E53BE"/>
    <w:rsid w:val="000E5A2B"/>
    <w:rsid w:val="000E5AE1"/>
    <w:rsid w:val="000E5D17"/>
    <w:rsid w:val="000E5D80"/>
    <w:rsid w:val="000E6008"/>
    <w:rsid w:val="000E6844"/>
    <w:rsid w:val="000E692D"/>
    <w:rsid w:val="000E6FEB"/>
    <w:rsid w:val="000E7150"/>
    <w:rsid w:val="000E74C9"/>
    <w:rsid w:val="000E75E0"/>
    <w:rsid w:val="000E7E03"/>
    <w:rsid w:val="000E7E7B"/>
    <w:rsid w:val="000F0284"/>
    <w:rsid w:val="000F0604"/>
    <w:rsid w:val="000F0614"/>
    <w:rsid w:val="000F0F2E"/>
    <w:rsid w:val="000F1049"/>
    <w:rsid w:val="000F11D9"/>
    <w:rsid w:val="000F15D0"/>
    <w:rsid w:val="000F1C4B"/>
    <w:rsid w:val="000F1EFE"/>
    <w:rsid w:val="000F22A3"/>
    <w:rsid w:val="000F283D"/>
    <w:rsid w:val="000F2A24"/>
    <w:rsid w:val="000F2A5D"/>
    <w:rsid w:val="000F390B"/>
    <w:rsid w:val="000F3DB0"/>
    <w:rsid w:val="000F419F"/>
    <w:rsid w:val="000F474B"/>
    <w:rsid w:val="000F4FC1"/>
    <w:rsid w:val="000F529B"/>
    <w:rsid w:val="000F57EE"/>
    <w:rsid w:val="000F5E6A"/>
    <w:rsid w:val="000F631D"/>
    <w:rsid w:val="000F6688"/>
    <w:rsid w:val="000F6708"/>
    <w:rsid w:val="000F67E4"/>
    <w:rsid w:val="000F775D"/>
    <w:rsid w:val="0010009A"/>
    <w:rsid w:val="001007AD"/>
    <w:rsid w:val="001007BE"/>
    <w:rsid w:val="00100B3D"/>
    <w:rsid w:val="00100BDE"/>
    <w:rsid w:val="0010137C"/>
    <w:rsid w:val="00101820"/>
    <w:rsid w:val="001018B3"/>
    <w:rsid w:val="0010197C"/>
    <w:rsid w:val="00101A38"/>
    <w:rsid w:val="00101A47"/>
    <w:rsid w:val="00101EB4"/>
    <w:rsid w:val="00102A0A"/>
    <w:rsid w:val="00102A9C"/>
    <w:rsid w:val="00102ACE"/>
    <w:rsid w:val="00102F00"/>
    <w:rsid w:val="0010330C"/>
    <w:rsid w:val="001033DE"/>
    <w:rsid w:val="00103416"/>
    <w:rsid w:val="001035CC"/>
    <w:rsid w:val="001035D6"/>
    <w:rsid w:val="00103695"/>
    <w:rsid w:val="00103C16"/>
    <w:rsid w:val="00104884"/>
    <w:rsid w:val="00105021"/>
    <w:rsid w:val="00105642"/>
    <w:rsid w:val="00105DE4"/>
    <w:rsid w:val="00105F74"/>
    <w:rsid w:val="00106533"/>
    <w:rsid w:val="0010690F"/>
    <w:rsid w:val="00106E6E"/>
    <w:rsid w:val="00106EC8"/>
    <w:rsid w:val="00106F48"/>
    <w:rsid w:val="00107168"/>
    <w:rsid w:val="001074EE"/>
    <w:rsid w:val="0010771D"/>
    <w:rsid w:val="00107F2E"/>
    <w:rsid w:val="0011038A"/>
    <w:rsid w:val="00110850"/>
    <w:rsid w:val="00110A81"/>
    <w:rsid w:val="0011114D"/>
    <w:rsid w:val="001111D4"/>
    <w:rsid w:val="00111B13"/>
    <w:rsid w:val="001121DF"/>
    <w:rsid w:val="00112377"/>
    <w:rsid w:val="00112CA2"/>
    <w:rsid w:val="0011318D"/>
    <w:rsid w:val="001133FA"/>
    <w:rsid w:val="00114967"/>
    <w:rsid w:val="00114A9A"/>
    <w:rsid w:val="00114DF8"/>
    <w:rsid w:val="00115793"/>
    <w:rsid w:val="00115FD4"/>
    <w:rsid w:val="0011609A"/>
    <w:rsid w:val="00117169"/>
    <w:rsid w:val="001174B3"/>
    <w:rsid w:val="00117822"/>
    <w:rsid w:val="0011791D"/>
    <w:rsid w:val="00117CB6"/>
    <w:rsid w:val="00120CC2"/>
    <w:rsid w:val="001212C9"/>
    <w:rsid w:val="00121655"/>
    <w:rsid w:val="001219DA"/>
    <w:rsid w:val="0012207A"/>
    <w:rsid w:val="0012243F"/>
    <w:rsid w:val="001225E1"/>
    <w:rsid w:val="0012273B"/>
    <w:rsid w:val="00122833"/>
    <w:rsid w:val="00122900"/>
    <w:rsid w:val="00122AAB"/>
    <w:rsid w:val="00123388"/>
    <w:rsid w:val="00123D0B"/>
    <w:rsid w:val="0012453E"/>
    <w:rsid w:val="001251A1"/>
    <w:rsid w:val="001254F3"/>
    <w:rsid w:val="0012551A"/>
    <w:rsid w:val="001268CC"/>
    <w:rsid w:val="00126B92"/>
    <w:rsid w:val="00126DD4"/>
    <w:rsid w:val="00126F13"/>
    <w:rsid w:val="00126F2F"/>
    <w:rsid w:val="001272AA"/>
    <w:rsid w:val="001276F8"/>
    <w:rsid w:val="00127714"/>
    <w:rsid w:val="00127EC3"/>
    <w:rsid w:val="001304D7"/>
    <w:rsid w:val="00130CE3"/>
    <w:rsid w:val="001310C4"/>
    <w:rsid w:val="001315DA"/>
    <w:rsid w:val="00131746"/>
    <w:rsid w:val="00131A24"/>
    <w:rsid w:val="00131E60"/>
    <w:rsid w:val="00131E63"/>
    <w:rsid w:val="001322A9"/>
    <w:rsid w:val="00132930"/>
    <w:rsid w:val="00132A37"/>
    <w:rsid w:val="00132C48"/>
    <w:rsid w:val="00132D18"/>
    <w:rsid w:val="00133B74"/>
    <w:rsid w:val="00133CC0"/>
    <w:rsid w:val="001346A7"/>
    <w:rsid w:val="0013495C"/>
    <w:rsid w:val="00135637"/>
    <w:rsid w:val="00135739"/>
    <w:rsid w:val="001361DF"/>
    <w:rsid w:val="0013625C"/>
    <w:rsid w:val="0013638A"/>
    <w:rsid w:val="00136484"/>
    <w:rsid w:val="0013653C"/>
    <w:rsid w:val="00136545"/>
    <w:rsid w:val="00136704"/>
    <w:rsid w:val="00136735"/>
    <w:rsid w:val="00136B07"/>
    <w:rsid w:val="00136FE5"/>
    <w:rsid w:val="0014032D"/>
    <w:rsid w:val="0014040D"/>
    <w:rsid w:val="0014091B"/>
    <w:rsid w:val="00140AB8"/>
    <w:rsid w:val="0014108F"/>
    <w:rsid w:val="001410DF"/>
    <w:rsid w:val="001411E7"/>
    <w:rsid w:val="001416F5"/>
    <w:rsid w:val="0014187F"/>
    <w:rsid w:val="0014271E"/>
    <w:rsid w:val="00142BE1"/>
    <w:rsid w:val="00142C0A"/>
    <w:rsid w:val="00142CB6"/>
    <w:rsid w:val="00143032"/>
    <w:rsid w:val="00143955"/>
    <w:rsid w:val="001439D8"/>
    <w:rsid w:val="00143CF1"/>
    <w:rsid w:val="001441F2"/>
    <w:rsid w:val="0014436D"/>
    <w:rsid w:val="00144DB3"/>
    <w:rsid w:val="00144E16"/>
    <w:rsid w:val="00144F29"/>
    <w:rsid w:val="001453D8"/>
    <w:rsid w:val="001454BA"/>
    <w:rsid w:val="00145937"/>
    <w:rsid w:val="00145B15"/>
    <w:rsid w:val="00145F43"/>
    <w:rsid w:val="0014660A"/>
    <w:rsid w:val="00146A15"/>
    <w:rsid w:val="00146A47"/>
    <w:rsid w:val="00147344"/>
    <w:rsid w:val="001477C8"/>
    <w:rsid w:val="001509A4"/>
    <w:rsid w:val="00150D07"/>
    <w:rsid w:val="001511AF"/>
    <w:rsid w:val="001518BC"/>
    <w:rsid w:val="001529AD"/>
    <w:rsid w:val="00152FCA"/>
    <w:rsid w:val="00153000"/>
    <w:rsid w:val="0015349B"/>
    <w:rsid w:val="00153CCE"/>
    <w:rsid w:val="00153E9F"/>
    <w:rsid w:val="00155712"/>
    <w:rsid w:val="00155DDC"/>
    <w:rsid w:val="00155F18"/>
    <w:rsid w:val="001561BF"/>
    <w:rsid w:val="0015658A"/>
    <w:rsid w:val="0015665B"/>
    <w:rsid w:val="0015670F"/>
    <w:rsid w:val="00157252"/>
    <w:rsid w:val="001603D7"/>
    <w:rsid w:val="001608A7"/>
    <w:rsid w:val="0016195E"/>
    <w:rsid w:val="001620EE"/>
    <w:rsid w:val="0016230A"/>
    <w:rsid w:val="00162AF2"/>
    <w:rsid w:val="00163383"/>
    <w:rsid w:val="001633AC"/>
    <w:rsid w:val="00163678"/>
    <w:rsid w:val="001636D4"/>
    <w:rsid w:val="00163EB3"/>
    <w:rsid w:val="00163FF7"/>
    <w:rsid w:val="00164185"/>
    <w:rsid w:val="00164673"/>
    <w:rsid w:val="00164CEB"/>
    <w:rsid w:val="001653C5"/>
    <w:rsid w:val="00165D55"/>
    <w:rsid w:val="00165E4E"/>
    <w:rsid w:val="0016639F"/>
    <w:rsid w:val="00166AD0"/>
    <w:rsid w:val="00166F10"/>
    <w:rsid w:val="001672F8"/>
    <w:rsid w:val="0016736F"/>
    <w:rsid w:val="0016786D"/>
    <w:rsid w:val="001678F3"/>
    <w:rsid w:val="00167DB6"/>
    <w:rsid w:val="0017097E"/>
    <w:rsid w:val="00170B5C"/>
    <w:rsid w:val="00170E3E"/>
    <w:rsid w:val="00170F66"/>
    <w:rsid w:val="001711BD"/>
    <w:rsid w:val="0017178A"/>
    <w:rsid w:val="0017192A"/>
    <w:rsid w:val="00171FD6"/>
    <w:rsid w:val="001721F1"/>
    <w:rsid w:val="00172264"/>
    <w:rsid w:val="0017274F"/>
    <w:rsid w:val="00172CF8"/>
    <w:rsid w:val="00172ECC"/>
    <w:rsid w:val="00173431"/>
    <w:rsid w:val="001734F2"/>
    <w:rsid w:val="001735D5"/>
    <w:rsid w:val="00173B1C"/>
    <w:rsid w:val="00173F5B"/>
    <w:rsid w:val="0017429B"/>
    <w:rsid w:val="0017439F"/>
    <w:rsid w:val="00175684"/>
    <w:rsid w:val="001765A5"/>
    <w:rsid w:val="00176E34"/>
    <w:rsid w:val="001772A6"/>
    <w:rsid w:val="00177547"/>
    <w:rsid w:val="0018031F"/>
    <w:rsid w:val="0018146E"/>
    <w:rsid w:val="00181779"/>
    <w:rsid w:val="00181EFC"/>
    <w:rsid w:val="00182CCA"/>
    <w:rsid w:val="0018373C"/>
    <w:rsid w:val="00183B82"/>
    <w:rsid w:val="00183D8C"/>
    <w:rsid w:val="00183EF1"/>
    <w:rsid w:val="00184164"/>
    <w:rsid w:val="001845BE"/>
    <w:rsid w:val="001846C4"/>
    <w:rsid w:val="00184A32"/>
    <w:rsid w:val="00184B7A"/>
    <w:rsid w:val="0018508A"/>
    <w:rsid w:val="001854FE"/>
    <w:rsid w:val="00185E72"/>
    <w:rsid w:val="00186011"/>
    <w:rsid w:val="00187BB6"/>
    <w:rsid w:val="00187FCE"/>
    <w:rsid w:val="00190795"/>
    <w:rsid w:val="00190AC0"/>
    <w:rsid w:val="00191140"/>
    <w:rsid w:val="0019131B"/>
    <w:rsid w:val="0019175D"/>
    <w:rsid w:val="0019199B"/>
    <w:rsid w:val="00191ADC"/>
    <w:rsid w:val="00191E30"/>
    <w:rsid w:val="00192226"/>
    <w:rsid w:val="00192628"/>
    <w:rsid w:val="00193462"/>
    <w:rsid w:val="00193EFA"/>
    <w:rsid w:val="0019455C"/>
    <w:rsid w:val="001947D7"/>
    <w:rsid w:val="001951CD"/>
    <w:rsid w:val="001951E1"/>
    <w:rsid w:val="0019575B"/>
    <w:rsid w:val="00195BA6"/>
    <w:rsid w:val="001960F6"/>
    <w:rsid w:val="0019619B"/>
    <w:rsid w:val="00196237"/>
    <w:rsid w:val="00196AB3"/>
    <w:rsid w:val="00196B15"/>
    <w:rsid w:val="00196C69"/>
    <w:rsid w:val="00196D86"/>
    <w:rsid w:val="0019747D"/>
    <w:rsid w:val="001978D8"/>
    <w:rsid w:val="001A05F0"/>
    <w:rsid w:val="001A1C0F"/>
    <w:rsid w:val="001A1CC2"/>
    <w:rsid w:val="001A28B4"/>
    <w:rsid w:val="001A2B84"/>
    <w:rsid w:val="001A2BA5"/>
    <w:rsid w:val="001A2E07"/>
    <w:rsid w:val="001A2EAF"/>
    <w:rsid w:val="001A391A"/>
    <w:rsid w:val="001A432A"/>
    <w:rsid w:val="001A4BF6"/>
    <w:rsid w:val="001A4C31"/>
    <w:rsid w:val="001A501C"/>
    <w:rsid w:val="001A645E"/>
    <w:rsid w:val="001A7029"/>
    <w:rsid w:val="001A73AF"/>
    <w:rsid w:val="001A74D4"/>
    <w:rsid w:val="001A7526"/>
    <w:rsid w:val="001A768B"/>
    <w:rsid w:val="001A78A0"/>
    <w:rsid w:val="001A79F4"/>
    <w:rsid w:val="001A7C84"/>
    <w:rsid w:val="001A7D13"/>
    <w:rsid w:val="001B00E0"/>
    <w:rsid w:val="001B0140"/>
    <w:rsid w:val="001B06A2"/>
    <w:rsid w:val="001B0987"/>
    <w:rsid w:val="001B0B95"/>
    <w:rsid w:val="001B0C4D"/>
    <w:rsid w:val="001B0D87"/>
    <w:rsid w:val="001B130C"/>
    <w:rsid w:val="001B2264"/>
    <w:rsid w:val="001B2CBE"/>
    <w:rsid w:val="001B3B0F"/>
    <w:rsid w:val="001B4550"/>
    <w:rsid w:val="001B4C80"/>
    <w:rsid w:val="001B56BB"/>
    <w:rsid w:val="001B5706"/>
    <w:rsid w:val="001B5D4B"/>
    <w:rsid w:val="001B67D3"/>
    <w:rsid w:val="001B6892"/>
    <w:rsid w:val="001B7B90"/>
    <w:rsid w:val="001B7FE4"/>
    <w:rsid w:val="001C0208"/>
    <w:rsid w:val="001C0349"/>
    <w:rsid w:val="001C03E0"/>
    <w:rsid w:val="001C03F5"/>
    <w:rsid w:val="001C062F"/>
    <w:rsid w:val="001C10B7"/>
    <w:rsid w:val="001C1EC7"/>
    <w:rsid w:val="001C21B0"/>
    <w:rsid w:val="001C254C"/>
    <w:rsid w:val="001C2619"/>
    <w:rsid w:val="001C2646"/>
    <w:rsid w:val="001C3832"/>
    <w:rsid w:val="001C3DA9"/>
    <w:rsid w:val="001C3EE9"/>
    <w:rsid w:val="001C3F02"/>
    <w:rsid w:val="001C3FA0"/>
    <w:rsid w:val="001C4101"/>
    <w:rsid w:val="001C4AA4"/>
    <w:rsid w:val="001C4B27"/>
    <w:rsid w:val="001C4F1F"/>
    <w:rsid w:val="001C60F7"/>
    <w:rsid w:val="001C655D"/>
    <w:rsid w:val="001C6B4C"/>
    <w:rsid w:val="001C70BD"/>
    <w:rsid w:val="001C734A"/>
    <w:rsid w:val="001C7A1B"/>
    <w:rsid w:val="001C7A26"/>
    <w:rsid w:val="001D00C4"/>
    <w:rsid w:val="001D1718"/>
    <w:rsid w:val="001D3201"/>
    <w:rsid w:val="001D32A0"/>
    <w:rsid w:val="001D39A2"/>
    <w:rsid w:val="001D3EFB"/>
    <w:rsid w:val="001D44A0"/>
    <w:rsid w:val="001D4BCD"/>
    <w:rsid w:val="001D5045"/>
    <w:rsid w:val="001D50CD"/>
    <w:rsid w:val="001D5463"/>
    <w:rsid w:val="001D54FE"/>
    <w:rsid w:val="001D5AAF"/>
    <w:rsid w:val="001D5B4A"/>
    <w:rsid w:val="001D5C4B"/>
    <w:rsid w:val="001D5F87"/>
    <w:rsid w:val="001D5FF9"/>
    <w:rsid w:val="001D63DF"/>
    <w:rsid w:val="001D6740"/>
    <w:rsid w:val="001D7A35"/>
    <w:rsid w:val="001D7AA3"/>
    <w:rsid w:val="001D7AEE"/>
    <w:rsid w:val="001E019E"/>
    <w:rsid w:val="001E01DA"/>
    <w:rsid w:val="001E0AD8"/>
    <w:rsid w:val="001E0D3B"/>
    <w:rsid w:val="001E1BED"/>
    <w:rsid w:val="001E22FC"/>
    <w:rsid w:val="001E2504"/>
    <w:rsid w:val="001E25EE"/>
    <w:rsid w:val="001E2FD7"/>
    <w:rsid w:val="001E34F0"/>
    <w:rsid w:val="001E360B"/>
    <w:rsid w:val="001E36E1"/>
    <w:rsid w:val="001E405A"/>
    <w:rsid w:val="001E44FF"/>
    <w:rsid w:val="001E4551"/>
    <w:rsid w:val="001E455F"/>
    <w:rsid w:val="001E46A4"/>
    <w:rsid w:val="001E4CAC"/>
    <w:rsid w:val="001E5552"/>
    <w:rsid w:val="001E5D67"/>
    <w:rsid w:val="001E5E25"/>
    <w:rsid w:val="001E6258"/>
    <w:rsid w:val="001E628A"/>
    <w:rsid w:val="001E67BD"/>
    <w:rsid w:val="001E7D8B"/>
    <w:rsid w:val="001F000D"/>
    <w:rsid w:val="001F0405"/>
    <w:rsid w:val="001F04A8"/>
    <w:rsid w:val="001F066D"/>
    <w:rsid w:val="001F1023"/>
    <w:rsid w:val="001F12E1"/>
    <w:rsid w:val="001F1CAF"/>
    <w:rsid w:val="001F2B57"/>
    <w:rsid w:val="001F2EC2"/>
    <w:rsid w:val="001F2F6E"/>
    <w:rsid w:val="001F359E"/>
    <w:rsid w:val="001F392C"/>
    <w:rsid w:val="001F3BC7"/>
    <w:rsid w:val="001F3DF5"/>
    <w:rsid w:val="001F3E13"/>
    <w:rsid w:val="001F49D7"/>
    <w:rsid w:val="001F4F58"/>
    <w:rsid w:val="001F5388"/>
    <w:rsid w:val="001F5758"/>
    <w:rsid w:val="001F59B5"/>
    <w:rsid w:val="001F621C"/>
    <w:rsid w:val="001F6B7C"/>
    <w:rsid w:val="001F6DFA"/>
    <w:rsid w:val="001F7901"/>
    <w:rsid w:val="001F7958"/>
    <w:rsid w:val="001F79CF"/>
    <w:rsid w:val="001F7D3F"/>
    <w:rsid w:val="002002B2"/>
    <w:rsid w:val="00200C71"/>
    <w:rsid w:val="002017B1"/>
    <w:rsid w:val="00202324"/>
    <w:rsid w:val="002036B4"/>
    <w:rsid w:val="0020397A"/>
    <w:rsid w:val="002039E6"/>
    <w:rsid w:val="00203ED7"/>
    <w:rsid w:val="00203F73"/>
    <w:rsid w:val="002040B3"/>
    <w:rsid w:val="002040BC"/>
    <w:rsid w:val="0020446D"/>
    <w:rsid w:val="0020477F"/>
    <w:rsid w:val="002047C7"/>
    <w:rsid w:val="002048C1"/>
    <w:rsid w:val="00204D6E"/>
    <w:rsid w:val="00204FD4"/>
    <w:rsid w:val="002054D6"/>
    <w:rsid w:val="002056A7"/>
    <w:rsid w:val="00205705"/>
    <w:rsid w:val="00205949"/>
    <w:rsid w:val="00205E56"/>
    <w:rsid w:val="00206867"/>
    <w:rsid w:val="002069F3"/>
    <w:rsid w:val="00206AF8"/>
    <w:rsid w:val="00206D90"/>
    <w:rsid w:val="00206E24"/>
    <w:rsid w:val="002071EF"/>
    <w:rsid w:val="002072FF"/>
    <w:rsid w:val="00207CB1"/>
    <w:rsid w:val="00207EA6"/>
    <w:rsid w:val="00207EC0"/>
    <w:rsid w:val="002101F5"/>
    <w:rsid w:val="0021055E"/>
    <w:rsid w:val="002106ED"/>
    <w:rsid w:val="00210925"/>
    <w:rsid w:val="00211B2C"/>
    <w:rsid w:val="00212049"/>
    <w:rsid w:val="00212120"/>
    <w:rsid w:val="00212682"/>
    <w:rsid w:val="002129EC"/>
    <w:rsid w:val="00212B84"/>
    <w:rsid w:val="00212BC3"/>
    <w:rsid w:val="0021373E"/>
    <w:rsid w:val="00213746"/>
    <w:rsid w:val="00213895"/>
    <w:rsid w:val="002140BD"/>
    <w:rsid w:val="00214AF7"/>
    <w:rsid w:val="0021533E"/>
    <w:rsid w:val="00215B48"/>
    <w:rsid w:val="00215D56"/>
    <w:rsid w:val="00216A51"/>
    <w:rsid w:val="00216FBB"/>
    <w:rsid w:val="00217565"/>
    <w:rsid w:val="00217FAB"/>
    <w:rsid w:val="00217FCF"/>
    <w:rsid w:val="002201B8"/>
    <w:rsid w:val="0022087B"/>
    <w:rsid w:val="0022099C"/>
    <w:rsid w:val="00221003"/>
    <w:rsid w:val="0022103F"/>
    <w:rsid w:val="00222C19"/>
    <w:rsid w:val="00223013"/>
    <w:rsid w:val="0022378E"/>
    <w:rsid w:val="002239C7"/>
    <w:rsid w:val="00223A13"/>
    <w:rsid w:val="002254E9"/>
    <w:rsid w:val="002255B6"/>
    <w:rsid w:val="0022677E"/>
    <w:rsid w:val="002273B9"/>
    <w:rsid w:val="00227431"/>
    <w:rsid w:val="00227FFE"/>
    <w:rsid w:val="00230385"/>
    <w:rsid w:val="0023046F"/>
    <w:rsid w:val="0023080D"/>
    <w:rsid w:val="00231209"/>
    <w:rsid w:val="0023156A"/>
    <w:rsid w:val="00231949"/>
    <w:rsid w:val="002319C8"/>
    <w:rsid w:val="00232AB2"/>
    <w:rsid w:val="00232BA4"/>
    <w:rsid w:val="00232EB2"/>
    <w:rsid w:val="00233067"/>
    <w:rsid w:val="00233202"/>
    <w:rsid w:val="00233A5F"/>
    <w:rsid w:val="00233CAB"/>
    <w:rsid w:val="00233DA6"/>
    <w:rsid w:val="002340B6"/>
    <w:rsid w:val="00234676"/>
    <w:rsid w:val="00234B84"/>
    <w:rsid w:val="00235B68"/>
    <w:rsid w:val="00235B6F"/>
    <w:rsid w:val="00236A9E"/>
    <w:rsid w:val="00236D17"/>
    <w:rsid w:val="00237B5C"/>
    <w:rsid w:val="00240B08"/>
    <w:rsid w:val="00240CB0"/>
    <w:rsid w:val="00240F96"/>
    <w:rsid w:val="0024147C"/>
    <w:rsid w:val="002415B2"/>
    <w:rsid w:val="00241B58"/>
    <w:rsid w:val="00241CA3"/>
    <w:rsid w:val="00241E20"/>
    <w:rsid w:val="00241FDC"/>
    <w:rsid w:val="00242D7F"/>
    <w:rsid w:val="00242E31"/>
    <w:rsid w:val="00243D26"/>
    <w:rsid w:val="00243F35"/>
    <w:rsid w:val="00244DD2"/>
    <w:rsid w:val="00244F81"/>
    <w:rsid w:val="0024565A"/>
    <w:rsid w:val="00245955"/>
    <w:rsid w:val="00245A5D"/>
    <w:rsid w:val="00245EE9"/>
    <w:rsid w:val="0024684E"/>
    <w:rsid w:val="00246C43"/>
    <w:rsid w:val="00246DEF"/>
    <w:rsid w:val="00247353"/>
    <w:rsid w:val="002503FC"/>
    <w:rsid w:val="00250D55"/>
    <w:rsid w:val="00250F75"/>
    <w:rsid w:val="0025197E"/>
    <w:rsid w:val="00251AAA"/>
    <w:rsid w:val="00251EA0"/>
    <w:rsid w:val="002521F8"/>
    <w:rsid w:val="002526A0"/>
    <w:rsid w:val="00252824"/>
    <w:rsid w:val="00252918"/>
    <w:rsid w:val="00252EB3"/>
    <w:rsid w:val="002531E9"/>
    <w:rsid w:val="00253412"/>
    <w:rsid w:val="002538CE"/>
    <w:rsid w:val="00253CDC"/>
    <w:rsid w:val="00254074"/>
    <w:rsid w:val="0025470D"/>
    <w:rsid w:val="0025495E"/>
    <w:rsid w:val="00254E6C"/>
    <w:rsid w:val="00255409"/>
    <w:rsid w:val="0025617B"/>
    <w:rsid w:val="00256749"/>
    <w:rsid w:val="00257401"/>
    <w:rsid w:val="00257847"/>
    <w:rsid w:val="00257C7B"/>
    <w:rsid w:val="00260B78"/>
    <w:rsid w:val="00260EAD"/>
    <w:rsid w:val="0026141A"/>
    <w:rsid w:val="00261553"/>
    <w:rsid w:val="00261864"/>
    <w:rsid w:val="00262248"/>
    <w:rsid w:val="00262D15"/>
    <w:rsid w:val="00262F0C"/>
    <w:rsid w:val="00262FB4"/>
    <w:rsid w:val="0026312E"/>
    <w:rsid w:val="00263772"/>
    <w:rsid w:val="00263F5B"/>
    <w:rsid w:val="00263F70"/>
    <w:rsid w:val="0026405F"/>
    <w:rsid w:val="002655DB"/>
    <w:rsid w:val="00266023"/>
    <w:rsid w:val="002664F6"/>
    <w:rsid w:val="00266904"/>
    <w:rsid w:val="00266B01"/>
    <w:rsid w:val="00267059"/>
    <w:rsid w:val="002671D5"/>
    <w:rsid w:val="00267AB1"/>
    <w:rsid w:val="00267F7C"/>
    <w:rsid w:val="0027009D"/>
    <w:rsid w:val="00270309"/>
    <w:rsid w:val="002703B3"/>
    <w:rsid w:val="00271034"/>
    <w:rsid w:val="0027113F"/>
    <w:rsid w:val="002712EF"/>
    <w:rsid w:val="002712FA"/>
    <w:rsid w:val="002715A8"/>
    <w:rsid w:val="0027190B"/>
    <w:rsid w:val="00271BD6"/>
    <w:rsid w:val="00271C82"/>
    <w:rsid w:val="002722E0"/>
    <w:rsid w:val="002722EE"/>
    <w:rsid w:val="0027252B"/>
    <w:rsid w:val="0027318A"/>
    <w:rsid w:val="002734D2"/>
    <w:rsid w:val="00273C4F"/>
    <w:rsid w:val="00273F89"/>
    <w:rsid w:val="00274141"/>
    <w:rsid w:val="002741FE"/>
    <w:rsid w:val="002748DE"/>
    <w:rsid w:val="00274FC4"/>
    <w:rsid w:val="002750D6"/>
    <w:rsid w:val="0027641E"/>
    <w:rsid w:val="00276717"/>
    <w:rsid w:val="00276ACB"/>
    <w:rsid w:val="00276CF6"/>
    <w:rsid w:val="00277297"/>
    <w:rsid w:val="00277381"/>
    <w:rsid w:val="0027762B"/>
    <w:rsid w:val="00277AF7"/>
    <w:rsid w:val="0028024E"/>
    <w:rsid w:val="00280338"/>
    <w:rsid w:val="002807F6"/>
    <w:rsid w:val="00280FBC"/>
    <w:rsid w:val="00281117"/>
    <w:rsid w:val="002818F5"/>
    <w:rsid w:val="00281DE1"/>
    <w:rsid w:val="00281DE6"/>
    <w:rsid w:val="00282682"/>
    <w:rsid w:val="0028297E"/>
    <w:rsid w:val="0028339E"/>
    <w:rsid w:val="00283F92"/>
    <w:rsid w:val="00284173"/>
    <w:rsid w:val="002847D1"/>
    <w:rsid w:val="00284858"/>
    <w:rsid w:val="00284908"/>
    <w:rsid w:val="0028504F"/>
    <w:rsid w:val="00285569"/>
    <w:rsid w:val="00286031"/>
    <w:rsid w:val="002864A6"/>
    <w:rsid w:val="0028681B"/>
    <w:rsid w:val="00286F40"/>
    <w:rsid w:val="0028752D"/>
    <w:rsid w:val="0029039D"/>
    <w:rsid w:val="0029096B"/>
    <w:rsid w:val="00291D00"/>
    <w:rsid w:val="00291FF5"/>
    <w:rsid w:val="0029246D"/>
    <w:rsid w:val="00292964"/>
    <w:rsid w:val="00292AC3"/>
    <w:rsid w:val="00293DF2"/>
    <w:rsid w:val="00294156"/>
    <w:rsid w:val="0029499E"/>
    <w:rsid w:val="00294E51"/>
    <w:rsid w:val="00294E6D"/>
    <w:rsid w:val="00294EFE"/>
    <w:rsid w:val="002950DC"/>
    <w:rsid w:val="00295211"/>
    <w:rsid w:val="00295699"/>
    <w:rsid w:val="00295AB0"/>
    <w:rsid w:val="00295EEB"/>
    <w:rsid w:val="00295F58"/>
    <w:rsid w:val="00296715"/>
    <w:rsid w:val="0029677C"/>
    <w:rsid w:val="0029683F"/>
    <w:rsid w:val="00296E0C"/>
    <w:rsid w:val="00297441"/>
    <w:rsid w:val="00297A66"/>
    <w:rsid w:val="00297B34"/>
    <w:rsid w:val="00297EE3"/>
    <w:rsid w:val="002A0101"/>
    <w:rsid w:val="002A015C"/>
    <w:rsid w:val="002A0688"/>
    <w:rsid w:val="002A0A17"/>
    <w:rsid w:val="002A0FE2"/>
    <w:rsid w:val="002A1A6C"/>
    <w:rsid w:val="002A1A86"/>
    <w:rsid w:val="002A2392"/>
    <w:rsid w:val="002A30D4"/>
    <w:rsid w:val="002A3122"/>
    <w:rsid w:val="002A3771"/>
    <w:rsid w:val="002A3A13"/>
    <w:rsid w:val="002A3D3D"/>
    <w:rsid w:val="002A44A2"/>
    <w:rsid w:val="002A44C7"/>
    <w:rsid w:val="002A44DA"/>
    <w:rsid w:val="002A46D6"/>
    <w:rsid w:val="002A478E"/>
    <w:rsid w:val="002A4806"/>
    <w:rsid w:val="002A4AD3"/>
    <w:rsid w:val="002A4B41"/>
    <w:rsid w:val="002A4BAD"/>
    <w:rsid w:val="002A5562"/>
    <w:rsid w:val="002A6655"/>
    <w:rsid w:val="002A6812"/>
    <w:rsid w:val="002A6C52"/>
    <w:rsid w:val="002A7725"/>
    <w:rsid w:val="002B01D0"/>
    <w:rsid w:val="002B089B"/>
    <w:rsid w:val="002B0A59"/>
    <w:rsid w:val="002B0A94"/>
    <w:rsid w:val="002B0AD8"/>
    <w:rsid w:val="002B0CC3"/>
    <w:rsid w:val="002B109B"/>
    <w:rsid w:val="002B11E2"/>
    <w:rsid w:val="002B1C39"/>
    <w:rsid w:val="002B1E36"/>
    <w:rsid w:val="002B2847"/>
    <w:rsid w:val="002B2CF7"/>
    <w:rsid w:val="002B2EFC"/>
    <w:rsid w:val="002B32BA"/>
    <w:rsid w:val="002B3561"/>
    <w:rsid w:val="002B366E"/>
    <w:rsid w:val="002B3E8F"/>
    <w:rsid w:val="002B447A"/>
    <w:rsid w:val="002B4E4A"/>
    <w:rsid w:val="002B58D8"/>
    <w:rsid w:val="002B5D0D"/>
    <w:rsid w:val="002B76B5"/>
    <w:rsid w:val="002B7B45"/>
    <w:rsid w:val="002C012F"/>
    <w:rsid w:val="002C0548"/>
    <w:rsid w:val="002C0DCE"/>
    <w:rsid w:val="002C0E6E"/>
    <w:rsid w:val="002C10EC"/>
    <w:rsid w:val="002C153D"/>
    <w:rsid w:val="002C1B9B"/>
    <w:rsid w:val="002C1BF6"/>
    <w:rsid w:val="002C1F73"/>
    <w:rsid w:val="002C205C"/>
    <w:rsid w:val="002C2849"/>
    <w:rsid w:val="002C2BB7"/>
    <w:rsid w:val="002C2D1A"/>
    <w:rsid w:val="002C2EB0"/>
    <w:rsid w:val="002C3012"/>
    <w:rsid w:val="002C326E"/>
    <w:rsid w:val="002C3E48"/>
    <w:rsid w:val="002C47B9"/>
    <w:rsid w:val="002C4E28"/>
    <w:rsid w:val="002C54E4"/>
    <w:rsid w:val="002C5E4F"/>
    <w:rsid w:val="002C643F"/>
    <w:rsid w:val="002C6C13"/>
    <w:rsid w:val="002C71FD"/>
    <w:rsid w:val="002C7C16"/>
    <w:rsid w:val="002C7F1D"/>
    <w:rsid w:val="002D08B5"/>
    <w:rsid w:val="002D0970"/>
    <w:rsid w:val="002D0BFA"/>
    <w:rsid w:val="002D0E08"/>
    <w:rsid w:val="002D13CD"/>
    <w:rsid w:val="002D159A"/>
    <w:rsid w:val="002D1BDF"/>
    <w:rsid w:val="002D230D"/>
    <w:rsid w:val="002D2696"/>
    <w:rsid w:val="002D2B92"/>
    <w:rsid w:val="002D34C0"/>
    <w:rsid w:val="002D35AF"/>
    <w:rsid w:val="002D3EB5"/>
    <w:rsid w:val="002D3F27"/>
    <w:rsid w:val="002D3F35"/>
    <w:rsid w:val="002D41C4"/>
    <w:rsid w:val="002D428C"/>
    <w:rsid w:val="002D4AE3"/>
    <w:rsid w:val="002D503C"/>
    <w:rsid w:val="002D574A"/>
    <w:rsid w:val="002D5869"/>
    <w:rsid w:val="002D5DAD"/>
    <w:rsid w:val="002D5E05"/>
    <w:rsid w:val="002D61A8"/>
    <w:rsid w:val="002D6448"/>
    <w:rsid w:val="002D6D76"/>
    <w:rsid w:val="002D6D9E"/>
    <w:rsid w:val="002D6F31"/>
    <w:rsid w:val="002D75B4"/>
    <w:rsid w:val="002D7768"/>
    <w:rsid w:val="002D78E0"/>
    <w:rsid w:val="002E0061"/>
    <w:rsid w:val="002E0226"/>
    <w:rsid w:val="002E0C6E"/>
    <w:rsid w:val="002E1D15"/>
    <w:rsid w:val="002E1FC3"/>
    <w:rsid w:val="002E2926"/>
    <w:rsid w:val="002E2932"/>
    <w:rsid w:val="002E308F"/>
    <w:rsid w:val="002E32DC"/>
    <w:rsid w:val="002E3625"/>
    <w:rsid w:val="002E370E"/>
    <w:rsid w:val="002E37AA"/>
    <w:rsid w:val="002E38CE"/>
    <w:rsid w:val="002E42FA"/>
    <w:rsid w:val="002E43A6"/>
    <w:rsid w:val="002E4933"/>
    <w:rsid w:val="002E4BAE"/>
    <w:rsid w:val="002E511D"/>
    <w:rsid w:val="002E6008"/>
    <w:rsid w:val="002E652C"/>
    <w:rsid w:val="002E653E"/>
    <w:rsid w:val="002E70D4"/>
    <w:rsid w:val="002E7558"/>
    <w:rsid w:val="002E7774"/>
    <w:rsid w:val="002E781F"/>
    <w:rsid w:val="002E7A54"/>
    <w:rsid w:val="002F0580"/>
    <w:rsid w:val="002F05A6"/>
    <w:rsid w:val="002F0C20"/>
    <w:rsid w:val="002F0E71"/>
    <w:rsid w:val="002F11B0"/>
    <w:rsid w:val="002F128F"/>
    <w:rsid w:val="002F129C"/>
    <w:rsid w:val="002F12B2"/>
    <w:rsid w:val="002F15AF"/>
    <w:rsid w:val="002F168A"/>
    <w:rsid w:val="002F16DF"/>
    <w:rsid w:val="002F174B"/>
    <w:rsid w:val="002F2030"/>
    <w:rsid w:val="002F2FED"/>
    <w:rsid w:val="002F33CA"/>
    <w:rsid w:val="002F366A"/>
    <w:rsid w:val="002F3CD3"/>
    <w:rsid w:val="002F42A4"/>
    <w:rsid w:val="002F4AD3"/>
    <w:rsid w:val="002F59CC"/>
    <w:rsid w:val="002F5B45"/>
    <w:rsid w:val="002F5DA3"/>
    <w:rsid w:val="002F60CB"/>
    <w:rsid w:val="002F6411"/>
    <w:rsid w:val="002F6AED"/>
    <w:rsid w:val="002F6FE5"/>
    <w:rsid w:val="002F7297"/>
    <w:rsid w:val="002F7332"/>
    <w:rsid w:val="002F7A92"/>
    <w:rsid w:val="0030062D"/>
    <w:rsid w:val="00300EC0"/>
    <w:rsid w:val="00301268"/>
    <w:rsid w:val="00301754"/>
    <w:rsid w:val="003018B4"/>
    <w:rsid w:val="00301A6B"/>
    <w:rsid w:val="00301D9B"/>
    <w:rsid w:val="003025B0"/>
    <w:rsid w:val="00302BDC"/>
    <w:rsid w:val="00303508"/>
    <w:rsid w:val="00303F5B"/>
    <w:rsid w:val="00304241"/>
    <w:rsid w:val="00304A23"/>
    <w:rsid w:val="00304EF1"/>
    <w:rsid w:val="003055A3"/>
    <w:rsid w:val="003058BE"/>
    <w:rsid w:val="00305C81"/>
    <w:rsid w:val="003060E3"/>
    <w:rsid w:val="00306A3C"/>
    <w:rsid w:val="00306BAD"/>
    <w:rsid w:val="00306D8C"/>
    <w:rsid w:val="00306F8F"/>
    <w:rsid w:val="0030707A"/>
    <w:rsid w:val="00307CE9"/>
    <w:rsid w:val="00310077"/>
    <w:rsid w:val="00310374"/>
    <w:rsid w:val="003105AE"/>
    <w:rsid w:val="00310851"/>
    <w:rsid w:val="00311889"/>
    <w:rsid w:val="00311C27"/>
    <w:rsid w:val="00311F63"/>
    <w:rsid w:val="0031211C"/>
    <w:rsid w:val="0031219E"/>
    <w:rsid w:val="0031247F"/>
    <w:rsid w:val="003124E5"/>
    <w:rsid w:val="00312996"/>
    <w:rsid w:val="00312B40"/>
    <w:rsid w:val="00312B52"/>
    <w:rsid w:val="00313F0D"/>
    <w:rsid w:val="00313FE4"/>
    <w:rsid w:val="00314628"/>
    <w:rsid w:val="00314989"/>
    <w:rsid w:val="00314AAA"/>
    <w:rsid w:val="00314BC5"/>
    <w:rsid w:val="0031532D"/>
    <w:rsid w:val="00315471"/>
    <w:rsid w:val="00315589"/>
    <w:rsid w:val="003155EF"/>
    <w:rsid w:val="003167F6"/>
    <w:rsid w:val="003169C2"/>
    <w:rsid w:val="00316F0C"/>
    <w:rsid w:val="00320329"/>
    <w:rsid w:val="003207BE"/>
    <w:rsid w:val="0032092A"/>
    <w:rsid w:val="00321135"/>
    <w:rsid w:val="00321186"/>
    <w:rsid w:val="003212A6"/>
    <w:rsid w:val="003212CD"/>
    <w:rsid w:val="0032181F"/>
    <w:rsid w:val="00321A99"/>
    <w:rsid w:val="00321CD0"/>
    <w:rsid w:val="00321F1F"/>
    <w:rsid w:val="0032275E"/>
    <w:rsid w:val="00322763"/>
    <w:rsid w:val="00322858"/>
    <w:rsid w:val="00322908"/>
    <w:rsid w:val="00322C5E"/>
    <w:rsid w:val="003249E2"/>
    <w:rsid w:val="00324F9D"/>
    <w:rsid w:val="00324FEF"/>
    <w:rsid w:val="00325359"/>
    <w:rsid w:val="003254FE"/>
    <w:rsid w:val="0032563B"/>
    <w:rsid w:val="00325659"/>
    <w:rsid w:val="00325707"/>
    <w:rsid w:val="00325722"/>
    <w:rsid w:val="003257FE"/>
    <w:rsid w:val="00325AC9"/>
    <w:rsid w:val="0032733A"/>
    <w:rsid w:val="0032783D"/>
    <w:rsid w:val="00327AD3"/>
    <w:rsid w:val="00327C80"/>
    <w:rsid w:val="00327C83"/>
    <w:rsid w:val="00327C92"/>
    <w:rsid w:val="0033000F"/>
    <w:rsid w:val="003307CE"/>
    <w:rsid w:val="003309B7"/>
    <w:rsid w:val="00330F07"/>
    <w:rsid w:val="0033106D"/>
    <w:rsid w:val="0033126E"/>
    <w:rsid w:val="00331E14"/>
    <w:rsid w:val="00333502"/>
    <w:rsid w:val="003338D5"/>
    <w:rsid w:val="00334603"/>
    <w:rsid w:val="00334777"/>
    <w:rsid w:val="00334BB8"/>
    <w:rsid w:val="00334D02"/>
    <w:rsid w:val="0033501D"/>
    <w:rsid w:val="0033504C"/>
    <w:rsid w:val="00335203"/>
    <w:rsid w:val="003352C1"/>
    <w:rsid w:val="003352DD"/>
    <w:rsid w:val="00335431"/>
    <w:rsid w:val="003355B1"/>
    <w:rsid w:val="0033572E"/>
    <w:rsid w:val="00335AED"/>
    <w:rsid w:val="003365A3"/>
    <w:rsid w:val="003369E4"/>
    <w:rsid w:val="003375F4"/>
    <w:rsid w:val="003379A8"/>
    <w:rsid w:val="00337E79"/>
    <w:rsid w:val="00340224"/>
    <w:rsid w:val="00340367"/>
    <w:rsid w:val="00340D13"/>
    <w:rsid w:val="00340E8A"/>
    <w:rsid w:val="003413B1"/>
    <w:rsid w:val="00341671"/>
    <w:rsid w:val="00342280"/>
    <w:rsid w:val="003424FD"/>
    <w:rsid w:val="00343A60"/>
    <w:rsid w:val="00343F93"/>
    <w:rsid w:val="00343FBD"/>
    <w:rsid w:val="003441DB"/>
    <w:rsid w:val="00344205"/>
    <w:rsid w:val="00344D49"/>
    <w:rsid w:val="00344D62"/>
    <w:rsid w:val="0034520C"/>
    <w:rsid w:val="0034587B"/>
    <w:rsid w:val="003458AA"/>
    <w:rsid w:val="00345AC3"/>
    <w:rsid w:val="00345B3F"/>
    <w:rsid w:val="00345F0C"/>
    <w:rsid w:val="0034601C"/>
    <w:rsid w:val="0034606D"/>
    <w:rsid w:val="0034619D"/>
    <w:rsid w:val="003465F2"/>
    <w:rsid w:val="00347EA1"/>
    <w:rsid w:val="00347F9F"/>
    <w:rsid w:val="003505B7"/>
    <w:rsid w:val="00350833"/>
    <w:rsid w:val="0035091F"/>
    <w:rsid w:val="00350FDB"/>
    <w:rsid w:val="003510EF"/>
    <w:rsid w:val="0035157A"/>
    <w:rsid w:val="00352394"/>
    <w:rsid w:val="00352641"/>
    <w:rsid w:val="00352924"/>
    <w:rsid w:val="003529A9"/>
    <w:rsid w:val="00352DA9"/>
    <w:rsid w:val="00353463"/>
    <w:rsid w:val="003535CD"/>
    <w:rsid w:val="00353725"/>
    <w:rsid w:val="003538E7"/>
    <w:rsid w:val="00353E90"/>
    <w:rsid w:val="00354662"/>
    <w:rsid w:val="0035481E"/>
    <w:rsid w:val="003549D1"/>
    <w:rsid w:val="00354FE9"/>
    <w:rsid w:val="00355015"/>
    <w:rsid w:val="003550F2"/>
    <w:rsid w:val="003552BD"/>
    <w:rsid w:val="00355601"/>
    <w:rsid w:val="00356110"/>
    <w:rsid w:val="003566FA"/>
    <w:rsid w:val="00356820"/>
    <w:rsid w:val="00356BB4"/>
    <w:rsid w:val="00357456"/>
    <w:rsid w:val="003576F8"/>
    <w:rsid w:val="00360BC4"/>
    <w:rsid w:val="003613A2"/>
    <w:rsid w:val="00362080"/>
    <w:rsid w:val="0036210B"/>
    <w:rsid w:val="00362796"/>
    <w:rsid w:val="0036286E"/>
    <w:rsid w:val="00362C1C"/>
    <w:rsid w:val="003633C4"/>
    <w:rsid w:val="00363447"/>
    <w:rsid w:val="00363DC6"/>
    <w:rsid w:val="00364407"/>
    <w:rsid w:val="003644A0"/>
    <w:rsid w:val="00364708"/>
    <w:rsid w:val="00365468"/>
    <w:rsid w:val="0036581C"/>
    <w:rsid w:val="00365937"/>
    <w:rsid w:val="00366F33"/>
    <w:rsid w:val="00367416"/>
    <w:rsid w:val="00367B6C"/>
    <w:rsid w:val="003706D7"/>
    <w:rsid w:val="00370C8E"/>
    <w:rsid w:val="00370FE1"/>
    <w:rsid w:val="00371217"/>
    <w:rsid w:val="00371BC5"/>
    <w:rsid w:val="00371F95"/>
    <w:rsid w:val="00372319"/>
    <w:rsid w:val="003726BA"/>
    <w:rsid w:val="00372FBB"/>
    <w:rsid w:val="003731E7"/>
    <w:rsid w:val="00373588"/>
    <w:rsid w:val="0037436B"/>
    <w:rsid w:val="00374624"/>
    <w:rsid w:val="003746F7"/>
    <w:rsid w:val="00374F1D"/>
    <w:rsid w:val="003752D3"/>
    <w:rsid w:val="0037542B"/>
    <w:rsid w:val="00375882"/>
    <w:rsid w:val="00375C89"/>
    <w:rsid w:val="003760C4"/>
    <w:rsid w:val="00376217"/>
    <w:rsid w:val="0037695B"/>
    <w:rsid w:val="0037696C"/>
    <w:rsid w:val="003778F1"/>
    <w:rsid w:val="00377A0F"/>
    <w:rsid w:val="00377E21"/>
    <w:rsid w:val="00377FE5"/>
    <w:rsid w:val="00380056"/>
    <w:rsid w:val="003807E2"/>
    <w:rsid w:val="003809FD"/>
    <w:rsid w:val="00380DAB"/>
    <w:rsid w:val="00381127"/>
    <w:rsid w:val="0038186B"/>
    <w:rsid w:val="00382648"/>
    <w:rsid w:val="003834BB"/>
    <w:rsid w:val="003837EF"/>
    <w:rsid w:val="0038397E"/>
    <w:rsid w:val="003839AC"/>
    <w:rsid w:val="00383BC9"/>
    <w:rsid w:val="00383D5E"/>
    <w:rsid w:val="00384773"/>
    <w:rsid w:val="003847B6"/>
    <w:rsid w:val="00384B26"/>
    <w:rsid w:val="00384C52"/>
    <w:rsid w:val="00384D99"/>
    <w:rsid w:val="00385581"/>
    <w:rsid w:val="00385873"/>
    <w:rsid w:val="0038617E"/>
    <w:rsid w:val="00386A29"/>
    <w:rsid w:val="00386B1A"/>
    <w:rsid w:val="00386C3E"/>
    <w:rsid w:val="00386F78"/>
    <w:rsid w:val="00387248"/>
    <w:rsid w:val="0038732D"/>
    <w:rsid w:val="00387F0A"/>
    <w:rsid w:val="00390109"/>
    <w:rsid w:val="003903FC"/>
    <w:rsid w:val="00390462"/>
    <w:rsid w:val="003905B7"/>
    <w:rsid w:val="00390613"/>
    <w:rsid w:val="00390D68"/>
    <w:rsid w:val="00390E26"/>
    <w:rsid w:val="0039152A"/>
    <w:rsid w:val="003917E0"/>
    <w:rsid w:val="00391B28"/>
    <w:rsid w:val="00391E17"/>
    <w:rsid w:val="003920E5"/>
    <w:rsid w:val="0039256D"/>
    <w:rsid w:val="00392772"/>
    <w:rsid w:val="003929D3"/>
    <w:rsid w:val="00392DA9"/>
    <w:rsid w:val="00392DCE"/>
    <w:rsid w:val="0039368B"/>
    <w:rsid w:val="003938CA"/>
    <w:rsid w:val="00393C2D"/>
    <w:rsid w:val="00394CBC"/>
    <w:rsid w:val="00394D8E"/>
    <w:rsid w:val="003950D2"/>
    <w:rsid w:val="00395154"/>
    <w:rsid w:val="0039591D"/>
    <w:rsid w:val="00395DC4"/>
    <w:rsid w:val="00396F21"/>
    <w:rsid w:val="0039740C"/>
    <w:rsid w:val="00397C26"/>
    <w:rsid w:val="003A0002"/>
    <w:rsid w:val="003A0263"/>
    <w:rsid w:val="003A04DC"/>
    <w:rsid w:val="003A0A3A"/>
    <w:rsid w:val="003A0A7E"/>
    <w:rsid w:val="003A0D02"/>
    <w:rsid w:val="003A12DB"/>
    <w:rsid w:val="003A178B"/>
    <w:rsid w:val="003A2DF6"/>
    <w:rsid w:val="003A34E3"/>
    <w:rsid w:val="003A38FA"/>
    <w:rsid w:val="003A3D44"/>
    <w:rsid w:val="003A3DC8"/>
    <w:rsid w:val="003A42F1"/>
    <w:rsid w:val="003A43C7"/>
    <w:rsid w:val="003A4ABA"/>
    <w:rsid w:val="003A50BC"/>
    <w:rsid w:val="003A54F0"/>
    <w:rsid w:val="003A5BA0"/>
    <w:rsid w:val="003A602E"/>
    <w:rsid w:val="003A623B"/>
    <w:rsid w:val="003A66EA"/>
    <w:rsid w:val="003A6879"/>
    <w:rsid w:val="003A68DA"/>
    <w:rsid w:val="003A6E6F"/>
    <w:rsid w:val="003A77DC"/>
    <w:rsid w:val="003B0120"/>
    <w:rsid w:val="003B0131"/>
    <w:rsid w:val="003B08A5"/>
    <w:rsid w:val="003B0B3D"/>
    <w:rsid w:val="003B120F"/>
    <w:rsid w:val="003B1299"/>
    <w:rsid w:val="003B12BB"/>
    <w:rsid w:val="003B1A96"/>
    <w:rsid w:val="003B272E"/>
    <w:rsid w:val="003B292B"/>
    <w:rsid w:val="003B2EAF"/>
    <w:rsid w:val="003B2EF9"/>
    <w:rsid w:val="003B31B0"/>
    <w:rsid w:val="003B3652"/>
    <w:rsid w:val="003B4402"/>
    <w:rsid w:val="003B4585"/>
    <w:rsid w:val="003B4EA7"/>
    <w:rsid w:val="003B5221"/>
    <w:rsid w:val="003B53F7"/>
    <w:rsid w:val="003B5634"/>
    <w:rsid w:val="003B580C"/>
    <w:rsid w:val="003B5A8F"/>
    <w:rsid w:val="003B5D2C"/>
    <w:rsid w:val="003B6513"/>
    <w:rsid w:val="003B675F"/>
    <w:rsid w:val="003B68C4"/>
    <w:rsid w:val="003B7325"/>
    <w:rsid w:val="003B73EA"/>
    <w:rsid w:val="003B74BA"/>
    <w:rsid w:val="003B7AC6"/>
    <w:rsid w:val="003B7DED"/>
    <w:rsid w:val="003B7EEB"/>
    <w:rsid w:val="003B7F31"/>
    <w:rsid w:val="003C02EF"/>
    <w:rsid w:val="003C0684"/>
    <w:rsid w:val="003C10DA"/>
    <w:rsid w:val="003C1124"/>
    <w:rsid w:val="003C1424"/>
    <w:rsid w:val="003C14A0"/>
    <w:rsid w:val="003C1CA9"/>
    <w:rsid w:val="003C1CB4"/>
    <w:rsid w:val="003C205F"/>
    <w:rsid w:val="003C20A3"/>
    <w:rsid w:val="003C269E"/>
    <w:rsid w:val="003C2909"/>
    <w:rsid w:val="003C2D45"/>
    <w:rsid w:val="003C4890"/>
    <w:rsid w:val="003C4A28"/>
    <w:rsid w:val="003C4E1B"/>
    <w:rsid w:val="003C5168"/>
    <w:rsid w:val="003C53F0"/>
    <w:rsid w:val="003C55DF"/>
    <w:rsid w:val="003C58A7"/>
    <w:rsid w:val="003C5946"/>
    <w:rsid w:val="003C61C4"/>
    <w:rsid w:val="003C663B"/>
    <w:rsid w:val="003C7634"/>
    <w:rsid w:val="003C76B6"/>
    <w:rsid w:val="003C78E6"/>
    <w:rsid w:val="003C7C0F"/>
    <w:rsid w:val="003D0082"/>
    <w:rsid w:val="003D03AB"/>
    <w:rsid w:val="003D040A"/>
    <w:rsid w:val="003D0460"/>
    <w:rsid w:val="003D0D61"/>
    <w:rsid w:val="003D1553"/>
    <w:rsid w:val="003D1841"/>
    <w:rsid w:val="003D2125"/>
    <w:rsid w:val="003D2878"/>
    <w:rsid w:val="003D2CBC"/>
    <w:rsid w:val="003D2EDC"/>
    <w:rsid w:val="003D30A4"/>
    <w:rsid w:val="003D491A"/>
    <w:rsid w:val="003D5029"/>
    <w:rsid w:val="003D50A7"/>
    <w:rsid w:val="003D514B"/>
    <w:rsid w:val="003D5182"/>
    <w:rsid w:val="003D5212"/>
    <w:rsid w:val="003D5395"/>
    <w:rsid w:val="003D54D2"/>
    <w:rsid w:val="003D54D5"/>
    <w:rsid w:val="003D595C"/>
    <w:rsid w:val="003D5BE7"/>
    <w:rsid w:val="003D6258"/>
    <w:rsid w:val="003D6DF1"/>
    <w:rsid w:val="003D719A"/>
    <w:rsid w:val="003D7CBD"/>
    <w:rsid w:val="003E0BA9"/>
    <w:rsid w:val="003E0BE0"/>
    <w:rsid w:val="003E0BEC"/>
    <w:rsid w:val="003E0D30"/>
    <w:rsid w:val="003E13C8"/>
    <w:rsid w:val="003E1528"/>
    <w:rsid w:val="003E176D"/>
    <w:rsid w:val="003E2E2B"/>
    <w:rsid w:val="003E33C1"/>
    <w:rsid w:val="003E3C51"/>
    <w:rsid w:val="003E422A"/>
    <w:rsid w:val="003E48E1"/>
    <w:rsid w:val="003E4C35"/>
    <w:rsid w:val="003E4C9B"/>
    <w:rsid w:val="003E4EFC"/>
    <w:rsid w:val="003E5210"/>
    <w:rsid w:val="003E560D"/>
    <w:rsid w:val="003E5681"/>
    <w:rsid w:val="003E5B6C"/>
    <w:rsid w:val="003E6277"/>
    <w:rsid w:val="003E6616"/>
    <w:rsid w:val="003E6CCA"/>
    <w:rsid w:val="003E7327"/>
    <w:rsid w:val="003E7448"/>
    <w:rsid w:val="003E7845"/>
    <w:rsid w:val="003E7EA9"/>
    <w:rsid w:val="003F016E"/>
    <w:rsid w:val="003F0182"/>
    <w:rsid w:val="003F06C8"/>
    <w:rsid w:val="003F0BC1"/>
    <w:rsid w:val="003F0BF9"/>
    <w:rsid w:val="003F0EFC"/>
    <w:rsid w:val="003F0F3C"/>
    <w:rsid w:val="003F1175"/>
    <w:rsid w:val="003F1187"/>
    <w:rsid w:val="003F118C"/>
    <w:rsid w:val="003F1271"/>
    <w:rsid w:val="003F1375"/>
    <w:rsid w:val="003F1F22"/>
    <w:rsid w:val="003F20AF"/>
    <w:rsid w:val="003F20E4"/>
    <w:rsid w:val="003F246F"/>
    <w:rsid w:val="003F2BBD"/>
    <w:rsid w:val="003F2E10"/>
    <w:rsid w:val="003F2E97"/>
    <w:rsid w:val="003F3835"/>
    <w:rsid w:val="003F3A1E"/>
    <w:rsid w:val="003F4011"/>
    <w:rsid w:val="003F4930"/>
    <w:rsid w:val="003F4B3F"/>
    <w:rsid w:val="003F5758"/>
    <w:rsid w:val="003F5B1B"/>
    <w:rsid w:val="003F5D11"/>
    <w:rsid w:val="003F5D38"/>
    <w:rsid w:val="003F5DFF"/>
    <w:rsid w:val="003F5FFC"/>
    <w:rsid w:val="003F68C5"/>
    <w:rsid w:val="003F6A37"/>
    <w:rsid w:val="003F6B6C"/>
    <w:rsid w:val="003F6D38"/>
    <w:rsid w:val="003F727B"/>
    <w:rsid w:val="003F7BE3"/>
    <w:rsid w:val="003F7FD6"/>
    <w:rsid w:val="0040030E"/>
    <w:rsid w:val="004003A0"/>
    <w:rsid w:val="00400740"/>
    <w:rsid w:val="0040090A"/>
    <w:rsid w:val="00400CA0"/>
    <w:rsid w:val="00400CD1"/>
    <w:rsid w:val="00400DFF"/>
    <w:rsid w:val="00401E56"/>
    <w:rsid w:val="00401EE2"/>
    <w:rsid w:val="00401F2D"/>
    <w:rsid w:val="00402B41"/>
    <w:rsid w:val="00402F1A"/>
    <w:rsid w:val="004030E9"/>
    <w:rsid w:val="00403273"/>
    <w:rsid w:val="004044FB"/>
    <w:rsid w:val="0040462F"/>
    <w:rsid w:val="00404736"/>
    <w:rsid w:val="004047C6"/>
    <w:rsid w:val="00404C3F"/>
    <w:rsid w:val="00404C7E"/>
    <w:rsid w:val="00404CE1"/>
    <w:rsid w:val="00404EAB"/>
    <w:rsid w:val="00404F1A"/>
    <w:rsid w:val="00405D1B"/>
    <w:rsid w:val="00406689"/>
    <w:rsid w:val="00406775"/>
    <w:rsid w:val="00406DB7"/>
    <w:rsid w:val="004070EA"/>
    <w:rsid w:val="00407567"/>
    <w:rsid w:val="004108E3"/>
    <w:rsid w:val="00410FF7"/>
    <w:rsid w:val="00411034"/>
    <w:rsid w:val="0041159B"/>
    <w:rsid w:val="00411CCB"/>
    <w:rsid w:val="00412645"/>
    <w:rsid w:val="004128E0"/>
    <w:rsid w:val="00412B3D"/>
    <w:rsid w:val="00412E62"/>
    <w:rsid w:val="00412FBB"/>
    <w:rsid w:val="00413035"/>
    <w:rsid w:val="004131F6"/>
    <w:rsid w:val="00413716"/>
    <w:rsid w:val="00413970"/>
    <w:rsid w:val="00414121"/>
    <w:rsid w:val="00414153"/>
    <w:rsid w:val="004148E4"/>
    <w:rsid w:val="00414D8B"/>
    <w:rsid w:val="00414DD6"/>
    <w:rsid w:val="00415408"/>
    <w:rsid w:val="00415483"/>
    <w:rsid w:val="00415AE1"/>
    <w:rsid w:val="00415BE8"/>
    <w:rsid w:val="00416043"/>
    <w:rsid w:val="00416A72"/>
    <w:rsid w:val="00416CAF"/>
    <w:rsid w:val="00416F47"/>
    <w:rsid w:val="004175E2"/>
    <w:rsid w:val="004175F9"/>
    <w:rsid w:val="00417684"/>
    <w:rsid w:val="0041782D"/>
    <w:rsid w:val="00417DF8"/>
    <w:rsid w:val="00420296"/>
    <w:rsid w:val="004211F4"/>
    <w:rsid w:val="00421624"/>
    <w:rsid w:val="00421CB2"/>
    <w:rsid w:val="00422387"/>
    <w:rsid w:val="004225A7"/>
    <w:rsid w:val="004229B6"/>
    <w:rsid w:val="00422E6E"/>
    <w:rsid w:val="00422F04"/>
    <w:rsid w:val="00423485"/>
    <w:rsid w:val="0042348C"/>
    <w:rsid w:val="00424099"/>
    <w:rsid w:val="00424285"/>
    <w:rsid w:val="00424815"/>
    <w:rsid w:val="004249E3"/>
    <w:rsid w:val="00424A3C"/>
    <w:rsid w:val="00424C24"/>
    <w:rsid w:val="0042514E"/>
    <w:rsid w:val="00425301"/>
    <w:rsid w:val="00425340"/>
    <w:rsid w:val="00425BDC"/>
    <w:rsid w:val="00425E9F"/>
    <w:rsid w:val="0042624F"/>
    <w:rsid w:val="00426723"/>
    <w:rsid w:val="004268DC"/>
    <w:rsid w:val="00427119"/>
    <w:rsid w:val="00427CBA"/>
    <w:rsid w:val="00427DA0"/>
    <w:rsid w:val="00427F31"/>
    <w:rsid w:val="00430B56"/>
    <w:rsid w:val="00430B6A"/>
    <w:rsid w:val="0043140F"/>
    <w:rsid w:val="00431C50"/>
    <w:rsid w:val="00431DDB"/>
    <w:rsid w:val="00432403"/>
    <w:rsid w:val="004325C9"/>
    <w:rsid w:val="00432EBA"/>
    <w:rsid w:val="004330EC"/>
    <w:rsid w:val="004335A6"/>
    <w:rsid w:val="00433CF5"/>
    <w:rsid w:val="004342A7"/>
    <w:rsid w:val="00434CCE"/>
    <w:rsid w:val="00435196"/>
    <w:rsid w:val="0043562D"/>
    <w:rsid w:val="004356A2"/>
    <w:rsid w:val="004357D1"/>
    <w:rsid w:val="00435DD3"/>
    <w:rsid w:val="004365EF"/>
    <w:rsid w:val="004369DB"/>
    <w:rsid w:val="00437E4C"/>
    <w:rsid w:val="0044030C"/>
    <w:rsid w:val="00440A34"/>
    <w:rsid w:val="00440BBB"/>
    <w:rsid w:val="0044138A"/>
    <w:rsid w:val="00441B3B"/>
    <w:rsid w:val="00442097"/>
    <w:rsid w:val="00442471"/>
    <w:rsid w:val="00442930"/>
    <w:rsid w:val="00442E2B"/>
    <w:rsid w:val="00443940"/>
    <w:rsid w:val="00443DAC"/>
    <w:rsid w:val="0044422A"/>
    <w:rsid w:val="0044439C"/>
    <w:rsid w:val="0044471D"/>
    <w:rsid w:val="00444A78"/>
    <w:rsid w:val="004466FB"/>
    <w:rsid w:val="004470DD"/>
    <w:rsid w:val="004475D4"/>
    <w:rsid w:val="00447BB7"/>
    <w:rsid w:val="00447D2E"/>
    <w:rsid w:val="004502F2"/>
    <w:rsid w:val="004508A0"/>
    <w:rsid w:val="004508B3"/>
    <w:rsid w:val="004508F7"/>
    <w:rsid w:val="00451A17"/>
    <w:rsid w:val="0045208E"/>
    <w:rsid w:val="004522AD"/>
    <w:rsid w:val="0045235F"/>
    <w:rsid w:val="004525CC"/>
    <w:rsid w:val="00452AD3"/>
    <w:rsid w:val="00452AD7"/>
    <w:rsid w:val="00452DCD"/>
    <w:rsid w:val="00452F57"/>
    <w:rsid w:val="004535EA"/>
    <w:rsid w:val="00453B2A"/>
    <w:rsid w:val="004548D3"/>
    <w:rsid w:val="00454C7C"/>
    <w:rsid w:val="00455289"/>
    <w:rsid w:val="00455D48"/>
    <w:rsid w:val="00456093"/>
    <w:rsid w:val="00456139"/>
    <w:rsid w:val="00456FAF"/>
    <w:rsid w:val="00457072"/>
    <w:rsid w:val="0045781D"/>
    <w:rsid w:val="00457D53"/>
    <w:rsid w:val="004605B9"/>
    <w:rsid w:val="00460B3E"/>
    <w:rsid w:val="004612A7"/>
    <w:rsid w:val="0046138C"/>
    <w:rsid w:val="0046166A"/>
    <w:rsid w:val="00461CDA"/>
    <w:rsid w:val="004620B1"/>
    <w:rsid w:val="0046235D"/>
    <w:rsid w:val="004627CE"/>
    <w:rsid w:val="00463240"/>
    <w:rsid w:val="00463911"/>
    <w:rsid w:val="004639B6"/>
    <w:rsid w:val="00463B30"/>
    <w:rsid w:val="00463D1F"/>
    <w:rsid w:val="00464E6B"/>
    <w:rsid w:val="00465977"/>
    <w:rsid w:val="00465987"/>
    <w:rsid w:val="00465ECF"/>
    <w:rsid w:val="00465FB9"/>
    <w:rsid w:val="004661BE"/>
    <w:rsid w:val="00466525"/>
    <w:rsid w:val="0046674F"/>
    <w:rsid w:val="00466BDB"/>
    <w:rsid w:val="00467674"/>
    <w:rsid w:val="004678B5"/>
    <w:rsid w:val="004704A7"/>
    <w:rsid w:val="00470EDC"/>
    <w:rsid w:val="00470F45"/>
    <w:rsid w:val="00471459"/>
    <w:rsid w:val="00471AA7"/>
    <w:rsid w:val="00471C65"/>
    <w:rsid w:val="00471DB9"/>
    <w:rsid w:val="00471DF8"/>
    <w:rsid w:val="00471FD1"/>
    <w:rsid w:val="004725DE"/>
    <w:rsid w:val="00472955"/>
    <w:rsid w:val="00472A8A"/>
    <w:rsid w:val="00472F01"/>
    <w:rsid w:val="00473A61"/>
    <w:rsid w:val="00473BE0"/>
    <w:rsid w:val="004743EE"/>
    <w:rsid w:val="00474871"/>
    <w:rsid w:val="004751A2"/>
    <w:rsid w:val="00475A8E"/>
    <w:rsid w:val="00475AC6"/>
    <w:rsid w:val="00475E30"/>
    <w:rsid w:val="00475F1F"/>
    <w:rsid w:val="00476EFA"/>
    <w:rsid w:val="004808DB"/>
    <w:rsid w:val="004811C3"/>
    <w:rsid w:val="00481570"/>
    <w:rsid w:val="004815E1"/>
    <w:rsid w:val="00481787"/>
    <w:rsid w:val="00481812"/>
    <w:rsid w:val="00481D3E"/>
    <w:rsid w:val="004820D0"/>
    <w:rsid w:val="004821A5"/>
    <w:rsid w:val="004822D7"/>
    <w:rsid w:val="004828CD"/>
    <w:rsid w:val="00482969"/>
    <w:rsid w:val="00482BE4"/>
    <w:rsid w:val="00482D81"/>
    <w:rsid w:val="00482FD6"/>
    <w:rsid w:val="00483253"/>
    <w:rsid w:val="00483A86"/>
    <w:rsid w:val="00483C3A"/>
    <w:rsid w:val="00483E7C"/>
    <w:rsid w:val="00484643"/>
    <w:rsid w:val="004848EE"/>
    <w:rsid w:val="004849E4"/>
    <w:rsid w:val="0048562E"/>
    <w:rsid w:val="004865F0"/>
    <w:rsid w:val="004877AB"/>
    <w:rsid w:val="00487E12"/>
    <w:rsid w:val="00490628"/>
    <w:rsid w:val="0049099F"/>
    <w:rsid w:val="00490D80"/>
    <w:rsid w:val="00491599"/>
    <w:rsid w:val="00491634"/>
    <w:rsid w:val="00491CB4"/>
    <w:rsid w:val="00492411"/>
    <w:rsid w:val="004924FE"/>
    <w:rsid w:val="004925C1"/>
    <w:rsid w:val="004928A7"/>
    <w:rsid w:val="004931CC"/>
    <w:rsid w:val="0049322E"/>
    <w:rsid w:val="00493A7A"/>
    <w:rsid w:val="00493D5E"/>
    <w:rsid w:val="00493DB0"/>
    <w:rsid w:val="00493F1D"/>
    <w:rsid w:val="0049476B"/>
    <w:rsid w:val="0049495F"/>
    <w:rsid w:val="0049562F"/>
    <w:rsid w:val="00495C2E"/>
    <w:rsid w:val="00496009"/>
    <w:rsid w:val="0049618D"/>
    <w:rsid w:val="004962BA"/>
    <w:rsid w:val="004968B2"/>
    <w:rsid w:val="0049732E"/>
    <w:rsid w:val="00497D2E"/>
    <w:rsid w:val="004A00C8"/>
    <w:rsid w:val="004A01FA"/>
    <w:rsid w:val="004A0931"/>
    <w:rsid w:val="004A09EE"/>
    <w:rsid w:val="004A0A78"/>
    <w:rsid w:val="004A2298"/>
    <w:rsid w:val="004A22C2"/>
    <w:rsid w:val="004A23B5"/>
    <w:rsid w:val="004A25C3"/>
    <w:rsid w:val="004A2E9F"/>
    <w:rsid w:val="004A307E"/>
    <w:rsid w:val="004A351E"/>
    <w:rsid w:val="004A383F"/>
    <w:rsid w:val="004A3B3F"/>
    <w:rsid w:val="004A3E73"/>
    <w:rsid w:val="004A4250"/>
    <w:rsid w:val="004A448D"/>
    <w:rsid w:val="004A544F"/>
    <w:rsid w:val="004A54D1"/>
    <w:rsid w:val="004A5A97"/>
    <w:rsid w:val="004A6416"/>
    <w:rsid w:val="004A673F"/>
    <w:rsid w:val="004A68EF"/>
    <w:rsid w:val="004A6A13"/>
    <w:rsid w:val="004A6A33"/>
    <w:rsid w:val="004A6F5B"/>
    <w:rsid w:val="004A724A"/>
    <w:rsid w:val="004A771A"/>
    <w:rsid w:val="004A7E09"/>
    <w:rsid w:val="004A7E6E"/>
    <w:rsid w:val="004B0C23"/>
    <w:rsid w:val="004B1225"/>
    <w:rsid w:val="004B15D4"/>
    <w:rsid w:val="004B1923"/>
    <w:rsid w:val="004B1929"/>
    <w:rsid w:val="004B1CDF"/>
    <w:rsid w:val="004B247D"/>
    <w:rsid w:val="004B2833"/>
    <w:rsid w:val="004B2900"/>
    <w:rsid w:val="004B2A2E"/>
    <w:rsid w:val="004B34F7"/>
    <w:rsid w:val="004B35D7"/>
    <w:rsid w:val="004B39D0"/>
    <w:rsid w:val="004B3AFC"/>
    <w:rsid w:val="004B3C33"/>
    <w:rsid w:val="004B3EE8"/>
    <w:rsid w:val="004B40C2"/>
    <w:rsid w:val="004B43D1"/>
    <w:rsid w:val="004B449D"/>
    <w:rsid w:val="004B4BCD"/>
    <w:rsid w:val="004B4E10"/>
    <w:rsid w:val="004B5191"/>
    <w:rsid w:val="004B5392"/>
    <w:rsid w:val="004B570D"/>
    <w:rsid w:val="004B693A"/>
    <w:rsid w:val="004B6AC4"/>
    <w:rsid w:val="004B7705"/>
    <w:rsid w:val="004B784F"/>
    <w:rsid w:val="004C0D4F"/>
    <w:rsid w:val="004C0DA1"/>
    <w:rsid w:val="004C0EDA"/>
    <w:rsid w:val="004C164A"/>
    <w:rsid w:val="004C1D12"/>
    <w:rsid w:val="004C2869"/>
    <w:rsid w:val="004C2C69"/>
    <w:rsid w:val="004C3007"/>
    <w:rsid w:val="004C3EDF"/>
    <w:rsid w:val="004C4A48"/>
    <w:rsid w:val="004C4B10"/>
    <w:rsid w:val="004C4FB8"/>
    <w:rsid w:val="004C51D2"/>
    <w:rsid w:val="004C5CA0"/>
    <w:rsid w:val="004C5EA3"/>
    <w:rsid w:val="004C6322"/>
    <w:rsid w:val="004C6388"/>
    <w:rsid w:val="004C70AA"/>
    <w:rsid w:val="004C74D6"/>
    <w:rsid w:val="004C7B55"/>
    <w:rsid w:val="004C7EEF"/>
    <w:rsid w:val="004D06BF"/>
    <w:rsid w:val="004D078C"/>
    <w:rsid w:val="004D1290"/>
    <w:rsid w:val="004D14FA"/>
    <w:rsid w:val="004D1C9B"/>
    <w:rsid w:val="004D280F"/>
    <w:rsid w:val="004D289F"/>
    <w:rsid w:val="004D31D8"/>
    <w:rsid w:val="004D358F"/>
    <w:rsid w:val="004D41D7"/>
    <w:rsid w:val="004D42F1"/>
    <w:rsid w:val="004D4C8E"/>
    <w:rsid w:val="004D5464"/>
    <w:rsid w:val="004D57DA"/>
    <w:rsid w:val="004D58FE"/>
    <w:rsid w:val="004D5BC0"/>
    <w:rsid w:val="004D6458"/>
    <w:rsid w:val="004D6673"/>
    <w:rsid w:val="004D6F67"/>
    <w:rsid w:val="004D751A"/>
    <w:rsid w:val="004D7DE3"/>
    <w:rsid w:val="004E0883"/>
    <w:rsid w:val="004E0B0B"/>
    <w:rsid w:val="004E1374"/>
    <w:rsid w:val="004E1659"/>
    <w:rsid w:val="004E1A94"/>
    <w:rsid w:val="004E1D78"/>
    <w:rsid w:val="004E1E9F"/>
    <w:rsid w:val="004E1FB8"/>
    <w:rsid w:val="004E2353"/>
    <w:rsid w:val="004E2358"/>
    <w:rsid w:val="004E27C2"/>
    <w:rsid w:val="004E2965"/>
    <w:rsid w:val="004E2C47"/>
    <w:rsid w:val="004E346B"/>
    <w:rsid w:val="004E352E"/>
    <w:rsid w:val="004E3948"/>
    <w:rsid w:val="004E4227"/>
    <w:rsid w:val="004E49EF"/>
    <w:rsid w:val="004E4A2F"/>
    <w:rsid w:val="004E5300"/>
    <w:rsid w:val="004E5785"/>
    <w:rsid w:val="004E61F5"/>
    <w:rsid w:val="004E69A5"/>
    <w:rsid w:val="004E7C3A"/>
    <w:rsid w:val="004F0A8E"/>
    <w:rsid w:val="004F0CAD"/>
    <w:rsid w:val="004F10FD"/>
    <w:rsid w:val="004F114B"/>
    <w:rsid w:val="004F135B"/>
    <w:rsid w:val="004F164D"/>
    <w:rsid w:val="004F18FB"/>
    <w:rsid w:val="004F1916"/>
    <w:rsid w:val="004F2106"/>
    <w:rsid w:val="004F22AA"/>
    <w:rsid w:val="004F2515"/>
    <w:rsid w:val="004F2A57"/>
    <w:rsid w:val="004F2B17"/>
    <w:rsid w:val="004F2C70"/>
    <w:rsid w:val="004F2D9A"/>
    <w:rsid w:val="004F3124"/>
    <w:rsid w:val="004F32EB"/>
    <w:rsid w:val="004F37EE"/>
    <w:rsid w:val="004F49E9"/>
    <w:rsid w:val="004F4D14"/>
    <w:rsid w:val="004F4FB1"/>
    <w:rsid w:val="004F594D"/>
    <w:rsid w:val="004F5A03"/>
    <w:rsid w:val="004F61D5"/>
    <w:rsid w:val="004F7747"/>
    <w:rsid w:val="004F7C06"/>
    <w:rsid w:val="004F7D85"/>
    <w:rsid w:val="005001A9"/>
    <w:rsid w:val="0050025B"/>
    <w:rsid w:val="00500A69"/>
    <w:rsid w:val="0050118C"/>
    <w:rsid w:val="005011E5"/>
    <w:rsid w:val="00501E93"/>
    <w:rsid w:val="00502097"/>
    <w:rsid w:val="005020DC"/>
    <w:rsid w:val="00502386"/>
    <w:rsid w:val="00502420"/>
    <w:rsid w:val="005024F0"/>
    <w:rsid w:val="005025EF"/>
    <w:rsid w:val="00502633"/>
    <w:rsid w:val="0050284D"/>
    <w:rsid w:val="00502B82"/>
    <w:rsid w:val="00502E72"/>
    <w:rsid w:val="00502F92"/>
    <w:rsid w:val="00503211"/>
    <w:rsid w:val="0050333C"/>
    <w:rsid w:val="00503836"/>
    <w:rsid w:val="00503B53"/>
    <w:rsid w:val="00503B6E"/>
    <w:rsid w:val="00504811"/>
    <w:rsid w:val="005049F6"/>
    <w:rsid w:val="00505334"/>
    <w:rsid w:val="005057BF"/>
    <w:rsid w:val="00506546"/>
    <w:rsid w:val="00506A43"/>
    <w:rsid w:val="00506BDE"/>
    <w:rsid w:val="00507133"/>
    <w:rsid w:val="00507287"/>
    <w:rsid w:val="00507845"/>
    <w:rsid w:val="00507B30"/>
    <w:rsid w:val="00507E84"/>
    <w:rsid w:val="00507EB0"/>
    <w:rsid w:val="00507F6B"/>
    <w:rsid w:val="005100A4"/>
    <w:rsid w:val="00511215"/>
    <w:rsid w:val="00511FA8"/>
    <w:rsid w:val="00512354"/>
    <w:rsid w:val="00512631"/>
    <w:rsid w:val="00512854"/>
    <w:rsid w:val="00512E1B"/>
    <w:rsid w:val="00512ECF"/>
    <w:rsid w:val="005134E7"/>
    <w:rsid w:val="0051369F"/>
    <w:rsid w:val="0051426E"/>
    <w:rsid w:val="00514660"/>
    <w:rsid w:val="00514AF8"/>
    <w:rsid w:val="005151F8"/>
    <w:rsid w:val="00515AA5"/>
    <w:rsid w:val="00515DBF"/>
    <w:rsid w:val="00515E23"/>
    <w:rsid w:val="005165FA"/>
    <w:rsid w:val="0051693A"/>
    <w:rsid w:val="00516C2D"/>
    <w:rsid w:val="00516D07"/>
    <w:rsid w:val="00516F32"/>
    <w:rsid w:val="00517081"/>
    <w:rsid w:val="005171E2"/>
    <w:rsid w:val="005172FA"/>
    <w:rsid w:val="00517888"/>
    <w:rsid w:val="00517A54"/>
    <w:rsid w:val="00517B2C"/>
    <w:rsid w:val="00520100"/>
    <w:rsid w:val="00520305"/>
    <w:rsid w:val="0052055F"/>
    <w:rsid w:val="00520600"/>
    <w:rsid w:val="005206EE"/>
    <w:rsid w:val="0052077C"/>
    <w:rsid w:val="0052080B"/>
    <w:rsid w:val="00520B0F"/>
    <w:rsid w:val="00520C7C"/>
    <w:rsid w:val="00520CD3"/>
    <w:rsid w:val="00520E60"/>
    <w:rsid w:val="005213A5"/>
    <w:rsid w:val="00521499"/>
    <w:rsid w:val="005220AA"/>
    <w:rsid w:val="00522689"/>
    <w:rsid w:val="00522745"/>
    <w:rsid w:val="00523142"/>
    <w:rsid w:val="0052320F"/>
    <w:rsid w:val="00523628"/>
    <w:rsid w:val="0052362B"/>
    <w:rsid w:val="00523DB7"/>
    <w:rsid w:val="00523EAA"/>
    <w:rsid w:val="0052458B"/>
    <w:rsid w:val="005248C2"/>
    <w:rsid w:val="005248FF"/>
    <w:rsid w:val="00525162"/>
    <w:rsid w:val="005253C1"/>
    <w:rsid w:val="00525B28"/>
    <w:rsid w:val="00525C4C"/>
    <w:rsid w:val="00525D96"/>
    <w:rsid w:val="005260AA"/>
    <w:rsid w:val="005263BF"/>
    <w:rsid w:val="00526DA7"/>
    <w:rsid w:val="005270BD"/>
    <w:rsid w:val="00527AEE"/>
    <w:rsid w:val="00527E8B"/>
    <w:rsid w:val="00527F10"/>
    <w:rsid w:val="005304A9"/>
    <w:rsid w:val="0053054B"/>
    <w:rsid w:val="00530D89"/>
    <w:rsid w:val="005310CE"/>
    <w:rsid w:val="005313D8"/>
    <w:rsid w:val="0053147E"/>
    <w:rsid w:val="0053171B"/>
    <w:rsid w:val="00531D43"/>
    <w:rsid w:val="005329E8"/>
    <w:rsid w:val="005329EA"/>
    <w:rsid w:val="00532BBA"/>
    <w:rsid w:val="00532DE7"/>
    <w:rsid w:val="005330C8"/>
    <w:rsid w:val="0053320B"/>
    <w:rsid w:val="005335FC"/>
    <w:rsid w:val="00533EC7"/>
    <w:rsid w:val="0053413E"/>
    <w:rsid w:val="00534492"/>
    <w:rsid w:val="00535342"/>
    <w:rsid w:val="00535D47"/>
    <w:rsid w:val="00535D48"/>
    <w:rsid w:val="00535FEB"/>
    <w:rsid w:val="00536B7E"/>
    <w:rsid w:val="00536D4F"/>
    <w:rsid w:val="00536E68"/>
    <w:rsid w:val="0053742B"/>
    <w:rsid w:val="00537E5D"/>
    <w:rsid w:val="005403E9"/>
    <w:rsid w:val="00540999"/>
    <w:rsid w:val="00540E16"/>
    <w:rsid w:val="005412E7"/>
    <w:rsid w:val="00541539"/>
    <w:rsid w:val="00541CDE"/>
    <w:rsid w:val="00542259"/>
    <w:rsid w:val="00543318"/>
    <w:rsid w:val="0054331B"/>
    <w:rsid w:val="00543B62"/>
    <w:rsid w:val="00543C16"/>
    <w:rsid w:val="00543EF1"/>
    <w:rsid w:val="00544102"/>
    <w:rsid w:val="0054414B"/>
    <w:rsid w:val="0054419C"/>
    <w:rsid w:val="00544252"/>
    <w:rsid w:val="00544A24"/>
    <w:rsid w:val="00544C4D"/>
    <w:rsid w:val="00544E21"/>
    <w:rsid w:val="00545434"/>
    <w:rsid w:val="00545F8F"/>
    <w:rsid w:val="00546006"/>
    <w:rsid w:val="0054612A"/>
    <w:rsid w:val="005462C1"/>
    <w:rsid w:val="0054648E"/>
    <w:rsid w:val="00546994"/>
    <w:rsid w:val="005469D9"/>
    <w:rsid w:val="00546A71"/>
    <w:rsid w:val="00546B9F"/>
    <w:rsid w:val="00546FA7"/>
    <w:rsid w:val="00550505"/>
    <w:rsid w:val="005507A5"/>
    <w:rsid w:val="00550E1F"/>
    <w:rsid w:val="00550FA3"/>
    <w:rsid w:val="0055159C"/>
    <w:rsid w:val="00551F2A"/>
    <w:rsid w:val="00551FC7"/>
    <w:rsid w:val="0055218A"/>
    <w:rsid w:val="005522CA"/>
    <w:rsid w:val="0055239A"/>
    <w:rsid w:val="00553325"/>
    <w:rsid w:val="00553B30"/>
    <w:rsid w:val="0055417D"/>
    <w:rsid w:val="0055431D"/>
    <w:rsid w:val="005546AF"/>
    <w:rsid w:val="00554967"/>
    <w:rsid w:val="00554C14"/>
    <w:rsid w:val="005559E6"/>
    <w:rsid w:val="00555B75"/>
    <w:rsid w:val="00555B8E"/>
    <w:rsid w:val="00555C77"/>
    <w:rsid w:val="00556851"/>
    <w:rsid w:val="00556C21"/>
    <w:rsid w:val="00556CA9"/>
    <w:rsid w:val="00556CE9"/>
    <w:rsid w:val="00557F89"/>
    <w:rsid w:val="00560392"/>
    <w:rsid w:val="0056047F"/>
    <w:rsid w:val="00560996"/>
    <w:rsid w:val="00560E7B"/>
    <w:rsid w:val="005621EE"/>
    <w:rsid w:val="00562685"/>
    <w:rsid w:val="005629EF"/>
    <w:rsid w:val="00562DE4"/>
    <w:rsid w:val="0056332A"/>
    <w:rsid w:val="005634AF"/>
    <w:rsid w:val="00564C4F"/>
    <w:rsid w:val="00564F33"/>
    <w:rsid w:val="00565B5C"/>
    <w:rsid w:val="0056718D"/>
    <w:rsid w:val="0056736C"/>
    <w:rsid w:val="00567994"/>
    <w:rsid w:val="00567F7C"/>
    <w:rsid w:val="00570847"/>
    <w:rsid w:val="00570B0D"/>
    <w:rsid w:val="005716CA"/>
    <w:rsid w:val="005717C8"/>
    <w:rsid w:val="00571882"/>
    <w:rsid w:val="005721BE"/>
    <w:rsid w:val="00572C11"/>
    <w:rsid w:val="00572CEF"/>
    <w:rsid w:val="00573426"/>
    <w:rsid w:val="00573EEC"/>
    <w:rsid w:val="00573F7B"/>
    <w:rsid w:val="00573FDB"/>
    <w:rsid w:val="00574938"/>
    <w:rsid w:val="00574AC8"/>
    <w:rsid w:val="00575894"/>
    <w:rsid w:val="00575F60"/>
    <w:rsid w:val="00576177"/>
    <w:rsid w:val="0057619A"/>
    <w:rsid w:val="00576C39"/>
    <w:rsid w:val="00576E57"/>
    <w:rsid w:val="00577167"/>
    <w:rsid w:val="005774AF"/>
    <w:rsid w:val="00577524"/>
    <w:rsid w:val="005779DE"/>
    <w:rsid w:val="00577AAE"/>
    <w:rsid w:val="00580308"/>
    <w:rsid w:val="0058041B"/>
    <w:rsid w:val="0058176A"/>
    <w:rsid w:val="00581B1E"/>
    <w:rsid w:val="00581DF5"/>
    <w:rsid w:val="00581F83"/>
    <w:rsid w:val="00582CA1"/>
    <w:rsid w:val="00582FF5"/>
    <w:rsid w:val="00583D20"/>
    <w:rsid w:val="00583E83"/>
    <w:rsid w:val="005843EA"/>
    <w:rsid w:val="00584530"/>
    <w:rsid w:val="00584E1E"/>
    <w:rsid w:val="00584E7E"/>
    <w:rsid w:val="00584F3E"/>
    <w:rsid w:val="00584FCB"/>
    <w:rsid w:val="00585355"/>
    <w:rsid w:val="00585698"/>
    <w:rsid w:val="00585DC6"/>
    <w:rsid w:val="005868E5"/>
    <w:rsid w:val="00586EA2"/>
    <w:rsid w:val="0058724E"/>
    <w:rsid w:val="005873B0"/>
    <w:rsid w:val="005878C7"/>
    <w:rsid w:val="00587911"/>
    <w:rsid w:val="00590023"/>
    <w:rsid w:val="00590CB9"/>
    <w:rsid w:val="005917CB"/>
    <w:rsid w:val="00591A7B"/>
    <w:rsid w:val="0059208E"/>
    <w:rsid w:val="0059219F"/>
    <w:rsid w:val="0059274D"/>
    <w:rsid w:val="005930C8"/>
    <w:rsid w:val="0059384A"/>
    <w:rsid w:val="00594080"/>
    <w:rsid w:val="00594342"/>
    <w:rsid w:val="00594A54"/>
    <w:rsid w:val="00594C68"/>
    <w:rsid w:val="00594E9D"/>
    <w:rsid w:val="00595723"/>
    <w:rsid w:val="005963C9"/>
    <w:rsid w:val="00596772"/>
    <w:rsid w:val="005971EB"/>
    <w:rsid w:val="00597944"/>
    <w:rsid w:val="005979C6"/>
    <w:rsid w:val="00597C59"/>
    <w:rsid w:val="00597DA2"/>
    <w:rsid w:val="005A1167"/>
    <w:rsid w:val="005A1175"/>
    <w:rsid w:val="005A1934"/>
    <w:rsid w:val="005A1995"/>
    <w:rsid w:val="005A19B5"/>
    <w:rsid w:val="005A218E"/>
    <w:rsid w:val="005A2365"/>
    <w:rsid w:val="005A2917"/>
    <w:rsid w:val="005A2C96"/>
    <w:rsid w:val="005A312F"/>
    <w:rsid w:val="005A41B0"/>
    <w:rsid w:val="005A4B6D"/>
    <w:rsid w:val="005A5441"/>
    <w:rsid w:val="005A5580"/>
    <w:rsid w:val="005A5B84"/>
    <w:rsid w:val="005A5F2F"/>
    <w:rsid w:val="005A6884"/>
    <w:rsid w:val="005A6A18"/>
    <w:rsid w:val="005A6A56"/>
    <w:rsid w:val="005A6C3C"/>
    <w:rsid w:val="005A6D21"/>
    <w:rsid w:val="005A6F2D"/>
    <w:rsid w:val="005A74B1"/>
    <w:rsid w:val="005A74E8"/>
    <w:rsid w:val="005A7940"/>
    <w:rsid w:val="005A7AD6"/>
    <w:rsid w:val="005A7B95"/>
    <w:rsid w:val="005B032B"/>
    <w:rsid w:val="005B039D"/>
    <w:rsid w:val="005B07C0"/>
    <w:rsid w:val="005B14F6"/>
    <w:rsid w:val="005B1DC7"/>
    <w:rsid w:val="005B1DCF"/>
    <w:rsid w:val="005B2598"/>
    <w:rsid w:val="005B2A48"/>
    <w:rsid w:val="005B31D1"/>
    <w:rsid w:val="005B3286"/>
    <w:rsid w:val="005B39E9"/>
    <w:rsid w:val="005B3E88"/>
    <w:rsid w:val="005B3F32"/>
    <w:rsid w:val="005B49BC"/>
    <w:rsid w:val="005B55CB"/>
    <w:rsid w:val="005B5714"/>
    <w:rsid w:val="005B5E53"/>
    <w:rsid w:val="005B6572"/>
    <w:rsid w:val="005B6705"/>
    <w:rsid w:val="005B67D8"/>
    <w:rsid w:val="005B7462"/>
    <w:rsid w:val="005B7B31"/>
    <w:rsid w:val="005B7B69"/>
    <w:rsid w:val="005B7C11"/>
    <w:rsid w:val="005B7EE8"/>
    <w:rsid w:val="005B7F85"/>
    <w:rsid w:val="005C0105"/>
    <w:rsid w:val="005C06F7"/>
    <w:rsid w:val="005C0A30"/>
    <w:rsid w:val="005C0ED5"/>
    <w:rsid w:val="005C1186"/>
    <w:rsid w:val="005C1455"/>
    <w:rsid w:val="005C14E8"/>
    <w:rsid w:val="005C1E0A"/>
    <w:rsid w:val="005C1F36"/>
    <w:rsid w:val="005C2323"/>
    <w:rsid w:val="005C26B1"/>
    <w:rsid w:val="005C301A"/>
    <w:rsid w:val="005C39F7"/>
    <w:rsid w:val="005C3C48"/>
    <w:rsid w:val="005C3E9A"/>
    <w:rsid w:val="005C3F28"/>
    <w:rsid w:val="005C4DE3"/>
    <w:rsid w:val="005C4E10"/>
    <w:rsid w:val="005C4F46"/>
    <w:rsid w:val="005C5546"/>
    <w:rsid w:val="005C57DA"/>
    <w:rsid w:val="005C5E1B"/>
    <w:rsid w:val="005C632B"/>
    <w:rsid w:val="005C6997"/>
    <w:rsid w:val="005C6AAE"/>
    <w:rsid w:val="005C7309"/>
    <w:rsid w:val="005C7BF3"/>
    <w:rsid w:val="005D0422"/>
    <w:rsid w:val="005D07A3"/>
    <w:rsid w:val="005D0F87"/>
    <w:rsid w:val="005D13BB"/>
    <w:rsid w:val="005D190A"/>
    <w:rsid w:val="005D1A70"/>
    <w:rsid w:val="005D1E4F"/>
    <w:rsid w:val="005D2503"/>
    <w:rsid w:val="005D25B3"/>
    <w:rsid w:val="005D2883"/>
    <w:rsid w:val="005D29F2"/>
    <w:rsid w:val="005D2B9C"/>
    <w:rsid w:val="005D372C"/>
    <w:rsid w:val="005D3B15"/>
    <w:rsid w:val="005D3FEA"/>
    <w:rsid w:val="005D5086"/>
    <w:rsid w:val="005D51E4"/>
    <w:rsid w:val="005D55F0"/>
    <w:rsid w:val="005D59C9"/>
    <w:rsid w:val="005D5EBD"/>
    <w:rsid w:val="005D60E6"/>
    <w:rsid w:val="005D6F8D"/>
    <w:rsid w:val="005D739A"/>
    <w:rsid w:val="005D746B"/>
    <w:rsid w:val="005D76D0"/>
    <w:rsid w:val="005D7BBF"/>
    <w:rsid w:val="005E057D"/>
    <w:rsid w:val="005E05E8"/>
    <w:rsid w:val="005E087F"/>
    <w:rsid w:val="005E0997"/>
    <w:rsid w:val="005E09C6"/>
    <w:rsid w:val="005E0D43"/>
    <w:rsid w:val="005E1080"/>
    <w:rsid w:val="005E10A3"/>
    <w:rsid w:val="005E1135"/>
    <w:rsid w:val="005E200E"/>
    <w:rsid w:val="005E2016"/>
    <w:rsid w:val="005E20F8"/>
    <w:rsid w:val="005E2289"/>
    <w:rsid w:val="005E2E0E"/>
    <w:rsid w:val="005E3069"/>
    <w:rsid w:val="005E432F"/>
    <w:rsid w:val="005E50BD"/>
    <w:rsid w:val="005E58ED"/>
    <w:rsid w:val="005E6755"/>
    <w:rsid w:val="005E68EA"/>
    <w:rsid w:val="005E6D76"/>
    <w:rsid w:val="005E778C"/>
    <w:rsid w:val="005E7A7B"/>
    <w:rsid w:val="005F0403"/>
    <w:rsid w:val="005F0736"/>
    <w:rsid w:val="005F10B0"/>
    <w:rsid w:val="005F1175"/>
    <w:rsid w:val="005F1298"/>
    <w:rsid w:val="005F1722"/>
    <w:rsid w:val="005F1B38"/>
    <w:rsid w:val="005F221A"/>
    <w:rsid w:val="005F2260"/>
    <w:rsid w:val="005F2930"/>
    <w:rsid w:val="005F3AAD"/>
    <w:rsid w:val="005F436F"/>
    <w:rsid w:val="005F44C3"/>
    <w:rsid w:val="005F4640"/>
    <w:rsid w:val="005F465B"/>
    <w:rsid w:val="005F4946"/>
    <w:rsid w:val="005F4D2B"/>
    <w:rsid w:val="005F4FDD"/>
    <w:rsid w:val="005F5192"/>
    <w:rsid w:val="005F53D8"/>
    <w:rsid w:val="005F596D"/>
    <w:rsid w:val="005F5E9C"/>
    <w:rsid w:val="005F62A7"/>
    <w:rsid w:val="005F635C"/>
    <w:rsid w:val="005F6472"/>
    <w:rsid w:val="005F6E63"/>
    <w:rsid w:val="005F7484"/>
    <w:rsid w:val="005F7960"/>
    <w:rsid w:val="006000C3"/>
    <w:rsid w:val="0060031B"/>
    <w:rsid w:val="00600450"/>
    <w:rsid w:val="0060088C"/>
    <w:rsid w:val="00601110"/>
    <w:rsid w:val="006012CA"/>
    <w:rsid w:val="00601816"/>
    <w:rsid w:val="00601A04"/>
    <w:rsid w:val="00601C05"/>
    <w:rsid w:val="006025BF"/>
    <w:rsid w:val="00602905"/>
    <w:rsid w:val="00602EB2"/>
    <w:rsid w:val="00603676"/>
    <w:rsid w:val="00603A5D"/>
    <w:rsid w:val="00603AFF"/>
    <w:rsid w:val="00604149"/>
    <w:rsid w:val="00604F79"/>
    <w:rsid w:val="00605202"/>
    <w:rsid w:val="00605652"/>
    <w:rsid w:val="0060615E"/>
    <w:rsid w:val="00606BB7"/>
    <w:rsid w:val="006071AD"/>
    <w:rsid w:val="006071C0"/>
    <w:rsid w:val="00607EB6"/>
    <w:rsid w:val="00607F1B"/>
    <w:rsid w:val="00607F4C"/>
    <w:rsid w:val="006109BC"/>
    <w:rsid w:val="006109CD"/>
    <w:rsid w:val="006109ED"/>
    <w:rsid w:val="00610DE6"/>
    <w:rsid w:val="0061106D"/>
    <w:rsid w:val="006115E5"/>
    <w:rsid w:val="0061175F"/>
    <w:rsid w:val="0061184D"/>
    <w:rsid w:val="00611C04"/>
    <w:rsid w:val="00612221"/>
    <w:rsid w:val="00612234"/>
    <w:rsid w:val="00612235"/>
    <w:rsid w:val="00612485"/>
    <w:rsid w:val="00612C53"/>
    <w:rsid w:val="006133E5"/>
    <w:rsid w:val="00613503"/>
    <w:rsid w:val="00613AA2"/>
    <w:rsid w:val="00613EC4"/>
    <w:rsid w:val="00613F1D"/>
    <w:rsid w:val="00613F93"/>
    <w:rsid w:val="006144D5"/>
    <w:rsid w:val="00614918"/>
    <w:rsid w:val="00614B1A"/>
    <w:rsid w:val="0061536B"/>
    <w:rsid w:val="006157F4"/>
    <w:rsid w:val="00615BA5"/>
    <w:rsid w:val="00615CA2"/>
    <w:rsid w:val="00615D59"/>
    <w:rsid w:val="00615F0F"/>
    <w:rsid w:val="00616488"/>
    <w:rsid w:val="00616595"/>
    <w:rsid w:val="006168D6"/>
    <w:rsid w:val="00616A12"/>
    <w:rsid w:val="00616B9F"/>
    <w:rsid w:val="006200DE"/>
    <w:rsid w:val="00620ACB"/>
    <w:rsid w:val="00620BAD"/>
    <w:rsid w:val="00621610"/>
    <w:rsid w:val="006216B6"/>
    <w:rsid w:val="00621709"/>
    <w:rsid w:val="00621FB6"/>
    <w:rsid w:val="006223A9"/>
    <w:rsid w:val="00622440"/>
    <w:rsid w:val="006225AC"/>
    <w:rsid w:val="006228EC"/>
    <w:rsid w:val="006229E5"/>
    <w:rsid w:val="00622CDE"/>
    <w:rsid w:val="006233FC"/>
    <w:rsid w:val="006234B6"/>
    <w:rsid w:val="006239AD"/>
    <w:rsid w:val="00623B4F"/>
    <w:rsid w:val="006244F0"/>
    <w:rsid w:val="0062567C"/>
    <w:rsid w:val="00625D10"/>
    <w:rsid w:val="006261FD"/>
    <w:rsid w:val="0062677E"/>
    <w:rsid w:val="006269FD"/>
    <w:rsid w:val="00626D06"/>
    <w:rsid w:val="00626F1B"/>
    <w:rsid w:val="00627547"/>
    <w:rsid w:val="0062767B"/>
    <w:rsid w:val="00627923"/>
    <w:rsid w:val="00627AD0"/>
    <w:rsid w:val="0063044F"/>
    <w:rsid w:val="00630594"/>
    <w:rsid w:val="006305A6"/>
    <w:rsid w:val="0063064A"/>
    <w:rsid w:val="00630A71"/>
    <w:rsid w:val="00630D2F"/>
    <w:rsid w:val="006310F9"/>
    <w:rsid w:val="0063139A"/>
    <w:rsid w:val="00631AF0"/>
    <w:rsid w:val="006329A3"/>
    <w:rsid w:val="00632ADF"/>
    <w:rsid w:val="0063300E"/>
    <w:rsid w:val="00633048"/>
    <w:rsid w:val="00633203"/>
    <w:rsid w:val="00633435"/>
    <w:rsid w:val="0063527F"/>
    <w:rsid w:val="00635471"/>
    <w:rsid w:val="0063554F"/>
    <w:rsid w:val="00635614"/>
    <w:rsid w:val="0063570A"/>
    <w:rsid w:val="00635899"/>
    <w:rsid w:val="006358D0"/>
    <w:rsid w:val="00635A35"/>
    <w:rsid w:val="00635EF1"/>
    <w:rsid w:val="006360CB"/>
    <w:rsid w:val="0063630C"/>
    <w:rsid w:val="00636647"/>
    <w:rsid w:val="0063699E"/>
    <w:rsid w:val="006369B4"/>
    <w:rsid w:val="00636CDF"/>
    <w:rsid w:val="006378F1"/>
    <w:rsid w:val="00637C86"/>
    <w:rsid w:val="00637EAC"/>
    <w:rsid w:val="006408AD"/>
    <w:rsid w:val="00640A08"/>
    <w:rsid w:val="0064123B"/>
    <w:rsid w:val="00641751"/>
    <w:rsid w:val="00641DA6"/>
    <w:rsid w:val="0064206C"/>
    <w:rsid w:val="00642AFA"/>
    <w:rsid w:val="00642DBB"/>
    <w:rsid w:val="00644520"/>
    <w:rsid w:val="006462E0"/>
    <w:rsid w:val="006465C3"/>
    <w:rsid w:val="00647575"/>
    <w:rsid w:val="00650C71"/>
    <w:rsid w:val="00650CF6"/>
    <w:rsid w:val="00650FBC"/>
    <w:rsid w:val="00651041"/>
    <w:rsid w:val="0065143B"/>
    <w:rsid w:val="00651BA9"/>
    <w:rsid w:val="00652A21"/>
    <w:rsid w:val="00652EE5"/>
    <w:rsid w:val="006535E8"/>
    <w:rsid w:val="00653B6E"/>
    <w:rsid w:val="00653F55"/>
    <w:rsid w:val="0065405F"/>
    <w:rsid w:val="00654972"/>
    <w:rsid w:val="00654BDC"/>
    <w:rsid w:val="006558A8"/>
    <w:rsid w:val="006558E3"/>
    <w:rsid w:val="00655983"/>
    <w:rsid w:val="00655BEB"/>
    <w:rsid w:val="006563E9"/>
    <w:rsid w:val="00657078"/>
    <w:rsid w:val="00657A71"/>
    <w:rsid w:val="00657C13"/>
    <w:rsid w:val="00657D04"/>
    <w:rsid w:val="00660060"/>
    <w:rsid w:val="006602D5"/>
    <w:rsid w:val="00660997"/>
    <w:rsid w:val="00660ED4"/>
    <w:rsid w:val="0066152C"/>
    <w:rsid w:val="006615C4"/>
    <w:rsid w:val="006618F5"/>
    <w:rsid w:val="00661ACA"/>
    <w:rsid w:val="00662A30"/>
    <w:rsid w:val="00662B1B"/>
    <w:rsid w:val="00662D3A"/>
    <w:rsid w:val="006631FE"/>
    <w:rsid w:val="006635BB"/>
    <w:rsid w:val="00663ABA"/>
    <w:rsid w:val="00663AED"/>
    <w:rsid w:val="00663CAF"/>
    <w:rsid w:val="00663FA4"/>
    <w:rsid w:val="00664386"/>
    <w:rsid w:val="00664577"/>
    <w:rsid w:val="006648C1"/>
    <w:rsid w:val="00664AD0"/>
    <w:rsid w:val="006651D0"/>
    <w:rsid w:val="006663C9"/>
    <w:rsid w:val="006664C7"/>
    <w:rsid w:val="006665A9"/>
    <w:rsid w:val="006667D3"/>
    <w:rsid w:val="00666975"/>
    <w:rsid w:val="00666FB7"/>
    <w:rsid w:val="006672EF"/>
    <w:rsid w:val="0066790F"/>
    <w:rsid w:val="0067022F"/>
    <w:rsid w:val="00670872"/>
    <w:rsid w:val="006713DE"/>
    <w:rsid w:val="0067159B"/>
    <w:rsid w:val="006715A1"/>
    <w:rsid w:val="00671D2B"/>
    <w:rsid w:val="00671DA0"/>
    <w:rsid w:val="0067229E"/>
    <w:rsid w:val="006725EF"/>
    <w:rsid w:val="006726D4"/>
    <w:rsid w:val="006729EC"/>
    <w:rsid w:val="00672C17"/>
    <w:rsid w:val="00672E21"/>
    <w:rsid w:val="00672F11"/>
    <w:rsid w:val="00673712"/>
    <w:rsid w:val="006746BF"/>
    <w:rsid w:val="0067477C"/>
    <w:rsid w:val="00674924"/>
    <w:rsid w:val="00674A45"/>
    <w:rsid w:val="0067504A"/>
    <w:rsid w:val="00675087"/>
    <w:rsid w:val="00675154"/>
    <w:rsid w:val="0067519F"/>
    <w:rsid w:val="006755B2"/>
    <w:rsid w:val="006756BA"/>
    <w:rsid w:val="006757C2"/>
    <w:rsid w:val="00675803"/>
    <w:rsid w:val="00675859"/>
    <w:rsid w:val="006758C1"/>
    <w:rsid w:val="00675C3F"/>
    <w:rsid w:val="00675D87"/>
    <w:rsid w:val="00676106"/>
    <w:rsid w:val="0067655B"/>
    <w:rsid w:val="006775EB"/>
    <w:rsid w:val="00680EB9"/>
    <w:rsid w:val="0068150D"/>
    <w:rsid w:val="00681919"/>
    <w:rsid w:val="00681D79"/>
    <w:rsid w:val="00681DB0"/>
    <w:rsid w:val="00682439"/>
    <w:rsid w:val="0068244C"/>
    <w:rsid w:val="006826CE"/>
    <w:rsid w:val="00682EAD"/>
    <w:rsid w:val="00683AC7"/>
    <w:rsid w:val="00683D45"/>
    <w:rsid w:val="00684218"/>
    <w:rsid w:val="00685214"/>
    <w:rsid w:val="00685435"/>
    <w:rsid w:val="006857A0"/>
    <w:rsid w:val="0068600A"/>
    <w:rsid w:val="006866C8"/>
    <w:rsid w:val="00686DB4"/>
    <w:rsid w:val="00687418"/>
    <w:rsid w:val="00687650"/>
    <w:rsid w:val="006879D3"/>
    <w:rsid w:val="0069001B"/>
    <w:rsid w:val="006900A9"/>
    <w:rsid w:val="006903AC"/>
    <w:rsid w:val="00690522"/>
    <w:rsid w:val="006908CA"/>
    <w:rsid w:val="00690ACB"/>
    <w:rsid w:val="006910A5"/>
    <w:rsid w:val="0069133E"/>
    <w:rsid w:val="0069157F"/>
    <w:rsid w:val="006919BB"/>
    <w:rsid w:val="00691A23"/>
    <w:rsid w:val="00691ADE"/>
    <w:rsid w:val="0069224A"/>
    <w:rsid w:val="00692388"/>
    <w:rsid w:val="006925F1"/>
    <w:rsid w:val="00692BE4"/>
    <w:rsid w:val="00692CA3"/>
    <w:rsid w:val="00692CAF"/>
    <w:rsid w:val="0069307C"/>
    <w:rsid w:val="00693819"/>
    <w:rsid w:val="00693972"/>
    <w:rsid w:val="00693E97"/>
    <w:rsid w:val="006945BB"/>
    <w:rsid w:val="00694C2C"/>
    <w:rsid w:val="00695C8B"/>
    <w:rsid w:val="00695C97"/>
    <w:rsid w:val="006962B8"/>
    <w:rsid w:val="006970D0"/>
    <w:rsid w:val="006970FD"/>
    <w:rsid w:val="00697590"/>
    <w:rsid w:val="006977A7"/>
    <w:rsid w:val="00697DBD"/>
    <w:rsid w:val="00697F7F"/>
    <w:rsid w:val="006A0832"/>
    <w:rsid w:val="006A0C64"/>
    <w:rsid w:val="006A106B"/>
    <w:rsid w:val="006A1687"/>
    <w:rsid w:val="006A1783"/>
    <w:rsid w:val="006A1B64"/>
    <w:rsid w:val="006A1DD0"/>
    <w:rsid w:val="006A1F5B"/>
    <w:rsid w:val="006A23B0"/>
    <w:rsid w:val="006A24D2"/>
    <w:rsid w:val="006A276A"/>
    <w:rsid w:val="006A2B52"/>
    <w:rsid w:val="006A2E68"/>
    <w:rsid w:val="006A36C2"/>
    <w:rsid w:val="006A404E"/>
    <w:rsid w:val="006A4397"/>
    <w:rsid w:val="006A4E15"/>
    <w:rsid w:val="006A4F30"/>
    <w:rsid w:val="006A4F4B"/>
    <w:rsid w:val="006A58B4"/>
    <w:rsid w:val="006A5C1B"/>
    <w:rsid w:val="006A5C8F"/>
    <w:rsid w:val="006A6991"/>
    <w:rsid w:val="006A6AB3"/>
    <w:rsid w:val="006A7611"/>
    <w:rsid w:val="006A7673"/>
    <w:rsid w:val="006A7A5F"/>
    <w:rsid w:val="006B005A"/>
    <w:rsid w:val="006B0225"/>
    <w:rsid w:val="006B02E0"/>
    <w:rsid w:val="006B09E0"/>
    <w:rsid w:val="006B0FE7"/>
    <w:rsid w:val="006B18F8"/>
    <w:rsid w:val="006B1C1A"/>
    <w:rsid w:val="006B24ED"/>
    <w:rsid w:val="006B2780"/>
    <w:rsid w:val="006B2C9F"/>
    <w:rsid w:val="006B3A3F"/>
    <w:rsid w:val="006B5182"/>
    <w:rsid w:val="006B552B"/>
    <w:rsid w:val="006B556F"/>
    <w:rsid w:val="006B568C"/>
    <w:rsid w:val="006B5EF1"/>
    <w:rsid w:val="006B6101"/>
    <w:rsid w:val="006B66F4"/>
    <w:rsid w:val="006B6DDE"/>
    <w:rsid w:val="006B6ED2"/>
    <w:rsid w:val="006B7C80"/>
    <w:rsid w:val="006C0385"/>
    <w:rsid w:val="006C0964"/>
    <w:rsid w:val="006C09F0"/>
    <w:rsid w:val="006C0B72"/>
    <w:rsid w:val="006C12DD"/>
    <w:rsid w:val="006C143F"/>
    <w:rsid w:val="006C1891"/>
    <w:rsid w:val="006C2493"/>
    <w:rsid w:val="006C2B73"/>
    <w:rsid w:val="006C2D16"/>
    <w:rsid w:val="006C2D3D"/>
    <w:rsid w:val="006C30D0"/>
    <w:rsid w:val="006C3181"/>
    <w:rsid w:val="006C3422"/>
    <w:rsid w:val="006C389B"/>
    <w:rsid w:val="006C3C1F"/>
    <w:rsid w:val="006C419B"/>
    <w:rsid w:val="006C4543"/>
    <w:rsid w:val="006C4783"/>
    <w:rsid w:val="006C4988"/>
    <w:rsid w:val="006C557B"/>
    <w:rsid w:val="006C5B0B"/>
    <w:rsid w:val="006C5B2A"/>
    <w:rsid w:val="006C6204"/>
    <w:rsid w:val="006C644A"/>
    <w:rsid w:val="006C652B"/>
    <w:rsid w:val="006C66F0"/>
    <w:rsid w:val="006C6928"/>
    <w:rsid w:val="006C791D"/>
    <w:rsid w:val="006C7DBD"/>
    <w:rsid w:val="006D0254"/>
    <w:rsid w:val="006D0388"/>
    <w:rsid w:val="006D0515"/>
    <w:rsid w:val="006D086A"/>
    <w:rsid w:val="006D0D30"/>
    <w:rsid w:val="006D1731"/>
    <w:rsid w:val="006D1891"/>
    <w:rsid w:val="006D195A"/>
    <w:rsid w:val="006D1D8F"/>
    <w:rsid w:val="006D20AC"/>
    <w:rsid w:val="006D2140"/>
    <w:rsid w:val="006D2145"/>
    <w:rsid w:val="006D3212"/>
    <w:rsid w:val="006D3527"/>
    <w:rsid w:val="006D374D"/>
    <w:rsid w:val="006D3AB5"/>
    <w:rsid w:val="006D3C1C"/>
    <w:rsid w:val="006D4159"/>
    <w:rsid w:val="006D4234"/>
    <w:rsid w:val="006D4435"/>
    <w:rsid w:val="006D4436"/>
    <w:rsid w:val="006D4F86"/>
    <w:rsid w:val="006D5644"/>
    <w:rsid w:val="006D57EB"/>
    <w:rsid w:val="006D6176"/>
    <w:rsid w:val="006D6ADB"/>
    <w:rsid w:val="006D7114"/>
    <w:rsid w:val="006D725C"/>
    <w:rsid w:val="006D7494"/>
    <w:rsid w:val="006D78CB"/>
    <w:rsid w:val="006D7FBF"/>
    <w:rsid w:val="006E0453"/>
    <w:rsid w:val="006E13B4"/>
    <w:rsid w:val="006E17DC"/>
    <w:rsid w:val="006E19BF"/>
    <w:rsid w:val="006E1A05"/>
    <w:rsid w:val="006E2534"/>
    <w:rsid w:val="006E2AA7"/>
    <w:rsid w:val="006E2C1C"/>
    <w:rsid w:val="006E2F55"/>
    <w:rsid w:val="006E38F1"/>
    <w:rsid w:val="006E4C26"/>
    <w:rsid w:val="006E50D2"/>
    <w:rsid w:val="006E50F0"/>
    <w:rsid w:val="006E53B9"/>
    <w:rsid w:val="006E54FA"/>
    <w:rsid w:val="006E5A26"/>
    <w:rsid w:val="006E649F"/>
    <w:rsid w:val="006E650A"/>
    <w:rsid w:val="006E65A2"/>
    <w:rsid w:val="006E6B40"/>
    <w:rsid w:val="006E6CE5"/>
    <w:rsid w:val="006E717B"/>
    <w:rsid w:val="006E7584"/>
    <w:rsid w:val="006E76C9"/>
    <w:rsid w:val="006E7B4B"/>
    <w:rsid w:val="006E7C0D"/>
    <w:rsid w:val="006F004F"/>
    <w:rsid w:val="006F0300"/>
    <w:rsid w:val="006F06D3"/>
    <w:rsid w:val="006F0889"/>
    <w:rsid w:val="006F115F"/>
    <w:rsid w:val="006F1245"/>
    <w:rsid w:val="006F132E"/>
    <w:rsid w:val="006F175C"/>
    <w:rsid w:val="006F1D27"/>
    <w:rsid w:val="006F1DB7"/>
    <w:rsid w:val="006F230F"/>
    <w:rsid w:val="006F2C80"/>
    <w:rsid w:val="006F2D4A"/>
    <w:rsid w:val="006F2FFA"/>
    <w:rsid w:val="006F3918"/>
    <w:rsid w:val="006F3BBC"/>
    <w:rsid w:val="006F3FCA"/>
    <w:rsid w:val="006F4E01"/>
    <w:rsid w:val="006F5EDF"/>
    <w:rsid w:val="006F6132"/>
    <w:rsid w:val="006F666F"/>
    <w:rsid w:val="006F6A3D"/>
    <w:rsid w:val="006F6B54"/>
    <w:rsid w:val="006F6D0D"/>
    <w:rsid w:val="006F6F48"/>
    <w:rsid w:val="00700248"/>
    <w:rsid w:val="007002B8"/>
    <w:rsid w:val="00700A5A"/>
    <w:rsid w:val="00700C5F"/>
    <w:rsid w:val="00700CA6"/>
    <w:rsid w:val="00700CDE"/>
    <w:rsid w:val="00700E46"/>
    <w:rsid w:val="007019DA"/>
    <w:rsid w:val="00701C0C"/>
    <w:rsid w:val="00701CBF"/>
    <w:rsid w:val="00702013"/>
    <w:rsid w:val="0070229E"/>
    <w:rsid w:val="007023B9"/>
    <w:rsid w:val="00702DFF"/>
    <w:rsid w:val="00703508"/>
    <w:rsid w:val="00703868"/>
    <w:rsid w:val="00703C43"/>
    <w:rsid w:val="00703F6C"/>
    <w:rsid w:val="0070439B"/>
    <w:rsid w:val="00704618"/>
    <w:rsid w:val="007048EF"/>
    <w:rsid w:val="00704991"/>
    <w:rsid w:val="00704B0D"/>
    <w:rsid w:val="00704B12"/>
    <w:rsid w:val="00705791"/>
    <w:rsid w:val="0070601D"/>
    <w:rsid w:val="00706083"/>
    <w:rsid w:val="00706812"/>
    <w:rsid w:val="00706814"/>
    <w:rsid w:val="00706823"/>
    <w:rsid w:val="00706943"/>
    <w:rsid w:val="007074E3"/>
    <w:rsid w:val="0070778F"/>
    <w:rsid w:val="00707C5B"/>
    <w:rsid w:val="00707D85"/>
    <w:rsid w:val="00707E9E"/>
    <w:rsid w:val="00710105"/>
    <w:rsid w:val="007109EC"/>
    <w:rsid w:val="00710A46"/>
    <w:rsid w:val="00710B50"/>
    <w:rsid w:val="00711036"/>
    <w:rsid w:val="00711347"/>
    <w:rsid w:val="00711AB3"/>
    <w:rsid w:val="00711ACA"/>
    <w:rsid w:val="00711D26"/>
    <w:rsid w:val="00711D7F"/>
    <w:rsid w:val="00711FC4"/>
    <w:rsid w:val="00712611"/>
    <w:rsid w:val="0071271C"/>
    <w:rsid w:val="00712B58"/>
    <w:rsid w:val="00712C73"/>
    <w:rsid w:val="00712DA9"/>
    <w:rsid w:val="00713348"/>
    <w:rsid w:val="007133FE"/>
    <w:rsid w:val="00713DBD"/>
    <w:rsid w:val="007141C8"/>
    <w:rsid w:val="007144AB"/>
    <w:rsid w:val="00716018"/>
    <w:rsid w:val="007163A0"/>
    <w:rsid w:val="007163EE"/>
    <w:rsid w:val="00716439"/>
    <w:rsid w:val="00716E6C"/>
    <w:rsid w:val="00716EB3"/>
    <w:rsid w:val="00717A29"/>
    <w:rsid w:val="00717CB5"/>
    <w:rsid w:val="00717EB3"/>
    <w:rsid w:val="00720EDD"/>
    <w:rsid w:val="00721D5D"/>
    <w:rsid w:val="00721DF8"/>
    <w:rsid w:val="007226E0"/>
    <w:rsid w:val="007234A6"/>
    <w:rsid w:val="00723ACA"/>
    <w:rsid w:val="00723C2F"/>
    <w:rsid w:val="00724033"/>
    <w:rsid w:val="0072442A"/>
    <w:rsid w:val="00724909"/>
    <w:rsid w:val="00724EC8"/>
    <w:rsid w:val="0072501C"/>
    <w:rsid w:val="00726192"/>
    <w:rsid w:val="0072695B"/>
    <w:rsid w:val="00726A7D"/>
    <w:rsid w:val="007270E5"/>
    <w:rsid w:val="00727119"/>
    <w:rsid w:val="007276F1"/>
    <w:rsid w:val="00727791"/>
    <w:rsid w:val="007278F4"/>
    <w:rsid w:val="00727F6F"/>
    <w:rsid w:val="00727F72"/>
    <w:rsid w:val="0073021E"/>
    <w:rsid w:val="00730A3A"/>
    <w:rsid w:val="00730E0E"/>
    <w:rsid w:val="00731298"/>
    <w:rsid w:val="00731CC8"/>
    <w:rsid w:val="00731D82"/>
    <w:rsid w:val="00731E11"/>
    <w:rsid w:val="00732C40"/>
    <w:rsid w:val="00732E49"/>
    <w:rsid w:val="00732F51"/>
    <w:rsid w:val="00733029"/>
    <w:rsid w:val="00733056"/>
    <w:rsid w:val="00733137"/>
    <w:rsid w:val="0073350C"/>
    <w:rsid w:val="007337E2"/>
    <w:rsid w:val="00733C71"/>
    <w:rsid w:val="00734B8D"/>
    <w:rsid w:val="00734D63"/>
    <w:rsid w:val="007351EF"/>
    <w:rsid w:val="00735620"/>
    <w:rsid w:val="00735A60"/>
    <w:rsid w:val="00735CD3"/>
    <w:rsid w:val="00736161"/>
    <w:rsid w:val="00736497"/>
    <w:rsid w:val="007366AB"/>
    <w:rsid w:val="00736B53"/>
    <w:rsid w:val="00736B8C"/>
    <w:rsid w:val="00736FE1"/>
    <w:rsid w:val="007373C8"/>
    <w:rsid w:val="00740605"/>
    <w:rsid w:val="007406F5"/>
    <w:rsid w:val="00741418"/>
    <w:rsid w:val="0074205E"/>
    <w:rsid w:val="00742291"/>
    <w:rsid w:val="00742502"/>
    <w:rsid w:val="00742670"/>
    <w:rsid w:val="00742E96"/>
    <w:rsid w:val="007431E3"/>
    <w:rsid w:val="007433FD"/>
    <w:rsid w:val="007434E7"/>
    <w:rsid w:val="00743927"/>
    <w:rsid w:val="00743A52"/>
    <w:rsid w:val="00743BC1"/>
    <w:rsid w:val="007445B9"/>
    <w:rsid w:val="00744E4A"/>
    <w:rsid w:val="00745CD0"/>
    <w:rsid w:val="0074615D"/>
    <w:rsid w:val="007463B1"/>
    <w:rsid w:val="007469D0"/>
    <w:rsid w:val="00746EC5"/>
    <w:rsid w:val="0074763E"/>
    <w:rsid w:val="007506D1"/>
    <w:rsid w:val="0075083B"/>
    <w:rsid w:val="00750E93"/>
    <w:rsid w:val="0075146D"/>
    <w:rsid w:val="00751E8C"/>
    <w:rsid w:val="007523EF"/>
    <w:rsid w:val="0075256A"/>
    <w:rsid w:val="007529C7"/>
    <w:rsid w:val="00752C48"/>
    <w:rsid w:val="00752F50"/>
    <w:rsid w:val="0075308D"/>
    <w:rsid w:val="0075337A"/>
    <w:rsid w:val="0075381E"/>
    <w:rsid w:val="00753F74"/>
    <w:rsid w:val="0075443C"/>
    <w:rsid w:val="00754735"/>
    <w:rsid w:val="007547D0"/>
    <w:rsid w:val="00754CAC"/>
    <w:rsid w:val="007561E0"/>
    <w:rsid w:val="007565DC"/>
    <w:rsid w:val="00756B86"/>
    <w:rsid w:val="0075707E"/>
    <w:rsid w:val="00757476"/>
    <w:rsid w:val="00757490"/>
    <w:rsid w:val="00757562"/>
    <w:rsid w:val="00757EB9"/>
    <w:rsid w:val="00760025"/>
    <w:rsid w:val="00760A4C"/>
    <w:rsid w:val="00760B18"/>
    <w:rsid w:val="00760DCE"/>
    <w:rsid w:val="007611B9"/>
    <w:rsid w:val="00762002"/>
    <w:rsid w:val="007620A3"/>
    <w:rsid w:val="007620DC"/>
    <w:rsid w:val="007624D2"/>
    <w:rsid w:val="007628D1"/>
    <w:rsid w:val="00762A1B"/>
    <w:rsid w:val="00762B14"/>
    <w:rsid w:val="00762D79"/>
    <w:rsid w:val="007631E9"/>
    <w:rsid w:val="007632C6"/>
    <w:rsid w:val="00763EC9"/>
    <w:rsid w:val="00764178"/>
    <w:rsid w:val="00764352"/>
    <w:rsid w:val="00764726"/>
    <w:rsid w:val="00764728"/>
    <w:rsid w:val="00764845"/>
    <w:rsid w:val="00764FC7"/>
    <w:rsid w:val="00765147"/>
    <w:rsid w:val="00765ED9"/>
    <w:rsid w:val="00765FF8"/>
    <w:rsid w:val="00766784"/>
    <w:rsid w:val="007667FB"/>
    <w:rsid w:val="00766BCC"/>
    <w:rsid w:val="00766F1E"/>
    <w:rsid w:val="007675DA"/>
    <w:rsid w:val="0077046B"/>
    <w:rsid w:val="007706FB"/>
    <w:rsid w:val="00770912"/>
    <w:rsid w:val="00770C27"/>
    <w:rsid w:val="0077162D"/>
    <w:rsid w:val="007717FB"/>
    <w:rsid w:val="00772448"/>
    <w:rsid w:val="007727BB"/>
    <w:rsid w:val="00772BA6"/>
    <w:rsid w:val="00772F9F"/>
    <w:rsid w:val="00773049"/>
    <w:rsid w:val="007733EA"/>
    <w:rsid w:val="0077349D"/>
    <w:rsid w:val="00773596"/>
    <w:rsid w:val="0077388A"/>
    <w:rsid w:val="00774380"/>
    <w:rsid w:val="00775009"/>
    <w:rsid w:val="007751C0"/>
    <w:rsid w:val="00775BF3"/>
    <w:rsid w:val="007761D1"/>
    <w:rsid w:val="00776A2F"/>
    <w:rsid w:val="0077762E"/>
    <w:rsid w:val="00777A58"/>
    <w:rsid w:val="00777AB7"/>
    <w:rsid w:val="0078008F"/>
    <w:rsid w:val="007801EE"/>
    <w:rsid w:val="007804AE"/>
    <w:rsid w:val="007807A8"/>
    <w:rsid w:val="00780F60"/>
    <w:rsid w:val="00781195"/>
    <w:rsid w:val="0078127F"/>
    <w:rsid w:val="0078176F"/>
    <w:rsid w:val="00781895"/>
    <w:rsid w:val="0078192A"/>
    <w:rsid w:val="00781D37"/>
    <w:rsid w:val="00781E1C"/>
    <w:rsid w:val="00782004"/>
    <w:rsid w:val="00782045"/>
    <w:rsid w:val="00782221"/>
    <w:rsid w:val="007829A0"/>
    <w:rsid w:val="00782BD7"/>
    <w:rsid w:val="00782DFA"/>
    <w:rsid w:val="00782F59"/>
    <w:rsid w:val="00783629"/>
    <w:rsid w:val="007842C3"/>
    <w:rsid w:val="0078643D"/>
    <w:rsid w:val="00786661"/>
    <w:rsid w:val="00786918"/>
    <w:rsid w:val="00786B12"/>
    <w:rsid w:val="00786F40"/>
    <w:rsid w:val="00787277"/>
    <w:rsid w:val="00787D12"/>
    <w:rsid w:val="00790224"/>
    <w:rsid w:val="00790318"/>
    <w:rsid w:val="0079059C"/>
    <w:rsid w:val="00790BF8"/>
    <w:rsid w:val="00790F30"/>
    <w:rsid w:val="007911A6"/>
    <w:rsid w:val="00791DBC"/>
    <w:rsid w:val="00792CAF"/>
    <w:rsid w:val="00792CF9"/>
    <w:rsid w:val="00792F06"/>
    <w:rsid w:val="00793435"/>
    <w:rsid w:val="00793706"/>
    <w:rsid w:val="00793720"/>
    <w:rsid w:val="007938D3"/>
    <w:rsid w:val="00793DA2"/>
    <w:rsid w:val="00793EB0"/>
    <w:rsid w:val="007943DD"/>
    <w:rsid w:val="007944AF"/>
    <w:rsid w:val="007948CC"/>
    <w:rsid w:val="00794CAA"/>
    <w:rsid w:val="00794CB0"/>
    <w:rsid w:val="00795125"/>
    <w:rsid w:val="00795226"/>
    <w:rsid w:val="007952CD"/>
    <w:rsid w:val="0079567D"/>
    <w:rsid w:val="0079580C"/>
    <w:rsid w:val="007958F9"/>
    <w:rsid w:val="00795B71"/>
    <w:rsid w:val="00795D71"/>
    <w:rsid w:val="00796011"/>
    <w:rsid w:val="0079618D"/>
    <w:rsid w:val="00796251"/>
    <w:rsid w:val="007969C6"/>
    <w:rsid w:val="00796C1A"/>
    <w:rsid w:val="00796D1E"/>
    <w:rsid w:val="00797205"/>
    <w:rsid w:val="0079749E"/>
    <w:rsid w:val="007975F6"/>
    <w:rsid w:val="007979F3"/>
    <w:rsid w:val="00797B6C"/>
    <w:rsid w:val="00797C19"/>
    <w:rsid w:val="007A09AE"/>
    <w:rsid w:val="007A0D8C"/>
    <w:rsid w:val="007A12E0"/>
    <w:rsid w:val="007A1482"/>
    <w:rsid w:val="007A170D"/>
    <w:rsid w:val="007A1AF9"/>
    <w:rsid w:val="007A23E0"/>
    <w:rsid w:val="007A3654"/>
    <w:rsid w:val="007A3FC2"/>
    <w:rsid w:val="007A403C"/>
    <w:rsid w:val="007A4150"/>
    <w:rsid w:val="007A4D77"/>
    <w:rsid w:val="007A4DD9"/>
    <w:rsid w:val="007A60A2"/>
    <w:rsid w:val="007A62D0"/>
    <w:rsid w:val="007A636D"/>
    <w:rsid w:val="007A6AF7"/>
    <w:rsid w:val="007A6CEF"/>
    <w:rsid w:val="007A72E9"/>
    <w:rsid w:val="007A77CA"/>
    <w:rsid w:val="007A7E0E"/>
    <w:rsid w:val="007B0057"/>
    <w:rsid w:val="007B10BF"/>
    <w:rsid w:val="007B12A6"/>
    <w:rsid w:val="007B147B"/>
    <w:rsid w:val="007B174A"/>
    <w:rsid w:val="007B18BF"/>
    <w:rsid w:val="007B2121"/>
    <w:rsid w:val="007B25DA"/>
    <w:rsid w:val="007B261A"/>
    <w:rsid w:val="007B35B3"/>
    <w:rsid w:val="007B4285"/>
    <w:rsid w:val="007B5AA7"/>
    <w:rsid w:val="007B5E57"/>
    <w:rsid w:val="007B6C8B"/>
    <w:rsid w:val="007B71B8"/>
    <w:rsid w:val="007B75FF"/>
    <w:rsid w:val="007B773D"/>
    <w:rsid w:val="007B7CD1"/>
    <w:rsid w:val="007C02DF"/>
    <w:rsid w:val="007C0C1C"/>
    <w:rsid w:val="007C134D"/>
    <w:rsid w:val="007C168B"/>
    <w:rsid w:val="007C335A"/>
    <w:rsid w:val="007C3DD0"/>
    <w:rsid w:val="007C3DEF"/>
    <w:rsid w:val="007C3E81"/>
    <w:rsid w:val="007C4133"/>
    <w:rsid w:val="007C450E"/>
    <w:rsid w:val="007C4528"/>
    <w:rsid w:val="007C4911"/>
    <w:rsid w:val="007C4DC9"/>
    <w:rsid w:val="007C503E"/>
    <w:rsid w:val="007C5134"/>
    <w:rsid w:val="007C551B"/>
    <w:rsid w:val="007C57AD"/>
    <w:rsid w:val="007C5F67"/>
    <w:rsid w:val="007C6465"/>
    <w:rsid w:val="007C64CD"/>
    <w:rsid w:val="007C66D2"/>
    <w:rsid w:val="007C6F12"/>
    <w:rsid w:val="007C6FFB"/>
    <w:rsid w:val="007C7228"/>
    <w:rsid w:val="007C7246"/>
    <w:rsid w:val="007C7765"/>
    <w:rsid w:val="007C7914"/>
    <w:rsid w:val="007C79CB"/>
    <w:rsid w:val="007D0266"/>
    <w:rsid w:val="007D03BE"/>
    <w:rsid w:val="007D0A09"/>
    <w:rsid w:val="007D0A19"/>
    <w:rsid w:val="007D0A63"/>
    <w:rsid w:val="007D0B3A"/>
    <w:rsid w:val="007D1408"/>
    <w:rsid w:val="007D14D8"/>
    <w:rsid w:val="007D14E0"/>
    <w:rsid w:val="007D1A6E"/>
    <w:rsid w:val="007D1C13"/>
    <w:rsid w:val="007D1C9E"/>
    <w:rsid w:val="007D23A1"/>
    <w:rsid w:val="007D3088"/>
    <w:rsid w:val="007D3330"/>
    <w:rsid w:val="007D45CE"/>
    <w:rsid w:val="007D491C"/>
    <w:rsid w:val="007D55E5"/>
    <w:rsid w:val="007D5789"/>
    <w:rsid w:val="007D5FD9"/>
    <w:rsid w:val="007D6029"/>
    <w:rsid w:val="007D6980"/>
    <w:rsid w:val="007D6AE5"/>
    <w:rsid w:val="007D6FC0"/>
    <w:rsid w:val="007D721F"/>
    <w:rsid w:val="007D7DEF"/>
    <w:rsid w:val="007E07F1"/>
    <w:rsid w:val="007E0BD4"/>
    <w:rsid w:val="007E0DF4"/>
    <w:rsid w:val="007E2175"/>
    <w:rsid w:val="007E23E1"/>
    <w:rsid w:val="007E28DD"/>
    <w:rsid w:val="007E29A1"/>
    <w:rsid w:val="007E2E95"/>
    <w:rsid w:val="007E2ECA"/>
    <w:rsid w:val="007E3007"/>
    <w:rsid w:val="007E3305"/>
    <w:rsid w:val="007E3674"/>
    <w:rsid w:val="007E3B26"/>
    <w:rsid w:val="007E3E24"/>
    <w:rsid w:val="007E4350"/>
    <w:rsid w:val="007E47B7"/>
    <w:rsid w:val="007E4B30"/>
    <w:rsid w:val="007E4B6C"/>
    <w:rsid w:val="007E5099"/>
    <w:rsid w:val="007E5769"/>
    <w:rsid w:val="007E5E15"/>
    <w:rsid w:val="007E65A3"/>
    <w:rsid w:val="007E663D"/>
    <w:rsid w:val="007E6B83"/>
    <w:rsid w:val="007E6F3A"/>
    <w:rsid w:val="007E79B7"/>
    <w:rsid w:val="007F0A0B"/>
    <w:rsid w:val="007F0CF6"/>
    <w:rsid w:val="007F0D15"/>
    <w:rsid w:val="007F0FF2"/>
    <w:rsid w:val="007F11F6"/>
    <w:rsid w:val="007F130E"/>
    <w:rsid w:val="007F1535"/>
    <w:rsid w:val="007F16B2"/>
    <w:rsid w:val="007F1B91"/>
    <w:rsid w:val="007F204D"/>
    <w:rsid w:val="007F2C38"/>
    <w:rsid w:val="007F3226"/>
    <w:rsid w:val="007F3502"/>
    <w:rsid w:val="007F3F79"/>
    <w:rsid w:val="007F44CD"/>
    <w:rsid w:val="007F47B2"/>
    <w:rsid w:val="007F5114"/>
    <w:rsid w:val="007F5719"/>
    <w:rsid w:val="007F598F"/>
    <w:rsid w:val="007F5E26"/>
    <w:rsid w:val="007F632B"/>
    <w:rsid w:val="007F6675"/>
    <w:rsid w:val="007F6F42"/>
    <w:rsid w:val="007F71D3"/>
    <w:rsid w:val="007F7BDA"/>
    <w:rsid w:val="00800EE9"/>
    <w:rsid w:val="00801872"/>
    <w:rsid w:val="00802319"/>
    <w:rsid w:val="00802D26"/>
    <w:rsid w:val="008038B3"/>
    <w:rsid w:val="00803BA4"/>
    <w:rsid w:val="00804200"/>
    <w:rsid w:val="008043E3"/>
    <w:rsid w:val="008046BD"/>
    <w:rsid w:val="008056D0"/>
    <w:rsid w:val="00805712"/>
    <w:rsid w:val="00805948"/>
    <w:rsid w:val="00805DD6"/>
    <w:rsid w:val="008067B6"/>
    <w:rsid w:val="008068A3"/>
    <w:rsid w:val="008069D2"/>
    <w:rsid w:val="00806BA5"/>
    <w:rsid w:val="00806D66"/>
    <w:rsid w:val="008072DE"/>
    <w:rsid w:val="008075E3"/>
    <w:rsid w:val="0080799F"/>
    <w:rsid w:val="00807FE7"/>
    <w:rsid w:val="00810C4F"/>
    <w:rsid w:val="008115AB"/>
    <w:rsid w:val="008117A7"/>
    <w:rsid w:val="008128A2"/>
    <w:rsid w:val="00812E05"/>
    <w:rsid w:val="00812F06"/>
    <w:rsid w:val="00813844"/>
    <w:rsid w:val="008139D7"/>
    <w:rsid w:val="00813D69"/>
    <w:rsid w:val="008148F6"/>
    <w:rsid w:val="00814FD8"/>
    <w:rsid w:val="008157E8"/>
    <w:rsid w:val="0081746A"/>
    <w:rsid w:val="008174E1"/>
    <w:rsid w:val="00817F97"/>
    <w:rsid w:val="008200CA"/>
    <w:rsid w:val="0082082F"/>
    <w:rsid w:val="00820DF6"/>
    <w:rsid w:val="00821058"/>
    <w:rsid w:val="008212C6"/>
    <w:rsid w:val="00821308"/>
    <w:rsid w:val="008216F9"/>
    <w:rsid w:val="008218A0"/>
    <w:rsid w:val="00821A06"/>
    <w:rsid w:val="00821B32"/>
    <w:rsid w:val="00821EA9"/>
    <w:rsid w:val="00821FEF"/>
    <w:rsid w:val="00822F3C"/>
    <w:rsid w:val="00823C9B"/>
    <w:rsid w:val="008246B4"/>
    <w:rsid w:val="008247ED"/>
    <w:rsid w:val="00824E9C"/>
    <w:rsid w:val="00824ECC"/>
    <w:rsid w:val="008250D3"/>
    <w:rsid w:val="008250EF"/>
    <w:rsid w:val="00825232"/>
    <w:rsid w:val="0082523D"/>
    <w:rsid w:val="00825729"/>
    <w:rsid w:val="0082587C"/>
    <w:rsid w:val="0082595E"/>
    <w:rsid w:val="00825A93"/>
    <w:rsid w:val="008260B0"/>
    <w:rsid w:val="008262DE"/>
    <w:rsid w:val="0082690A"/>
    <w:rsid w:val="00826A4C"/>
    <w:rsid w:val="00826C3D"/>
    <w:rsid w:val="00826D0D"/>
    <w:rsid w:val="00826D7C"/>
    <w:rsid w:val="00826E56"/>
    <w:rsid w:val="0082788E"/>
    <w:rsid w:val="00830720"/>
    <w:rsid w:val="00830752"/>
    <w:rsid w:val="0083099D"/>
    <w:rsid w:val="008309AD"/>
    <w:rsid w:val="00830D1A"/>
    <w:rsid w:val="00831B85"/>
    <w:rsid w:val="00831C96"/>
    <w:rsid w:val="00831DD3"/>
    <w:rsid w:val="00831EB0"/>
    <w:rsid w:val="00831F17"/>
    <w:rsid w:val="00832424"/>
    <w:rsid w:val="00832CDB"/>
    <w:rsid w:val="008330D2"/>
    <w:rsid w:val="00833984"/>
    <w:rsid w:val="00833B3B"/>
    <w:rsid w:val="00833B7F"/>
    <w:rsid w:val="0083408E"/>
    <w:rsid w:val="008347F4"/>
    <w:rsid w:val="00834BFB"/>
    <w:rsid w:val="00834C1C"/>
    <w:rsid w:val="00835F61"/>
    <w:rsid w:val="00836405"/>
    <w:rsid w:val="00836526"/>
    <w:rsid w:val="00836573"/>
    <w:rsid w:val="0083672B"/>
    <w:rsid w:val="00836DBA"/>
    <w:rsid w:val="00836F45"/>
    <w:rsid w:val="00837431"/>
    <w:rsid w:val="0083744E"/>
    <w:rsid w:val="00837B76"/>
    <w:rsid w:val="00837C8A"/>
    <w:rsid w:val="00837CFA"/>
    <w:rsid w:val="00837D40"/>
    <w:rsid w:val="0084038C"/>
    <w:rsid w:val="008403A0"/>
    <w:rsid w:val="008403E2"/>
    <w:rsid w:val="00840C18"/>
    <w:rsid w:val="00840CD5"/>
    <w:rsid w:val="00840E42"/>
    <w:rsid w:val="0084150C"/>
    <w:rsid w:val="00842D2D"/>
    <w:rsid w:val="00842D96"/>
    <w:rsid w:val="00842D9B"/>
    <w:rsid w:val="00842ED6"/>
    <w:rsid w:val="00843346"/>
    <w:rsid w:val="00843625"/>
    <w:rsid w:val="00843812"/>
    <w:rsid w:val="00843EB0"/>
    <w:rsid w:val="008449EE"/>
    <w:rsid w:val="0084540A"/>
    <w:rsid w:val="00845729"/>
    <w:rsid w:val="00845ED6"/>
    <w:rsid w:val="008460CA"/>
    <w:rsid w:val="00846100"/>
    <w:rsid w:val="0084643B"/>
    <w:rsid w:val="00846CDE"/>
    <w:rsid w:val="008470DA"/>
    <w:rsid w:val="0085047D"/>
    <w:rsid w:val="0085070C"/>
    <w:rsid w:val="00850D46"/>
    <w:rsid w:val="00850E95"/>
    <w:rsid w:val="00850FFF"/>
    <w:rsid w:val="008514A0"/>
    <w:rsid w:val="008517F5"/>
    <w:rsid w:val="00851BEA"/>
    <w:rsid w:val="0085247E"/>
    <w:rsid w:val="00852AE7"/>
    <w:rsid w:val="00852C79"/>
    <w:rsid w:val="00853024"/>
    <w:rsid w:val="00853472"/>
    <w:rsid w:val="008539DF"/>
    <w:rsid w:val="00853C45"/>
    <w:rsid w:val="00853D60"/>
    <w:rsid w:val="008540B0"/>
    <w:rsid w:val="0085498B"/>
    <w:rsid w:val="0085531E"/>
    <w:rsid w:val="0085592E"/>
    <w:rsid w:val="00855A09"/>
    <w:rsid w:val="00855A11"/>
    <w:rsid w:val="00855C40"/>
    <w:rsid w:val="0085666A"/>
    <w:rsid w:val="00857C54"/>
    <w:rsid w:val="00857CF0"/>
    <w:rsid w:val="00857EF4"/>
    <w:rsid w:val="00860554"/>
    <w:rsid w:val="0086141B"/>
    <w:rsid w:val="00861583"/>
    <w:rsid w:val="00861F71"/>
    <w:rsid w:val="008624CE"/>
    <w:rsid w:val="00862606"/>
    <w:rsid w:val="008628D6"/>
    <w:rsid w:val="0086317A"/>
    <w:rsid w:val="0086319A"/>
    <w:rsid w:val="008634ED"/>
    <w:rsid w:val="0086378F"/>
    <w:rsid w:val="00863951"/>
    <w:rsid w:val="00863E66"/>
    <w:rsid w:val="00864AAD"/>
    <w:rsid w:val="00864FE3"/>
    <w:rsid w:val="008654E7"/>
    <w:rsid w:val="008660CE"/>
    <w:rsid w:val="008663D2"/>
    <w:rsid w:val="00866DD2"/>
    <w:rsid w:val="00866E03"/>
    <w:rsid w:val="00866E92"/>
    <w:rsid w:val="008679B1"/>
    <w:rsid w:val="00867D9B"/>
    <w:rsid w:val="00867EA0"/>
    <w:rsid w:val="008700DF"/>
    <w:rsid w:val="00870362"/>
    <w:rsid w:val="00870710"/>
    <w:rsid w:val="00870E4F"/>
    <w:rsid w:val="008710FE"/>
    <w:rsid w:val="00871281"/>
    <w:rsid w:val="008713C2"/>
    <w:rsid w:val="00871623"/>
    <w:rsid w:val="00871D1C"/>
    <w:rsid w:val="00872245"/>
    <w:rsid w:val="00873315"/>
    <w:rsid w:val="0087358A"/>
    <w:rsid w:val="0087388F"/>
    <w:rsid w:val="00874035"/>
    <w:rsid w:val="00874175"/>
    <w:rsid w:val="00874573"/>
    <w:rsid w:val="00874899"/>
    <w:rsid w:val="00874BD2"/>
    <w:rsid w:val="00874F97"/>
    <w:rsid w:val="00875332"/>
    <w:rsid w:val="008757D5"/>
    <w:rsid w:val="00875B76"/>
    <w:rsid w:val="00875D12"/>
    <w:rsid w:val="00876111"/>
    <w:rsid w:val="0087621F"/>
    <w:rsid w:val="008766E9"/>
    <w:rsid w:val="0087691F"/>
    <w:rsid w:val="00876AC6"/>
    <w:rsid w:val="00876C18"/>
    <w:rsid w:val="00876EC3"/>
    <w:rsid w:val="00877620"/>
    <w:rsid w:val="008779E7"/>
    <w:rsid w:val="00877AFE"/>
    <w:rsid w:val="008804D3"/>
    <w:rsid w:val="00880875"/>
    <w:rsid w:val="008810BA"/>
    <w:rsid w:val="0088160F"/>
    <w:rsid w:val="00881A28"/>
    <w:rsid w:val="00881F6C"/>
    <w:rsid w:val="00882180"/>
    <w:rsid w:val="00882639"/>
    <w:rsid w:val="008826DF"/>
    <w:rsid w:val="00882F32"/>
    <w:rsid w:val="00882F37"/>
    <w:rsid w:val="008839A2"/>
    <w:rsid w:val="00883AE6"/>
    <w:rsid w:val="00883C56"/>
    <w:rsid w:val="00883FBF"/>
    <w:rsid w:val="00884209"/>
    <w:rsid w:val="008845C1"/>
    <w:rsid w:val="00884773"/>
    <w:rsid w:val="00885ADE"/>
    <w:rsid w:val="00885D45"/>
    <w:rsid w:val="00885DCE"/>
    <w:rsid w:val="00885F1D"/>
    <w:rsid w:val="00886074"/>
    <w:rsid w:val="00886AF8"/>
    <w:rsid w:val="00886C3A"/>
    <w:rsid w:val="008871B4"/>
    <w:rsid w:val="008872C2"/>
    <w:rsid w:val="008875E7"/>
    <w:rsid w:val="00887791"/>
    <w:rsid w:val="00887D30"/>
    <w:rsid w:val="00887ED0"/>
    <w:rsid w:val="008905F1"/>
    <w:rsid w:val="00890CC3"/>
    <w:rsid w:val="008911AF"/>
    <w:rsid w:val="00891543"/>
    <w:rsid w:val="00891661"/>
    <w:rsid w:val="0089175D"/>
    <w:rsid w:val="00891C05"/>
    <w:rsid w:val="00891D78"/>
    <w:rsid w:val="008927A1"/>
    <w:rsid w:val="00892FA8"/>
    <w:rsid w:val="0089321B"/>
    <w:rsid w:val="00893369"/>
    <w:rsid w:val="0089410E"/>
    <w:rsid w:val="008945EB"/>
    <w:rsid w:val="00894827"/>
    <w:rsid w:val="008959AE"/>
    <w:rsid w:val="00895AF5"/>
    <w:rsid w:val="00895C1C"/>
    <w:rsid w:val="00896061"/>
    <w:rsid w:val="00896E21"/>
    <w:rsid w:val="008970AE"/>
    <w:rsid w:val="0089775D"/>
    <w:rsid w:val="008978F9"/>
    <w:rsid w:val="00897A4E"/>
    <w:rsid w:val="00897AB7"/>
    <w:rsid w:val="008A007C"/>
    <w:rsid w:val="008A09CE"/>
    <w:rsid w:val="008A0BB8"/>
    <w:rsid w:val="008A0C06"/>
    <w:rsid w:val="008A13BA"/>
    <w:rsid w:val="008A155D"/>
    <w:rsid w:val="008A156D"/>
    <w:rsid w:val="008A1808"/>
    <w:rsid w:val="008A1D02"/>
    <w:rsid w:val="008A21FC"/>
    <w:rsid w:val="008A23EB"/>
    <w:rsid w:val="008A28F6"/>
    <w:rsid w:val="008A2B87"/>
    <w:rsid w:val="008A2CC4"/>
    <w:rsid w:val="008A2D6C"/>
    <w:rsid w:val="008A2EE0"/>
    <w:rsid w:val="008A31B5"/>
    <w:rsid w:val="008A34B9"/>
    <w:rsid w:val="008A384B"/>
    <w:rsid w:val="008A3CF9"/>
    <w:rsid w:val="008A3ED2"/>
    <w:rsid w:val="008A41B4"/>
    <w:rsid w:val="008A4243"/>
    <w:rsid w:val="008A4617"/>
    <w:rsid w:val="008A4BAE"/>
    <w:rsid w:val="008A4D10"/>
    <w:rsid w:val="008A5953"/>
    <w:rsid w:val="008A5E94"/>
    <w:rsid w:val="008A69E7"/>
    <w:rsid w:val="008A6AA8"/>
    <w:rsid w:val="008A6C62"/>
    <w:rsid w:val="008A72B0"/>
    <w:rsid w:val="008A7826"/>
    <w:rsid w:val="008A7E2F"/>
    <w:rsid w:val="008A7E47"/>
    <w:rsid w:val="008A7F21"/>
    <w:rsid w:val="008B01D7"/>
    <w:rsid w:val="008B0406"/>
    <w:rsid w:val="008B064B"/>
    <w:rsid w:val="008B0739"/>
    <w:rsid w:val="008B19CD"/>
    <w:rsid w:val="008B1E8A"/>
    <w:rsid w:val="008B206B"/>
    <w:rsid w:val="008B20F8"/>
    <w:rsid w:val="008B376D"/>
    <w:rsid w:val="008B40E1"/>
    <w:rsid w:val="008B45C4"/>
    <w:rsid w:val="008B4963"/>
    <w:rsid w:val="008B4A12"/>
    <w:rsid w:val="008B4AB4"/>
    <w:rsid w:val="008B5184"/>
    <w:rsid w:val="008B5B3D"/>
    <w:rsid w:val="008B5E10"/>
    <w:rsid w:val="008B675A"/>
    <w:rsid w:val="008B679A"/>
    <w:rsid w:val="008B68C9"/>
    <w:rsid w:val="008B694C"/>
    <w:rsid w:val="008B6C62"/>
    <w:rsid w:val="008B70A4"/>
    <w:rsid w:val="008B7612"/>
    <w:rsid w:val="008B774A"/>
    <w:rsid w:val="008B7D24"/>
    <w:rsid w:val="008B7D3C"/>
    <w:rsid w:val="008B7F40"/>
    <w:rsid w:val="008C01C2"/>
    <w:rsid w:val="008C0D7B"/>
    <w:rsid w:val="008C1567"/>
    <w:rsid w:val="008C1933"/>
    <w:rsid w:val="008C21B6"/>
    <w:rsid w:val="008C251F"/>
    <w:rsid w:val="008C2CFA"/>
    <w:rsid w:val="008C3413"/>
    <w:rsid w:val="008C34CF"/>
    <w:rsid w:val="008C360D"/>
    <w:rsid w:val="008C42FE"/>
    <w:rsid w:val="008C43B4"/>
    <w:rsid w:val="008C4ADB"/>
    <w:rsid w:val="008C4E75"/>
    <w:rsid w:val="008C57DE"/>
    <w:rsid w:val="008C5C77"/>
    <w:rsid w:val="008C6717"/>
    <w:rsid w:val="008C68D8"/>
    <w:rsid w:val="008C6938"/>
    <w:rsid w:val="008C6A90"/>
    <w:rsid w:val="008C72CF"/>
    <w:rsid w:val="008C7D49"/>
    <w:rsid w:val="008C7F78"/>
    <w:rsid w:val="008D09FE"/>
    <w:rsid w:val="008D12C0"/>
    <w:rsid w:val="008D15C0"/>
    <w:rsid w:val="008D1D8B"/>
    <w:rsid w:val="008D236F"/>
    <w:rsid w:val="008D2449"/>
    <w:rsid w:val="008D28FD"/>
    <w:rsid w:val="008D2A0D"/>
    <w:rsid w:val="008D3547"/>
    <w:rsid w:val="008D362A"/>
    <w:rsid w:val="008D3B74"/>
    <w:rsid w:val="008D3B78"/>
    <w:rsid w:val="008D4031"/>
    <w:rsid w:val="008D4B6D"/>
    <w:rsid w:val="008D4E99"/>
    <w:rsid w:val="008D674D"/>
    <w:rsid w:val="008D6769"/>
    <w:rsid w:val="008D75EA"/>
    <w:rsid w:val="008D7AE1"/>
    <w:rsid w:val="008D7E5E"/>
    <w:rsid w:val="008D7EE1"/>
    <w:rsid w:val="008E0628"/>
    <w:rsid w:val="008E2A2A"/>
    <w:rsid w:val="008E2C7E"/>
    <w:rsid w:val="008E30DD"/>
    <w:rsid w:val="008E32E1"/>
    <w:rsid w:val="008E33D8"/>
    <w:rsid w:val="008E3732"/>
    <w:rsid w:val="008E3769"/>
    <w:rsid w:val="008E3891"/>
    <w:rsid w:val="008E499D"/>
    <w:rsid w:val="008E4A2C"/>
    <w:rsid w:val="008E4DD8"/>
    <w:rsid w:val="008E503D"/>
    <w:rsid w:val="008E5F55"/>
    <w:rsid w:val="008E6602"/>
    <w:rsid w:val="008E6870"/>
    <w:rsid w:val="008E6DFB"/>
    <w:rsid w:val="008E72AF"/>
    <w:rsid w:val="008E7BF6"/>
    <w:rsid w:val="008E7E4C"/>
    <w:rsid w:val="008F052F"/>
    <w:rsid w:val="008F0AC4"/>
    <w:rsid w:val="008F0D25"/>
    <w:rsid w:val="008F15E5"/>
    <w:rsid w:val="008F1785"/>
    <w:rsid w:val="008F18C9"/>
    <w:rsid w:val="008F1B7A"/>
    <w:rsid w:val="008F2A72"/>
    <w:rsid w:val="008F3035"/>
    <w:rsid w:val="008F384F"/>
    <w:rsid w:val="008F38F8"/>
    <w:rsid w:val="008F3AB0"/>
    <w:rsid w:val="008F3D8E"/>
    <w:rsid w:val="008F431A"/>
    <w:rsid w:val="008F454C"/>
    <w:rsid w:val="008F4BB7"/>
    <w:rsid w:val="008F536E"/>
    <w:rsid w:val="008F5892"/>
    <w:rsid w:val="008F5DD3"/>
    <w:rsid w:val="008F660E"/>
    <w:rsid w:val="008F6C1F"/>
    <w:rsid w:val="008F70C0"/>
    <w:rsid w:val="008F71B0"/>
    <w:rsid w:val="008F792D"/>
    <w:rsid w:val="009009CE"/>
    <w:rsid w:val="00900A6A"/>
    <w:rsid w:val="00900D39"/>
    <w:rsid w:val="00901859"/>
    <w:rsid w:val="00902655"/>
    <w:rsid w:val="00902A77"/>
    <w:rsid w:val="00902BBF"/>
    <w:rsid w:val="00902D93"/>
    <w:rsid w:val="00902EB3"/>
    <w:rsid w:val="009035A1"/>
    <w:rsid w:val="009036DC"/>
    <w:rsid w:val="00903B98"/>
    <w:rsid w:val="00904751"/>
    <w:rsid w:val="009047E0"/>
    <w:rsid w:val="0090485E"/>
    <w:rsid w:val="0090517A"/>
    <w:rsid w:val="009051D5"/>
    <w:rsid w:val="00905493"/>
    <w:rsid w:val="009054EE"/>
    <w:rsid w:val="00905AF3"/>
    <w:rsid w:val="00905AFB"/>
    <w:rsid w:val="009060C6"/>
    <w:rsid w:val="00906364"/>
    <w:rsid w:val="0090676F"/>
    <w:rsid w:val="00907143"/>
    <w:rsid w:val="0090787D"/>
    <w:rsid w:val="00907E78"/>
    <w:rsid w:val="009102D9"/>
    <w:rsid w:val="009109EA"/>
    <w:rsid w:val="00911205"/>
    <w:rsid w:val="00911219"/>
    <w:rsid w:val="00911698"/>
    <w:rsid w:val="009119D1"/>
    <w:rsid w:val="00911A22"/>
    <w:rsid w:val="00911AE0"/>
    <w:rsid w:val="00911F70"/>
    <w:rsid w:val="00912602"/>
    <w:rsid w:val="0091270F"/>
    <w:rsid w:val="00912E67"/>
    <w:rsid w:val="00913195"/>
    <w:rsid w:val="009139F4"/>
    <w:rsid w:val="0091432D"/>
    <w:rsid w:val="0091459A"/>
    <w:rsid w:val="009145AA"/>
    <w:rsid w:val="00914EB9"/>
    <w:rsid w:val="00915476"/>
    <w:rsid w:val="0091558F"/>
    <w:rsid w:val="00915760"/>
    <w:rsid w:val="009158C0"/>
    <w:rsid w:val="009166A9"/>
    <w:rsid w:val="00916831"/>
    <w:rsid w:val="009170F8"/>
    <w:rsid w:val="009173FD"/>
    <w:rsid w:val="009176CA"/>
    <w:rsid w:val="00917732"/>
    <w:rsid w:val="00917A3F"/>
    <w:rsid w:val="00920B21"/>
    <w:rsid w:val="00920F2B"/>
    <w:rsid w:val="00920F44"/>
    <w:rsid w:val="0092127C"/>
    <w:rsid w:val="0092171A"/>
    <w:rsid w:val="00921755"/>
    <w:rsid w:val="00921B9C"/>
    <w:rsid w:val="009220B0"/>
    <w:rsid w:val="00922591"/>
    <w:rsid w:val="00922654"/>
    <w:rsid w:val="009228ED"/>
    <w:rsid w:val="00922EB0"/>
    <w:rsid w:val="00922F71"/>
    <w:rsid w:val="0092342D"/>
    <w:rsid w:val="00923496"/>
    <w:rsid w:val="00923907"/>
    <w:rsid w:val="00924893"/>
    <w:rsid w:val="00924AD3"/>
    <w:rsid w:val="00925789"/>
    <w:rsid w:val="00925F85"/>
    <w:rsid w:val="00926C70"/>
    <w:rsid w:val="00926FFE"/>
    <w:rsid w:val="00927B12"/>
    <w:rsid w:val="009300C7"/>
    <w:rsid w:val="009305AC"/>
    <w:rsid w:val="00930791"/>
    <w:rsid w:val="0093088A"/>
    <w:rsid w:val="009308F6"/>
    <w:rsid w:val="00930941"/>
    <w:rsid w:val="00930B8B"/>
    <w:rsid w:val="00930F76"/>
    <w:rsid w:val="00931170"/>
    <w:rsid w:val="0093296D"/>
    <w:rsid w:val="00932BE9"/>
    <w:rsid w:val="00932D09"/>
    <w:rsid w:val="00932EF8"/>
    <w:rsid w:val="00933141"/>
    <w:rsid w:val="00933651"/>
    <w:rsid w:val="009347B7"/>
    <w:rsid w:val="009349FB"/>
    <w:rsid w:val="00934E96"/>
    <w:rsid w:val="00935F9F"/>
    <w:rsid w:val="0093614A"/>
    <w:rsid w:val="009365FA"/>
    <w:rsid w:val="009366B6"/>
    <w:rsid w:val="00936F4E"/>
    <w:rsid w:val="009370D5"/>
    <w:rsid w:val="00937F9E"/>
    <w:rsid w:val="00940AB3"/>
    <w:rsid w:val="0094125D"/>
    <w:rsid w:val="009414D1"/>
    <w:rsid w:val="00941898"/>
    <w:rsid w:val="00941A57"/>
    <w:rsid w:val="00942312"/>
    <w:rsid w:val="0094262F"/>
    <w:rsid w:val="00942A40"/>
    <w:rsid w:val="00943918"/>
    <w:rsid w:val="00943967"/>
    <w:rsid w:val="009440E0"/>
    <w:rsid w:val="0094463D"/>
    <w:rsid w:val="00944F30"/>
    <w:rsid w:val="00944FA9"/>
    <w:rsid w:val="00945362"/>
    <w:rsid w:val="0094539C"/>
    <w:rsid w:val="009453DD"/>
    <w:rsid w:val="00945503"/>
    <w:rsid w:val="00945AB9"/>
    <w:rsid w:val="00945C9F"/>
    <w:rsid w:val="00946D1B"/>
    <w:rsid w:val="0094768B"/>
    <w:rsid w:val="009478DA"/>
    <w:rsid w:val="009479F3"/>
    <w:rsid w:val="00947F66"/>
    <w:rsid w:val="00947FD5"/>
    <w:rsid w:val="0095017E"/>
    <w:rsid w:val="0095066A"/>
    <w:rsid w:val="00950EF2"/>
    <w:rsid w:val="009518DB"/>
    <w:rsid w:val="00951934"/>
    <w:rsid w:val="00951B35"/>
    <w:rsid w:val="00951CFC"/>
    <w:rsid w:val="00952726"/>
    <w:rsid w:val="009528EB"/>
    <w:rsid w:val="009529A4"/>
    <w:rsid w:val="00952B71"/>
    <w:rsid w:val="00952F64"/>
    <w:rsid w:val="00953170"/>
    <w:rsid w:val="00954074"/>
    <w:rsid w:val="00954595"/>
    <w:rsid w:val="00954C12"/>
    <w:rsid w:val="00954D81"/>
    <w:rsid w:val="00954DEA"/>
    <w:rsid w:val="009557CC"/>
    <w:rsid w:val="00955AD9"/>
    <w:rsid w:val="00955D99"/>
    <w:rsid w:val="0095653A"/>
    <w:rsid w:val="00956580"/>
    <w:rsid w:val="009567AF"/>
    <w:rsid w:val="00956EED"/>
    <w:rsid w:val="00956EFA"/>
    <w:rsid w:val="00957721"/>
    <w:rsid w:val="009577AE"/>
    <w:rsid w:val="009604CC"/>
    <w:rsid w:val="00960935"/>
    <w:rsid w:val="00960ACC"/>
    <w:rsid w:val="00960F57"/>
    <w:rsid w:val="00961067"/>
    <w:rsid w:val="009611D6"/>
    <w:rsid w:val="009614F1"/>
    <w:rsid w:val="0096179D"/>
    <w:rsid w:val="009619BD"/>
    <w:rsid w:val="009619C6"/>
    <w:rsid w:val="00961B5A"/>
    <w:rsid w:val="0096246C"/>
    <w:rsid w:val="00962AB1"/>
    <w:rsid w:val="00962B15"/>
    <w:rsid w:val="00962C8B"/>
    <w:rsid w:val="00963145"/>
    <w:rsid w:val="009632E6"/>
    <w:rsid w:val="00963712"/>
    <w:rsid w:val="00963885"/>
    <w:rsid w:val="009640C1"/>
    <w:rsid w:val="00964748"/>
    <w:rsid w:val="009648AA"/>
    <w:rsid w:val="00964FC3"/>
    <w:rsid w:val="009651C5"/>
    <w:rsid w:val="0096529F"/>
    <w:rsid w:val="00965D1E"/>
    <w:rsid w:val="00965E18"/>
    <w:rsid w:val="009664AD"/>
    <w:rsid w:val="00966615"/>
    <w:rsid w:val="00966B30"/>
    <w:rsid w:val="00967219"/>
    <w:rsid w:val="00967545"/>
    <w:rsid w:val="0096784C"/>
    <w:rsid w:val="00971488"/>
    <w:rsid w:val="00971A2E"/>
    <w:rsid w:val="00971B3E"/>
    <w:rsid w:val="00971F2C"/>
    <w:rsid w:val="0097284C"/>
    <w:rsid w:val="00972988"/>
    <w:rsid w:val="009730D6"/>
    <w:rsid w:val="00973B78"/>
    <w:rsid w:val="00973C72"/>
    <w:rsid w:val="00973EE2"/>
    <w:rsid w:val="00974696"/>
    <w:rsid w:val="0097510B"/>
    <w:rsid w:val="009753B2"/>
    <w:rsid w:val="009753E2"/>
    <w:rsid w:val="00975656"/>
    <w:rsid w:val="00975C90"/>
    <w:rsid w:val="00975CD6"/>
    <w:rsid w:val="00976229"/>
    <w:rsid w:val="00976AC9"/>
    <w:rsid w:val="00976B02"/>
    <w:rsid w:val="00976B51"/>
    <w:rsid w:val="00976DB0"/>
    <w:rsid w:val="0097709C"/>
    <w:rsid w:val="0097722D"/>
    <w:rsid w:val="00977DD3"/>
    <w:rsid w:val="00980153"/>
    <w:rsid w:val="00980161"/>
    <w:rsid w:val="00980D6A"/>
    <w:rsid w:val="00981277"/>
    <w:rsid w:val="00981614"/>
    <w:rsid w:val="00981794"/>
    <w:rsid w:val="009818D9"/>
    <w:rsid w:val="00981A36"/>
    <w:rsid w:val="009821A9"/>
    <w:rsid w:val="00982953"/>
    <w:rsid w:val="00983516"/>
    <w:rsid w:val="0098359D"/>
    <w:rsid w:val="009835AA"/>
    <w:rsid w:val="00984130"/>
    <w:rsid w:val="009849AE"/>
    <w:rsid w:val="00985380"/>
    <w:rsid w:val="00985462"/>
    <w:rsid w:val="0098571C"/>
    <w:rsid w:val="00985737"/>
    <w:rsid w:val="00985AC9"/>
    <w:rsid w:val="00985D5E"/>
    <w:rsid w:val="00985EA9"/>
    <w:rsid w:val="009862FA"/>
    <w:rsid w:val="009865EB"/>
    <w:rsid w:val="009867E7"/>
    <w:rsid w:val="0098741C"/>
    <w:rsid w:val="00987548"/>
    <w:rsid w:val="00987569"/>
    <w:rsid w:val="00990A43"/>
    <w:rsid w:val="00990DC5"/>
    <w:rsid w:val="009911C3"/>
    <w:rsid w:val="00991CE4"/>
    <w:rsid w:val="009929D7"/>
    <w:rsid w:val="00992C0C"/>
    <w:rsid w:val="00993082"/>
    <w:rsid w:val="009933A0"/>
    <w:rsid w:val="009935C3"/>
    <w:rsid w:val="00993C2E"/>
    <w:rsid w:val="0099499D"/>
    <w:rsid w:val="00994B66"/>
    <w:rsid w:val="00995302"/>
    <w:rsid w:val="009953CC"/>
    <w:rsid w:val="00995610"/>
    <w:rsid w:val="00995898"/>
    <w:rsid w:val="009958A7"/>
    <w:rsid w:val="00996202"/>
    <w:rsid w:val="00996262"/>
    <w:rsid w:val="00996609"/>
    <w:rsid w:val="00996971"/>
    <w:rsid w:val="00996D8C"/>
    <w:rsid w:val="00997316"/>
    <w:rsid w:val="009975F9"/>
    <w:rsid w:val="00997CF9"/>
    <w:rsid w:val="00997FFB"/>
    <w:rsid w:val="009A0005"/>
    <w:rsid w:val="009A0CE5"/>
    <w:rsid w:val="009A0E38"/>
    <w:rsid w:val="009A15B7"/>
    <w:rsid w:val="009A17CD"/>
    <w:rsid w:val="009A1B88"/>
    <w:rsid w:val="009A1CCC"/>
    <w:rsid w:val="009A2149"/>
    <w:rsid w:val="009A2363"/>
    <w:rsid w:val="009A2A88"/>
    <w:rsid w:val="009A2E65"/>
    <w:rsid w:val="009A3B9D"/>
    <w:rsid w:val="009A40EA"/>
    <w:rsid w:val="009A44DD"/>
    <w:rsid w:val="009A4C76"/>
    <w:rsid w:val="009A4EBC"/>
    <w:rsid w:val="009A4F92"/>
    <w:rsid w:val="009A5DF1"/>
    <w:rsid w:val="009A69B2"/>
    <w:rsid w:val="009A6F4C"/>
    <w:rsid w:val="009A7495"/>
    <w:rsid w:val="009B0199"/>
    <w:rsid w:val="009B08BD"/>
    <w:rsid w:val="009B0E8D"/>
    <w:rsid w:val="009B10E7"/>
    <w:rsid w:val="009B1684"/>
    <w:rsid w:val="009B2C1D"/>
    <w:rsid w:val="009B3B92"/>
    <w:rsid w:val="009B4152"/>
    <w:rsid w:val="009B455E"/>
    <w:rsid w:val="009B472B"/>
    <w:rsid w:val="009B50AB"/>
    <w:rsid w:val="009B53FC"/>
    <w:rsid w:val="009B56F8"/>
    <w:rsid w:val="009B586B"/>
    <w:rsid w:val="009B634D"/>
    <w:rsid w:val="009B6AF3"/>
    <w:rsid w:val="009B6D7E"/>
    <w:rsid w:val="009B6DD6"/>
    <w:rsid w:val="009B6DE0"/>
    <w:rsid w:val="009B7BF3"/>
    <w:rsid w:val="009C0010"/>
    <w:rsid w:val="009C0B37"/>
    <w:rsid w:val="009C0C25"/>
    <w:rsid w:val="009C1530"/>
    <w:rsid w:val="009C1749"/>
    <w:rsid w:val="009C1954"/>
    <w:rsid w:val="009C211D"/>
    <w:rsid w:val="009C25C6"/>
    <w:rsid w:val="009C26E3"/>
    <w:rsid w:val="009C3106"/>
    <w:rsid w:val="009C31B2"/>
    <w:rsid w:val="009C36AA"/>
    <w:rsid w:val="009C413D"/>
    <w:rsid w:val="009C4ACD"/>
    <w:rsid w:val="009C4CAC"/>
    <w:rsid w:val="009C4E06"/>
    <w:rsid w:val="009C5A20"/>
    <w:rsid w:val="009C5B6C"/>
    <w:rsid w:val="009C646A"/>
    <w:rsid w:val="009C651F"/>
    <w:rsid w:val="009C6686"/>
    <w:rsid w:val="009C695E"/>
    <w:rsid w:val="009C6D1F"/>
    <w:rsid w:val="009C70E8"/>
    <w:rsid w:val="009C7245"/>
    <w:rsid w:val="009C7905"/>
    <w:rsid w:val="009D099F"/>
    <w:rsid w:val="009D0B85"/>
    <w:rsid w:val="009D0DCD"/>
    <w:rsid w:val="009D1003"/>
    <w:rsid w:val="009D114F"/>
    <w:rsid w:val="009D16F2"/>
    <w:rsid w:val="009D18D0"/>
    <w:rsid w:val="009D19AE"/>
    <w:rsid w:val="009D206B"/>
    <w:rsid w:val="009D2108"/>
    <w:rsid w:val="009D23E4"/>
    <w:rsid w:val="009D25D5"/>
    <w:rsid w:val="009D2AAD"/>
    <w:rsid w:val="009D3980"/>
    <w:rsid w:val="009D3A41"/>
    <w:rsid w:val="009D3C5C"/>
    <w:rsid w:val="009D3CE4"/>
    <w:rsid w:val="009D4052"/>
    <w:rsid w:val="009D4064"/>
    <w:rsid w:val="009D4708"/>
    <w:rsid w:val="009D4A8D"/>
    <w:rsid w:val="009D4D24"/>
    <w:rsid w:val="009D4E1B"/>
    <w:rsid w:val="009D4FAE"/>
    <w:rsid w:val="009D4FB7"/>
    <w:rsid w:val="009D5419"/>
    <w:rsid w:val="009D5536"/>
    <w:rsid w:val="009D5F84"/>
    <w:rsid w:val="009D5FDC"/>
    <w:rsid w:val="009D6241"/>
    <w:rsid w:val="009D6418"/>
    <w:rsid w:val="009D6912"/>
    <w:rsid w:val="009D6B85"/>
    <w:rsid w:val="009D6E39"/>
    <w:rsid w:val="009E05CE"/>
    <w:rsid w:val="009E0E8B"/>
    <w:rsid w:val="009E0FE9"/>
    <w:rsid w:val="009E161A"/>
    <w:rsid w:val="009E1B69"/>
    <w:rsid w:val="009E1BB3"/>
    <w:rsid w:val="009E1D72"/>
    <w:rsid w:val="009E262E"/>
    <w:rsid w:val="009E29D5"/>
    <w:rsid w:val="009E2BE4"/>
    <w:rsid w:val="009E31CB"/>
    <w:rsid w:val="009E3303"/>
    <w:rsid w:val="009E3792"/>
    <w:rsid w:val="009E42A6"/>
    <w:rsid w:val="009E564E"/>
    <w:rsid w:val="009E57F1"/>
    <w:rsid w:val="009E5D1A"/>
    <w:rsid w:val="009E6049"/>
    <w:rsid w:val="009E64ED"/>
    <w:rsid w:val="009E6B20"/>
    <w:rsid w:val="009E7668"/>
    <w:rsid w:val="009F06F6"/>
    <w:rsid w:val="009F0A26"/>
    <w:rsid w:val="009F263E"/>
    <w:rsid w:val="009F2675"/>
    <w:rsid w:val="009F3102"/>
    <w:rsid w:val="009F3402"/>
    <w:rsid w:val="009F3553"/>
    <w:rsid w:val="009F37DA"/>
    <w:rsid w:val="009F42D3"/>
    <w:rsid w:val="009F448C"/>
    <w:rsid w:val="009F45D5"/>
    <w:rsid w:val="009F53B7"/>
    <w:rsid w:val="009F562A"/>
    <w:rsid w:val="009F5BE8"/>
    <w:rsid w:val="009F62FC"/>
    <w:rsid w:val="009F7BE3"/>
    <w:rsid w:val="00A00159"/>
    <w:rsid w:val="00A002F7"/>
    <w:rsid w:val="00A009A6"/>
    <w:rsid w:val="00A01110"/>
    <w:rsid w:val="00A017EA"/>
    <w:rsid w:val="00A017FF"/>
    <w:rsid w:val="00A0189E"/>
    <w:rsid w:val="00A019A4"/>
    <w:rsid w:val="00A032C4"/>
    <w:rsid w:val="00A037A4"/>
    <w:rsid w:val="00A03F17"/>
    <w:rsid w:val="00A042B8"/>
    <w:rsid w:val="00A0443D"/>
    <w:rsid w:val="00A04DF9"/>
    <w:rsid w:val="00A04FD3"/>
    <w:rsid w:val="00A057BE"/>
    <w:rsid w:val="00A05872"/>
    <w:rsid w:val="00A05BFE"/>
    <w:rsid w:val="00A067BD"/>
    <w:rsid w:val="00A06B4D"/>
    <w:rsid w:val="00A06DC3"/>
    <w:rsid w:val="00A0705F"/>
    <w:rsid w:val="00A07B4C"/>
    <w:rsid w:val="00A07C00"/>
    <w:rsid w:val="00A10073"/>
    <w:rsid w:val="00A10B21"/>
    <w:rsid w:val="00A10E4A"/>
    <w:rsid w:val="00A10F85"/>
    <w:rsid w:val="00A10FCD"/>
    <w:rsid w:val="00A11208"/>
    <w:rsid w:val="00A1163E"/>
    <w:rsid w:val="00A12AA5"/>
    <w:rsid w:val="00A12DBE"/>
    <w:rsid w:val="00A13006"/>
    <w:rsid w:val="00A13A4A"/>
    <w:rsid w:val="00A13BAF"/>
    <w:rsid w:val="00A141C2"/>
    <w:rsid w:val="00A14B78"/>
    <w:rsid w:val="00A14F66"/>
    <w:rsid w:val="00A15009"/>
    <w:rsid w:val="00A15147"/>
    <w:rsid w:val="00A1557C"/>
    <w:rsid w:val="00A156C4"/>
    <w:rsid w:val="00A15D9A"/>
    <w:rsid w:val="00A163C8"/>
    <w:rsid w:val="00A165FF"/>
    <w:rsid w:val="00A1701B"/>
    <w:rsid w:val="00A17042"/>
    <w:rsid w:val="00A171B1"/>
    <w:rsid w:val="00A173F4"/>
    <w:rsid w:val="00A17625"/>
    <w:rsid w:val="00A201CA"/>
    <w:rsid w:val="00A2048E"/>
    <w:rsid w:val="00A21704"/>
    <w:rsid w:val="00A222CE"/>
    <w:rsid w:val="00A22A62"/>
    <w:rsid w:val="00A22AB8"/>
    <w:rsid w:val="00A22B7C"/>
    <w:rsid w:val="00A22CF2"/>
    <w:rsid w:val="00A23199"/>
    <w:rsid w:val="00A2394E"/>
    <w:rsid w:val="00A241BF"/>
    <w:rsid w:val="00A24A84"/>
    <w:rsid w:val="00A24D52"/>
    <w:rsid w:val="00A24E27"/>
    <w:rsid w:val="00A252E1"/>
    <w:rsid w:val="00A2538E"/>
    <w:rsid w:val="00A25819"/>
    <w:rsid w:val="00A25BF0"/>
    <w:rsid w:val="00A26127"/>
    <w:rsid w:val="00A26401"/>
    <w:rsid w:val="00A269C2"/>
    <w:rsid w:val="00A26AAF"/>
    <w:rsid w:val="00A26F71"/>
    <w:rsid w:val="00A27526"/>
    <w:rsid w:val="00A276C7"/>
    <w:rsid w:val="00A2772D"/>
    <w:rsid w:val="00A3011E"/>
    <w:rsid w:val="00A30D59"/>
    <w:rsid w:val="00A30DAC"/>
    <w:rsid w:val="00A319A2"/>
    <w:rsid w:val="00A31CA1"/>
    <w:rsid w:val="00A31ECC"/>
    <w:rsid w:val="00A31FB8"/>
    <w:rsid w:val="00A3291A"/>
    <w:rsid w:val="00A32C34"/>
    <w:rsid w:val="00A32D40"/>
    <w:rsid w:val="00A32E3E"/>
    <w:rsid w:val="00A32F13"/>
    <w:rsid w:val="00A33957"/>
    <w:rsid w:val="00A344B5"/>
    <w:rsid w:val="00A347BF"/>
    <w:rsid w:val="00A34C40"/>
    <w:rsid w:val="00A34E0C"/>
    <w:rsid w:val="00A34E3C"/>
    <w:rsid w:val="00A34FFA"/>
    <w:rsid w:val="00A35408"/>
    <w:rsid w:val="00A35B4A"/>
    <w:rsid w:val="00A35C33"/>
    <w:rsid w:val="00A35C74"/>
    <w:rsid w:val="00A36438"/>
    <w:rsid w:val="00A364CE"/>
    <w:rsid w:val="00A368DE"/>
    <w:rsid w:val="00A36A66"/>
    <w:rsid w:val="00A37A34"/>
    <w:rsid w:val="00A37B33"/>
    <w:rsid w:val="00A37C6B"/>
    <w:rsid w:val="00A37E05"/>
    <w:rsid w:val="00A401E8"/>
    <w:rsid w:val="00A409D8"/>
    <w:rsid w:val="00A40DC1"/>
    <w:rsid w:val="00A40E9F"/>
    <w:rsid w:val="00A411D6"/>
    <w:rsid w:val="00A41630"/>
    <w:rsid w:val="00A41AEC"/>
    <w:rsid w:val="00A41EAD"/>
    <w:rsid w:val="00A43095"/>
    <w:rsid w:val="00A431A0"/>
    <w:rsid w:val="00A441C0"/>
    <w:rsid w:val="00A443C4"/>
    <w:rsid w:val="00A4447B"/>
    <w:rsid w:val="00A44F7E"/>
    <w:rsid w:val="00A45787"/>
    <w:rsid w:val="00A463CF"/>
    <w:rsid w:val="00A46E8B"/>
    <w:rsid w:val="00A47158"/>
    <w:rsid w:val="00A473E9"/>
    <w:rsid w:val="00A47608"/>
    <w:rsid w:val="00A47ADE"/>
    <w:rsid w:val="00A502EA"/>
    <w:rsid w:val="00A503F2"/>
    <w:rsid w:val="00A503F6"/>
    <w:rsid w:val="00A50774"/>
    <w:rsid w:val="00A507D7"/>
    <w:rsid w:val="00A50B71"/>
    <w:rsid w:val="00A50C47"/>
    <w:rsid w:val="00A50F30"/>
    <w:rsid w:val="00A51561"/>
    <w:rsid w:val="00A51E1F"/>
    <w:rsid w:val="00A51ED1"/>
    <w:rsid w:val="00A520B1"/>
    <w:rsid w:val="00A526DE"/>
    <w:rsid w:val="00A528BB"/>
    <w:rsid w:val="00A533FE"/>
    <w:rsid w:val="00A54216"/>
    <w:rsid w:val="00A54ACA"/>
    <w:rsid w:val="00A54BB7"/>
    <w:rsid w:val="00A55B08"/>
    <w:rsid w:val="00A56278"/>
    <w:rsid w:val="00A569FF"/>
    <w:rsid w:val="00A56D90"/>
    <w:rsid w:val="00A57122"/>
    <w:rsid w:val="00A57703"/>
    <w:rsid w:val="00A578F6"/>
    <w:rsid w:val="00A57A3F"/>
    <w:rsid w:val="00A57FDA"/>
    <w:rsid w:val="00A60232"/>
    <w:rsid w:val="00A611EF"/>
    <w:rsid w:val="00A61327"/>
    <w:rsid w:val="00A61415"/>
    <w:rsid w:val="00A6168B"/>
    <w:rsid w:val="00A61AE0"/>
    <w:rsid w:val="00A6214D"/>
    <w:rsid w:val="00A624BE"/>
    <w:rsid w:val="00A62588"/>
    <w:rsid w:val="00A63290"/>
    <w:rsid w:val="00A6342F"/>
    <w:rsid w:val="00A63442"/>
    <w:rsid w:val="00A63993"/>
    <w:rsid w:val="00A63DD5"/>
    <w:rsid w:val="00A63ECB"/>
    <w:rsid w:val="00A63FBB"/>
    <w:rsid w:val="00A647A6"/>
    <w:rsid w:val="00A64947"/>
    <w:rsid w:val="00A65069"/>
    <w:rsid w:val="00A65269"/>
    <w:rsid w:val="00A6578E"/>
    <w:rsid w:val="00A659B9"/>
    <w:rsid w:val="00A659E7"/>
    <w:rsid w:val="00A65B4B"/>
    <w:rsid w:val="00A6627D"/>
    <w:rsid w:val="00A664E9"/>
    <w:rsid w:val="00A66AC9"/>
    <w:rsid w:val="00A671C6"/>
    <w:rsid w:val="00A6760A"/>
    <w:rsid w:val="00A67D02"/>
    <w:rsid w:val="00A67F20"/>
    <w:rsid w:val="00A70511"/>
    <w:rsid w:val="00A7069B"/>
    <w:rsid w:val="00A706A3"/>
    <w:rsid w:val="00A70A0B"/>
    <w:rsid w:val="00A70D61"/>
    <w:rsid w:val="00A71455"/>
    <w:rsid w:val="00A719CA"/>
    <w:rsid w:val="00A71B9B"/>
    <w:rsid w:val="00A71BB3"/>
    <w:rsid w:val="00A72653"/>
    <w:rsid w:val="00A72F4E"/>
    <w:rsid w:val="00A73883"/>
    <w:rsid w:val="00A74136"/>
    <w:rsid w:val="00A74318"/>
    <w:rsid w:val="00A74763"/>
    <w:rsid w:val="00A75864"/>
    <w:rsid w:val="00A759E4"/>
    <w:rsid w:val="00A75C1B"/>
    <w:rsid w:val="00A76438"/>
    <w:rsid w:val="00A76686"/>
    <w:rsid w:val="00A766D3"/>
    <w:rsid w:val="00A76F82"/>
    <w:rsid w:val="00A777F6"/>
    <w:rsid w:val="00A7782E"/>
    <w:rsid w:val="00A77E87"/>
    <w:rsid w:val="00A80104"/>
    <w:rsid w:val="00A80117"/>
    <w:rsid w:val="00A80277"/>
    <w:rsid w:val="00A807B7"/>
    <w:rsid w:val="00A80FED"/>
    <w:rsid w:val="00A818E4"/>
    <w:rsid w:val="00A81B40"/>
    <w:rsid w:val="00A81EC1"/>
    <w:rsid w:val="00A82228"/>
    <w:rsid w:val="00A8229B"/>
    <w:rsid w:val="00A8239D"/>
    <w:rsid w:val="00A8260A"/>
    <w:rsid w:val="00A82BBE"/>
    <w:rsid w:val="00A83193"/>
    <w:rsid w:val="00A8337F"/>
    <w:rsid w:val="00A850E7"/>
    <w:rsid w:val="00A85618"/>
    <w:rsid w:val="00A85CBF"/>
    <w:rsid w:val="00A85FF4"/>
    <w:rsid w:val="00A86B31"/>
    <w:rsid w:val="00A86DD9"/>
    <w:rsid w:val="00A86F7B"/>
    <w:rsid w:val="00A874B8"/>
    <w:rsid w:val="00A8768C"/>
    <w:rsid w:val="00A877F4"/>
    <w:rsid w:val="00A87D3D"/>
    <w:rsid w:val="00A90815"/>
    <w:rsid w:val="00A9083F"/>
    <w:rsid w:val="00A90E6C"/>
    <w:rsid w:val="00A9107A"/>
    <w:rsid w:val="00A913F4"/>
    <w:rsid w:val="00A921D0"/>
    <w:rsid w:val="00A92A78"/>
    <w:rsid w:val="00A92CE8"/>
    <w:rsid w:val="00A930A7"/>
    <w:rsid w:val="00A93970"/>
    <w:rsid w:val="00A93FB6"/>
    <w:rsid w:val="00A94564"/>
    <w:rsid w:val="00A955D1"/>
    <w:rsid w:val="00A9562F"/>
    <w:rsid w:val="00A95DFF"/>
    <w:rsid w:val="00A96068"/>
    <w:rsid w:val="00A965CD"/>
    <w:rsid w:val="00A96950"/>
    <w:rsid w:val="00A96AB6"/>
    <w:rsid w:val="00A96AC1"/>
    <w:rsid w:val="00A973E8"/>
    <w:rsid w:val="00A97913"/>
    <w:rsid w:val="00A979C4"/>
    <w:rsid w:val="00A97ECE"/>
    <w:rsid w:val="00A97FC4"/>
    <w:rsid w:val="00AA07E3"/>
    <w:rsid w:val="00AA0CD9"/>
    <w:rsid w:val="00AA1091"/>
    <w:rsid w:val="00AA17B8"/>
    <w:rsid w:val="00AA2436"/>
    <w:rsid w:val="00AA2AB8"/>
    <w:rsid w:val="00AA2D83"/>
    <w:rsid w:val="00AA3376"/>
    <w:rsid w:val="00AA3481"/>
    <w:rsid w:val="00AA3933"/>
    <w:rsid w:val="00AA3C3A"/>
    <w:rsid w:val="00AA440C"/>
    <w:rsid w:val="00AA56FD"/>
    <w:rsid w:val="00AA57B8"/>
    <w:rsid w:val="00AA5CDB"/>
    <w:rsid w:val="00AA5F3C"/>
    <w:rsid w:val="00AA61DF"/>
    <w:rsid w:val="00AA63CD"/>
    <w:rsid w:val="00AA63E9"/>
    <w:rsid w:val="00AA69A2"/>
    <w:rsid w:val="00AA69CE"/>
    <w:rsid w:val="00AA6A68"/>
    <w:rsid w:val="00AA7524"/>
    <w:rsid w:val="00AA79B9"/>
    <w:rsid w:val="00AB01BE"/>
    <w:rsid w:val="00AB0352"/>
    <w:rsid w:val="00AB0794"/>
    <w:rsid w:val="00AB0923"/>
    <w:rsid w:val="00AB11B1"/>
    <w:rsid w:val="00AB11BA"/>
    <w:rsid w:val="00AB15CE"/>
    <w:rsid w:val="00AB17ED"/>
    <w:rsid w:val="00AB250F"/>
    <w:rsid w:val="00AB2B35"/>
    <w:rsid w:val="00AB2BB9"/>
    <w:rsid w:val="00AB3276"/>
    <w:rsid w:val="00AB3C70"/>
    <w:rsid w:val="00AB4147"/>
    <w:rsid w:val="00AB441E"/>
    <w:rsid w:val="00AB469C"/>
    <w:rsid w:val="00AB489D"/>
    <w:rsid w:val="00AB48C5"/>
    <w:rsid w:val="00AB4A6A"/>
    <w:rsid w:val="00AB4BBE"/>
    <w:rsid w:val="00AB4E68"/>
    <w:rsid w:val="00AB5069"/>
    <w:rsid w:val="00AB587A"/>
    <w:rsid w:val="00AB5A65"/>
    <w:rsid w:val="00AB5B83"/>
    <w:rsid w:val="00AB6613"/>
    <w:rsid w:val="00AB6AD9"/>
    <w:rsid w:val="00AB713C"/>
    <w:rsid w:val="00AB71B6"/>
    <w:rsid w:val="00AB7200"/>
    <w:rsid w:val="00AB7668"/>
    <w:rsid w:val="00AC0475"/>
    <w:rsid w:val="00AC04B2"/>
    <w:rsid w:val="00AC0F2B"/>
    <w:rsid w:val="00AC20A3"/>
    <w:rsid w:val="00AC34B8"/>
    <w:rsid w:val="00AC3D53"/>
    <w:rsid w:val="00AC3FA0"/>
    <w:rsid w:val="00AC45A6"/>
    <w:rsid w:val="00AC4851"/>
    <w:rsid w:val="00AC4A91"/>
    <w:rsid w:val="00AC5179"/>
    <w:rsid w:val="00AC61B1"/>
    <w:rsid w:val="00AC6358"/>
    <w:rsid w:val="00AC7310"/>
    <w:rsid w:val="00AC73E8"/>
    <w:rsid w:val="00AD014A"/>
    <w:rsid w:val="00AD03FE"/>
    <w:rsid w:val="00AD248F"/>
    <w:rsid w:val="00AD2B71"/>
    <w:rsid w:val="00AD2EC3"/>
    <w:rsid w:val="00AD38AD"/>
    <w:rsid w:val="00AD4C4D"/>
    <w:rsid w:val="00AD4CFD"/>
    <w:rsid w:val="00AD52F1"/>
    <w:rsid w:val="00AD55EF"/>
    <w:rsid w:val="00AD5684"/>
    <w:rsid w:val="00AD5763"/>
    <w:rsid w:val="00AD6022"/>
    <w:rsid w:val="00AD6369"/>
    <w:rsid w:val="00AD63B2"/>
    <w:rsid w:val="00AD63FE"/>
    <w:rsid w:val="00AD6E3E"/>
    <w:rsid w:val="00AD70D9"/>
    <w:rsid w:val="00AD7A00"/>
    <w:rsid w:val="00AE01D0"/>
    <w:rsid w:val="00AE1FF9"/>
    <w:rsid w:val="00AE2319"/>
    <w:rsid w:val="00AE2881"/>
    <w:rsid w:val="00AE41D2"/>
    <w:rsid w:val="00AE44A7"/>
    <w:rsid w:val="00AE44BE"/>
    <w:rsid w:val="00AE453C"/>
    <w:rsid w:val="00AE4B44"/>
    <w:rsid w:val="00AE511E"/>
    <w:rsid w:val="00AE525E"/>
    <w:rsid w:val="00AE531F"/>
    <w:rsid w:val="00AE56E6"/>
    <w:rsid w:val="00AE5E2C"/>
    <w:rsid w:val="00AE600A"/>
    <w:rsid w:val="00AE66B4"/>
    <w:rsid w:val="00AE6787"/>
    <w:rsid w:val="00AE71D3"/>
    <w:rsid w:val="00AE7504"/>
    <w:rsid w:val="00AE7EA0"/>
    <w:rsid w:val="00AE7FD7"/>
    <w:rsid w:val="00AF01D2"/>
    <w:rsid w:val="00AF0DBE"/>
    <w:rsid w:val="00AF28FD"/>
    <w:rsid w:val="00AF3309"/>
    <w:rsid w:val="00AF37AC"/>
    <w:rsid w:val="00AF3B40"/>
    <w:rsid w:val="00AF429C"/>
    <w:rsid w:val="00AF46EF"/>
    <w:rsid w:val="00AF4914"/>
    <w:rsid w:val="00AF4FE1"/>
    <w:rsid w:val="00AF58A7"/>
    <w:rsid w:val="00AF5A46"/>
    <w:rsid w:val="00AF62F0"/>
    <w:rsid w:val="00AF69CA"/>
    <w:rsid w:val="00AF6CA9"/>
    <w:rsid w:val="00AF6D4B"/>
    <w:rsid w:val="00AF6EC0"/>
    <w:rsid w:val="00AF74B1"/>
    <w:rsid w:val="00AF7E46"/>
    <w:rsid w:val="00B0081C"/>
    <w:rsid w:val="00B0110E"/>
    <w:rsid w:val="00B0170C"/>
    <w:rsid w:val="00B01994"/>
    <w:rsid w:val="00B01DEE"/>
    <w:rsid w:val="00B01F8E"/>
    <w:rsid w:val="00B02047"/>
    <w:rsid w:val="00B024CC"/>
    <w:rsid w:val="00B02734"/>
    <w:rsid w:val="00B02BB9"/>
    <w:rsid w:val="00B02F59"/>
    <w:rsid w:val="00B035D2"/>
    <w:rsid w:val="00B03A42"/>
    <w:rsid w:val="00B049C3"/>
    <w:rsid w:val="00B054D7"/>
    <w:rsid w:val="00B05D59"/>
    <w:rsid w:val="00B0610B"/>
    <w:rsid w:val="00B06198"/>
    <w:rsid w:val="00B06381"/>
    <w:rsid w:val="00B063E7"/>
    <w:rsid w:val="00B06914"/>
    <w:rsid w:val="00B06A97"/>
    <w:rsid w:val="00B06ACB"/>
    <w:rsid w:val="00B06CAE"/>
    <w:rsid w:val="00B072A4"/>
    <w:rsid w:val="00B073BC"/>
    <w:rsid w:val="00B078F6"/>
    <w:rsid w:val="00B1019D"/>
    <w:rsid w:val="00B109EE"/>
    <w:rsid w:val="00B10E16"/>
    <w:rsid w:val="00B10FBF"/>
    <w:rsid w:val="00B11390"/>
    <w:rsid w:val="00B1165B"/>
    <w:rsid w:val="00B11991"/>
    <w:rsid w:val="00B11C8B"/>
    <w:rsid w:val="00B1213C"/>
    <w:rsid w:val="00B12847"/>
    <w:rsid w:val="00B12AD3"/>
    <w:rsid w:val="00B13B1F"/>
    <w:rsid w:val="00B13B2A"/>
    <w:rsid w:val="00B13BB4"/>
    <w:rsid w:val="00B13C02"/>
    <w:rsid w:val="00B146F2"/>
    <w:rsid w:val="00B1554A"/>
    <w:rsid w:val="00B15E37"/>
    <w:rsid w:val="00B16879"/>
    <w:rsid w:val="00B170F9"/>
    <w:rsid w:val="00B171B8"/>
    <w:rsid w:val="00B17B3A"/>
    <w:rsid w:val="00B20354"/>
    <w:rsid w:val="00B203A0"/>
    <w:rsid w:val="00B2097B"/>
    <w:rsid w:val="00B20A02"/>
    <w:rsid w:val="00B20BE5"/>
    <w:rsid w:val="00B20E33"/>
    <w:rsid w:val="00B20FC9"/>
    <w:rsid w:val="00B210A3"/>
    <w:rsid w:val="00B210AD"/>
    <w:rsid w:val="00B212FE"/>
    <w:rsid w:val="00B21521"/>
    <w:rsid w:val="00B21575"/>
    <w:rsid w:val="00B21699"/>
    <w:rsid w:val="00B216A2"/>
    <w:rsid w:val="00B217A5"/>
    <w:rsid w:val="00B2180F"/>
    <w:rsid w:val="00B21B42"/>
    <w:rsid w:val="00B21E5B"/>
    <w:rsid w:val="00B225AF"/>
    <w:rsid w:val="00B2291D"/>
    <w:rsid w:val="00B22BAF"/>
    <w:rsid w:val="00B231FD"/>
    <w:rsid w:val="00B232D1"/>
    <w:rsid w:val="00B238F7"/>
    <w:rsid w:val="00B239BA"/>
    <w:rsid w:val="00B23EFA"/>
    <w:rsid w:val="00B23FBF"/>
    <w:rsid w:val="00B245A8"/>
    <w:rsid w:val="00B24A91"/>
    <w:rsid w:val="00B24B92"/>
    <w:rsid w:val="00B2506C"/>
    <w:rsid w:val="00B25962"/>
    <w:rsid w:val="00B25FEF"/>
    <w:rsid w:val="00B261A6"/>
    <w:rsid w:val="00B263C3"/>
    <w:rsid w:val="00B26B72"/>
    <w:rsid w:val="00B26E6A"/>
    <w:rsid w:val="00B27067"/>
    <w:rsid w:val="00B27134"/>
    <w:rsid w:val="00B27276"/>
    <w:rsid w:val="00B277B7"/>
    <w:rsid w:val="00B30534"/>
    <w:rsid w:val="00B30596"/>
    <w:rsid w:val="00B316FC"/>
    <w:rsid w:val="00B31845"/>
    <w:rsid w:val="00B31D84"/>
    <w:rsid w:val="00B32034"/>
    <w:rsid w:val="00B32134"/>
    <w:rsid w:val="00B326A7"/>
    <w:rsid w:val="00B33161"/>
    <w:rsid w:val="00B33E61"/>
    <w:rsid w:val="00B33F34"/>
    <w:rsid w:val="00B34BD0"/>
    <w:rsid w:val="00B358A7"/>
    <w:rsid w:val="00B35A1B"/>
    <w:rsid w:val="00B3643B"/>
    <w:rsid w:val="00B3736D"/>
    <w:rsid w:val="00B375CA"/>
    <w:rsid w:val="00B37818"/>
    <w:rsid w:val="00B37A62"/>
    <w:rsid w:val="00B37FD3"/>
    <w:rsid w:val="00B40723"/>
    <w:rsid w:val="00B408BA"/>
    <w:rsid w:val="00B4091E"/>
    <w:rsid w:val="00B40CAE"/>
    <w:rsid w:val="00B4131B"/>
    <w:rsid w:val="00B41B01"/>
    <w:rsid w:val="00B426D9"/>
    <w:rsid w:val="00B429B2"/>
    <w:rsid w:val="00B42BDF"/>
    <w:rsid w:val="00B43CC8"/>
    <w:rsid w:val="00B45556"/>
    <w:rsid w:val="00B45E16"/>
    <w:rsid w:val="00B46965"/>
    <w:rsid w:val="00B46976"/>
    <w:rsid w:val="00B47BC2"/>
    <w:rsid w:val="00B5006D"/>
    <w:rsid w:val="00B50E9B"/>
    <w:rsid w:val="00B50FD2"/>
    <w:rsid w:val="00B51B2B"/>
    <w:rsid w:val="00B51B7E"/>
    <w:rsid w:val="00B52635"/>
    <w:rsid w:val="00B5305F"/>
    <w:rsid w:val="00B531F4"/>
    <w:rsid w:val="00B53E91"/>
    <w:rsid w:val="00B54192"/>
    <w:rsid w:val="00B5431C"/>
    <w:rsid w:val="00B546AF"/>
    <w:rsid w:val="00B563A0"/>
    <w:rsid w:val="00B56632"/>
    <w:rsid w:val="00B576C2"/>
    <w:rsid w:val="00B576F8"/>
    <w:rsid w:val="00B57F3B"/>
    <w:rsid w:val="00B57F79"/>
    <w:rsid w:val="00B60EC4"/>
    <w:rsid w:val="00B61059"/>
    <w:rsid w:val="00B61122"/>
    <w:rsid w:val="00B613F9"/>
    <w:rsid w:val="00B61C2A"/>
    <w:rsid w:val="00B61C82"/>
    <w:rsid w:val="00B6227D"/>
    <w:rsid w:val="00B6259D"/>
    <w:rsid w:val="00B62632"/>
    <w:rsid w:val="00B62CD9"/>
    <w:rsid w:val="00B63003"/>
    <w:rsid w:val="00B6397E"/>
    <w:rsid w:val="00B64101"/>
    <w:rsid w:val="00B641D3"/>
    <w:rsid w:val="00B6450F"/>
    <w:rsid w:val="00B64579"/>
    <w:rsid w:val="00B648E6"/>
    <w:rsid w:val="00B64B24"/>
    <w:rsid w:val="00B64E7A"/>
    <w:rsid w:val="00B64F1D"/>
    <w:rsid w:val="00B650A0"/>
    <w:rsid w:val="00B657F3"/>
    <w:rsid w:val="00B65ABB"/>
    <w:rsid w:val="00B661A7"/>
    <w:rsid w:val="00B664F6"/>
    <w:rsid w:val="00B66FDF"/>
    <w:rsid w:val="00B6731B"/>
    <w:rsid w:val="00B6744E"/>
    <w:rsid w:val="00B676D8"/>
    <w:rsid w:val="00B67D3F"/>
    <w:rsid w:val="00B67E94"/>
    <w:rsid w:val="00B705CC"/>
    <w:rsid w:val="00B71146"/>
    <w:rsid w:val="00B716EA"/>
    <w:rsid w:val="00B71B44"/>
    <w:rsid w:val="00B72440"/>
    <w:rsid w:val="00B725A6"/>
    <w:rsid w:val="00B72DE6"/>
    <w:rsid w:val="00B7350F"/>
    <w:rsid w:val="00B739FE"/>
    <w:rsid w:val="00B741E0"/>
    <w:rsid w:val="00B74274"/>
    <w:rsid w:val="00B746FF"/>
    <w:rsid w:val="00B7489D"/>
    <w:rsid w:val="00B74A0F"/>
    <w:rsid w:val="00B74C62"/>
    <w:rsid w:val="00B75332"/>
    <w:rsid w:val="00B75AEE"/>
    <w:rsid w:val="00B75F94"/>
    <w:rsid w:val="00B75FDA"/>
    <w:rsid w:val="00B761A6"/>
    <w:rsid w:val="00B763EE"/>
    <w:rsid w:val="00B770B6"/>
    <w:rsid w:val="00B77C91"/>
    <w:rsid w:val="00B77DB9"/>
    <w:rsid w:val="00B803C2"/>
    <w:rsid w:val="00B8070F"/>
    <w:rsid w:val="00B807B6"/>
    <w:rsid w:val="00B80B28"/>
    <w:rsid w:val="00B810D8"/>
    <w:rsid w:val="00B82383"/>
    <w:rsid w:val="00B829F9"/>
    <w:rsid w:val="00B8311D"/>
    <w:rsid w:val="00B83356"/>
    <w:rsid w:val="00B83E21"/>
    <w:rsid w:val="00B83F02"/>
    <w:rsid w:val="00B8448A"/>
    <w:rsid w:val="00B8488F"/>
    <w:rsid w:val="00B84933"/>
    <w:rsid w:val="00B84983"/>
    <w:rsid w:val="00B84A44"/>
    <w:rsid w:val="00B850CE"/>
    <w:rsid w:val="00B852FC"/>
    <w:rsid w:val="00B85D06"/>
    <w:rsid w:val="00B86AAA"/>
    <w:rsid w:val="00B86E1C"/>
    <w:rsid w:val="00B87181"/>
    <w:rsid w:val="00B87384"/>
    <w:rsid w:val="00B87393"/>
    <w:rsid w:val="00B87459"/>
    <w:rsid w:val="00B87B46"/>
    <w:rsid w:val="00B87CE4"/>
    <w:rsid w:val="00B9017B"/>
    <w:rsid w:val="00B907D4"/>
    <w:rsid w:val="00B9080B"/>
    <w:rsid w:val="00B908E5"/>
    <w:rsid w:val="00B90D6F"/>
    <w:rsid w:val="00B9140D"/>
    <w:rsid w:val="00B91540"/>
    <w:rsid w:val="00B91707"/>
    <w:rsid w:val="00B92AFE"/>
    <w:rsid w:val="00B936B2"/>
    <w:rsid w:val="00B93961"/>
    <w:rsid w:val="00B93DF7"/>
    <w:rsid w:val="00B940EC"/>
    <w:rsid w:val="00B945E8"/>
    <w:rsid w:val="00B945EE"/>
    <w:rsid w:val="00B94C54"/>
    <w:rsid w:val="00B95BE4"/>
    <w:rsid w:val="00B961FE"/>
    <w:rsid w:val="00B96294"/>
    <w:rsid w:val="00B963F1"/>
    <w:rsid w:val="00B97418"/>
    <w:rsid w:val="00BA0283"/>
    <w:rsid w:val="00BA0D37"/>
    <w:rsid w:val="00BA0DE9"/>
    <w:rsid w:val="00BA0E7B"/>
    <w:rsid w:val="00BA1044"/>
    <w:rsid w:val="00BA12CE"/>
    <w:rsid w:val="00BA19A3"/>
    <w:rsid w:val="00BA1D89"/>
    <w:rsid w:val="00BA2313"/>
    <w:rsid w:val="00BA23D2"/>
    <w:rsid w:val="00BA28A2"/>
    <w:rsid w:val="00BA29DC"/>
    <w:rsid w:val="00BA3007"/>
    <w:rsid w:val="00BA3A87"/>
    <w:rsid w:val="00BA3C42"/>
    <w:rsid w:val="00BA4326"/>
    <w:rsid w:val="00BA441C"/>
    <w:rsid w:val="00BA48B9"/>
    <w:rsid w:val="00BA4A7A"/>
    <w:rsid w:val="00BA510D"/>
    <w:rsid w:val="00BA522B"/>
    <w:rsid w:val="00BA52C6"/>
    <w:rsid w:val="00BA54AA"/>
    <w:rsid w:val="00BA5BE2"/>
    <w:rsid w:val="00BA5C8E"/>
    <w:rsid w:val="00BA5E13"/>
    <w:rsid w:val="00BA6543"/>
    <w:rsid w:val="00BA6731"/>
    <w:rsid w:val="00BA6C6D"/>
    <w:rsid w:val="00BA7225"/>
    <w:rsid w:val="00BA7949"/>
    <w:rsid w:val="00BB0001"/>
    <w:rsid w:val="00BB013A"/>
    <w:rsid w:val="00BB07BB"/>
    <w:rsid w:val="00BB0854"/>
    <w:rsid w:val="00BB0AED"/>
    <w:rsid w:val="00BB2067"/>
    <w:rsid w:val="00BB24BF"/>
    <w:rsid w:val="00BB2B9E"/>
    <w:rsid w:val="00BB2E00"/>
    <w:rsid w:val="00BB2F71"/>
    <w:rsid w:val="00BB2FCD"/>
    <w:rsid w:val="00BB3BCD"/>
    <w:rsid w:val="00BB3D50"/>
    <w:rsid w:val="00BB3E7A"/>
    <w:rsid w:val="00BB4771"/>
    <w:rsid w:val="00BB4ABC"/>
    <w:rsid w:val="00BB4FA3"/>
    <w:rsid w:val="00BB516E"/>
    <w:rsid w:val="00BB5397"/>
    <w:rsid w:val="00BB5399"/>
    <w:rsid w:val="00BB55B3"/>
    <w:rsid w:val="00BB5879"/>
    <w:rsid w:val="00BB5FBF"/>
    <w:rsid w:val="00BB62AD"/>
    <w:rsid w:val="00BB643F"/>
    <w:rsid w:val="00BB70F1"/>
    <w:rsid w:val="00BB7144"/>
    <w:rsid w:val="00BB7477"/>
    <w:rsid w:val="00BB7D9F"/>
    <w:rsid w:val="00BC015A"/>
    <w:rsid w:val="00BC0338"/>
    <w:rsid w:val="00BC0741"/>
    <w:rsid w:val="00BC0B22"/>
    <w:rsid w:val="00BC0B2E"/>
    <w:rsid w:val="00BC116A"/>
    <w:rsid w:val="00BC1245"/>
    <w:rsid w:val="00BC1611"/>
    <w:rsid w:val="00BC1938"/>
    <w:rsid w:val="00BC2621"/>
    <w:rsid w:val="00BC2F4C"/>
    <w:rsid w:val="00BC329A"/>
    <w:rsid w:val="00BC32D0"/>
    <w:rsid w:val="00BC362D"/>
    <w:rsid w:val="00BC3C9A"/>
    <w:rsid w:val="00BC3F2C"/>
    <w:rsid w:val="00BC45CA"/>
    <w:rsid w:val="00BC46B2"/>
    <w:rsid w:val="00BC47D0"/>
    <w:rsid w:val="00BC4D88"/>
    <w:rsid w:val="00BC4E76"/>
    <w:rsid w:val="00BC51D0"/>
    <w:rsid w:val="00BC57EE"/>
    <w:rsid w:val="00BC59EE"/>
    <w:rsid w:val="00BC5F09"/>
    <w:rsid w:val="00BC690E"/>
    <w:rsid w:val="00BC6A21"/>
    <w:rsid w:val="00BC6A74"/>
    <w:rsid w:val="00BC6C93"/>
    <w:rsid w:val="00BC6D60"/>
    <w:rsid w:val="00BD10C7"/>
    <w:rsid w:val="00BD1106"/>
    <w:rsid w:val="00BD158F"/>
    <w:rsid w:val="00BD17BB"/>
    <w:rsid w:val="00BD20ED"/>
    <w:rsid w:val="00BD23C8"/>
    <w:rsid w:val="00BD2964"/>
    <w:rsid w:val="00BD2DF5"/>
    <w:rsid w:val="00BD2FFA"/>
    <w:rsid w:val="00BD32B6"/>
    <w:rsid w:val="00BD3D3A"/>
    <w:rsid w:val="00BD3F02"/>
    <w:rsid w:val="00BD4612"/>
    <w:rsid w:val="00BD4679"/>
    <w:rsid w:val="00BD4D56"/>
    <w:rsid w:val="00BD4E31"/>
    <w:rsid w:val="00BD5722"/>
    <w:rsid w:val="00BD580E"/>
    <w:rsid w:val="00BD6244"/>
    <w:rsid w:val="00BD6267"/>
    <w:rsid w:val="00BD6A14"/>
    <w:rsid w:val="00BD6A92"/>
    <w:rsid w:val="00BE0073"/>
    <w:rsid w:val="00BE0360"/>
    <w:rsid w:val="00BE0A19"/>
    <w:rsid w:val="00BE0BE8"/>
    <w:rsid w:val="00BE1199"/>
    <w:rsid w:val="00BE126F"/>
    <w:rsid w:val="00BE282F"/>
    <w:rsid w:val="00BE2E26"/>
    <w:rsid w:val="00BE3362"/>
    <w:rsid w:val="00BE34D8"/>
    <w:rsid w:val="00BE3E06"/>
    <w:rsid w:val="00BE51B7"/>
    <w:rsid w:val="00BE5CC3"/>
    <w:rsid w:val="00BE6526"/>
    <w:rsid w:val="00BE6CB3"/>
    <w:rsid w:val="00BE75CD"/>
    <w:rsid w:val="00BE798B"/>
    <w:rsid w:val="00BE7BD0"/>
    <w:rsid w:val="00BF0986"/>
    <w:rsid w:val="00BF0C55"/>
    <w:rsid w:val="00BF0D8A"/>
    <w:rsid w:val="00BF0F81"/>
    <w:rsid w:val="00BF1655"/>
    <w:rsid w:val="00BF17F0"/>
    <w:rsid w:val="00BF18E3"/>
    <w:rsid w:val="00BF1D84"/>
    <w:rsid w:val="00BF226D"/>
    <w:rsid w:val="00BF24D5"/>
    <w:rsid w:val="00BF252A"/>
    <w:rsid w:val="00BF366E"/>
    <w:rsid w:val="00BF3A75"/>
    <w:rsid w:val="00BF3A82"/>
    <w:rsid w:val="00BF3B66"/>
    <w:rsid w:val="00BF4527"/>
    <w:rsid w:val="00BF46F0"/>
    <w:rsid w:val="00BF517C"/>
    <w:rsid w:val="00BF526B"/>
    <w:rsid w:val="00BF5528"/>
    <w:rsid w:val="00BF5BD3"/>
    <w:rsid w:val="00BF6644"/>
    <w:rsid w:val="00BF6774"/>
    <w:rsid w:val="00BF6C94"/>
    <w:rsid w:val="00BF6F92"/>
    <w:rsid w:val="00C0013E"/>
    <w:rsid w:val="00C00C25"/>
    <w:rsid w:val="00C012E7"/>
    <w:rsid w:val="00C01630"/>
    <w:rsid w:val="00C01C3D"/>
    <w:rsid w:val="00C022AF"/>
    <w:rsid w:val="00C0258D"/>
    <w:rsid w:val="00C02E15"/>
    <w:rsid w:val="00C03077"/>
    <w:rsid w:val="00C0366A"/>
    <w:rsid w:val="00C03820"/>
    <w:rsid w:val="00C04378"/>
    <w:rsid w:val="00C04871"/>
    <w:rsid w:val="00C04F68"/>
    <w:rsid w:val="00C0559A"/>
    <w:rsid w:val="00C055F2"/>
    <w:rsid w:val="00C065E9"/>
    <w:rsid w:val="00C0679A"/>
    <w:rsid w:val="00C06928"/>
    <w:rsid w:val="00C0794F"/>
    <w:rsid w:val="00C1060B"/>
    <w:rsid w:val="00C10700"/>
    <w:rsid w:val="00C1080D"/>
    <w:rsid w:val="00C10ADA"/>
    <w:rsid w:val="00C10B24"/>
    <w:rsid w:val="00C10ECC"/>
    <w:rsid w:val="00C10ED3"/>
    <w:rsid w:val="00C12603"/>
    <w:rsid w:val="00C12729"/>
    <w:rsid w:val="00C136C6"/>
    <w:rsid w:val="00C13B1B"/>
    <w:rsid w:val="00C13FD9"/>
    <w:rsid w:val="00C145FE"/>
    <w:rsid w:val="00C14964"/>
    <w:rsid w:val="00C1532C"/>
    <w:rsid w:val="00C16232"/>
    <w:rsid w:val="00C1642F"/>
    <w:rsid w:val="00C165E4"/>
    <w:rsid w:val="00C16C67"/>
    <w:rsid w:val="00C16FA2"/>
    <w:rsid w:val="00C17A94"/>
    <w:rsid w:val="00C17C56"/>
    <w:rsid w:val="00C203F4"/>
    <w:rsid w:val="00C2040C"/>
    <w:rsid w:val="00C20458"/>
    <w:rsid w:val="00C209F5"/>
    <w:rsid w:val="00C20B47"/>
    <w:rsid w:val="00C20EB4"/>
    <w:rsid w:val="00C210D7"/>
    <w:rsid w:val="00C21901"/>
    <w:rsid w:val="00C21B8A"/>
    <w:rsid w:val="00C21BD5"/>
    <w:rsid w:val="00C21D3C"/>
    <w:rsid w:val="00C228F7"/>
    <w:rsid w:val="00C22C47"/>
    <w:rsid w:val="00C22EB7"/>
    <w:rsid w:val="00C22F74"/>
    <w:rsid w:val="00C231BE"/>
    <w:rsid w:val="00C237C0"/>
    <w:rsid w:val="00C23C18"/>
    <w:rsid w:val="00C23CC6"/>
    <w:rsid w:val="00C23D60"/>
    <w:rsid w:val="00C23DF3"/>
    <w:rsid w:val="00C24558"/>
    <w:rsid w:val="00C25494"/>
    <w:rsid w:val="00C254CA"/>
    <w:rsid w:val="00C25E2D"/>
    <w:rsid w:val="00C25E2F"/>
    <w:rsid w:val="00C25FAC"/>
    <w:rsid w:val="00C26082"/>
    <w:rsid w:val="00C26291"/>
    <w:rsid w:val="00C2743B"/>
    <w:rsid w:val="00C27773"/>
    <w:rsid w:val="00C278E6"/>
    <w:rsid w:val="00C306B1"/>
    <w:rsid w:val="00C30896"/>
    <w:rsid w:val="00C3107B"/>
    <w:rsid w:val="00C31393"/>
    <w:rsid w:val="00C31C43"/>
    <w:rsid w:val="00C31D49"/>
    <w:rsid w:val="00C31D67"/>
    <w:rsid w:val="00C32327"/>
    <w:rsid w:val="00C3246C"/>
    <w:rsid w:val="00C32715"/>
    <w:rsid w:val="00C32BB0"/>
    <w:rsid w:val="00C32F20"/>
    <w:rsid w:val="00C32FD1"/>
    <w:rsid w:val="00C338DB"/>
    <w:rsid w:val="00C33D64"/>
    <w:rsid w:val="00C33FD3"/>
    <w:rsid w:val="00C33FEA"/>
    <w:rsid w:val="00C340B2"/>
    <w:rsid w:val="00C34814"/>
    <w:rsid w:val="00C34E50"/>
    <w:rsid w:val="00C34EE8"/>
    <w:rsid w:val="00C350A7"/>
    <w:rsid w:val="00C35298"/>
    <w:rsid w:val="00C35EA6"/>
    <w:rsid w:val="00C361F2"/>
    <w:rsid w:val="00C3691B"/>
    <w:rsid w:val="00C3760F"/>
    <w:rsid w:val="00C37DE6"/>
    <w:rsid w:val="00C37E05"/>
    <w:rsid w:val="00C40119"/>
    <w:rsid w:val="00C402A5"/>
    <w:rsid w:val="00C403CF"/>
    <w:rsid w:val="00C40767"/>
    <w:rsid w:val="00C40768"/>
    <w:rsid w:val="00C409E2"/>
    <w:rsid w:val="00C424E5"/>
    <w:rsid w:val="00C42800"/>
    <w:rsid w:val="00C42955"/>
    <w:rsid w:val="00C42CCC"/>
    <w:rsid w:val="00C42CCF"/>
    <w:rsid w:val="00C42CEA"/>
    <w:rsid w:val="00C4418F"/>
    <w:rsid w:val="00C44254"/>
    <w:rsid w:val="00C4470A"/>
    <w:rsid w:val="00C44738"/>
    <w:rsid w:val="00C44B72"/>
    <w:rsid w:val="00C44C63"/>
    <w:rsid w:val="00C44D42"/>
    <w:rsid w:val="00C44DF9"/>
    <w:rsid w:val="00C4565B"/>
    <w:rsid w:val="00C460A9"/>
    <w:rsid w:val="00C46658"/>
    <w:rsid w:val="00C47255"/>
    <w:rsid w:val="00C473E5"/>
    <w:rsid w:val="00C47D1B"/>
    <w:rsid w:val="00C500BF"/>
    <w:rsid w:val="00C506A9"/>
    <w:rsid w:val="00C518A1"/>
    <w:rsid w:val="00C51E91"/>
    <w:rsid w:val="00C5237F"/>
    <w:rsid w:val="00C52A1A"/>
    <w:rsid w:val="00C5331C"/>
    <w:rsid w:val="00C53322"/>
    <w:rsid w:val="00C538E6"/>
    <w:rsid w:val="00C539EF"/>
    <w:rsid w:val="00C542A3"/>
    <w:rsid w:val="00C544BF"/>
    <w:rsid w:val="00C545EB"/>
    <w:rsid w:val="00C54996"/>
    <w:rsid w:val="00C5507E"/>
    <w:rsid w:val="00C560E2"/>
    <w:rsid w:val="00C56376"/>
    <w:rsid w:val="00C565E5"/>
    <w:rsid w:val="00C614C4"/>
    <w:rsid w:val="00C61D3B"/>
    <w:rsid w:val="00C61F75"/>
    <w:rsid w:val="00C62193"/>
    <w:rsid w:val="00C62441"/>
    <w:rsid w:val="00C62FD3"/>
    <w:rsid w:val="00C631D4"/>
    <w:rsid w:val="00C637B0"/>
    <w:rsid w:val="00C63C36"/>
    <w:rsid w:val="00C63C53"/>
    <w:rsid w:val="00C63D9A"/>
    <w:rsid w:val="00C640A9"/>
    <w:rsid w:val="00C64D7F"/>
    <w:rsid w:val="00C64F22"/>
    <w:rsid w:val="00C659F1"/>
    <w:rsid w:val="00C65EC4"/>
    <w:rsid w:val="00C660B4"/>
    <w:rsid w:val="00C6668F"/>
    <w:rsid w:val="00C66AED"/>
    <w:rsid w:val="00C67032"/>
    <w:rsid w:val="00C670E6"/>
    <w:rsid w:val="00C670F2"/>
    <w:rsid w:val="00C67297"/>
    <w:rsid w:val="00C67A69"/>
    <w:rsid w:val="00C67C6E"/>
    <w:rsid w:val="00C702AB"/>
    <w:rsid w:val="00C702F8"/>
    <w:rsid w:val="00C70302"/>
    <w:rsid w:val="00C708BC"/>
    <w:rsid w:val="00C70A1B"/>
    <w:rsid w:val="00C71929"/>
    <w:rsid w:val="00C71AE0"/>
    <w:rsid w:val="00C71DE0"/>
    <w:rsid w:val="00C7241E"/>
    <w:rsid w:val="00C72575"/>
    <w:rsid w:val="00C72712"/>
    <w:rsid w:val="00C72CA6"/>
    <w:rsid w:val="00C72FEC"/>
    <w:rsid w:val="00C73EF8"/>
    <w:rsid w:val="00C7441A"/>
    <w:rsid w:val="00C74907"/>
    <w:rsid w:val="00C74BFB"/>
    <w:rsid w:val="00C74FDB"/>
    <w:rsid w:val="00C75EF8"/>
    <w:rsid w:val="00C7676F"/>
    <w:rsid w:val="00C76BDD"/>
    <w:rsid w:val="00C76F5B"/>
    <w:rsid w:val="00C77014"/>
    <w:rsid w:val="00C7702F"/>
    <w:rsid w:val="00C771D2"/>
    <w:rsid w:val="00C77315"/>
    <w:rsid w:val="00C7765B"/>
    <w:rsid w:val="00C80993"/>
    <w:rsid w:val="00C80BBA"/>
    <w:rsid w:val="00C80C02"/>
    <w:rsid w:val="00C81233"/>
    <w:rsid w:val="00C818CF"/>
    <w:rsid w:val="00C82698"/>
    <w:rsid w:val="00C8297A"/>
    <w:rsid w:val="00C82D7A"/>
    <w:rsid w:val="00C8304A"/>
    <w:rsid w:val="00C838EC"/>
    <w:rsid w:val="00C83DDA"/>
    <w:rsid w:val="00C8508E"/>
    <w:rsid w:val="00C85144"/>
    <w:rsid w:val="00C8561B"/>
    <w:rsid w:val="00C8587B"/>
    <w:rsid w:val="00C858C8"/>
    <w:rsid w:val="00C861D2"/>
    <w:rsid w:val="00C861DB"/>
    <w:rsid w:val="00C864F6"/>
    <w:rsid w:val="00C867BF"/>
    <w:rsid w:val="00C8688C"/>
    <w:rsid w:val="00C86B50"/>
    <w:rsid w:val="00C86D3E"/>
    <w:rsid w:val="00C8786D"/>
    <w:rsid w:val="00C87880"/>
    <w:rsid w:val="00C879FF"/>
    <w:rsid w:val="00C87B9A"/>
    <w:rsid w:val="00C87B9E"/>
    <w:rsid w:val="00C90055"/>
    <w:rsid w:val="00C909B1"/>
    <w:rsid w:val="00C90A3A"/>
    <w:rsid w:val="00C90B2E"/>
    <w:rsid w:val="00C90E26"/>
    <w:rsid w:val="00C910F8"/>
    <w:rsid w:val="00C9110C"/>
    <w:rsid w:val="00C91144"/>
    <w:rsid w:val="00C91C3E"/>
    <w:rsid w:val="00C91F96"/>
    <w:rsid w:val="00C92128"/>
    <w:rsid w:val="00C92820"/>
    <w:rsid w:val="00C9289B"/>
    <w:rsid w:val="00C9310B"/>
    <w:rsid w:val="00C9332A"/>
    <w:rsid w:val="00C937F7"/>
    <w:rsid w:val="00C93C72"/>
    <w:rsid w:val="00C9481B"/>
    <w:rsid w:val="00C94C46"/>
    <w:rsid w:val="00C95470"/>
    <w:rsid w:val="00C955C8"/>
    <w:rsid w:val="00C95751"/>
    <w:rsid w:val="00C95B95"/>
    <w:rsid w:val="00C95E94"/>
    <w:rsid w:val="00C962FC"/>
    <w:rsid w:val="00C9717C"/>
    <w:rsid w:val="00C9719A"/>
    <w:rsid w:val="00C975E9"/>
    <w:rsid w:val="00C97B9E"/>
    <w:rsid w:val="00CA0B79"/>
    <w:rsid w:val="00CA0C0D"/>
    <w:rsid w:val="00CA0E62"/>
    <w:rsid w:val="00CA0F02"/>
    <w:rsid w:val="00CA11CE"/>
    <w:rsid w:val="00CA15C0"/>
    <w:rsid w:val="00CA1C2A"/>
    <w:rsid w:val="00CA21D9"/>
    <w:rsid w:val="00CA2363"/>
    <w:rsid w:val="00CA2C9E"/>
    <w:rsid w:val="00CA2D73"/>
    <w:rsid w:val="00CA2DC4"/>
    <w:rsid w:val="00CA3003"/>
    <w:rsid w:val="00CA40B5"/>
    <w:rsid w:val="00CA41CC"/>
    <w:rsid w:val="00CA48BF"/>
    <w:rsid w:val="00CA4D76"/>
    <w:rsid w:val="00CA4E95"/>
    <w:rsid w:val="00CA4EE4"/>
    <w:rsid w:val="00CA50A2"/>
    <w:rsid w:val="00CA54EA"/>
    <w:rsid w:val="00CA6449"/>
    <w:rsid w:val="00CA64AE"/>
    <w:rsid w:val="00CA6594"/>
    <w:rsid w:val="00CA67F2"/>
    <w:rsid w:val="00CA77D0"/>
    <w:rsid w:val="00CA78A4"/>
    <w:rsid w:val="00CA7C55"/>
    <w:rsid w:val="00CA7DFA"/>
    <w:rsid w:val="00CB04DD"/>
    <w:rsid w:val="00CB0C6C"/>
    <w:rsid w:val="00CB1035"/>
    <w:rsid w:val="00CB190C"/>
    <w:rsid w:val="00CB1F8D"/>
    <w:rsid w:val="00CB2295"/>
    <w:rsid w:val="00CB22A1"/>
    <w:rsid w:val="00CB256F"/>
    <w:rsid w:val="00CB2C2B"/>
    <w:rsid w:val="00CB328C"/>
    <w:rsid w:val="00CB343D"/>
    <w:rsid w:val="00CB4646"/>
    <w:rsid w:val="00CB4A17"/>
    <w:rsid w:val="00CB4ABB"/>
    <w:rsid w:val="00CB4AF1"/>
    <w:rsid w:val="00CB4E3A"/>
    <w:rsid w:val="00CB5315"/>
    <w:rsid w:val="00CB59DC"/>
    <w:rsid w:val="00CB5D01"/>
    <w:rsid w:val="00CB61A2"/>
    <w:rsid w:val="00CB645E"/>
    <w:rsid w:val="00CB65CA"/>
    <w:rsid w:val="00CB7092"/>
    <w:rsid w:val="00CB73C4"/>
    <w:rsid w:val="00CB766D"/>
    <w:rsid w:val="00CB7671"/>
    <w:rsid w:val="00CC02C3"/>
    <w:rsid w:val="00CC08E8"/>
    <w:rsid w:val="00CC0D5F"/>
    <w:rsid w:val="00CC107B"/>
    <w:rsid w:val="00CC1739"/>
    <w:rsid w:val="00CC17D0"/>
    <w:rsid w:val="00CC1C47"/>
    <w:rsid w:val="00CC1EAD"/>
    <w:rsid w:val="00CC1F3F"/>
    <w:rsid w:val="00CC1FAA"/>
    <w:rsid w:val="00CC2494"/>
    <w:rsid w:val="00CC2764"/>
    <w:rsid w:val="00CC27CC"/>
    <w:rsid w:val="00CC372B"/>
    <w:rsid w:val="00CC3F0A"/>
    <w:rsid w:val="00CC403F"/>
    <w:rsid w:val="00CC4321"/>
    <w:rsid w:val="00CC45FE"/>
    <w:rsid w:val="00CC4B59"/>
    <w:rsid w:val="00CC5697"/>
    <w:rsid w:val="00CC586F"/>
    <w:rsid w:val="00CC5BE2"/>
    <w:rsid w:val="00CC5F50"/>
    <w:rsid w:val="00CC636A"/>
    <w:rsid w:val="00CC6B41"/>
    <w:rsid w:val="00CC71C0"/>
    <w:rsid w:val="00CC7233"/>
    <w:rsid w:val="00CC7623"/>
    <w:rsid w:val="00CC7BC2"/>
    <w:rsid w:val="00CD00E9"/>
    <w:rsid w:val="00CD016A"/>
    <w:rsid w:val="00CD01C1"/>
    <w:rsid w:val="00CD0510"/>
    <w:rsid w:val="00CD0ACC"/>
    <w:rsid w:val="00CD0D2D"/>
    <w:rsid w:val="00CD0E73"/>
    <w:rsid w:val="00CD0F1A"/>
    <w:rsid w:val="00CD1000"/>
    <w:rsid w:val="00CD18FF"/>
    <w:rsid w:val="00CD192B"/>
    <w:rsid w:val="00CD238E"/>
    <w:rsid w:val="00CD3229"/>
    <w:rsid w:val="00CD34D2"/>
    <w:rsid w:val="00CD3694"/>
    <w:rsid w:val="00CD3950"/>
    <w:rsid w:val="00CD3B5E"/>
    <w:rsid w:val="00CD479E"/>
    <w:rsid w:val="00CD6538"/>
    <w:rsid w:val="00CD6D54"/>
    <w:rsid w:val="00CD7BD6"/>
    <w:rsid w:val="00CE065D"/>
    <w:rsid w:val="00CE0AA8"/>
    <w:rsid w:val="00CE0AFE"/>
    <w:rsid w:val="00CE1BE8"/>
    <w:rsid w:val="00CE1CD1"/>
    <w:rsid w:val="00CE227F"/>
    <w:rsid w:val="00CE251D"/>
    <w:rsid w:val="00CE256E"/>
    <w:rsid w:val="00CE2637"/>
    <w:rsid w:val="00CE2656"/>
    <w:rsid w:val="00CE272C"/>
    <w:rsid w:val="00CE2A93"/>
    <w:rsid w:val="00CE3299"/>
    <w:rsid w:val="00CE344A"/>
    <w:rsid w:val="00CE3551"/>
    <w:rsid w:val="00CE3DAF"/>
    <w:rsid w:val="00CE431A"/>
    <w:rsid w:val="00CE536A"/>
    <w:rsid w:val="00CE53B0"/>
    <w:rsid w:val="00CE5431"/>
    <w:rsid w:val="00CE57D9"/>
    <w:rsid w:val="00CE57DA"/>
    <w:rsid w:val="00CE6D47"/>
    <w:rsid w:val="00CE6DB6"/>
    <w:rsid w:val="00CE73B1"/>
    <w:rsid w:val="00CE7CDF"/>
    <w:rsid w:val="00CE7EF4"/>
    <w:rsid w:val="00CF0243"/>
    <w:rsid w:val="00CF055B"/>
    <w:rsid w:val="00CF0BBB"/>
    <w:rsid w:val="00CF1187"/>
    <w:rsid w:val="00CF1E2B"/>
    <w:rsid w:val="00CF1EE2"/>
    <w:rsid w:val="00CF2376"/>
    <w:rsid w:val="00CF29FD"/>
    <w:rsid w:val="00CF2F74"/>
    <w:rsid w:val="00CF359E"/>
    <w:rsid w:val="00CF3EFA"/>
    <w:rsid w:val="00CF42E9"/>
    <w:rsid w:val="00CF450D"/>
    <w:rsid w:val="00CF4C3C"/>
    <w:rsid w:val="00CF549E"/>
    <w:rsid w:val="00CF5588"/>
    <w:rsid w:val="00CF589A"/>
    <w:rsid w:val="00CF5ED3"/>
    <w:rsid w:val="00CF614A"/>
    <w:rsid w:val="00CF6823"/>
    <w:rsid w:val="00CF6C01"/>
    <w:rsid w:val="00CF700C"/>
    <w:rsid w:val="00CF749C"/>
    <w:rsid w:val="00CF7592"/>
    <w:rsid w:val="00CF7B7C"/>
    <w:rsid w:val="00CF7B81"/>
    <w:rsid w:val="00CF7E15"/>
    <w:rsid w:val="00D0013E"/>
    <w:rsid w:val="00D0027E"/>
    <w:rsid w:val="00D0046E"/>
    <w:rsid w:val="00D00754"/>
    <w:rsid w:val="00D0076B"/>
    <w:rsid w:val="00D00EFA"/>
    <w:rsid w:val="00D01220"/>
    <w:rsid w:val="00D01331"/>
    <w:rsid w:val="00D01408"/>
    <w:rsid w:val="00D015FD"/>
    <w:rsid w:val="00D019E3"/>
    <w:rsid w:val="00D01F79"/>
    <w:rsid w:val="00D02023"/>
    <w:rsid w:val="00D023AD"/>
    <w:rsid w:val="00D02992"/>
    <w:rsid w:val="00D032D9"/>
    <w:rsid w:val="00D03473"/>
    <w:rsid w:val="00D039E3"/>
    <w:rsid w:val="00D03A88"/>
    <w:rsid w:val="00D03E1B"/>
    <w:rsid w:val="00D0427E"/>
    <w:rsid w:val="00D04A63"/>
    <w:rsid w:val="00D04C9A"/>
    <w:rsid w:val="00D04D9D"/>
    <w:rsid w:val="00D04DDA"/>
    <w:rsid w:val="00D050CB"/>
    <w:rsid w:val="00D0551B"/>
    <w:rsid w:val="00D06099"/>
    <w:rsid w:val="00D06C6C"/>
    <w:rsid w:val="00D070FF"/>
    <w:rsid w:val="00D075AA"/>
    <w:rsid w:val="00D076BF"/>
    <w:rsid w:val="00D07841"/>
    <w:rsid w:val="00D07FB7"/>
    <w:rsid w:val="00D10755"/>
    <w:rsid w:val="00D10803"/>
    <w:rsid w:val="00D10D87"/>
    <w:rsid w:val="00D10FB7"/>
    <w:rsid w:val="00D110BA"/>
    <w:rsid w:val="00D110C5"/>
    <w:rsid w:val="00D110CE"/>
    <w:rsid w:val="00D11E5E"/>
    <w:rsid w:val="00D12A0B"/>
    <w:rsid w:val="00D12A57"/>
    <w:rsid w:val="00D12BF1"/>
    <w:rsid w:val="00D1352F"/>
    <w:rsid w:val="00D13AB0"/>
    <w:rsid w:val="00D13C13"/>
    <w:rsid w:val="00D13CEE"/>
    <w:rsid w:val="00D145B2"/>
    <w:rsid w:val="00D151D7"/>
    <w:rsid w:val="00D152C6"/>
    <w:rsid w:val="00D15CA8"/>
    <w:rsid w:val="00D16AE3"/>
    <w:rsid w:val="00D1704C"/>
    <w:rsid w:val="00D173E1"/>
    <w:rsid w:val="00D17D68"/>
    <w:rsid w:val="00D20327"/>
    <w:rsid w:val="00D206C7"/>
    <w:rsid w:val="00D2093D"/>
    <w:rsid w:val="00D20C5C"/>
    <w:rsid w:val="00D20DF1"/>
    <w:rsid w:val="00D2120B"/>
    <w:rsid w:val="00D21A08"/>
    <w:rsid w:val="00D2263C"/>
    <w:rsid w:val="00D226CC"/>
    <w:rsid w:val="00D228F4"/>
    <w:rsid w:val="00D22AD3"/>
    <w:rsid w:val="00D22D65"/>
    <w:rsid w:val="00D230DB"/>
    <w:rsid w:val="00D23A6A"/>
    <w:rsid w:val="00D24CC8"/>
    <w:rsid w:val="00D24FDD"/>
    <w:rsid w:val="00D25155"/>
    <w:rsid w:val="00D2525E"/>
    <w:rsid w:val="00D255B2"/>
    <w:rsid w:val="00D2561D"/>
    <w:rsid w:val="00D256BD"/>
    <w:rsid w:val="00D263AB"/>
    <w:rsid w:val="00D2643F"/>
    <w:rsid w:val="00D26B9D"/>
    <w:rsid w:val="00D26EB2"/>
    <w:rsid w:val="00D26FB2"/>
    <w:rsid w:val="00D2704D"/>
    <w:rsid w:val="00D274D8"/>
    <w:rsid w:val="00D27B52"/>
    <w:rsid w:val="00D27EAB"/>
    <w:rsid w:val="00D3002B"/>
    <w:rsid w:val="00D30988"/>
    <w:rsid w:val="00D31759"/>
    <w:rsid w:val="00D317F1"/>
    <w:rsid w:val="00D3184B"/>
    <w:rsid w:val="00D3199E"/>
    <w:rsid w:val="00D31D13"/>
    <w:rsid w:val="00D3241C"/>
    <w:rsid w:val="00D3253A"/>
    <w:rsid w:val="00D32C29"/>
    <w:rsid w:val="00D32F9F"/>
    <w:rsid w:val="00D335A9"/>
    <w:rsid w:val="00D338CB"/>
    <w:rsid w:val="00D33AEE"/>
    <w:rsid w:val="00D341ED"/>
    <w:rsid w:val="00D3420F"/>
    <w:rsid w:val="00D349ED"/>
    <w:rsid w:val="00D34F9F"/>
    <w:rsid w:val="00D35049"/>
    <w:rsid w:val="00D35E53"/>
    <w:rsid w:val="00D35E98"/>
    <w:rsid w:val="00D3603B"/>
    <w:rsid w:val="00D36252"/>
    <w:rsid w:val="00D36469"/>
    <w:rsid w:val="00D36486"/>
    <w:rsid w:val="00D372D4"/>
    <w:rsid w:val="00D3775F"/>
    <w:rsid w:val="00D404E3"/>
    <w:rsid w:val="00D40699"/>
    <w:rsid w:val="00D4098F"/>
    <w:rsid w:val="00D40ABE"/>
    <w:rsid w:val="00D40B06"/>
    <w:rsid w:val="00D40F12"/>
    <w:rsid w:val="00D41325"/>
    <w:rsid w:val="00D413B2"/>
    <w:rsid w:val="00D4180C"/>
    <w:rsid w:val="00D42583"/>
    <w:rsid w:val="00D42E5A"/>
    <w:rsid w:val="00D430F0"/>
    <w:rsid w:val="00D4318F"/>
    <w:rsid w:val="00D4331A"/>
    <w:rsid w:val="00D434FC"/>
    <w:rsid w:val="00D43C78"/>
    <w:rsid w:val="00D43E0F"/>
    <w:rsid w:val="00D44361"/>
    <w:rsid w:val="00D4443D"/>
    <w:rsid w:val="00D44EE5"/>
    <w:rsid w:val="00D451CE"/>
    <w:rsid w:val="00D455F2"/>
    <w:rsid w:val="00D456F9"/>
    <w:rsid w:val="00D4593D"/>
    <w:rsid w:val="00D45A7F"/>
    <w:rsid w:val="00D4698A"/>
    <w:rsid w:val="00D46B53"/>
    <w:rsid w:val="00D46E5F"/>
    <w:rsid w:val="00D475E9"/>
    <w:rsid w:val="00D47774"/>
    <w:rsid w:val="00D47D42"/>
    <w:rsid w:val="00D47EE4"/>
    <w:rsid w:val="00D47F48"/>
    <w:rsid w:val="00D511C6"/>
    <w:rsid w:val="00D51621"/>
    <w:rsid w:val="00D522EC"/>
    <w:rsid w:val="00D525F4"/>
    <w:rsid w:val="00D52E02"/>
    <w:rsid w:val="00D53391"/>
    <w:rsid w:val="00D53581"/>
    <w:rsid w:val="00D542C4"/>
    <w:rsid w:val="00D54388"/>
    <w:rsid w:val="00D54D75"/>
    <w:rsid w:val="00D5560A"/>
    <w:rsid w:val="00D55747"/>
    <w:rsid w:val="00D55A94"/>
    <w:rsid w:val="00D55E73"/>
    <w:rsid w:val="00D566AD"/>
    <w:rsid w:val="00D56E84"/>
    <w:rsid w:val="00D56EBB"/>
    <w:rsid w:val="00D572AE"/>
    <w:rsid w:val="00D57617"/>
    <w:rsid w:val="00D577A2"/>
    <w:rsid w:val="00D60418"/>
    <w:rsid w:val="00D612AE"/>
    <w:rsid w:val="00D61D31"/>
    <w:rsid w:val="00D61DAF"/>
    <w:rsid w:val="00D61F3D"/>
    <w:rsid w:val="00D622A9"/>
    <w:rsid w:val="00D62CA5"/>
    <w:rsid w:val="00D62FA1"/>
    <w:rsid w:val="00D63301"/>
    <w:rsid w:val="00D637C4"/>
    <w:rsid w:val="00D63D39"/>
    <w:rsid w:val="00D63EB1"/>
    <w:rsid w:val="00D64134"/>
    <w:rsid w:val="00D642D7"/>
    <w:rsid w:val="00D6527A"/>
    <w:rsid w:val="00D65593"/>
    <w:rsid w:val="00D65DB0"/>
    <w:rsid w:val="00D65F46"/>
    <w:rsid w:val="00D66216"/>
    <w:rsid w:val="00D66971"/>
    <w:rsid w:val="00D66B2F"/>
    <w:rsid w:val="00D66CDA"/>
    <w:rsid w:val="00D67640"/>
    <w:rsid w:val="00D678A9"/>
    <w:rsid w:val="00D678BC"/>
    <w:rsid w:val="00D67910"/>
    <w:rsid w:val="00D679ED"/>
    <w:rsid w:val="00D67A45"/>
    <w:rsid w:val="00D67A69"/>
    <w:rsid w:val="00D67ED5"/>
    <w:rsid w:val="00D70079"/>
    <w:rsid w:val="00D70920"/>
    <w:rsid w:val="00D70BAB"/>
    <w:rsid w:val="00D711CD"/>
    <w:rsid w:val="00D7232D"/>
    <w:rsid w:val="00D729B2"/>
    <w:rsid w:val="00D72AFC"/>
    <w:rsid w:val="00D72D54"/>
    <w:rsid w:val="00D739EE"/>
    <w:rsid w:val="00D73DB6"/>
    <w:rsid w:val="00D7409A"/>
    <w:rsid w:val="00D740DA"/>
    <w:rsid w:val="00D7415B"/>
    <w:rsid w:val="00D74599"/>
    <w:rsid w:val="00D74A29"/>
    <w:rsid w:val="00D74AAD"/>
    <w:rsid w:val="00D751AD"/>
    <w:rsid w:val="00D7557E"/>
    <w:rsid w:val="00D758EF"/>
    <w:rsid w:val="00D75AE8"/>
    <w:rsid w:val="00D75C43"/>
    <w:rsid w:val="00D75DA0"/>
    <w:rsid w:val="00D75DE1"/>
    <w:rsid w:val="00D7601E"/>
    <w:rsid w:val="00D76712"/>
    <w:rsid w:val="00D76941"/>
    <w:rsid w:val="00D76DB7"/>
    <w:rsid w:val="00D770B8"/>
    <w:rsid w:val="00D777A8"/>
    <w:rsid w:val="00D77A8F"/>
    <w:rsid w:val="00D77AF9"/>
    <w:rsid w:val="00D77EFF"/>
    <w:rsid w:val="00D8015D"/>
    <w:rsid w:val="00D80458"/>
    <w:rsid w:val="00D80645"/>
    <w:rsid w:val="00D80688"/>
    <w:rsid w:val="00D80ACA"/>
    <w:rsid w:val="00D814D8"/>
    <w:rsid w:val="00D824E2"/>
    <w:rsid w:val="00D826F9"/>
    <w:rsid w:val="00D827A7"/>
    <w:rsid w:val="00D82890"/>
    <w:rsid w:val="00D82C0E"/>
    <w:rsid w:val="00D8377F"/>
    <w:rsid w:val="00D841A9"/>
    <w:rsid w:val="00D84BE1"/>
    <w:rsid w:val="00D85B51"/>
    <w:rsid w:val="00D85B89"/>
    <w:rsid w:val="00D85F0B"/>
    <w:rsid w:val="00D865AA"/>
    <w:rsid w:val="00D86810"/>
    <w:rsid w:val="00D86B7A"/>
    <w:rsid w:val="00D86D63"/>
    <w:rsid w:val="00D874CC"/>
    <w:rsid w:val="00D879DF"/>
    <w:rsid w:val="00D90392"/>
    <w:rsid w:val="00D90AC9"/>
    <w:rsid w:val="00D90D0D"/>
    <w:rsid w:val="00D913D4"/>
    <w:rsid w:val="00D91643"/>
    <w:rsid w:val="00D91660"/>
    <w:rsid w:val="00D916AC"/>
    <w:rsid w:val="00D91D48"/>
    <w:rsid w:val="00D91D67"/>
    <w:rsid w:val="00D920F8"/>
    <w:rsid w:val="00D92770"/>
    <w:rsid w:val="00D92E53"/>
    <w:rsid w:val="00D92EC2"/>
    <w:rsid w:val="00D92ED0"/>
    <w:rsid w:val="00D936D5"/>
    <w:rsid w:val="00D9372F"/>
    <w:rsid w:val="00D9376B"/>
    <w:rsid w:val="00D93838"/>
    <w:rsid w:val="00D93969"/>
    <w:rsid w:val="00D93AE6"/>
    <w:rsid w:val="00D949E2"/>
    <w:rsid w:val="00D94AF0"/>
    <w:rsid w:val="00D94BFE"/>
    <w:rsid w:val="00D95E14"/>
    <w:rsid w:val="00D95EEB"/>
    <w:rsid w:val="00D96792"/>
    <w:rsid w:val="00D96859"/>
    <w:rsid w:val="00D968F1"/>
    <w:rsid w:val="00D96E5B"/>
    <w:rsid w:val="00D97FC6"/>
    <w:rsid w:val="00DA035A"/>
    <w:rsid w:val="00DA068C"/>
    <w:rsid w:val="00DA0B73"/>
    <w:rsid w:val="00DA1401"/>
    <w:rsid w:val="00DA1B63"/>
    <w:rsid w:val="00DA1BA6"/>
    <w:rsid w:val="00DA1FAB"/>
    <w:rsid w:val="00DA2A14"/>
    <w:rsid w:val="00DA2C03"/>
    <w:rsid w:val="00DA2EA3"/>
    <w:rsid w:val="00DA31A6"/>
    <w:rsid w:val="00DA3635"/>
    <w:rsid w:val="00DA3CF7"/>
    <w:rsid w:val="00DA3E15"/>
    <w:rsid w:val="00DA4266"/>
    <w:rsid w:val="00DA4612"/>
    <w:rsid w:val="00DA4765"/>
    <w:rsid w:val="00DA4D83"/>
    <w:rsid w:val="00DA5610"/>
    <w:rsid w:val="00DA610A"/>
    <w:rsid w:val="00DA6E93"/>
    <w:rsid w:val="00DA7E73"/>
    <w:rsid w:val="00DA7ED1"/>
    <w:rsid w:val="00DB06B4"/>
    <w:rsid w:val="00DB09BC"/>
    <w:rsid w:val="00DB1A79"/>
    <w:rsid w:val="00DB1B05"/>
    <w:rsid w:val="00DB1F74"/>
    <w:rsid w:val="00DB2265"/>
    <w:rsid w:val="00DB2587"/>
    <w:rsid w:val="00DB26B8"/>
    <w:rsid w:val="00DB29F6"/>
    <w:rsid w:val="00DB3045"/>
    <w:rsid w:val="00DB3272"/>
    <w:rsid w:val="00DB36BB"/>
    <w:rsid w:val="00DB3F47"/>
    <w:rsid w:val="00DB4497"/>
    <w:rsid w:val="00DB453C"/>
    <w:rsid w:val="00DB45C2"/>
    <w:rsid w:val="00DB45E9"/>
    <w:rsid w:val="00DB461E"/>
    <w:rsid w:val="00DB472F"/>
    <w:rsid w:val="00DB550D"/>
    <w:rsid w:val="00DB5550"/>
    <w:rsid w:val="00DB58BE"/>
    <w:rsid w:val="00DB62A1"/>
    <w:rsid w:val="00DB6D9B"/>
    <w:rsid w:val="00DB6E62"/>
    <w:rsid w:val="00DB6EE8"/>
    <w:rsid w:val="00DB73DC"/>
    <w:rsid w:val="00DB7875"/>
    <w:rsid w:val="00DB7C8D"/>
    <w:rsid w:val="00DC01C2"/>
    <w:rsid w:val="00DC056F"/>
    <w:rsid w:val="00DC0B2B"/>
    <w:rsid w:val="00DC0BBA"/>
    <w:rsid w:val="00DC0E22"/>
    <w:rsid w:val="00DC1C50"/>
    <w:rsid w:val="00DC2179"/>
    <w:rsid w:val="00DC2400"/>
    <w:rsid w:val="00DC2748"/>
    <w:rsid w:val="00DC2987"/>
    <w:rsid w:val="00DC2DF5"/>
    <w:rsid w:val="00DC2F85"/>
    <w:rsid w:val="00DC309E"/>
    <w:rsid w:val="00DC3279"/>
    <w:rsid w:val="00DC32E2"/>
    <w:rsid w:val="00DC34EF"/>
    <w:rsid w:val="00DC3866"/>
    <w:rsid w:val="00DC3A8F"/>
    <w:rsid w:val="00DC41DC"/>
    <w:rsid w:val="00DC428E"/>
    <w:rsid w:val="00DC42E2"/>
    <w:rsid w:val="00DC4CB4"/>
    <w:rsid w:val="00DC51AC"/>
    <w:rsid w:val="00DC5452"/>
    <w:rsid w:val="00DC5C71"/>
    <w:rsid w:val="00DC5DAB"/>
    <w:rsid w:val="00DC6654"/>
    <w:rsid w:val="00DC6892"/>
    <w:rsid w:val="00DC6F47"/>
    <w:rsid w:val="00DC7403"/>
    <w:rsid w:val="00DC7660"/>
    <w:rsid w:val="00DC78A4"/>
    <w:rsid w:val="00DC7D10"/>
    <w:rsid w:val="00DD03BE"/>
    <w:rsid w:val="00DD03C4"/>
    <w:rsid w:val="00DD0736"/>
    <w:rsid w:val="00DD0B61"/>
    <w:rsid w:val="00DD0F48"/>
    <w:rsid w:val="00DD111F"/>
    <w:rsid w:val="00DD1331"/>
    <w:rsid w:val="00DD181B"/>
    <w:rsid w:val="00DD1845"/>
    <w:rsid w:val="00DD26BA"/>
    <w:rsid w:val="00DD285A"/>
    <w:rsid w:val="00DD2C5A"/>
    <w:rsid w:val="00DD3053"/>
    <w:rsid w:val="00DD331D"/>
    <w:rsid w:val="00DD3BBD"/>
    <w:rsid w:val="00DD3C55"/>
    <w:rsid w:val="00DD3ECD"/>
    <w:rsid w:val="00DD42EB"/>
    <w:rsid w:val="00DD4928"/>
    <w:rsid w:val="00DD4C1F"/>
    <w:rsid w:val="00DD4D42"/>
    <w:rsid w:val="00DD53D9"/>
    <w:rsid w:val="00DD5728"/>
    <w:rsid w:val="00DD5913"/>
    <w:rsid w:val="00DD5924"/>
    <w:rsid w:val="00DD718A"/>
    <w:rsid w:val="00DD7931"/>
    <w:rsid w:val="00DD7DDF"/>
    <w:rsid w:val="00DE0804"/>
    <w:rsid w:val="00DE0C7C"/>
    <w:rsid w:val="00DE0EA3"/>
    <w:rsid w:val="00DE0ECF"/>
    <w:rsid w:val="00DE2688"/>
    <w:rsid w:val="00DE2EBC"/>
    <w:rsid w:val="00DE2F16"/>
    <w:rsid w:val="00DE3463"/>
    <w:rsid w:val="00DE3960"/>
    <w:rsid w:val="00DE3D3C"/>
    <w:rsid w:val="00DE41F4"/>
    <w:rsid w:val="00DE457C"/>
    <w:rsid w:val="00DE49CD"/>
    <w:rsid w:val="00DE4B49"/>
    <w:rsid w:val="00DE4EF0"/>
    <w:rsid w:val="00DE5122"/>
    <w:rsid w:val="00DE5181"/>
    <w:rsid w:val="00DE68D8"/>
    <w:rsid w:val="00DE6B9B"/>
    <w:rsid w:val="00DE6E0B"/>
    <w:rsid w:val="00DE738F"/>
    <w:rsid w:val="00DE753E"/>
    <w:rsid w:val="00DE7A6D"/>
    <w:rsid w:val="00DE7B29"/>
    <w:rsid w:val="00DE7F2B"/>
    <w:rsid w:val="00DF0485"/>
    <w:rsid w:val="00DF0F35"/>
    <w:rsid w:val="00DF1A41"/>
    <w:rsid w:val="00DF26BF"/>
    <w:rsid w:val="00DF2B90"/>
    <w:rsid w:val="00DF3075"/>
    <w:rsid w:val="00DF338E"/>
    <w:rsid w:val="00DF352F"/>
    <w:rsid w:val="00DF3AB8"/>
    <w:rsid w:val="00DF3CB0"/>
    <w:rsid w:val="00DF3E53"/>
    <w:rsid w:val="00DF40C2"/>
    <w:rsid w:val="00DF49EB"/>
    <w:rsid w:val="00DF5420"/>
    <w:rsid w:val="00DF62C6"/>
    <w:rsid w:val="00DF7705"/>
    <w:rsid w:val="00DF78E1"/>
    <w:rsid w:val="00DF7907"/>
    <w:rsid w:val="00DF7D29"/>
    <w:rsid w:val="00E00CC2"/>
    <w:rsid w:val="00E00F1C"/>
    <w:rsid w:val="00E0168B"/>
    <w:rsid w:val="00E018F5"/>
    <w:rsid w:val="00E01EB2"/>
    <w:rsid w:val="00E01F67"/>
    <w:rsid w:val="00E027ED"/>
    <w:rsid w:val="00E02C5E"/>
    <w:rsid w:val="00E02D44"/>
    <w:rsid w:val="00E02FD4"/>
    <w:rsid w:val="00E0322E"/>
    <w:rsid w:val="00E038B7"/>
    <w:rsid w:val="00E03A97"/>
    <w:rsid w:val="00E03E04"/>
    <w:rsid w:val="00E03E14"/>
    <w:rsid w:val="00E03ED4"/>
    <w:rsid w:val="00E04DA2"/>
    <w:rsid w:val="00E04EEB"/>
    <w:rsid w:val="00E056C3"/>
    <w:rsid w:val="00E057C7"/>
    <w:rsid w:val="00E05B9D"/>
    <w:rsid w:val="00E062D5"/>
    <w:rsid w:val="00E06910"/>
    <w:rsid w:val="00E06AD1"/>
    <w:rsid w:val="00E06FA7"/>
    <w:rsid w:val="00E07813"/>
    <w:rsid w:val="00E0789E"/>
    <w:rsid w:val="00E07941"/>
    <w:rsid w:val="00E07B73"/>
    <w:rsid w:val="00E07D1B"/>
    <w:rsid w:val="00E07DB5"/>
    <w:rsid w:val="00E100C3"/>
    <w:rsid w:val="00E10321"/>
    <w:rsid w:val="00E105FE"/>
    <w:rsid w:val="00E108E9"/>
    <w:rsid w:val="00E10C95"/>
    <w:rsid w:val="00E11068"/>
    <w:rsid w:val="00E1129B"/>
    <w:rsid w:val="00E119CC"/>
    <w:rsid w:val="00E11DCD"/>
    <w:rsid w:val="00E12381"/>
    <w:rsid w:val="00E124C0"/>
    <w:rsid w:val="00E12813"/>
    <w:rsid w:val="00E1296B"/>
    <w:rsid w:val="00E12DE8"/>
    <w:rsid w:val="00E12F42"/>
    <w:rsid w:val="00E1347D"/>
    <w:rsid w:val="00E13509"/>
    <w:rsid w:val="00E1355F"/>
    <w:rsid w:val="00E139F0"/>
    <w:rsid w:val="00E13F87"/>
    <w:rsid w:val="00E13FA4"/>
    <w:rsid w:val="00E14063"/>
    <w:rsid w:val="00E1407A"/>
    <w:rsid w:val="00E14888"/>
    <w:rsid w:val="00E14AC0"/>
    <w:rsid w:val="00E153E4"/>
    <w:rsid w:val="00E155E4"/>
    <w:rsid w:val="00E1570D"/>
    <w:rsid w:val="00E1591D"/>
    <w:rsid w:val="00E15B0D"/>
    <w:rsid w:val="00E1621E"/>
    <w:rsid w:val="00E163F4"/>
    <w:rsid w:val="00E164DA"/>
    <w:rsid w:val="00E16D05"/>
    <w:rsid w:val="00E16D3E"/>
    <w:rsid w:val="00E16E7C"/>
    <w:rsid w:val="00E16F6F"/>
    <w:rsid w:val="00E17131"/>
    <w:rsid w:val="00E179F3"/>
    <w:rsid w:val="00E17BEF"/>
    <w:rsid w:val="00E2007B"/>
    <w:rsid w:val="00E206A6"/>
    <w:rsid w:val="00E207A9"/>
    <w:rsid w:val="00E20DF0"/>
    <w:rsid w:val="00E21767"/>
    <w:rsid w:val="00E2189B"/>
    <w:rsid w:val="00E219CA"/>
    <w:rsid w:val="00E21F9A"/>
    <w:rsid w:val="00E228A1"/>
    <w:rsid w:val="00E229F0"/>
    <w:rsid w:val="00E22D86"/>
    <w:rsid w:val="00E232FD"/>
    <w:rsid w:val="00E239A2"/>
    <w:rsid w:val="00E23A4E"/>
    <w:rsid w:val="00E23C74"/>
    <w:rsid w:val="00E23D3B"/>
    <w:rsid w:val="00E23ED5"/>
    <w:rsid w:val="00E244F8"/>
    <w:rsid w:val="00E24CB7"/>
    <w:rsid w:val="00E25228"/>
    <w:rsid w:val="00E25332"/>
    <w:rsid w:val="00E262F4"/>
    <w:rsid w:val="00E2666A"/>
    <w:rsid w:val="00E26773"/>
    <w:rsid w:val="00E26A81"/>
    <w:rsid w:val="00E276CB"/>
    <w:rsid w:val="00E27C6F"/>
    <w:rsid w:val="00E27CB1"/>
    <w:rsid w:val="00E27D1F"/>
    <w:rsid w:val="00E30E15"/>
    <w:rsid w:val="00E313A0"/>
    <w:rsid w:val="00E31A8D"/>
    <w:rsid w:val="00E31BD2"/>
    <w:rsid w:val="00E3237C"/>
    <w:rsid w:val="00E32694"/>
    <w:rsid w:val="00E32AAF"/>
    <w:rsid w:val="00E32D97"/>
    <w:rsid w:val="00E34876"/>
    <w:rsid w:val="00E34C69"/>
    <w:rsid w:val="00E351A4"/>
    <w:rsid w:val="00E356CD"/>
    <w:rsid w:val="00E35DCF"/>
    <w:rsid w:val="00E362E1"/>
    <w:rsid w:val="00E36335"/>
    <w:rsid w:val="00E36AAE"/>
    <w:rsid w:val="00E37245"/>
    <w:rsid w:val="00E37C3A"/>
    <w:rsid w:val="00E37D8E"/>
    <w:rsid w:val="00E40017"/>
    <w:rsid w:val="00E4003F"/>
    <w:rsid w:val="00E40134"/>
    <w:rsid w:val="00E401B9"/>
    <w:rsid w:val="00E4052E"/>
    <w:rsid w:val="00E4083C"/>
    <w:rsid w:val="00E40C23"/>
    <w:rsid w:val="00E41408"/>
    <w:rsid w:val="00E41CF7"/>
    <w:rsid w:val="00E4270E"/>
    <w:rsid w:val="00E4283D"/>
    <w:rsid w:val="00E42A80"/>
    <w:rsid w:val="00E43938"/>
    <w:rsid w:val="00E43DA6"/>
    <w:rsid w:val="00E44591"/>
    <w:rsid w:val="00E44C07"/>
    <w:rsid w:val="00E4537F"/>
    <w:rsid w:val="00E45B2D"/>
    <w:rsid w:val="00E4628B"/>
    <w:rsid w:val="00E464B5"/>
    <w:rsid w:val="00E46510"/>
    <w:rsid w:val="00E46785"/>
    <w:rsid w:val="00E467CB"/>
    <w:rsid w:val="00E46892"/>
    <w:rsid w:val="00E46C81"/>
    <w:rsid w:val="00E477C0"/>
    <w:rsid w:val="00E4791C"/>
    <w:rsid w:val="00E479C2"/>
    <w:rsid w:val="00E504D3"/>
    <w:rsid w:val="00E50674"/>
    <w:rsid w:val="00E50698"/>
    <w:rsid w:val="00E507E4"/>
    <w:rsid w:val="00E509EC"/>
    <w:rsid w:val="00E50F11"/>
    <w:rsid w:val="00E51311"/>
    <w:rsid w:val="00E51411"/>
    <w:rsid w:val="00E51558"/>
    <w:rsid w:val="00E519FE"/>
    <w:rsid w:val="00E51ED8"/>
    <w:rsid w:val="00E51F47"/>
    <w:rsid w:val="00E52025"/>
    <w:rsid w:val="00E521A1"/>
    <w:rsid w:val="00E52E40"/>
    <w:rsid w:val="00E536DC"/>
    <w:rsid w:val="00E53992"/>
    <w:rsid w:val="00E539B0"/>
    <w:rsid w:val="00E53B9B"/>
    <w:rsid w:val="00E53C5F"/>
    <w:rsid w:val="00E53FB1"/>
    <w:rsid w:val="00E5412C"/>
    <w:rsid w:val="00E54267"/>
    <w:rsid w:val="00E5499A"/>
    <w:rsid w:val="00E54C6F"/>
    <w:rsid w:val="00E551BC"/>
    <w:rsid w:val="00E55740"/>
    <w:rsid w:val="00E5598A"/>
    <w:rsid w:val="00E55A21"/>
    <w:rsid w:val="00E55ED5"/>
    <w:rsid w:val="00E5623B"/>
    <w:rsid w:val="00E5630D"/>
    <w:rsid w:val="00E56692"/>
    <w:rsid w:val="00E56753"/>
    <w:rsid w:val="00E56958"/>
    <w:rsid w:val="00E56AC1"/>
    <w:rsid w:val="00E56CB2"/>
    <w:rsid w:val="00E56FCC"/>
    <w:rsid w:val="00E5733B"/>
    <w:rsid w:val="00E57E07"/>
    <w:rsid w:val="00E6010B"/>
    <w:rsid w:val="00E60525"/>
    <w:rsid w:val="00E60550"/>
    <w:rsid w:val="00E60AB0"/>
    <w:rsid w:val="00E60E72"/>
    <w:rsid w:val="00E6169D"/>
    <w:rsid w:val="00E616F5"/>
    <w:rsid w:val="00E61A7C"/>
    <w:rsid w:val="00E62493"/>
    <w:rsid w:val="00E62563"/>
    <w:rsid w:val="00E62896"/>
    <w:rsid w:val="00E62940"/>
    <w:rsid w:val="00E62BE7"/>
    <w:rsid w:val="00E635E3"/>
    <w:rsid w:val="00E636A9"/>
    <w:rsid w:val="00E63733"/>
    <w:rsid w:val="00E64265"/>
    <w:rsid w:val="00E64F45"/>
    <w:rsid w:val="00E65258"/>
    <w:rsid w:val="00E658C6"/>
    <w:rsid w:val="00E65A4D"/>
    <w:rsid w:val="00E65B61"/>
    <w:rsid w:val="00E672B6"/>
    <w:rsid w:val="00E67310"/>
    <w:rsid w:val="00E67422"/>
    <w:rsid w:val="00E6783B"/>
    <w:rsid w:val="00E67E5D"/>
    <w:rsid w:val="00E70059"/>
    <w:rsid w:val="00E704B8"/>
    <w:rsid w:val="00E70807"/>
    <w:rsid w:val="00E7084A"/>
    <w:rsid w:val="00E7085D"/>
    <w:rsid w:val="00E7096A"/>
    <w:rsid w:val="00E70E9C"/>
    <w:rsid w:val="00E70F8A"/>
    <w:rsid w:val="00E7127D"/>
    <w:rsid w:val="00E712F1"/>
    <w:rsid w:val="00E717C9"/>
    <w:rsid w:val="00E71DD9"/>
    <w:rsid w:val="00E72287"/>
    <w:rsid w:val="00E72A4D"/>
    <w:rsid w:val="00E72D2B"/>
    <w:rsid w:val="00E72FD7"/>
    <w:rsid w:val="00E7303C"/>
    <w:rsid w:val="00E733C7"/>
    <w:rsid w:val="00E736D2"/>
    <w:rsid w:val="00E73BE5"/>
    <w:rsid w:val="00E73CC3"/>
    <w:rsid w:val="00E73DD9"/>
    <w:rsid w:val="00E74A7B"/>
    <w:rsid w:val="00E74F38"/>
    <w:rsid w:val="00E7515D"/>
    <w:rsid w:val="00E75581"/>
    <w:rsid w:val="00E758D7"/>
    <w:rsid w:val="00E75A0A"/>
    <w:rsid w:val="00E75E09"/>
    <w:rsid w:val="00E76120"/>
    <w:rsid w:val="00E76BB6"/>
    <w:rsid w:val="00E76BD1"/>
    <w:rsid w:val="00E775A5"/>
    <w:rsid w:val="00E775E0"/>
    <w:rsid w:val="00E77EA7"/>
    <w:rsid w:val="00E81352"/>
    <w:rsid w:val="00E81704"/>
    <w:rsid w:val="00E81705"/>
    <w:rsid w:val="00E821A2"/>
    <w:rsid w:val="00E82498"/>
    <w:rsid w:val="00E824C5"/>
    <w:rsid w:val="00E82CED"/>
    <w:rsid w:val="00E82EA4"/>
    <w:rsid w:val="00E83708"/>
    <w:rsid w:val="00E83857"/>
    <w:rsid w:val="00E83D39"/>
    <w:rsid w:val="00E83FFF"/>
    <w:rsid w:val="00E84676"/>
    <w:rsid w:val="00E848EA"/>
    <w:rsid w:val="00E85048"/>
    <w:rsid w:val="00E85596"/>
    <w:rsid w:val="00E85BFE"/>
    <w:rsid w:val="00E864BF"/>
    <w:rsid w:val="00E86658"/>
    <w:rsid w:val="00E86A47"/>
    <w:rsid w:val="00E87B52"/>
    <w:rsid w:val="00E87D44"/>
    <w:rsid w:val="00E90114"/>
    <w:rsid w:val="00E9179B"/>
    <w:rsid w:val="00E91AF3"/>
    <w:rsid w:val="00E92043"/>
    <w:rsid w:val="00E92466"/>
    <w:rsid w:val="00E92490"/>
    <w:rsid w:val="00E92650"/>
    <w:rsid w:val="00E926D7"/>
    <w:rsid w:val="00E92EAB"/>
    <w:rsid w:val="00E92F67"/>
    <w:rsid w:val="00E931AB"/>
    <w:rsid w:val="00E934B9"/>
    <w:rsid w:val="00E94474"/>
    <w:rsid w:val="00E944D9"/>
    <w:rsid w:val="00E949BF"/>
    <w:rsid w:val="00E94E5F"/>
    <w:rsid w:val="00E9515D"/>
    <w:rsid w:val="00E95E1F"/>
    <w:rsid w:val="00E96086"/>
    <w:rsid w:val="00E9616C"/>
    <w:rsid w:val="00E96D84"/>
    <w:rsid w:val="00E9710D"/>
    <w:rsid w:val="00E97F7A"/>
    <w:rsid w:val="00EA03AD"/>
    <w:rsid w:val="00EA05E2"/>
    <w:rsid w:val="00EA0FBC"/>
    <w:rsid w:val="00EA1A59"/>
    <w:rsid w:val="00EA1ED5"/>
    <w:rsid w:val="00EA21ED"/>
    <w:rsid w:val="00EA2334"/>
    <w:rsid w:val="00EA2760"/>
    <w:rsid w:val="00EA2B8D"/>
    <w:rsid w:val="00EA2EC4"/>
    <w:rsid w:val="00EA2FB0"/>
    <w:rsid w:val="00EA3059"/>
    <w:rsid w:val="00EA38AA"/>
    <w:rsid w:val="00EA3FC1"/>
    <w:rsid w:val="00EA4409"/>
    <w:rsid w:val="00EA50D8"/>
    <w:rsid w:val="00EA5198"/>
    <w:rsid w:val="00EA5716"/>
    <w:rsid w:val="00EA5AB2"/>
    <w:rsid w:val="00EA5F4B"/>
    <w:rsid w:val="00EA63FD"/>
    <w:rsid w:val="00EA65C6"/>
    <w:rsid w:val="00EA6873"/>
    <w:rsid w:val="00EA6EB0"/>
    <w:rsid w:val="00EA7845"/>
    <w:rsid w:val="00EA7B84"/>
    <w:rsid w:val="00EA7C7C"/>
    <w:rsid w:val="00EA7DD6"/>
    <w:rsid w:val="00EA7E3B"/>
    <w:rsid w:val="00EB049B"/>
    <w:rsid w:val="00EB1546"/>
    <w:rsid w:val="00EB1940"/>
    <w:rsid w:val="00EB1AAC"/>
    <w:rsid w:val="00EB1B2D"/>
    <w:rsid w:val="00EB1B94"/>
    <w:rsid w:val="00EB1FC6"/>
    <w:rsid w:val="00EB3276"/>
    <w:rsid w:val="00EB39FF"/>
    <w:rsid w:val="00EB440B"/>
    <w:rsid w:val="00EB456C"/>
    <w:rsid w:val="00EB4DAC"/>
    <w:rsid w:val="00EB50DD"/>
    <w:rsid w:val="00EB587A"/>
    <w:rsid w:val="00EB58D6"/>
    <w:rsid w:val="00EB5A70"/>
    <w:rsid w:val="00EB5C11"/>
    <w:rsid w:val="00EB673A"/>
    <w:rsid w:val="00EB6FE4"/>
    <w:rsid w:val="00EB7125"/>
    <w:rsid w:val="00EB785F"/>
    <w:rsid w:val="00EC0ACF"/>
    <w:rsid w:val="00EC118D"/>
    <w:rsid w:val="00EC1B05"/>
    <w:rsid w:val="00EC1C7D"/>
    <w:rsid w:val="00EC1CA8"/>
    <w:rsid w:val="00EC1F85"/>
    <w:rsid w:val="00EC2B00"/>
    <w:rsid w:val="00EC2E52"/>
    <w:rsid w:val="00EC38FF"/>
    <w:rsid w:val="00EC3B1C"/>
    <w:rsid w:val="00EC3E23"/>
    <w:rsid w:val="00EC46E7"/>
    <w:rsid w:val="00EC48A8"/>
    <w:rsid w:val="00EC4DC3"/>
    <w:rsid w:val="00EC5382"/>
    <w:rsid w:val="00EC571F"/>
    <w:rsid w:val="00EC5AF6"/>
    <w:rsid w:val="00EC651A"/>
    <w:rsid w:val="00EC6E4E"/>
    <w:rsid w:val="00EC70B1"/>
    <w:rsid w:val="00EC78B0"/>
    <w:rsid w:val="00EC7912"/>
    <w:rsid w:val="00EC7DD9"/>
    <w:rsid w:val="00ED030D"/>
    <w:rsid w:val="00ED066B"/>
    <w:rsid w:val="00ED0A3C"/>
    <w:rsid w:val="00ED19A8"/>
    <w:rsid w:val="00ED1CD0"/>
    <w:rsid w:val="00ED1DFB"/>
    <w:rsid w:val="00ED1F3A"/>
    <w:rsid w:val="00ED281C"/>
    <w:rsid w:val="00ED2B9D"/>
    <w:rsid w:val="00ED316A"/>
    <w:rsid w:val="00ED32F4"/>
    <w:rsid w:val="00ED35B6"/>
    <w:rsid w:val="00ED3A8B"/>
    <w:rsid w:val="00ED3C20"/>
    <w:rsid w:val="00ED3C9E"/>
    <w:rsid w:val="00ED3D0F"/>
    <w:rsid w:val="00ED3E1E"/>
    <w:rsid w:val="00ED4F37"/>
    <w:rsid w:val="00ED505B"/>
    <w:rsid w:val="00ED5CC0"/>
    <w:rsid w:val="00ED66F5"/>
    <w:rsid w:val="00ED6806"/>
    <w:rsid w:val="00ED6C73"/>
    <w:rsid w:val="00ED6E46"/>
    <w:rsid w:val="00ED6FEB"/>
    <w:rsid w:val="00ED740F"/>
    <w:rsid w:val="00ED7AF4"/>
    <w:rsid w:val="00ED7E95"/>
    <w:rsid w:val="00EE01A6"/>
    <w:rsid w:val="00EE0D30"/>
    <w:rsid w:val="00EE0F29"/>
    <w:rsid w:val="00EE1211"/>
    <w:rsid w:val="00EE17A1"/>
    <w:rsid w:val="00EE1907"/>
    <w:rsid w:val="00EE1E20"/>
    <w:rsid w:val="00EE20D3"/>
    <w:rsid w:val="00EE20EC"/>
    <w:rsid w:val="00EE2475"/>
    <w:rsid w:val="00EE2CBF"/>
    <w:rsid w:val="00EE2E93"/>
    <w:rsid w:val="00EE2EA7"/>
    <w:rsid w:val="00EE3018"/>
    <w:rsid w:val="00EE30BA"/>
    <w:rsid w:val="00EE32A0"/>
    <w:rsid w:val="00EE3460"/>
    <w:rsid w:val="00EE37B1"/>
    <w:rsid w:val="00EE386B"/>
    <w:rsid w:val="00EE3963"/>
    <w:rsid w:val="00EE3D1B"/>
    <w:rsid w:val="00EE3FEA"/>
    <w:rsid w:val="00EE4596"/>
    <w:rsid w:val="00EE47A5"/>
    <w:rsid w:val="00EE4BF9"/>
    <w:rsid w:val="00EE56D0"/>
    <w:rsid w:val="00EE56D6"/>
    <w:rsid w:val="00EE5D8D"/>
    <w:rsid w:val="00EE6405"/>
    <w:rsid w:val="00EE7853"/>
    <w:rsid w:val="00EF0AB4"/>
    <w:rsid w:val="00EF0BFC"/>
    <w:rsid w:val="00EF0F0E"/>
    <w:rsid w:val="00EF0FAA"/>
    <w:rsid w:val="00EF0FB4"/>
    <w:rsid w:val="00EF0FFC"/>
    <w:rsid w:val="00EF1102"/>
    <w:rsid w:val="00EF1988"/>
    <w:rsid w:val="00EF1FEB"/>
    <w:rsid w:val="00EF23DA"/>
    <w:rsid w:val="00EF24E2"/>
    <w:rsid w:val="00EF2671"/>
    <w:rsid w:val="00EF2948"/>
    <w:rsid w:val="00EF36E8"/>
    <w:rsid w:val="00EF39C2"/>
    <w:rsid w:val="00EF4964"/>
    <w:rsid w:val="00EF4DE4"/>
    <w:rsid w:val="00EF571F"/>
    <w:rsid w:val="00EF5AE9"/>
    <w:rsid w:val="00EF5F48"/>
    <w:rsid w:val="00EF630B"/>
    <w:rsid w:val="00EF6559"/>
    <w:rsid w:val="00EF670B"/>
    <w:rsid w:val="00EF6CCF"/>
    <w:rsid w:val="00EF7E15"/>
    <w:rsid w:val="00EF7ED5"/>
    <w:rsid w:val="00F004BA"/>
    <w:rsid w:val="00F013A9"/>
    <w:rsid w:val="00F019B0"/>
    <w:rsid w:val="00F01DAF"/>
    <w:rsid w:val="00F02970"/>
    <w:rsid w:val="00F02C7B"/>
    <w:rsid w:val="00F036D2"/>
    <w:rsid w:val="00F04464"/>
    <w:rsid w:val="00F04870"/>
    <w:rsid w:val="00F04DFA"/>
    <w:rsid w:val="00F04E77"/>
    <w:rsid w:val="00F0501A"/>
    <w:rsid w:val="00F06A26"/>
    <w:rsid w:val="00F06F18"/>
    <w:rsid w:val="00F07A14"/>
    <w:rsid w:val="00F07DAC"/>
    <w:rsid w:val="00F07F36"/>
    <w:rsid w:val="00F07FF1"/>
    <w:rsid w:val="00F101B7"/>
    <w:rsid w:val="00F10725"/>
    <w:rsid w:val="00F10DF4"/>
    <w:rsid w:val="00F118F3"/>
    <w:rsid w:val="00F11BAC"/>
    <w:rsid w:val="00F11FEE"/>
    <w:rsid w:val="00F124E2"/>
    <w:rsid w:val="00F1259E"/>
    <w:rsid w:val="00F126B7"/>
    <w:rsid w:val="00F12EE1"/>
    <w:rsid w:val="00F136FB"/>
    <w:rsid w:val="00F1370E"/>
    <w:rsid w:val="00F13B96"/>
    <w:rsid w:val="00F13F82"/>
    <w:rsid w:val="00F143B2"/>
    <w:rsid w:val="00F14510"/>
    <w:rsid w:val="00F146DD"/>
    <w:rsid w:val="00F1477F"/>
    <w:rsid w:val="00F150C2"/>
    <w:rsid w:val="00F1542D"/>
    <w:rsid w:val="00F15F60"/>
    <w:rsid w:val="00F16314"/>
    <w:rsid w:val="00F163E9"/>
    <w:rsid w:val="00F16E88"/>
    <w:rsid w:val="00F171DA"/>
    <w:rsid w:val="00F17AD0"/>
    <w:rsid w:val="00F20774"/>
    <w:rsid w:val="00F20F3C"/>
    <w:rsid w:val="00F2152B"/>
    <w:rsid w:val="00F2190F"/>
    <w:rsid w:val="00F21C61"/>
    <w:rsid w:val="00F21E63"/>
    <w:rsid w:val="00F21F48"/>
    <w:rsid w:val="00F22032"/>
    <w:rsid w:val="00F2206B"/>
    <w:rsid w:val="00F2270B"/>
    <w:rsid w:val="00F22B08"/>
    <w:rsid w:val="00F2353B"/>
    <w:rsid w:val="00F24323"/>
    <w:rsid w:val="00F2463A"/>
    <w:rsid w:val="00F247C6"/>
    <w:rsid w:val="00F25075"/>
    <w:rsid w:val="00F25BD1"/>
    <w:rsid w:val="00F25E26"/>
    <w:rsid w:val="00F26215"/>
    <w:rsid w:val="00F26C32"/>
    <w:rsid w:val="00F2763B"/>
    <w:rsid w:val="00F300AC"/>
    <w:rsid w:val="00F302B1"/>
    <w:rsid w:val="00F30806"/>
    <w:rsid w:val="00F320D4"/>
    <w:rsid w:val="00F3246B"/>
    <w:rsid w:val="00F32559"/>
    <w:rsid w:val="00F328C5"/>
    <w:rsid w:val="00F33B64"/>
    <w:rsid w:val="00F33D7F"/>
    <w:rsid w:val="00F33F98"/>
    <w:rsid w:val="00F34154"/>
    <w:rsid w:val="00F34322"/>
    <w:rsid w:val="00F343DD"/>
    <w:rsid w:val="00F34483"/>
    <w:rsid w:val="00F346AA"/>
    <w:rsid w:val="00F349DD"/>
    <w:rsid w:val="00F34A07"/>
    <w:rsid w:val="00F34FD1"/>
    <w:rsid w:val="00F353A8"/>
    <w:rsid w:val="00F3545B"/>
    <w:rsid w:val="00F3596A"/>
    <w:rsid w:val="00F35C82"/>
    <w:rsid w:val="00F35D63"/>
    <w:rsid w:val="00F35ED9"/>
    <w:rsid w:val="00F36045"/>
    <w:rsid w:val="00F3630D"/>
    <w:rsid w:val="00F36702"/>
    <w:rsid w:val="00F373CC"/>
    <w:rsid w:val="00F374B5"/>
    <w:rsid w:val="00F374D9"/>
    <w:rsid w:val="00F37608"/>
    <w:rsid w:val="00F37A47"/>
    <w:rsid w:val="00F4061D"/>
    <w:rsid w:val="00F40BA2"/>
    <w:rsid w:val="00F40ED0"/>
    <w:rsid w:val="00F40EEB"/>
    <w:rsid w:val="00F414E6"/>
    <w:rsid w:val="00F41871"/>
    <w:rsid w:val="00F4190B"/>
    <w:rsid w:val="00F41A79"/>
    <w:rsid w:val="00F41E38"/>
    <w:rsid w:val="00F41F63"/>
    <w:rsid w:val="00F42272"/>
    <w:rsid w:val="00F42330"/>
    <w:rsid w:val="00F424BC"/>
    <w:rsid w:val="00F428B1"/>
    <w:rsid w:val="00F42A4B"/>
    <w:rsid w:val="00F436DE"/>
    <w:rsid w:val="00F44231"/>
    <w:rsid w:val="00F4448C"/>
    <w:rsid w:val="00F447E5"/>
    <w:rsid w:val="00F44A38"/>
    <w:rsid w:val="00F453F1"/>
    <w:rsid w:val="00F4597A"/>
    <w:rsid w:val="00F45CC1"/>
    <w:rsid w:val="00F45E2E"/>
    <w:rsid w:val="00F47D6B"/>
    <w:rsid w:val="00F50036"/>
    <w:rsid w:val="00F5042B"/>
    <w:rsid w:val="00F505A3"/>
    <w:rsid w:val="00F50D40"/>
    <w:rsid w:val="00F5168D"/>
    <w:rsid w:val="00F51941"/>
    <w:rsid w:val="00F52DD4"/>
    <w:rsid w:val="00F52F0D"/>
    <w:rsid w:val="00F52F6F"/>
    <w:rsid w:val="00F5382C"/>
    <w:rsid w:val="00F53DC8"/>
    <w:rsid w:val="00F54A86"/>
    <w:rsid w:val="00F54AA1"/>
    <w:rsid w:val="00F55108"/>
    <w:rsid w:val="00F552F6"/>
    <w:rsid w:val="00F553BF"/>
    <w:rsid w:val="00F5548D"/>
    <w:rsid w:val="00F5569D"/>
    <w:rsid w:val="00F56659"/>
    <w:rsid w:val="00F5697F"/>
    <w:rsid w:val="00F56E67"/>
    <w:rsid w:val="00F56FFE"/>
    <w:rsid w:val="00F572C8"/>
    <w:rsid w:val="00F57951"/>
    <w:rsid w:val="00F57AE5"/>
    <w:rsid w:val="00F60A85"/>
    <w:rsid w:val="00F60DC2"/>
    <w:rsid w:val="00F60DF9"/>
    <w:rsid w:val="00F6140A"/>
    <w:rsid w:val="00F61729"/>
    <w:rsid w:val="00F6175E"/>
    <w:rsid w:val="00F61B41"/>
    <w:rsid w:val="00F61D74"/>
    <w:rsid w:val="00F629F8"/>
    <w:rsid w:val="00F62F42"/>
    <w:rsid w:val="00F639A3"/>
    <w:rsid w:val="00F63A05"/>
    <w:rsid w:val="00F63C3D"/>
    <w:rsid w:val="00F6424E"/>
    <w:rsid w:val="00F64701"/>
    <w:rsid w:val="00F64A17"/>
    <w:rsid w:val="00F64A8A"/>
    <w:rsid w:val="00F651A2"/>
    <w:rsid w:val="00F65294"/>
    <w:rsid w:val="00F652E2"/>
    <w:rsid w:val="00F6532C"/>
    <w:rsid w:val="00F653DE"/>
    <w:rsid w:val="00F657E1"/>
    <w:rsid w:val="00F65997"/>
    <w:rsid w:val="00F65E27"/>
    <w:rsid w:val="00F65EBA"/>
    <w:rsid w:val="00F6668F"/>
    <w:rsid w:val="00F66F4C"/>
    <w:rsid w:val="00F6733D"/>
    <w:rsid w:val="00F67FA7"/>
    <w:rsid w:val="00F70672"/>
    <w:rsid w:val="00F70A1C"/>
    <w:rsid w:val="00F712ED"/>
    <w:rsid w:val="00F713AE"/>
    <w:rsid w:val="00F71C62"/>
    <w:rsid w:val="00F71D9A"/>
    <w:rsid w:val="00F7237A"/>
    <w:rsid w:val="00F724F3"/>
    <w:rsid w:val="00F72B3F"/>
    <w:rsid w:val="00F72BF7"/>
    <w:rsid w:val="00F73CB5"/>
    <w:rsid w:val="00F73D5F"/>
    <w:rsid w:val="00F7444F"/>
    <w:rsid w:val="00F74B94"/>
    <w:rsid w:val="00F752FA"/>
    <w:rsid w:val="00F759A2"/>
    <w:rsid w:val="00F759DA"/>
    <w:rsid w:val="00F759EE"/>
    <w:rsid w:val="00F769D7"/>
    <w:rsid w:val="00F76DEF"/>
    <w:rsid w:val="00F76EA0"/>
    <w:rsid w:val="00F76FCE"/>
    <w:rsid w:val="00F7724A"/>
    <w:rsid w:val="00F7741D"/>
    <w:rsid w:val="00F7760E"/>
    <w:rsid w:val="00F776EB"/>
    <w:rsid w:val="00F8065A"/>
    <w:rsid w:val="00F80AB0"/>
    <w:rsid w:val="00F814D9"/>
    <w:rsid w:val="00F818A8"/>
    <w:rsid w:val="00F82309"/>
    <w:rsid w:val="00F82B7A"/>
    <w:rsid w:val="00F83B7B"/>
    <w:rsid w:val="00F83C4D"/>
    <w:rsid w:val="00F844F8"/>
    <w:rsid w:val="00F84BAE"/>
    <w:rsid w:val="00F858AD"/>
    <w:rsid w:val="00F85B50"/>
    <w:rsid w:val="00F8605F"/>
    <w:rsid w:val="00F860C4"/>
    <w:rsid w:val="00F86B1F"/>
    <w:rsid w:val="00F8704D"/>
    <w:rsid w:val="00F87458"/>
    <w:rsid w:val="00F90EEC"/>
    <w:rsid w:val="00F90FAF"/>
    <w:rsid w:val="00F90FB4"/>
    <w:rsid w:val="00F91F12"/>
    <w:rsid w:val="00F92234"/>
    <w:rsid w:val="00F9258C"/>
    <w:rsid w:val="00F928BD"/>
    <w:rsid w:val="00F92D3E"/>
    <w:rsid w:val="00F93102"/>
    <w:rsid w:val="00F9311C"/>
    <w:rsid w:val="00F933C4"/>
    <w:rsid w:val="00F9363E"/>
    <w:rsid w:val="00F93B47"/>
    <w:rsid w:val="00F94DDB"/>
    <w:rsid w:val="00F950D9"/>
    <w:rsid w:val="00F9524C"/>
    <w:rsid w:val="00F954F3"/>
    <w:rsid w:val="00F9656F"/>
    <w:rsid w:val="00F96714"/>
    <w:rsid w:val="00F9682F"/>
    <w:rsid w:val="00F96E17"/>
    <w:rsid w:val="00F97C3A"/>
    <w:rsid w:val="00F97FE8"/>
    <w:rsid w:val="00FA06DE"/>
    <w:rsid w:val="00FA0B5E"/>
    <w:rsid w:val="00FA0C46"/>
    <w:rsid w:val="00FA1474"/>
    <w:rsid w:val="00FA1591"/>
    <w:rsid w:val="00FA188F"/>
    <w:rsid w:val="00FA1A7D"/>
    <w:rsid w:val="00FA1C17"/>
    <w:rsid w:val="00FA1F40"/>
    <w:rsid w:val="00FA2096"/>
    <w:rsid w:val="00FA228E"/>
    <w:rsid w:val="00FA2DC1"/>
    <w:rsid w:val="00FA3195"/>
    <w:rsid w:val="00FA3B0B"/>
    <w:rsid w:val="00FA3C52"/>
    <w:rsid w:val="00FA47D8"/>
    <w:rsid w:val="00FA4BCF"/>
    <w:rsid w:val="00FA501C"/>
    <w:rsid w:val="00FA5054"/>
    <w:rsid w:val="00FA5600"/>
    <w:rsid w:val="00FA592D"/>
    <w:rsid w:val="00FA620D"/>
    <w:rsid w:val="00FA6622"/>
    <w:rsid w:val="00FA6886"/>
    <w:rsid w:val="00FA6E6F"/>
    <w:rsid w:val="00FB00FA"/>
    <w:rsid w:val="00FB0576"/>
    <w:rsid w:val="00FB0AB3"/>
    <w:rsid w:val="00FB14DA"/>
    <w:rsid w:val="00FB1AAB"/>
    <w:rsid w:val="00FB1D6F"/>
    <w:rsid w:val="00FB2EF3"/>
    <w:rsid w:val="00FB3034"/>
    <w:rsid w:val="00FB346F"/>
    <w:rsid w:val="00FB34D3"/>
    <w:rsid w:val="00FB3713"/>
    <w:rsid w:val="00FB374B"/>
    <w:rsid w:val="00FB4AF1"/>
    <w:rsid w:val="00FB4C7A"/>
    <w:rsid w:val="00FB4E21"/>
    <w:rsid w:val="00FB52D9"/>
    <w:rsid w:val="00FB5313"/>
    <w:rsid w:val="00FB57B7"/>
    <w:rsid w:val="00FB58D8"/>
    <w:rsid w:val="00FB6000"/>
    <w:rsid w:val="00FB6F74"/>
    <w:rsid w:val="00FB7FF1"/>
    <w:rsid w:val="00FC09D2"/>
    <w:rsid w:val="00FC0A4A"/>
    <w:rsid w:val="00FC0D47"/>
    <w:rsid w:val="00FC17FC"/>
    <w:rsid w:val="00FC1D03"/>
    <w:rsid w:val="00FC1E1D"/>
    <w:rsid w:val="00FC1F96"/>
    <w:rsid w:val="00FC225C"/>
    <w:rsid w:val="00FC31FC"/>
    <w:rsid w:val="00FC33D6"/>
    <w:rsid w:val="00FC3616"/>
    <w:rsid w:val="00FC44F5"/>
    <w:rsid w:val="00FC46A2"/>
    <w:rsid w:val="00FC51A5"/>
    <w:rsid w:val="00FC523C"/>
    <w:rsid w:val="00FC5254"/>
    <w:rsid w:val="00FC5446"/>
    <w:rsid w:val="00FC5751"/>
    <w:rsid w:val="00FC598F"/>
    <w:rsid w:val="00FC5F55"/>
    <w:rsid w:val="00FC5F8A"/>
    <w:rsid w:val="00FC7333"/>
    <w:rsid w:val="00FC7C22"/>
    <w:rsid w:val="00FC7E27"/>
    <w:rsid w:val="00FD0574"/>
    <w:rsid w:val="00FD0866"/>
    <w:rsid w:val="00FD0C74"/>
    <w:rsid w:val="00FD0CB3"/>
    <w:rsid w:val="00FD0DAE"/>
    <w:rsid w:val="00FD13BD"/>
    <w:rsid w:val="00FD1A86"/>
    <w:rsid w:val="00FD1FD4"/>
    <w:rsid w:val="00FD214A"/>
    <w:rsid w:val="00FD2728"/>
    <w:rsid w:val="00FD273B"/>
    <w:rsid w:val="00FD360D"/>
    <w:rsid w:val="00FD3668"/>
    <w:rsid w:val="00FD37A6"/>
    <w:rsid w:val="00FD3E09"/>
    <w:rsid w:val="00FD4521"/>
    <w:rsid w:val="00FD4588"/>
    <w:rsid w:val="00FD47A9"/>
    <w:rsid w:val="00FD4A84"/>
    <w:rsid w:val="00FD4B35"/>
    <w:rsid w:val="00FD4B3B"/>
    <w:rsid w:val="00FD4CFF"/>
    <w:rsid w:val="00FD59DD"/>
    <w:rsid w:val="00FD5AAF"/>
    <w:rsid w:val="00FD5F91"/>
    <w:rsid w:val="00FD688E"/>
    <w:rsid w:val="00FD6A6C"/>
    <w:rsid w:val="00FD6D62"/>
    <w:rsid w:val="00FD6E96"/>
    <w:rsid w:val="00FD724A"/>
    <w:rsid w:val="00FD7703"/>
    <w:rsid w:val="00FD7C6A"/>
    <w:rsid w:val="00FD7E11"/>
    <w:rsid w:val="00FE06E5"/>
    <w:rsid w:val="00FE0723"/>
    <w:rsid w:val="00FE096B"/>
    <w:rsid w:val="00FE0AF4"/>
    <w:rsid w:val="00FE1274"/>
    <w:rsid w:val="00FE12B2"/>
    <w:rsid w:val="00FE1468"/>
    <w:rsid w:val="00FE1734"/>
    <w:rsid w:val="00FE174B"/>
    <w:rsid w:val="00FE1D57"/>
    <w:rsid w:val="00FE2907"/>
    <w:rsid w:val="00FE2CED"/>
    <w:rsid w:val="00FE2D5E"/>
    <w:rsid w:val="00FE2E57"/>
    <w:rsid w:val="00FE320A"/>
    <w:rsid w:val="00FE35B7"/>
    <w:rsid w:val="00FE3CCF"/>
    <w:rsid w:val="00FE3CE6"/>
    <w:rsid w:val="00FE3DB1"/>
    <w:rsid w:val="00FE441E"/>
    <w:rsid w:val="00FE4E7B"/>
    <w:rsid w:val="00FE53C1"/>
    <w:rsid w:val="00FE5675"/>
    <w:rsid w:val="00FE59C6"/>
    <w:rsid w:val="00FE5E57"/>
    <w:rsid w:val="00FE5FEC"/>
    <w:rsid w:val="00FE6270"/>
    <w:rsid w:val="00FE63EA"/>
    <w:rsid w:val="00FE697B"/>
    <w:rsid w:val="00FE6AC4"/>
    <w:rsid w:val="00FE6B07"/>
    <w:rsid w:val="00FE723F"/>
    <w:rsid w:val="00FE74F9"/>
    <w:rsid w:val="00FE7679"/>
    <w:rsid w:val="00FE76AA"/>
    <w:rsid w:val="00FE791C"/>
    <w:rsid w:val="00FE7AAC"/>
    <w:rsid w:val="00FE7DC0"/>
    <w:rsid w:val="00FE7F43"/>
    <w:rsid w:val="00FF0697"/>
    <w:rsid w:val="00FF079B"/>
    <w:rsid w:val="00FF104C"/>
    <w:rsid w:val="00FF1436"/>
    <w:rsid w:val="00FF1BF3"/>
    <w:rsid w:val="00FF20F1"/>
    <w:rsid w:val="00FF2C78"/>
    <w:rsid w:val="00FF3287"/>
    <w:rsid w:val="00FF33AC"/>
    <w:rsid w:val="00FF419C"/>
    <w:rsid w:val="00FF41FA"/>
    <w:rsid w:val="00FF4E32"/>
    <w:rsid w:val="00FF4EBB"/>
    <w:rsid w:val="00FF5019"/>
    <w:rsid w:val="00FF6520"/>
    <w:rsid w:val="00FF6844"/>
    <w:rsid w:val="00FF6FCD"/>
    <w:rsid w:val="00FF75A5"/>
    <w:rsid w:val="00FF7AD5"/>
    <w:rsid w:val="00FF7CE9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8DBF53DE-DB24-402D-93A1-048FDFFA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362080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0"/>
    <w:next w:val="a0"/>
    <w:link w:val="12"/>
    <w:uiPriority w:val="9"/>
    <w:qFormat/>
    <w:rsid w:val="00362080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0"/>
    <w:next w:val="a0"/>
    <w:link w:val="21"/>
    <w:uiPriority w:val="9"/>
    <w:unhideWhenUsed/>
    <w:qFormat/>
    <w:rsid w:val="00362080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62080"/>
    <w:pPr>
      <w:keepNext/>
      <w:keepLines/>
      <w:numPr>
        <w:ilvl w:val="2"/>
        <w:numId w:val="5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362080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  <w:rsid w:val="00362080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362080"/>
  </w:style>
  <w:style w:type="paragraph" w:styleId="a4">
    <w:name w:val="header"/>
    <w:basedOn w:val="a0"/>
    <w:link w:val="a5"/>
    <w:uiPriority w:val="99"/>
    <w:unhideWhenUsed/>
    <w:rsid w:val="003620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362080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620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362080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362080"/>
    <w:pPr>
      <w:ind w:firstLine="420"/>
    </w:pPr>
  </w:style>
  <w:style w:type="character" w:styleId="a9">
    <w:name w:val="Hyperlink"/>
    <w:basedOn w:val="a1"/>
    <w:uiPriority w:val="99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59"/>
    <w:rsid w:val="00874175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link w:val="11"/>
    <w:uiPriority w:val="9"/>
    <w:rsid w:val="00362080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link w:val="20"/>
    <w:uiPriority w:val="9"/>
    <w:rsid w:val="00362080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362080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362080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rFonts w:ascii="等线" w:eastAsia="仿宋" w:hAnsi="等线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rFonts w:ascii="等线" w:eastAsia="仿宋" w:hAnsi="等线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bCs/>
      <w:szCs w:val="21"/>
    </w:rPr>
  </w:style>
  <w:style w:type="paragraph" w:customStyle="1" w:styleId="22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uiPriority w:val="99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uiPriority w:val="99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3">
    <w:name w:val="index 1"/>
    <w:basedOn w:val="a0"/>
    <w:next w:val="a0"/>
    <w:autoRedefine/>
    <w:semiHidden/>
    <w:rsid w:val="001620EE"/>
  </w:style>
  <w:style w:type="paragraph" w:styleId="23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3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2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1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0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4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uiPriority w:val="99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5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4D6F67"/>
    <w:pPr>
      <w:widowControl w:val="0"/>
      <w:jc w:val="both"/>
    </w:pPr>
  </w:style>
  <w:style w:type="character" w:customStyle="1" w:styleId="1Char1">
    <w:name w:val="标题 1 Char1"/>
    <w:aliases w:val="H1 Char1,l1 Char1,PIM 1 Char1,h1 Char1,123321 Char1,Title1 Char1,卷标题 Char1,1st level Char1,Section Head Char1,1 Char1,H11 Char1,H12 Char1,H13 Char1,H14 Char1,H15 Char1,H16 Char1,H17 Char1,1.0 Char1,第 ？ 章 Char1,prop Char1,app heading 1 Char1"/>
    <w:basedOn w:val="a1"/>
    <w:rsid w:val="00E25332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10">
    <w:name w:val="标题 2 Char1"/>
    <w:aliases w:val="2nd level Char1,h2 Char1,2 Char1,Header 2 Char1,l2 Char1,Heading 2 Hidden Char1,Heading 2 CCBS Char1,H2 Char1,Fab-2 Char1,PIM2 Char1,heading 2 Char1,Titre3 Char1,HD2 Char1,sect 1.2 Char1,Underrubrik1 Char1,prop2 Char1,Titre2 Char1,A Char"/>
    <w:basedOn w:val="a1"/>
    <w:semiHidden/>
    <w:rsid w:val="00E2533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Default">
    <w:name w:val="Default"/>
    <w:rsid w:val="00E253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样式1 Char"/>
    <w:basedOn w:val="21"/>
    <w:link w:val="1"/>
    <w:semiHidden/>
    <w:locked/>
    <w:rsid w:val="00E253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20"/>
    <w:link w:val="1Char"/>
    <w:semiHidden/>
    <w:rsid w:val="00E25332"/>
    <w:pPr>
      <w:numPr>
        <w:ilvl w:val="0"/>
        <w:numId w:val="6"/>
      </w:numPr>
      <w:spacing w:line="415" w:lineRule="auto"/>
      <w:ind w:left="720" w:hanging="720"/>
      <w:jc w:val="both"/>
    </w:pPr>
    <w:rPr>
      <w:rFonts w:asciiTheme="majorHAnsi" w:eastAsiaTheme="majorEastAsia" w:hAnsiTheme="majorHAnsi" w:cstheme="majorBidi"/>
      <w:bCs/>
      <w:sz w:val="32"/>
    </w:rPr>
  </w:style>
  <w:style w:type="character" w:customStyle="1" w:styleId="2Char">
    <w:name w:val="样式2 Char"/>
    <w:basedOn w:val="30"/>
    <w:link w:val="2"/>
    <w:semiHidden/>
    <w:locked/>
    <w:rsid w:val="00E25332"/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paragraph" w:customStyle="1" w:styleId="2">
    <w:name w:val="样式2"/>
    <w:basedOn w:val="3"/>
    <w:link w:val="2Char"/>
    <w:semiHidden/>
    <w:rsid w:val="00E25332"/>
    <w:pPr>
      <w:numPr>
        <w:ilvl w:val="1"/>
        <w:numId w:val="7"/>
      </w:numPr>
      <w:spacing w:line="415" w:lineRule="auto"/>
    </w:pPr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character" w:styleId="afff1">
    <w:name w:val="Intense Emphasis"/>
    <w:basedOn w:val="a1"/>
    <w:uiPriority w:val="21"/>
    <w:qFormat/>
    <w:rsid w:val="00E25332"/>
    <w:rPr>
      <w:b/>
      <w:bCs/>
      <w:i/>
      <w:iCs/>
      <w:color w:val="4472C4" w:themeColor="accent1"/>
    </w:rPr>
  </w:style>
  <w:style w:type="character" w:customStyle="1" w:styleId="annotation">
    <w:name w:val="annotation"/>
    <w:basedOn w:val="a1"/>
    <w:rsid w:val="00E25332"/>
  </w:style>
  <w:style w:type="character" w:customStyle="1" w:styleId="string">
    <w:name w:val="string"/>
    <w:basedOn w:val="a1"/>
    <w:rsid w:val="00E25332"/>
  </w:style>
  <w:style w:type="character" w:customStyle="1" w:styleId="ask-title">
    <w:name w:val="ask-title"/>
    <w:basedOn w:val="a1"/>
    <w:rsid w:val="00E25332"/>
  </w:style>
  <w:style w:type="character" w:customStyle="1" w:styleId="Char">
    <w:name w:val="例程代码（无行号） Char"/>
    <w:link w:val="afff2"/>
    <w:rsid w:val="00063ED3"/>
    <w:rPr>
      <w:rFonts w:ascii="Courier New" w:hAnsi="Courier New"/>
      <w:sz w:val="18"/>
      <w:szCs w:val="18"/>
      <w:shd w:val="clear" w:color="auto" w:fill="E0E0E0"/>
    </w:rPr>
  </w:style>
  <w:style w:type="paragraph" w:customStyle="1" w:styleId="afff2">
    <w:name w:val="例程代码（无行号）"/>
    <w:basedOn w:val="a0"/>
    <w:link w:val="Char"/>
    <w:rsid w:val="00063ED3"/>
    <w:pPr>
      <w:shd w:val="clear" w:color="auto" w:fill="E0E0E0"/>
      <w:ind w:firstLineChars="0" w:firstLine="420"/>
    </w:pPr>
    <w:rPr>
      <w:rFonts w:ascii="Courier New" w:eastAsiaTheme="minorEastAsia" w:hAnsi="Courier New" w:cstheme="minorBidi"/>
      <w:bCs w:val="0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8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28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98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25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6052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773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199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45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3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6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13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02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6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0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427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41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566380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759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1515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356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188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93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99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45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62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05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34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18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24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69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9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831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85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8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66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687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274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344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9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7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733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0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326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00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715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177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434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0251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4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3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80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73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27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217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20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55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63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957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11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3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6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01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6929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467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243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41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23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35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64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37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50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85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86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498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060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1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15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295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11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17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70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3525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91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087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28760">
                      <w:marLeft w:val="465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41816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913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177248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410801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76864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12069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56341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540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414005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02662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961836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391348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9963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05213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71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3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6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7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08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96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8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2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896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49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8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958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466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471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5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23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2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40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1580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49896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8875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4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87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41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89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5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05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9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12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60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87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79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226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473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02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79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736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150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029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61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157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868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5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97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316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54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03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84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91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69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943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692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931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208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96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743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18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400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18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616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759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94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73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93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21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4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17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016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9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235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10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36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62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6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487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45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8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5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59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1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251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6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6239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18377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2261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76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54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26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6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19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29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191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13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12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583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84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065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31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679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58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4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90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26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645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517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6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148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192.168.10.136:8080/g1/M00/00/00/wKgKiFxyhs2AXm4SAABrcJlW7YU676.jpg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6641-809A-48ED-A1D2-B65A43C3F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11963</TotalTime>
  <Pages>80</Pages>
  <Words>10078</Words>
  <Characters>57448</Characters>
  <Application>Microsoft Office Word</Application>
  <DocSecurity>0</DocSecurity>
  <Lines>478</Lines>
  <Paragraphs>134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100</vt:i4>
      </vt:variant>
      <vt:variant>
        <vt:lpstr>Headings</vt:lpstr>
      </vt:variant>
      <vt:variant>
        <vt:i4>100</vt:i4>
      </vt:variant>
    </vt:vector>
  </HeadingPairs>
  <TitlesOfParts>
    <vt:vector size="201" baseType="lpstr">
      <vt:lpstr/>
      <vt:lpstr>springboot 的简介</vt:lpstr>
      <vt:lpstr>    springboot</vt:lpstr>
      <vt:lpstr>        优点</vt:lpstr>
      <vt:lpstr>    springboot的pom.xml</vt:lpstr>
      <vt:lpstr>        父项目</vt:lpstr>
      <vt:lpstr>        导入的依赖</vt:lpstr>
      <vt:lpstr>    主程序类</vt:lpstr>
      <vt:lpstr>        SpringBootApplication注解</vt:lpstr>
      <vt:lpstr>    创建项目</vt:lpstr>
      <vt:lpstr>springboot的helloworld</vt:lpstr>
      <vt:lpstr>    创建项目</vt:lpstr>
      <vt:lpstr>        创建maven项目</vt:lpstr>
      <vt:lpstr>        让idea自动导入依赖</vt:lpstr>
      <vt:lpstr>        导入依赖</vt:lpstr>
      <vt:lpstr>        编写主程序(启动springboot)</vt:lpstr>
      <vt:lpstr>        controller</vt:lpstr>
      <vt:lpstr>        简化部署</vt:lpstr>
      <vt:lpstr>        打jar包</vt:lpstr>
      <vt:lpstr>    helloworld分析</vt:lpstr>
      <vt:lpstr>        pom.xml</vt:lpstr>
      <vt:lpstr>        导入的依赖</vt:lpstr>
      <vt:lpstr>        编写主程序(启动springboot)</vt:lpstr>
      <vt:lpstr>    快速创建springboot项目</vt:lpstr>
      <vt:lpstr>        创建好的项目</vt:lpstr>
      <vt:lpstr>springboot的配置文件</vt:lpstr>
      <vt:lpstr>        springboot的配置文件</vt:lpstr>
      <vt:lpstr>        导入配置文件处理器</vt:lpstr>
      <vt:lpstr>    YAML</vt:lpstr>
      <vt:lpstr>        YAML语法</vt:lpstr>
      <vt:lpstr>        YAML的运用</vt:lpstr>
      <vt:lpstr>        例如：配置端口号</vt:lpstr>
      <vt:lpstr>        校验</vt:lpstr>
      <vt:lpstr>        YML小结</vt:lpstr>
      <vt:lpstr>    Properties</vt:lpstr>
      <vt:lpstr>        properties</vt:lpstr>
      <vt:lpstr>        配置文件的占位符</vt:lpstr>
      <vt:lpstr>    配置文件取值</vt:lpstr>
      <vt:lpstr>        ConfigurationProperties和Value优缺点</vt:lpstr>
      <vt:lpstr>        @ConfigurationProperties详解</vt:lpstr>
      <vt:lpstr>        配置文件取值小结</vt:lpstr>
      <vt:lpstr>    配置文件占位符</vt:lpstr>
      <vt:lpstr>    总结</vt:lpstr>
      <vt:lpstr>    配置文件的加载顺序</vt:lpstr>
      <vt:lpstr>        配置文件的加载顺序</vt:lpstr>
      <vt:lpstr>        外部配置加载顺序</vt:lpstr>
      <vt:lpstr>        外部的配置文件</vt:lpstr>
      <vt:lpstr>    spingboot自动配置原理（重点）</vt:lpstr>
      <vt:lpstr>        总结</vt:lpstr>
      <vt:lpstr>    @conditional的派生</vt:lpstr>
      <vt:lpstr>springboot与日志</vt:lpstr>
      <vt:lpstr>    日志框架</vt:lpstr>
      <vt:lpstr>        引入</vt:lpstr>
      <vt:lpstr>        常见的日志框架</vt:lpstr>
      <vt:lpstr>    SLF4J使用</vt:lpstr>
      <vt:lpstr>        SLF4J的使用</vt:lpstr>
      <vt:lpstr>        问题</vt:lpstr>
      <vt:lpstr>    springboot的日志</vt:lpstr>
      <vt:lpstr>    springboot的使用</vt:lpstr>
      <vt:lpstr>        测试</vt:lpstr>
      <vt:lpstr>        配置文件中设置日志级别</vt:lpstr>
      <vt:lpstr>        使用自己的日志配置文件</vt:lpstr>
      <vt:lpstr>profile环境支持</vt:lpstr>
      <vt:lpstr>    什么是profile</vt:lpstr>
      <vt:lpstr>    多环境配置文件</vt:lpstr>
      <vt:lpstr>    普通方式</vt:lpstr>
      <vt:lpstr>        创建application-dev.properties</vt:lpstr>
      <vt:lpstr>        创建application-pro.properties</vt:lpstr>
      <vt:lpstr>        修改application.properties</vt:lpstr>
      <vt:lpstr>        运行测试</vt:lpstr>
      <vt:lpstr>    去掉application.properties的jar包运行方式</vt:lpstr>
      <vt:lpstr>        打包</vt:lpstr>
      <vt:lpstr>        java -jar运行</vt:lpstr>
      <vt:lpstr>    虚拟机参数</vt:lpstr>
      <vt:lpstr>    yml文件的多配置块的集成切换</vt:lpstr>
      <vt:lpstr>注解</vt:lpstr>
      <vt:lpstr>    配置文件取值</vt:lpstr>
      <vt:lpstr>        ConfigurationProperties和Value优缺点</vt:lpstr>
      <vt:lpstr>        @ConfigurationProperties详解</vt:lpstr>
      <vt:lpstr>        @value</vt:lpstr>
      <vt:lpstr>        @ PropertySource</vt:lpstr>
      <vt:lpstr>        配置文件取值小结</vt:lpstr>
      <vt:lpstr>    @ImportResource</vt:lpstr>
      <vt:lpstr>    配置类</vt:lpstr>
      <vt:lpstr>        以前的方式</vt:lpstr>
      <vt:lpstr>        全注解方式</vt:lpstr>
      <vt:lpstr>springboot的WEB开发</vt:lpstr>
      <vt:lpstr>    简单使用springboot</vt:lpstr>
      <vt:lpstr>静态资源的映射规则</vt:lpstr>
      <vt:lpstr>    webjars</vt:lpstr>
      <vt:lpstr>        自动配置类WebMvcAutoConfiguration</vt:lpstr>
      <vt:lpstr>    /**访问当前项目的任何资源</vt:lpstr>
      <vt:lpstr>        访问规则</vt:lpstr>
      <vt:lpstr>        自动以访问路径</vt:lpstr>
      <vt:lpstr>    欢迎页的配置</vt:lpstr>
      <vt:lpstr>    网页图标的设定</vt:lpstr>
      <vt:lpstr>thymeleaf</vt:lpstr>
      <vt:lpstr>    模板引擎</vt:lpstr>
      <vt:lpstr>    thymeleaf使用</vt:lpstr>
      <vt:lpstr>        导入依赖</vt:lpstr>
      <vt:lpstr>        thymeleaf原理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67392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1696</cp:revision>
  <dcterms:created xsi:type="dcterms:W3CDTF">2018-09-29T09:21:00Z</dcterms:created>
  <dcterms:modified xsi:type="dcterms:W3CDTF">2019-10-28T11:18:00Z</dcterms:modified>
</cp:coreProperties>
</file>